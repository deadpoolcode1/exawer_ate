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E24B" w14:textId="513E175A" w:rsidR="00636DA5" w:rsidRPr="00A92757" w:rsidRDefault="00636DA5" w:rsidP="001201CE"/>
    <w:p w14:paraId="7DF44884" w14:textId="77777777" w:rsidR="001201CE" w:rsidRDefault="001201CE" w:rsidP="001201CE">
      <w:pPr>
        <w:pStyle w:val="Figure"/>
      </w:pPr>
      <w:bookmarkStart w:id="0" w:name="O_109"/>
      <w:bookmarkStart w:id="1" w:name="O_176"/>
      <w:bookmarkEnd w:id="0"/>
      <w:bookmarkEnd w:id="1"/>
    </w:p>
    <w:p w14:paraId="1F8EEA77" w14:textId="77777777" w:rsidR="001201CE" w:rsidRDefault="001201CE" w:rsidP="001201CE">
      <w:pPr>
        <w:pStyle w:val="Figure"/>
      </w:pPr>
    </w:p>
    <w:p w14:paraId="48C58A1B" w14:textId="77777777" w:rsidR="001201CE" w:rsidRDefault="001201CE" w:rsidP="001201CE">
      <w:pPr>
        <w:pStyle w:val="Figure"/>
      </w:pPr>
      <w:r>
        <w:rPr>
          <w:noProof/>
        </w:rPr>
        <w:drawing>
          <wp:anchor distT="0" distB="0" distL="114300" distR="114300" simplePos="0" relativeHeight="251668480" behindDoc="0" locked="0" layoutInCell="1" allowOverlap="1" wp14:anchorId="3C89EA76" wp14:editId="11F479C7">
            <wp:simplePos x="0" y="0"/>
            <wp:positionH relativeFrom="column">
              <wp:posOffset>527050</wp:posOffset>
            </wp:positionH>
            <wp:positionV relativeFrom="paragraph">
              <wp:posOffset>318135</wp:posOffset>
            </wp:positionV>
            <wp:extent cx="5313045" cy="2428875"/>
            <wp:effectExtent l="0" t="0" r="1905" b="9525"/>
            <wp:wrapSquare wrapText="bothSides"/>
            <wp:docPr id="16"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304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501475" w14:textId="77777777" w:rsidR="001201CE" w:rsidRDefault="001201CE" w:rsidP="001201CE">
      <w:pPr>
        <w:pStyle w:val="Figure"/>
      </w:pPr>
    </w:p>
    <w:p w14:paraId="642DC6DC" w14:textId="77777777" w:rsidR="001201CE" w:rsidRDefault="001201CE" w:rsidP="001201CE">
      <w:pPr>
        <w:pStyle w:val="Figure"/>
      </w:pPr>
    </w:p>
    <w:p w14:paraId="4B32D783" w14:textId="77777777" w:rsidR="001201CE" w:rsidRDefault="001201CE" w:rsidP="001201CE">
      <w:pPr>
        <w:pStyle w:val="Figure"/>
      </w:pPr>
    </w:p>
    <w:p w14:paraId="7882A483" w14:textId="77777777" w:rsidR="001201CE" w:rsidRPr="00FB6E78" w:rsidRDefault="001201CE" w:rsidP="001201CE">
      <w:pPr>
        <w:pStyle w:val="BodyText0"/>
      </w:pPr>
    </w:p>
    <w:p w14:paraId="46EE3352" w14:textId="1CB41BC1" w:rsidR="001201CE" w:rsidRDefault="00C56D6A" w:rsidP="001201CE">
      <w:pPr>
        <w:pStyle w:val="CoverTitle-1"/>
      </w:pPr>
      <w:r>
        <w:t>EVPN CLI</w:t>
      </w:r>
      <w:r w:rsidR="001201CE">
        <w:t xml:space="preserve"> </w:t>
      </w:r>
    </w:p>
    <w:p w14:paraId="798B7451" w14:textId="3B01EF22" w:rsidR="00C56D6A" w:rsidRPr="00B10DEC" w:rsidRDefault="00C56D6A" w:rsidP="00C56D6A">
      <w:pPr>
        <w:pStyle w:val="CoverTitle-2"/>
      </w:pPr>
      <w:r w:rsidRPr="00B10DEC">
        <w:t xml:space="preserve">Release </w:t>
      </w:r>
      <w:r>
        <w:t>1</w:t>
      </w:r>
      <w:r w:rsidRPr="00B10DEC">
        <w:t>.</w:t>
      </w:r>
      <w:r>
        <w:t>0</w:t>
      </w:r>
      <w:r w:rsidRPr="00B10DEC">
        <w:t>.</w:t>
      </w:r>
      <w:r w:rsidR="002E3FB4">
        <w:t>8</w:t>
      </w:r>
      <w:r w:rsidR="00932C63">
        <w:t>3</w:t>
      </w:r>
      <w:r w:rsidRPr="00B10DEC">
        <w:t xml:space="preserve"> </w:t>
      </w:r>
    </w:p>
    <w:p w14:paraId="7F48A036" w14:textId="75FA521D" w:rsidR="005A1C44" w:rsidRDefault="00C56D6A" w:rsidP="00C56D6A">
      <w:pPr>
        <w:pStyle w:val="CoverTitle-1"/>
        <w:sectPr w:rsidR="005A1C44" w:rsidSect="00C16B37">
          <w:headerReference w:type="default" r:id="rId9"/>
          <w:footerReference w:type="default" r:id="rId10"/>
          <w:headerReference w:type="first" r:id="rId11"/>
          <w:footerReference w:type="first" r:id="rId12"/>
          <w:type w:val="oddPage"/>
          <w:pgSz w:w="12240" w:h="15840" w:code="1"/>
          <w:pgMar w:top="1440" w:right="1361" w:bottom="1361" w:left="1361" w:header="850" w:footer="612" w:gutter="0"/>
          <w:cols w:space="720"/>
          <w:titlePg/>
          <w:docGrid w:linePitch="360"/>
        </w:sectPr>
      </w:pPr>
      <w:r>
        <w:t>February</w:t>
      </w:r>
      <w:r w:rsidRPr="00B10DEC">
        <w:t xml:space="preserve"> 2023</w:t>
      </w:r>
    </w:p>
    <w:p w14:paraId="4A71E4C3" w14:textId="77777777" w:rsidR="001201CE" w:rsidRDefault="001201CE" w:rsidP="002B30FB">
      <w:pPr>
        <w:pStyle w:val="TOCHeading"/>
      </w:pPr>
      <w:r>
        <w:lastRenderedPageBreak/>
        <w:t>Disclaimer</w:t>
      </w:r>
    </w:p>
    <w:p w14:paraId="0E61F9CA" w14:textId="77777777" w:rsidR="001201CE" w:rsidRDefault="001201CE" w:rsidP="001201CE">
      <w:pPr>
        <w:pStyle w:val="BodyText0"/>
      </w:pPr>
    </w:p>
    <w:p w14:paraId="5FB871E7" w14:textId="77777777" w:rsidR="001201CE" w:rsidRPr="00E94EFF" w:rsidRDefault="001201CE" w:rsidP="001201CE">
      <w:pPr>
        <w:pStyle w:val="BodyText0"/>
      </w:pPr>
      <w:r w:rsidRPr="00E94EFF">
        <w:t>Copyright © 202</w:t>
      </w:r>
      <w:r>
        <w:t>2</w:t>
      </w:r>
      <w:r w:rsidRPr="00E94EFF">
        <w:t xml:space="preserve"> Exaware Ltd. All rights reserved </w:t>
      </w:r>
    </w:p>
    <w:p w14:paraId="41F69B9C" w14:textId="77777777" w:rsidR="001201CE" w:rsidRDefault="001201CE" w:rsidP="001201CE">
      <w:pPr>
        <w:pStyle w:val="BodyText0"/>
      </w:pPr>
    </w:p>
    <w:p w14:paraId="2CBC90B5" w14:textId="77777777" w:rsidR="001201CE" w:rsidRPr="00E94EFF" w:rsidRDefault="001201CE" w:rsidP="001201CE">
      <w:pPr>
        <w:pStyle w:val="BodyText0"/>
      </w:pPr>
      <w:r w:rsidRPr="00E94EFF">
        <w:t xml:space="preserve">The software contains proprietary information of Exaware Ltd.; it is provided under a license agreement containing restrictions on use and disclosure and is also protected by copyright law. Reverse engineering of the software is prohibited. </w:t>
      </w:r>
    </w:p>
    <w:p w14:paraId="59082BD8" w14:textId="77777777" w:rsidR="001201CE" w:rsidRDefault="001201CE" w:rsidP="001201CE">
      <w:pPr>
        <w:pStyle w:val="BodyText0"/>
      </w:pPr>
      <w:r w:rsidRPr="00E94EFF">
        <w:t xml:space="preserve">Due to continued product development this information may change without notice. The information and intellectual property contained herein is confidential between Exaware Ltd. and the client and remains the exclusive property of Exaware Ltd. </w:t>
      </w:r>
    </w:p>
    <w:p w14:paraId="2986F13C" w14:textId="77777777" w:rsidR="001201CE" w:rsidRPr="00E94EFF" w:rsidRDefault="001201CE" w:rsidP="001201CE">
      <w:pPr>
        <w:pStyle w:val="BodyText0"/>
      </w:pPr>
      <w:r w:rsidRPr="00E94EFF">
        <w:t xml:space="preserve">If you find any problems in the documentation, please report them to us in writing. Exaware Ltd. does not warrant that this document is error-free. </w:t>
      </w:r>
    </w:p>
    <w:p w14:paraId="38E156A0" w14:textId="77777777" w:rsidR="001201CE" w:rsidRPr="00E94EFF" w:rsidRDefault="001201CE" w:rsidP="001201CE">
      <w:pPr>
        <w:pStyle w:val="BodyText0"/>
      </w:pPr>
      <w:r w:rsidRPr="00E94EFF">
        <w:t xml:space="preserve">No part of this publication may be reproduced, stored in a retrieval system, or transmitted in any form or by any means, electronic, mechanical, photocopying, recording or otherwise without the prior written permission of Exaware Ltd. </w:t>
      </w:r>
    </w:p>
    <w:p w14:paraId="37C50B12" w14:textId="77777777" w:rsidR="001201CE" w:rsidRDefault="001201CE" w:rsidP="001201CE">
      <w:pPr>
        <w:pStyle w:val="BodyText0"/>
      </w:pPr>
    </w:p>
    <w:p w14:paraId="1D468E4D" w14:textId="77777777" w:rsidR="001201CE" w:rsidRDefault="001201CE" w:rsidP="001201CE">
      <w:pPr>
        <w:pStyle w:val="BodyText0"/>
      </w:pPr>
      <w:r w:rsidRPr="00E94EFF">
        <w:t xml:space="preserve">Exaware Ltd. 5 </w:t>
      </w:r>
      <w:proofErr w:type="spellStart"/>
      <w:r w:rsidRPr="00E94EFF">
        <w:t>Hamelacha</w:t>
      </w:r>
      <w:proofErr w:type="spellEnd"/>
      <w:r w:rsidRPr="00E94EFF">
        <w:t xml:space="preserve"> St Netanya 42505 ISRAEL </w:t>
      </w:r>
    </w:p>
    <w:p w14:paraId="36CDF4DE" w14:textId="77777777" w:rsidR="001201CE" w:rsidRDefault="001201CE" w:rsidP="001201CE">
      <w:pPr>
        <w:pStyle w:val="BodyText0"/>
      </w:pPr>
      <w:r w:rsidRPr="00E94EFF">
        <w:t xml:space="preserve">Phone: +972-73-212-4500 Fax: +972-73-212-4600 </w:t>
      </w:r>
    </w:p>
    <w:p w14:paraId="1637BAC6" w14:textId="77777777" w:rsidR="001201CE" w:rsidRDefault="001201CE" w:rsidP="001201CE">
      <w:pPr>
        <w:pStyle w:val="BodyText0"/>
      </w:pPr>
      <w:r>
        <w:t>Em</w:t>
      </w:r>
      <w:r w:rsidRPr="00E94EFF">
        <w:t xml:space="preserve">ail: info@exaware.com </w:t>
      </w:r>
    </w:p>
    <w:p w14:paraId="7304F466" w14:textId="77777777" w:rsidR="001201CE" w:rsidRPr="00E94EFF" w:rsidRDefault="001201CE" w:rsidP="001201CE">
      <w:pPr>
        <w:pStyle w:val="BodyText0"/>
      </w:pPr>
      <w:r w:rsidRPr="00E94EFF">
        <w:t xml:space="preserve">Website: http://www.exaware.com  </w:t>
      </w:r>
    </w:p>
    <w:p w14:paraId="2020EF48" w14:textId="77777777" w:rsidR="001201CE" w:rsidRDefault="001201CE" w:rsidP="001201CE">
      <w:pPr>
        <w:sectPr w:rsidR="001201CE" w:rsidSect="00C16B37">
          <w:pgSz w:w="12240" w:h="15840" w:code="1"/>
          <w:pgMar w:top="1440" w:right="1361" w:bottom="1361" w:left="1361" w:header="850" w:footer="612" w:gutter="0"/>
          <w:cols w:space="720"/>
          <w:titlePg/>
          <w:docGrid w:linePitch="360"/>
        </w:sectPr>
      </w:pPr>
    </w:p>
    <w:p w14:paraId="0B2CB726" w14:textId="2618EC39" w:rsidR="001201CE" w:rsidRDefault="001201CE" w:rsidP="002B30FB">
      <w:pPr>
        <w:pStyle w:val="TOCHeading"/>
      </w:pPr>
      <w:r>
        <w:lastRenderedPageBreak/>
        <w:t>Table of Contents</w:t>
      </w:r>
      <w:r w:rsidR="00E76D50">
        <w:t xml:space="preserve"> </w:t>
      </w:r>
    </w:p>
    <w:p w14:paraId="4D7AE6F3" w14:textId="77777777" w:rsidR="001201CE" w:rsidRPr="00880E47" w:rsidRDefault="001201CE" w:rsidP="001201CE">
      <w:pPr>
        <w:rPr>
          <w:lang w:bidi="ar-SA"/>
        </w:rPr>
      </w:pPr>
    </w:p>
    <w:sdt>
      <w:sdtPr>
        <w:rPr>
          <w:rFonts w:asciiTheme="minorHAnsi" w:eastAsiaTheme="minorHAnsi" w:hAnsiTheme="minorHAnsi" w:cstheme="minorBidi"/>
          <w:b/>
          <w:noProof w:val="0"/>
          <w:sz w:val="22"/>
          <w:szCs w:val="22"/>
          <w:lang w:bidi="he-IL"/>
        </w:rPr>
        <w:id w:val="-640966889"/>
        <w:docPartObj>
          <w:docPartGallery w:val="Table of Contents"/>
          <w:docPartUnique/>
        </w:docPartObj>
      </w:sdtPr>
      <w:sdtEndPr>
        <w:rPr>
          <w:b w:val="0"/>
          <w:bCs/>
        </w:rPr>
      </w:sdtEndPr>
      <w:sdtContent>
        <w:p w14:paraId="7E669B1B" w14:textId="08F9F820" w:rsidR="00CE03EE" w:rsidRDefault="001201CE">
          <w:pPr>
            <w:pStyle w:val="TOC1"/>
            <w:rPr>
              <w:rFonts w:asciiTheme="minorHAnsi" w:eastAsiaTheme="minorEastAsia" w:hAnsiTheme="minorHAnsi" w:cstheme="minorBidi"/>
              <w:kern w:val="2"/>
              <w:szCs w:val="24"/>
              <w:lang w:val="en-IL" w:eastAsia="en-IL" w:bidi="he-IL"/>
              <w14:ligatures w14:val="standardContextual"/>
            </w:rPr>
          </w:pPr>
          <w:r>
            <w:fldChar w:fldCharType="begin"/>
          </w:r>
          <w:r>
            <w:instrText xml:space="preserve"> TOC \o "2-3" \h \z \t "Heading 1,1" </w:instrText>
          </w:r>
          <w:r>
            <w:fldChar w:fldCharType="separate"/>
          </w:r>
          <w:hyperlink w:anchor="_Toc212530316" w:history="1">
            <w:r w:rsidR="00CE03EE" w:rsidRPr="008173E8">
              <w:rPr>
                <w:rStyle w:val="Hyperlink"/>
                <w:rFonts w:eastAsiaTheme="minorHAnsi"/>
              </w:rPr>
              <w:t>1.</w:t>
            </w:r>
            <w:r w:rsidR="00CE03EE">
              <w:rPr>
                <w:rFonts w:asciiTheme="minorHAnsi" w:eastAsiaTheme="minorEastAsia" w:hAnsiTheme="minorHAnsi" w:cstheme="minorBidi"/>
                <w:kern w:val="2"/>
                <w:szCs w:val="24"/>
                <w:lang w:val="en-IL" w:eastAsia="en-IL" w:bidi="he-IL"/>
                <w14:ligatures w14:val="standardContextual"/>
              </w:rPr>
              <w:tab/>
            </w:r>
            <w:r w:rsidR="00CE03EE" w:rsidRPr="008173E8">
              <w:rPr>
                <w:rStyle w:val="Hyperlink"/>
                <w:rFonts w:eastAsiaTheme="minorHAnsi"/>
              </w:rPr>
              <w:t>About the CLI Command Reference Manual</w:t>
            </w:r>
            <w:r w:rsidR="00CE03EE">
              <w:rPr>
                <w:webHidden/>
              </w:rPr>
              <w:tab/>
            </w:r>
            <w:r w:rsidR="00CE03EE">
              <w:rPr>
                <w:webHidden/>
              </w:rPr>
              <w:fldChar w:fldCharType="begin"/>
            </w:r>
            <w:r w:rsidR="00CE03EE">
              <w:rPr>
                <w:webHidden/>
              </w:rPr>
              <w:instrText xml:space="preserve"> PAGEREF _Toc212530316 \h </w:instrText>
            </w:r>
            <w:r w:rsidR="00CE03EE">
              <w:rPr>
                <w:webHidden/>
              </w:rPr>
            </w:r>
            <w:r w:rsidR="00CE03EE">
              <w:rPr>
                <w:webHidden/>
              </w:rPr>
              <w:fldChar w:fldCharType="separate"/>
            </w:r>
            <w:r w:rsidR="00415E86">
              <w:rPr>
                <w:webHidden/>
              </w:rPr>
              <w:t>5</w:t>
            </w:r>
            <w:r w:rsidR="00CE03EE">
              <w:rPr>
                <w:webHidden/>
              </w:rPr>
              <w:fldChar w:fldCharType="end"/>
            </w:r>
          </w:hyperlink>
        </w:p>
        <w:p w14:paraId="41595385" w14:textId="38C804AF" w:rsidR="00CE03EE" w:rsidRDefault="00CE03EE">
          <w:pPr>
            <w:pStyle w:val="TOC2"/>
            <w:rPr>
              <w:rFonts w:asciiTheme="minorHAnsi" w:eastAsiaTheme="minorEastAsia" w:hAnsiTheme="minorHAnsi" w:cstheme="minorBidi"/>
              <w:kern w:val="2"/>
              <w:sz w:val="24"/>
              <w:szCs w:val="24"/>
              <w:lang w:val="en-IL" w:eastAsia="en-IL" w:bidi="he-IL"/>
              <w14:ligatures w14:val="standardContextual"/>
            </w:rPr>
          </w:pPr>
          <w:hyperlink w:anchor="_Toc212530317" w:history="1">
            <w:r w:rsidRPr="008173E8">
              <w:rPr>
                <w:rStyle w:val="Hyperlink"/>
                <w:rFonts w:eastAsiaTheme="minorHAnsi"/>
              </w:rPr>
              <w:t>1.1.</w:t>
            </w:r>
            <w:r>
              <w:rPr>
                <w:rFonts w:asciiTheme="minorHAnsi" w:eastAsiaTheme="minorEastAsia" w:hAnsiTheme="minorHAnsi" w:cstheme="minorBidi"/>
                <w:kern w:val="2"/>
                <w:sz w:val="24"/>
                <w:szCs w:val="24"/>
                <w:lang w:val="en-IL" w:eastAsia="en-IL" w:bidi="he-IL"/>
                <w14:ligatures w14:val="standardContextual"/>
              </w:rPr>
              <w:tab/>
            </w:r>
            <w:r w:rsidRPr="008173E8">
              <w:rPr>
                <w:rStyle w:val="Hyperlink"/>
                <w:rFonts w:eastAsiaTheme="minorHAnsi"/>
              </w:rPr>
              <w:t>EVPN Configuration Example</w:t>
            </w:r>
            <w:r>
              <w:rPr>
                <w:webHidden/>
              </w:rPr>
              <w:tab/>
            </w:r>
            <w:r>
              <w:rPr>
                <w:webHidden/>
              </w:rPr>
              <w:fldChar w:fldCharType="begin"/>
            </w:r>
            <w:r>
              <w:rPr>
                <w:webHidden/>
              </w:rPr>
              <w:instrText xml:space="preserve"> PAGEREF _Toc212530317 \h </w:instrText>
            </w:r>
            <w:r>
              <w:rPr>
                <w:webHidden/>
              </w:rPr>
            </w:r>
            <w:r>
              <w:rPr>
                <w:webHidden/>
              </w:rPr>
              <w:fldChar w:fldCharType="separate"/>
            </w:r>
            <w:r w:rsidR="00415E86">
              <w:rPr>
                <w:webHidden/>
              </w:rPr>
              <w:t>6</w:t>
            </w:r>
            <w:r>
              <w:rPr>
                <w:webHidden/>
              </w:rPr>
              <w:fldChar w:fldCharType="end"/>
            </w:r>
          </w:hyperlink>
        </w:p>
        <w:p w14:paraId="1AE5E0C6" w14:textId="00B843D7" w:rsidR="00CE03EE" w:rsidRDefault="00CE03EE">
          <w:pPr>
            <w:pStyle w:val="TOC1"/>
            <w:rPr>
              <w:rFonts w:asciiTheme="minorHAnsi" w:eastAsiaTheme="minorEastAsia" w:hAnsiTheme="minorHAnsi" w:cstheme="minorBidi"/>
              <w:kern w:val="2"/>
              <w:szCs w:val="24"/>
              <w:lang w:val="en-IL" w:eastAsia="en-IL" w:bidi="he-IL"/>
              <w14:ligatures w14:val="standardContextual"/>
            </w:rPr>
          </w:pPr>
          <w:hyperlink w:anchor="_Toc212530318" w:history="1">
            <w:r w:rsidRPr="008173E8">
              <w:rPr>
                <w:rStyle w:val="Hyperlink"/>
                <w:rFonts w:eastAsiaTheme="minorHAnsi"/>
              </w:rPr>
              <w:t>2.</w:t>
            </w:r>
            <w:r>
              <w:rPr>
                <w:rFonts w:asciiTheme="minorHAnsi" w:eastAsiaTheme="minorEastAsia" w:hAnsiTheme="minorHAnsi" w:cstheme="minorBidi"/>
                <w:kern w:val="2"/>
                <w:szCs w:val="24"/>
                <w:lang w:val="en-IL" w:eastAsia="en-IL" w:bidi="he-IL"/>
                <w14:ligatures w14:val="standardContextual"/>
              </w:rPr>
              <w:tab/>
            </w:r>
            <w:r w:rsidRPr="008173E8">
              <w:rPr>
                <w:rStyle w:val="Hyperlink"/>
                <w:rFonts w:eastAsiaTheme="minorHAnsi"/>
              </w:rPr>
              <w:t>Interface Commands</w:t>
            </w:r>
            <w:r>
              <w:rPr>
                <w:webHidden/>
              </w:rPr>
              <w:tab/>
            </w:r>
            <w:r>
              <w:rPr>
                <w:webHidden/>
              </w:rPr>
              <w:fldChar w:fldCharType="begin"/>
            </w:r>
            <w:r>
              <w:rPr>
                <w:webHidden/>
              </w:rPr>
              <w:instrText xml:space="preserve"> PAGEREF _Toc212530318 \h </w:instrText>
            </w:r>
            <w:r>
              <w:rPr>
                <w:webHidden/>
              </w:rPr>
            </w:r>
            <w:r>
              <w:rPr>
                <w:webHidden/>
              </w:rPr>
              <w:fldChar w:fldCharType="separate"/>
            </w:r>
            <w:r w:rsidR="00415E86">
              <w:rPr>
                <w:webHidden/>
              </w:rPr>
              <w:t>8</w:t>
            </w:r>
            <w:r>
              <w:rPr>
                <w:webHidden/>
              </w:rPr>
              <w:fldChar w:fldCharType="end"/>
            </w:r>
          </w:hyperlink>
        </w:p>
        <w:p w14:paraId="7FECBC08" w14:textId="3BAB291D" w:rsidR="00CE03EE" w:rsidRDefault="00CE03EE">
          <w:pPr>
            <w:pStyle w:val="TOC2"/>
            <w:rPr>
              <w:rFonts w:asciiTheme="minorHAnsi" w:eastAsiaTheme="minorEastAsia" w:hAnsiTheme="minorHAnsi" w:cstheme="minorBidi"/>
              <w:kern w:val="2"/>
              <w:sz w:val="24"/>
              <w:szCs w:val="24"/>
              <w:lang w:val="en-IL" w:eastAsia="en-IL" w:bidi="he-IL"/>
              <w14:ligatures w14:val="standardContextual"/>
            </w:rPr>
          </w:pPr>
          <w:hyperlink w:anchor="_Toc212530319" w:history="1">
            <w:r w:rsidRPr="008173E8">
              <w:rPr>
                <w:rStyle w:val="Hyperlink"/>
                <w:rFonts w:eastAsiaTheme="minorHAnsi"/>
              </w:rPr>
              <w:t>2.1.</w:t>
            </w:r>
            <w:r>
              <w:rPr>
                <w:rFonts w:asciiTheme="minorHAnsi" w:eastAsiaTheme="minorEastAsia" w:hAnsiTheme="minorHAnsi" w:cstheme="minorBidi"/>
                <w:kern w:val="2"/>
                <w:sz w:val="24"/>
                <w:szCs w:val="24"/>
                <w:lang w:val="en-IL" w:eastAsia="en-IL" w:bidi="he-IL"/>
                <w14:ligatures w14:val="standardContextual"/>
              </w:rPr>
              <w:tab/>
            </w:r>
            <w:r w:rsidRPr="008173E8">
              <w:rPr>
                <w:rStyle w:val="Hyperlink"/>
                <w:rFonts w:eastAsiaTheme="minorHAnsi"/>
              </w:rPr>
              <w:t>Interface Configuration Commands</w:t>
            </w:r>
            <w:r>
              <w:rPr>
                <w:webHidden/>
              </w:rPr>
              <w:tab/>
            </w:r>
            <w:r>
              <w:rPr>
                <w:webHidden/>
              </w:rPr>
              <w:fldChar w:fldCharType="begin"/>
            </w:r>
            <w:r>
              <w:rPr>
                <w:webHidden/>
              </w:rPr>
              <w:instrText xml:space="preserve"> PAGEREF _Toc212530319 \h </w:instrText>
            </w:r>
            <w:r>
              <w:rPr>
                <w:webHidden/>
              </w:rPr>
            </w:r>
            <w:r>
              <w:rPr>
                <w:webHidden/>
              </w:rPr>
              <w:fldChar w:fldCharType="separate"/>
            </w:r>
            <w:r w:rsidR="00415E86">
              <w:rPr>
                <w:webHidden/>
              </w:rPr>
              <w:t>8</w:t>
            </w:r>
            <w:r>
              <w:rPr>
                <w:webHidden/>
              </w:rPr>
              <w:fldChar w:fldCharType="end"/>
            </w:r>
          </w:hyperlink>
        </w:p>
        <w:p w14:paraId="37F67046" w14:textId="4B8E2E20" w:rsidR="00CE03EE" w:rsidRDefault="00CE03EE">
          <w:pPr>
            <w:pStyle w:val="TOC3"/>
            <w:rPr>
              <w:rFonts w:asciiTheme="minorHAnsi" w:hAnsiTheme="minorHAnsi"/>
              <w:kern w:val="2"/>
              <w:sz w:val="24"/>
              <w:szCs w:val="24"/>
              <w:lang w:val="en-IL" w:eastAsia="en-IL" w:bidi="he-IL"/>
              <w14:ligatures w14:val="standardContextual"/>
            </w:rPr>
          </w:pPr>
          <w:hyperlink w:anchor="_Toc212530320" w:history="1">
            <w:r w:rsidRPr="008173E8">
              <w:rPr>
                <w:rStyle w:val="Hyperlink"/>
              </w:rPr>
              <w:t>2.1.1.</w:t>
            </w:r>
            <w:r>
              <w:rPr>
                <w:rFonts w:asciiTheme="minorHAnsi" w:hAnsiTheme="minorHAnsi"/>
                <w:kern w:val="2"/>
                <w:sz w:val="24"/>
                <w:szCs w:val="24"/>
                <w:lang w:val="en-IL" w:eastAsia="en-IL" w:bidi="he-IL"/>
                <w14:ligatures w14:val="standardContextual"/>
              </w:rPr>
              <w:tab/>
            </w:r>
            <w:r w:rsidRPr="008173E8">
              <w:rPr>
                <w:rStyle w:val="Hyperlink"/>
              </w:rPr>
              <w:t>ethernet-segment</w:t>
            </w:r>
            <w:r>
              <w:rPr>
                <w:webHidden/>
              </w:rPr>
              <w:tab/>
            </w:r>
            <w:r>
              <w:rPr>
                <w:webHidden/>
              </w:rPr>
              <w:fldChar w:fldCharType="begin"/>
            </w:r>
            <w:r>
              <w:rPr>
                <w:webHidden/>
              </w:rPr>
              <w:instrText xml:space="preserve"> PAGEREF _Toc212530320 \h </w:instrText>
            </w:r>
            <w:r>
              <w:rPr>
                <w:webHidden/>
              </w:rPr>
            </w:r>
            <w:r>
              <w:rPr>
                <w:webHidden/>
              </w:rPr>
              <w:fldChar w:fldCharType="separate"/>
            </w:r>
            <w:r w:rsidR="00415E86">
              <w:rPr>
                <w:webHidden/>
              </w:rPr>
              <w:t>8</w:t>
            </w:r>
            <w:r>
              <w:rPr>
                <w:webHidden/>
              </w:rPr>
              <w:fldChar w:fldCharType="end"/>
            </w:r>
          </w:hyperlink>
        </w:p>
        <w:p w14:paraId="043E0087" w14:textId="2A8122B5" w:rsidR="00CE03EE" w:rsidRDefault="00CE03EE">
          <w:pPr>
            <w:pStyle w:val="TOC3"/>
            <w:rPr>
              <w:rFonts w:asciiTheme="minorHAnsi" w:hAnsiTheme="minorHAnsi"/>
              <w:kern w:val="2"/>
              <w:sz w:val="24"/>
              <w:szCs w:val="24"/>
              <w:lang w:val="en-IL" w:eastAsia="en-IL" w:bidi="he-IL"/>
              <w14:ligatures w14:val="standardContextual"/>
            </w:rPr>
          </w:pPr>
          <w:hyperlink w:anchor="_Toc212530321" w:history="1">
            <w:r w:rsidRPr="008173E8">
              <w:rPr>
                <w:rStyle w:val="Hyperlink"/>
              </w:rPr>
              <w:t>2.1.2.</w:t>
            </w:r>
            <w:r>
              <w:rPr>
                <w:rFonts w:asciiTheme="minorHAnsi" w:hAnsiTheme="minorHAnsi"/>
                <w:kern w:val="2"/>
                <w:sz w:val="24"/>
                <w:szCs w:val="24"/>
                <w:lang w:val="en-IL" w:eastAsia="en-IL" w:bidi="he-IL"/>
                <w14:ligatures w14:val="standardContextual"/>
              </w:rPr>
              <w:tab/>
            </w:r>
            <w:r w:rsidRPr="008173E8">
              <w:rPr>
                <w:rStyle w:val="Hyperlink"/>
              </w:rPr>
              <w:t>identifier</w:t>
            </w:r>
            <w:r>
              <w:rPr>
                <w:webHidden/>
              </w:rPr>
              <w:tab/>
            </w:r>
            <w:r>
              <w:rPr>
                <w:webHidden/>
              </w:rPr>
              <w:fldChar w:fldCharType="begin"/>
            </w:r>
            <w:r>
              <w:rPr>
                <w:webHidden/>
              </w:rPr>
              <w:instrText xml:space="preserve"> PAGEREF _Toc212530321 \h </w:instrText>
            </w:r>
            <w:r>
              <w:rPr>
                <w:webHidden/>
              </w:rPr>
            </w:r>
            <w:r>
              <w:rPr>
                <w:webHidden/>
              </w:rPr>
              <w:fldChar w:fldCharType="separate"/>
            </w:r>
            <w:r w:rsidR="00415E86">
              <w:rPr>
                <w:webHidden/>
              </w:rPr>
              <w:t>11</w:t>
            </w:r>
            <w:r>
              <w:rPr>
                <w:webHidden/>
              </w:rPr>
              <w:fldChar w:fldCharType="end"/>
            </w:r>
          </w:hyperlink>
        </w:p>
        <w:p w14:paraId="59A6FF60" w14:textId="78F1F8D9" w:rsidR="00CE03EE" w:rsidRDefault="00CE03EE">
          <w:pPr>
            <w:pStyle w:val="TOC3"/>
            <w:rPr>
              <w:rFonts w:asciiTheme="minorHAnsi" w:hAnsiTheme="minorHAnsi"/>
              <w:kern w:val="2"/>
              <w:sz w:val="24"/>
              <w:szCs w:val="24"/>
              <w:lang w:val="en-IL" w:eastAsia="en-IL" w:bidi="he-IL"/>
              <w14:ligatures w14:val="standardContextual"/>
            </w:rPr>
          </w:pPr>
          <w:hyperlink w:anchor="_Toc212530322" w:history="1">
            <w:r w:rsidRPr="008173E8">
              <w:rPr>
                <w:rStyle w:val="Hyperlink"/>
              </w:rPr>
              <w:t>2.1.3.</w:t>
            </w:r>
            <w:r>
              <w:rPr>
                <w:rFonts w:asciiTheme="minorHAnsi" w:hAnsiTheme="minorHAnsi"/>
                <w:kern w:val="2"/>
                <w:sz w:val="24"/>
                <w:szCs w:val="24"/>
                <w:lang w:val="en-IL" w:eastAsia="en-IL" w:bidi="he-IL"/>
                <w14:ligatures w14:val="standardContextual"/>
              </w:rPr>
              <w:tab/>
            </w:r>
            <w:r w:rsidRPr="008173E8">
              <w:rPr>
                <w:rStyle w:val="Hyperlink"/>
              </w:rPr>
              <w:t>lacp-key</w:t>
            </w:r>
            <w:r>
              <w:rPr>
                <w:webHidden/>
              </w:rPr>
              <w:tab/>
            </w:r>
            <w:r>
              <w:rPr>
                <w:webHidden/>
              </w:rPr>
              <w:fldChar w:fldCharType="begin"/>
            </w:r>
            <w:r>
              <w:rPr>
                <w:webHidden/>
              </w:rPr>
              <w:instrText xml:space="preserve"> PAGEREF _Toc212530322 \h </w:instrText>
            </w:r>
            <w:r>
              <w:rPr>
                <w:webHidden/>
              </w:rPr>
            </w:r>
            <w:r>
              <w:rPr>
                <w:webHidden/>
              </w:rPr>
              <w:fldChar w:fldCharType="separate"/>
            </w:r>
            <w:r w:rsidR="00415E86">
              <w:rPr>
                <w:webHidden/>
              </w:rPr>
              <w:t>14</w:t>
            </w:r>
            <w:r>
              <w:rPr>
                <w:webHidden/>
              </w:rPr>
              <w:fldChar w:fldCharType="end"/>
            </w:r>
          </w:hyperlink>
        </w:p>
        <w:p w14:paraId="769FF8E3" w14:textId="5CCE266F" w:rsidR="00CE03EE" w:rsidRDefault="00CE03EE">
          <w:pPr>
            <w:pStyle w:val="TOC3"/>
            <w:rPr>
              <w:rFonts w:asciiTheme="minorHAnsi" w:hAnsiTheme="minorHAnsi"/>
              <w:kern w:val="2"/>
              <w:sz w:val="24"/>
              <w:szCs w:val="24"/>
              <w:lang w:val="en-IL" w:eastAsia="en-IL" w:bidi="he-IL"/>
              <w14:ligatures w14:val="standardContextual"/>
            </w:rPr>
          </w:pPr>
          <w:hyperlink w:anchor="_Toc212530323" w:history="1">
            <w:r w:rsidRPr="008173E8">
              <w:rPr>
                <w:rStyle w:val="Hyperlink"/>
              </w:rPr>
              <w:t>2.1.4.</w:t>
            </w:r>
            <w:r>
              <w:rPr>
                <w:rFonts w:asciiTheme="minorHAnsi" w:hAnsiTheme="minorHAnsi"/>
                <w:kern w:val="2"/>
                <w:sz w:val="24"/>
                <w:szCs w:val="24"/>
                <w:lang w:val="en-IL" w:eastAsia="en-IL" w:bidi="he-IL"/>
                <w14:ligatures w14:val="standardContextual"/>
              </w:rPr>
              <w:tab/>
            </w:r>
            <w:r w:rsidRPr="008173E8">
              <w:rPr>
                <w:rStyle w:val="Hyperlink"/>
              </w:rPr>
              <w:t>lacp-system-mac</w:t>
            </w:r>
            <w:r>
              <w:rPr>
                <w:webHidden/>
              </w:rPr>
              <w:tab/>
            </w:r>
            <w:r>
              <w:rPr>
                <w:webHidden/>
              </w:rPr>
              <w:fldChar w:fldCharType="begin"/>
            </w:r>
            <w:r>
              <w:rPr>
                <w:webHidden/>
              </w:rPr>
              <w:instrText xml:space="preserve"> PAGEREF _Toc212530323 \h </w:instrText>
            </w:r>
            <w:r>
              <w:rPr>
                <w:webHidden/>
              </w:rPr>
            </w:r>
            <w:r>
              <w:rPr>
                <w:webHidden/>
              </w:rPr>
              <w:fldChar w:fldCharType="separate"/>
            </w:r>
            <w:r w:rsidR="00415E86">
              <w:rPr>
                <w:webHidden/>
              </w:rPr>
              <w:t>15</w:t>
            </w:r>
            <w:r>
              <w:rPr>
                <w:webHidden/>
              </w:rPr>
              <w:fldChar w:fldCharType="end"/>
            </w:r>
          </w:hyperlink>
        </w:p>
        <w:p w14:paraId="721C15B2" w14:textId="412067A7" w:rsidR="00CE03EE" w:rsidRDefault="00CE03EE">
          <w:pPr>
            <w:pStyle w:val="TOC3"/>
            <w:rPr>
              <w:rFonts w:asciiTheme="minorHAnsi" w:hAnsiTheme="minorHAnsi"/>
              <w:kern w:val="2"/>
              <w:sz w:val="24"/>
              <w:szCs w:val="24"/>
              <w:lang w:val="en-IL" w:eastAsia="en-IL" w:bidi="he-IL"/>
              <w14:ligatures w14:val="standardContextual"/>
            </w:rPr>
          </w:pPr>
          <w:hyperlink w:anchor="_Toc212530324" w:history="1">
            <w:r w:rsidRPr="008173E8">
              <w:rPr>
                <w:rStyle w:val="Hyperlink"/>
              </w:rPr>
              <w:t>2.1.5.</w:t>
            </w:r>
            <w:r>
              <w:rPr>
                <w:rFonts w:asciiTheme="minorHAnsi" w:hAnsiTheme="minorHAnsi"/>
                <w:kern w:val="2"/>
                <w:sz w:val="24"/>
                <w:szCs w:val="24"/>
                <w:lang w:val="en-IL" w:eastAsia="en-IL" w:bidi="he-IL"/>
                <w14:ligatures w14:val="standardContextual"/>
              </w:rPr>
              <w:tab/>
            </w:r>
            <w:r w:rsidRPr="008173E8">
              <w:rPr>
                <w:rStyle w:val="Hyperlink"/>
              </w:rPr>
              <w:t>load-balancing-mode</w:t>
            </w:r>
            <w:r>
              <w:rPr>
                <w:webHidden/>
              </w:rPr>
              <w:tab/>
            </w:r>
            <w:r>
              <w:rPr>
                <w:webHidden/>
              </w:rPr>
              <w:fldChar w:fldCharType="begin"/>
            </w:r>
            <w:r>
              <w:rPr>
                <w:webHidden/>
              </w:rPr>
              <w:instrText xml:space="preserve"> PAGEREF _Toc212530324 \h </w:instrText>
            </w:r>
            <w:r>
              <w:rPr>
                <w:webHidden/>
              </w:rPr>
            </w:r>
            <w:r>
              <w:rPr>
                <w:webHidden/>
              </w:rPr>
              <w:fldChar w:fldCharType="separate"/>
            </w:r>
            <w:r w:rsidR="00415E86">
              <w:rPr>
                <w:webHidden/>
              </w:rPr>
              <w:t>16</w:t>
            </w:r>
            <w:r>
              <w:rPr>
                <w:webHidden/>
              </w:rPr>
              <w:fldChar w:fldCharType="end"/>
            </w:r>
          </w:hyperlink>
        </w:p>
        <w:p w14:paraId="3A7949F9" w14:textId="7CA4A2A8" w:rsidR="00CE03EE" w:rsidRDefault="00CE03EE">
          <w:pPr>
            <w:pStyle w:val="TOC3"/>
            <w:rPr>
              <w:rFonts w:asciiTheme="minorHAnsi" w:hAnsiTheme="minorHAnsi"/>
              <w:kern w:val="2"/>
              <w:sz w:val="24"/>
              <w:szCs w:val="24"/>
              <w:lang w:val="en-IL" w:eastAsia="en-IL" w:bidi="he-IL"/>
              <w14:ligatures w14:val="standardContextual"/>
            </w:rPr>
          </w:pPr>
          <w:hyperlink w:anchor="_Toc212530325" w:history="1">
            <w:r w:rsidRPr="008173E8">
              <w:rPr>
                <w:rStyle w:val="Hyperlink"/>
              </w:rPr>
              <w:t>2.1.6.</w:t>
            </w:r>
            <w:r>
              <w:rPr>
                <w:rFonts w:asciiTheme="minorHAnsi" w:hAnsiTheme="minorHAnsi"/>
                <w:kern w:val="2"/>
                <w:sz w:val="24"/>
                <w:szCs w:val="24"/>
                <w:lang w:val="en-IL" w:eastAsia="en-IL" w:bidi="he-IL"/>
                <w14:ligatures w14:val="standardContextual"/>
              </w:rPr>
              <w:tab/>
            </w:r>
            <w:r w:rsidRPr="008173E8">
              <w:rPr>
                <w:rStyle w:val="Hyperlink"/>
              </w:rPr>
              <w:t>service-carving</w:t>
            </w:r>
            <w:r>
              <w:rPr>
                <w:webHidden/>
              </w:rPr>
              <w:tab/>
            </w:r>
            <w:r>
              <w:rPr>
                <w:webHidden/>
              </w:rPr>
              <w:fldChar w:fldCharType="begin"/>
            </w:r>
            <w:r>
              <w:rPr>
                <w:webHidden/>
              </w:rPr>
              <w:instrText xml:space="preserve"> PAGEREF _Toc212530325 \h </w:instrText>
            </w:r>
            <w:r>
              <w:rPr>
                <w:webHidden/>
              </w:rPr>
            </w:r>
            <w:r>
              <w:rPr>
                <w:webHidden/>
              </w:rPr>
              <w:fldChar w:fldCharType="separate"/>
            </w:r>
            <w:r w:rsidR="00415E86">
              <w:rPr>
                <w:webHidden/>
              </w:rPr>
              <w:t>17</w:t>
            </w:r>
            <w:r>
              <w:rPr>
                <w:webHidden/>
              </w:rPr>
              <w:fldChar w:fldCharType="end"/>
            </w:r>
          </w:hyperlink>
        </w:p>
        <w:p w14:paraId="5A17961E" w14:textId="68E42186" w:rsidR="00CE03EE" w:rsidRDefault="00CE03EE">
          <w:pPr>
            <w:pStyle w:val="TOC2"/>
            <w:rPr>
              <w:rFonts w:asciiTheme="minorHAnsi" w:eastAsiaTheme="minorEastAsia" w:hAnsiTheme="minorHAnsi" w:cstheme="minorBidi"/>
              <w:kern w:val="2"/>
              <w:sz w:val="24"/>
              <w:szCs w:val="24"/>
              <w:lang w:val="en-IL" w:eastAsia="en-IL" w:bidi="he-IL"/>
              <w14:ligatures w14:val="standardContextual"/>
            </w:rPr>
          </w:pPr>
          <w:hyperlink w:anchor="_Toc212530326" w:history="1">
            <w:r w:rsidRPr="008173E8">
              <w:rPr>
                <w:rStyle w:val="Hyperlink"/>
                <w:rFonts w:eastAsiaTheme="minorHAnsi"/>
              </w:rPr>
              <w:t>2.2.</w:t>
            </w:r>
            <w:r>
              <w:rPr>
                <w:rFonts w:asciiTheme="minorHAnsi" w:eastAsiaTheme="minorEastAsia" w:hAnsiTheme="minorHAnsi" w:cstheme="minorBidi"/>
                <w:kern w:val="2"/>
                <w:sz w:val="24"/>
                <w:szCs w:val="24"/>
                <w:lang w:val="en-IL" w:eastAsia="en-IL" w:bidi="he-IL"/>
                <w14:ligatures w14:val="standardContextual"/>
              </w:rPr>
              <w:tab/>
            </w:r>
            <w:r w:rsidRPr="008173E8">
              <w:rPr>
                <w:rStyle w:val="Hyperlink"/>
                <w:rFonts w:eastAsiaTheme="minorHAnsi"/>
              </w:rPr>
              <w:t>Interface Show Commands</w:t>
            </w:r>
            <w:r>
              <w:rPr>
                <w:webHidden/>
              </w:rPr>
              <w:tab/>
            </w:r>
            <w:r>
              <w:rPr>
                <w:webHidden/>
              </w:rPr>
              <w:fldChar w:fldCharType="begin"/>
            </w:r>
            <w:r>
              <w:rPr>
                <w:webHidden/>
              </w:rPr>
              <w:instrText xml:space="preserve"> PAGEREF _Toc212530326 \h </w:instrText>
            </w:r>
            <w:r>
              <w:rPr>
                <w:webHidden/>
              </w:rPr>
            </w:r>
            <w:r>
              <w:rPr>
                <w:webHidden/>
              </w:rPr>
              <w:fldChar w:fldCharType="separate"/>
            </w:r>
            <w:r w:rsidR="00415E86">
              <w:rPr>
                <w:webHidden/>
              </w:rPr>
              <w:t>20</w:t>
            </w:r>
            <w:r>
              <w:rPr>
                <w:webHidden/>
              </w:rPr>
              <w:fldChar w:fldCharType="end"/>
            </w:r>
          </w:hyperlink>
        </w:p>
        <w:p w14:paraId="55E6F3BC" w14:textId="457ABEB7" w:rsidR="00CE03EE" w:rsidRDefault="00CE03EE">
          <w:pPr>
            <w:pStyle w:val="TOC3"/>
            <w:rPr>
              <w:rFonts w:asciiTheme="minorHAnsi" w:hAnsiTheme="minorHAnsi"/>
              <w:kern w:val="2"/>
              <w:sz w:val="24"/>
              <w:szCs w:val="24"/>
              <w:lang w:val="en-IL" w:eastAsia="en-IL" w:bidi="he-IL"/>
              <w14:ligatures w14:val="standardContextual"/>
            </w:rPr>
          </w:pPr>
          <w:hyperlink w:anchor="_Toc212530327" w:history="1">
            <w:r w:rsidRPr="008173E8">
              <w:rPr>
                <w:rStyle w:val="Hyperlink"/>
              </w:rPr>
              <w:t>2.2.1.</w:t>
            </w:r>
            <w:r>
              <w:rPr>
                <w:rFonts w:asciiTheme="minorHAnsi" w:hAnsiTheme="minorHAnsi"/>
                <w:kern w:val="2"/>
                <w:sz w:val="24"/>
                <w:szCs w:val="24"/>
                <w:lang w:val="en-IL" w:eastAsia="en-IL" w:bidi="he-IL"/>
                <w14:ligatures w14:val="standardContextual"/>
              </w:rPr>
              <w:tab/>
            </w:r>
            <w:r w:rsidRPr="008173E8">
              <w:rPr>
                <w:rStyle w:val="Hyperlink"/>
              </w:rPr>
              <w:t>show interface detail</w:t>
            </w:r>
            <w:r>
              <w:rPr>
                <w:webHidden/>
              </w:rPr>
              <w:tab/>
            </w:r>
            <w:r>
              <w:rPr>
                <w:webHidden/>
              </w:rPr>
              <w:fldChar w:fldCharType="begin"/>
            </w:r>
            <w:r>
              <w:rPr>
                <w:webHidden/>
              </w:rPr>
              <w:instrText xml:space="preserve"> PAGEREF _Toc212530327 \h </w:instrText>
            </w:r>
            <w:r>
              <w:rPr>
                <w:webHidden/>
              </w:rPr>
            </w:r>
            <w:r>
              <w:rPr>
                <w:webHidden/>
              </w:rPr>
              <w:fldChar w:fldCharType="separate"/>
            </w:r>
            <w:r w:rsidR="00415E86">
              <w:rPr>
                <w:webHidden/>
              </w:rPr>
              <w:t>20</w:t>
            </w:r>
            <w:r>
              <w:rPr>
                <w:webHidden/>
              </w:rPr>
              <w:fldChar w:fldCharType="end"/>
            </w:r>
          </w:hyperlink>
        </w:p>
        <w:p w14:paraId="18215049" w14:textId="5E7671F9" w:rsidR="00CE03EE" w:rsidRDefault="00CE03EE">
          <w:pPr>
            <w:pStyle w:val="TOC1"/>
            <w:rPr>
              <w:rFonts w:asciiTheme="minorHAnsi" w:eastAsiaTheme="minorEastAsia" w:hAnsiTheme="minorHAnsi" w:cstheme="minorBidi"/>
              <w:kern w:val="2"/>
              <w:szCs w:val="24"/>
              <w:lang w:val="en-IL" w:eastAsia="en-IL" w:bidi="he-IL"/>
              <w14:ligatures w14:val="standardContextual"/>
            </w:rPr>
          </w:pPr>
          <w:hyperlink w:anchor="_Toc212530328" w:history="1">
            <w:r w:rsidRPr="008173E8">
              <w:rPr>
                <w:rStyle w:val="Hyperlink"/>
                <w:rFonts w:eastAsiaTheme="minorHAnsi"/>
              </w:rPr>
              <w:t>3.</w:t>
            </w:r>
            <w:r>
              <w:rPr>
                <w:rFonts w:asciiTheme="minorHAnsi" w:eastAsiaTheme="minorEastAsia" w:hAnsiTheme="minorHAnsi" w:cstheme="minorBidi"/>
                <w:kern w:val="2"/>
                <w:szCs w:val="24"/>
                <w:lang w:val="en-IL" w:eastAsia="en-IL" w:bidi="he-IL"/>
                <w14:ligatures w14:val="standardContextual"/>
              </w:rPr>
              <w:tab/>
            </w:r>
            <w:r w:rsidRPr="008173E8">
              <w:rPr>
                <w:rStyle w:val="Hyperlink"/>
                <w:rFonts w:eastAsiaTheme="minorHAnsi"/>
              </w:rPr>
              <w:t>Routing Commands</w:t>
            </w:r>
            <w:r>
              <w:rPr>
                <w:webHidden/>
              </w:rPr>
              <w:tab/>
            </w:r>
            <w:r>
              <w:rPr>
                <w:webHidden/>
              </w:rPr>
              <w:fldChar w:fldCharType="begin"/>
            </w:r>
            <w:r>
              <w:rPr>
                <w:webHidden/>
              </w:rPr>
              <w:instrText xml:space="preserve"> PAGEREF _Toc212530328 \h </w:instrText>
            </w:r>
            <w:r>
              <w:rPr>
                <w:webHidden/>
              </w:rPr>
            </w:r>
            <w:r>
              <w:rPr>
                <w:webHidden/>
              </w:rPr>
              <w:fldChar w:fldCharType="separate"/>
            </w:r>
            <w:r w:rsidR="00415E86">
              <w:rPr>
                <w:webHidden/>
              </w:rPr>
              <w:t>27</w:t>
            </w:r>
            <w:r>
              <w:rPr>
                <w:webHidden/>
              </w:rPr>
              <w:fldChar w:fldCharType="end"/>
            </w:r>
          </w:hyperlink>
        </w:p>
        <w:p w14:paraId="5111C3F4" w14:textId="5A078FA2" w:rsidR="00CE03EE" w:rsidRDefault="00CE03EE">
          <w:pPr>
            <w:pStyle w:val="TOC2"/>
            <w:rPr>
              <w:rFonts w:asciiTheme="minorHAnsi" w:eastAsiaTheme="minorEastAsia" w:hAnsiTheme="minorHAnsi" w:cstheme="minorBidi"/>
              <w:kern w:val="2"/>
              <w:sz w:val="24"/>
              <w:szCs w:val="24"/>
              <w:lang w:val="en-IL" w:eastAsia="en-IL" w:bidi="he-IL"/>
              <w14:ligatures w14:val="standardContextual"/>
            </w:rPr>
          </w:pPr>
          <w:hyperlink w:anchor="_Toc212530329" w:history="1">
            <w:r w:rsidRPr="008173E8">
              <w:rPr>
                <w:rStyle w:val="Hyperlink"/>
                <w:rFonts w:eastAsiaTheme="minorHAnsi"/>
              </w:rPr>
              <w:t>3.1.</w:t>
            </w:r>
            <w:r>
              <w:rPr>
                <w:rFonts w:asciiTheme="minorHAnsi" w:eastAsiaTheme="minorEastAsia" w:hAnsiTheme="minorHAnsi" w:cstheme="minorBidi"/>
                <w:kern w:val="2"/>
                <w:sz w:val="24"/>
                <w:szCs w:val="24"/>
                <w:lang w:val="en-IL" w:eastAsia="en-IL" w:bidi="he-IL"/>
                <w14:ligatures w14:val="standardContextual"/>
              </w:rPr>
              <w:tab/>
            </w:r>
            <w:r w:rsidRPr="008173E8">
              <w:rPr>
                <w:rStyle w:val="Hyperlink"/>
                <w:rFonts w:eastAsiaTheme="minorHAnsi"/>
              </w:rPr>
              <w:t>BGP Routing Commands</w:t>
            </w:r>
            <w:r>
              <w:rPr>
                <w:webHidden/>
              </w:rPr>
              <w:tab/>
            </w:r>
            <w:r>
              <w:rPr>
                <w:webHidden/>
              </w:rPr>
              <w:fldChar w:fldCharType="begin"/>
            </w:r>
            <w:r>
              <w:rPr>
                <w:webHidden/>
              </w:rPr>
              <w:instrText xml:space="preserve"> PAGEREF _Toc212530329 \h </w:instrText>
            </w:r>
            <w:r>
              <w:rPr>
                <w:webHidden/>
              </w:rPr>
            </w:r>
            <w:r>
              <w:rPr>
                <w:webHidden/>
              </w:rPr>
              <w:fldChar w:fldCharType="separate"/>
            </w:r>
            <w:r w:rsidR="00415E86">
              <w:rPr>
                <w:webHidden/>
              </w:rPr>
              <w:t>27</w:t>
            </w:r>
            <w:r>
              <w:rPr>
                <w:webHidden/>
              </w:rPr>
              <w:fldChar w:fldCharType="end"/>
            </w:r>
          </w:hyperlink>
        </w:p>
        <w:p w14:paraId="319753C3" w14:textId="727E4C8F" w:rsidR="00CE03EE" w:rsidRDefault="00CE03EE">
          <w:pPr>
            <w:pStyle w:val="TOC3"/>
            <w:rPr>
              <w:rFonts w:asciiTheme="minorHAnsi" w:hAnsiTheme="minorHAnsi"/>
              <w:kern w:val="2"/>
              <w:sz w:val="24"/>
              <w:szCs w:val="24"/>
              <w:lang w:val="en-IL" w:eastAsia="en-IL" w:bidi="he-IL"/>
              <w14:ligatures w14:val="standardContextual"/>
            </w:rPr>
          </w:pPr>
          <w:hyperlink w:anchor="_Toc212530330" w:history="1">
            <w:r w:rsidRPr="008173E8">
              <w:rPr>
                <w:rStyle w:val="Hyperlink"/>
              </w:rPr>
              <w:t>3.1.1.</w:t>
            </w:r>
            <w:r>
              <w:rPr>
                <w:rFonts w:asciiTheme="minorHAnsi" w:hAnsiTheme="minorHAnsi"/>
                <w:kern w:val="2"/>
                <w:sz w:val="24"/>
                <w:szCs w:val="24"/>
                <w:lang w:val="en-IL" w:eastAsia="en-IL" w:bidi="he-IL"/>
                <w14:ligatures w14:val="standardContextual"/>
              </w:rPr>
              <w:tab/>
            </w:r>
            <w:r w:rsidRPr="008173E8">
              <w:rPr>
                <w:rStyle w:val="Hyperlink"/>
              </w:rPr>
              <w:t>BGP Configuration Commands</w:t>
            </w:r>
            <w:r>
              <w:rPr>
                <w:webHidden/>
              </w:rPr>
              <w:tab/>
            </w:r>
            <w:r>
              <w:rPr>
                <w:webHidden/>
              </w:rPr>
              <w:fldChar w:fldCharType="begin"/>
            </w:r>
            <w:r>
              <w:rPr>
                <w:webHidden/>
              </w:rPr>
              <w:instrText xml:space="preserve"> PAGEREF _Toc212530330 \h </w:instrText>
            </w:r>
            <w:r>
              <w:rPr>
                <w:webHidden/>
              </w:rPr>
            </w:r>
            <w:r>
              <w:rPr>
                <w:webHidden/>
              </w:rPr>
              <w:fldChar w:fldCharType="separate"/>
            </w:r>
            <w:r w:rsidR="00415E86">
              <w:rPr>
                <w:webHidden/>
              </w:rPr>
              <w:t>27</w:t>
            </w:r>
            <w:r>
              <w:rPr>
                <w:webHidden/>
              </w:rPr>
              <w:fldChar w:fldCharType="end"/>
            </w:r>
          </w:hyperlink>
        </w:p>
        <w:p w14:paraId="15753DCE" w14:textId="6A004DFB" w:rsidR="00CE03EE" w:rsidRDefault="00CE03EE">
          <w:pPr>
            <w:pStyle w:val="TOC3"/>
            <w:rPr>
              <w:rFonts w:asciiTheme="minorHAnsi" w:hAnsiTheme="minorHAnsi"/>
              <w:kern w:val="2"/>
              <w:sz w:val="24"/>
              <w:szCs w:val="24"/>
              <w:lang w:val="en-IL" w:eastAsia="en-IL" w:bidi="he-IL"/>
              <w14:ligatures w14:val="standardContextual"/>
            </w:rPr>
          </w:pPr>
          <w:hyperlink w:anchor="_Toc212530331" w:history="1">
            <w:r w:rsidRPr="008173E8">
              <w:rPr>
                <w:rStyle w:val="Hyperlink"/>
              </w:rPr>
              <w:t>3.1.2.</w:t>
            </w:r>
            <w:r>
              <w:rPr>
                <w:rFonts w:asciiTheme="minorHAnsi" w:hAnsiTheme="minorHAnsi"/>
                <w:kern w:val="2"/>
                <w:sz w:val="24"/>
                <w:szCs w:val="24"/>
                <w:lang w:val="en-IL" w:eastAsia="en-IL" w:bidi="he-IL"/>
                <w14:ligatures w14:val="standardContextual"/>
              </w:rPr>
              <w:tab/>
            </w:r>
            <w:r w:rsidRPr="008173E8">
              <w:rPr>
                <w:rStyle w:val="Hyperlink"/>
              </w:rPr>
              <w:t>BGP Show Commands</w:t>
            </w:r>
            <w:r>
              <w:rPr>
                <w:webHidden/>
              </w:rPr>
              <w:tab/>
            </w:r>
            <w:r>
              <w:rPr>
                <w:webHidden/>
              </w:rPr>
              <w:fldChar w:fldCharType="begin"/>
            </w:r>
            <w:r>
              <w:rPr>
                <w:webHidden/>
              </w:rPr>
              <w:instrText xml:space="preserve"> PAGEREF _Toc212530331 \h </w:instrText>
            </w:r>
            <w:r>
              <w:rPr>
                <w:webHidden/>
              </w:rPr>
            </w:r>
            <w:r>
              <w:rPr>
                <w:webHidden/>
              </w:rPr>
              <w:fldChar w:fldCharType="separate"/>
            </w:r>
            <w:r w:rsidR="00415E86">
              <w:rPr>
                <w:webHidden/>
              </w:rPr>
              <w:t>28</w:t>
            </w:r>
            <w:r>
              <w:rPr>
                <w:webHidden/>
              </w:rPr>
              <w:fldChar w:fldCharType="end"/>
            </w:r>
          </w:hyperlink>
        </w:p>
        <w:p w14:paraId="4DD0B2C5" w14:textId="65412CE1" w:rsidR="00CE03EE" w:rsidRDefault="00CE03EE">
          <w:pPr>
            <w:pStyle w:val="TOC2"/>
            <w:rPr>
              <w:rFonts w:asciiTheme="minorHAnsi" w:eastAsiaTheme="minorEastAsia" w:hAnsiTheme="minorHAnsi" w:cstheme="minorBidi"/>
              <w:kern w:val="2"/>
              <w:sz w:val="24"/>
              <w:szCs w:val="24"/>
              <w:lang w:val="en-IL" w:eastAsia="en-IL" w:bidi="he-IL"/>
              <w14:ligatures w14:val="standardContextual"/>
            </w:rPr>
          </w:pPr>
          <w:hyperlink w:anchor="_Toc212530332" w:history="1">
            <w:r w:rsidRPr="008173E8">
              <w:rPr>
                <w:rStyle w:val="Hyperlink"/>
                <w:rFonts w:eastAsiaTheme="minorHAnsi"/>
              </w:rPr>
              <w:t>3.2.</w:t>
            </w:r>
            <w:r>
              <w:rPr>
                <w:rFonts w:asciiTheme="minorHAnsi" w:eastAsiaTheme="minorEastAsia" w:hAnsiTheme="minorHAnsi" w:cstheme="minorBidi"/>
                <w:kern w:val="2"/>
                <w:sz w:val="24"/>
                <w:szCs w:val="24"/>
                <w:lang w:val="en-IL" w:eastAsia="en-IL" w:bidi="he-IL"/>
                <w14:ligatures w14:val="standardContextual"/>
              </w:rPr>
              <w:tab/>
            </w:r>
            <w:r w:rsidRPr="008173E8">
              <w:rPr>
                <w:rStyle w:val="Hyperlink"/>
                <w:rFonts w:eastAsiaTheme="minorHAnsi"/>
              </w:rPr>
              <w:t>Routing and Forwarding Information Base Commands</w:t>
            </w:r>
            <w:r>
              <w:rPr>
                <w:webHidden/>
              </w:rPr>
              <w:tab/>
            </w:r>
            <w:r>
              <w:rPr>
                <w:webHidden/>
              </w:rPr>
              <w:fldChar w:fldCharType="begin"/>
            </w:r>
            <w:r>
              <w:rPr>
                <w:webHidden/>
              </w:rPr>
              <w:instrText xml:space="preserve"> PAGEREF _Toc212530332 \h </w:instrText>
            </w:r>
            <w:r>
              <w:rPr>
                <w:webHidden/>
              </w:rPr>
            </w:r>
            <w:r>
              <w:rPr>
                <w:webHidden/>
              </w:rPr>
              <w:fldChar w:fldCharType="separate"/>
            </w:r>
            <w:r w:rsidR="00415E86">
              <w:rPr>
                <w:webHidden/>
              </w:rPr>
              <w:t>40</w:t>
            </w:r>
            <w:r>
              <w:rPr>
                <w:webHidden/>
              </w:rPr>
              <w:fldChar w:fldCharType="end"/>
            </w:r>
          </w:hyperlink>
        </w:p>
        <w:p w14:paraId="5A670C7A" w14:textId="5640F82E" w:rsidR="00CE03EE" w:rsidRDefault="00CE03EE">
          <w:pPr>
            <w:pStyle w:val="TOC3"/>
            <w:rPr>
              <w:rFonts w:asciiTheme="minorHAnsi" w:hAnsiTheme="minorHAnsi"/>
              <w:kern w:val="2"/>
              <w:sz w:val="24"/>
              <w:szCs w:val="24"/>
              <w:lang w:val="en-IL" w:eastAsia="en-IL" w:bidi="he-IL"/>
              <w14:ligatures w14:val="standardContextual"/>
            </w:rPr>
          </w:pPr>
          <w:hyperlink w:anchor="_Toc212530333" w:history="1">
            <w:r w:rsidRPr="008173E8">
              <w:rPr>
                <w:rStyle w:val="Hyperlink"/>
              </w:rPr>
              <w:t>3.2.1.</w:t>
            </w:r>
            <w:r>
              <w:rPr>
                <w:rFonts w:asciiTheme="minorHAnsi" w:hAnsiTheme="minorHAnsi"/>
                <w:kern w:val="2"/>
                <w:sz w:val="24"/>
                <w:szCs w:val="24"/>
                <w:lang w:val="en-IL" w:eastAsia="en-IL" w:bidi="he-IL"/>
                <w14:ligatures w14:val="standardContextual"/>
              </w:rPr>
              <w:tab/>
            </w:r>
            <w:r w:rsidRPr="008173E8">
              <w:rPr>
                <w:rStyle w:val="Hyperlink"/>
              </w:rPr>
              <w:t>L2 Services Configuration Commands</w:t>
            </w:r>
            <w:r>
              <w:rPr>
                <w:webHidden/>
              </w:rPr>
              <w:tab/>
            </w:r>
            <w:r>
              <w:rPr>
                <w:webHidden/>
              </w:rPr>
              <w:fldChar w:fldCharType="begin"/>
            </w:r>
            <w:r>
              <w:rPr>
                <w:webHidden/>
              </w:rPr>
              <w:instrText xml:space="preserve"> PAGEREF _Toc212530333 \h </w:instrText>
            </w:r>
            <w:r>
              <w:rPr>
                <w:webHidden/>
              </w:rPr>
            </w:r>
            <w:r>
              <w:rPr>
                <w:webHidden/>
              </w:rPr>
              <w:fldChar w:fldCharType="separate"/>
            </w:r>
            <w:r w:rsidR="00415E86">
              <w:rPr>
                <w:webHidden/>
              </w:rPr>
              <w:t>40</w:t>
            </w:r>
            <w:r>
              <w:rPr>
                <w:webHidden/>
              </w:rPr>
              <w:fldChar w:fldCharType="end"/>
            </w:r>
          </w:hyperlink>
        </w:p>
        <w:p w14:paraId="3E568727" w14:textId="164F3FE6" w:rsidR="00CE03EE" w:rsidRDefault="00CE03EE">
          <w:pPr>
            <w:pStyle w:val="TOC3"/>
            <w:rPr>
              <w:rFonts w:asciiTheme="minorHAnsi" w:hAnsiTheme="minorHAnsi"/>
              <w:kern w:val="2"/>
              <w:sz w:val="24"/>
              <w:szCs w:val="24"/>
              <w:lang w:val="en-IL" w:eastAsia="en-IL" w:bidi="he-IL"/>
              <w14:ligatures w14:val="standardContextual"/>
            </w:rPr>
          </w:pPr>
          <w:hyperlink w:anchor="_Toc212530334" w:history="1">
            <w:r w:rsidRPr="008173E8">
              <w:rPr>
                <w:rStyle w:val="Hyperlink"/>
              </w:rPr>
              <w:t>3.2.2.</w:t>
            </w:r>
            <w:r>
              <w:rPr>
                <w:rFonts w:asciiTheme="minorHAnsi" w:hAnsiTheme="minorHAnsi"/>
                <w:kern w:val="2"/>
                <w:sz w:val="24"/>
                <w:szCs w:val="24"/>
                <w:lang w:val="en-IL" w:eastAsia="en-IL" w:bidi="he-IL"/>
                <w14:ligatures w14:val="standardContextual"/>
              </w:rPr>
              <w:tab/>
            </w:r>
            <w:r w:rsidRPr="008173E8">
              <w:rPr>
                <w:rStyle w:val="Hyperlink"/>
              </w:rPr>
              <w:t>L2 Services Operational Commands</w:t>
            </w:r>
            <w:r>
              <w:rPr>
                <w:webHidden/>
              </w:rPr>
              <w:tab/>
            </w:r>
            <w:r>
              <w:rPr>
                <w:webHidden/>
              </w:rPr>
              <w:fldChar w:fldCharType="begin"/>
            </w:r>
            <w:r>
              <w:rPr>
                <w:webHidden/>
              </w:rPr>
              <w:instrText xml:space="preserve"> PAGEREF _Toc212530334 \h </w:instrText>
            </w:r>
            <w:r>
              <w:rPr>
                <w:webHidden/>
              </w:rPr>
            </w:r>
            <w:r>
              <w:rPr>
                <w:webHidden/>
              </w:rPr>
              <w:fldChar w:fldCharType="separate"/>
            </w:r>
            <w:r w:rsidR="00415E86">
              <w:rPr>
                <w:webHidden/>
              </w:rPr>
              <w:t>59</w:t>
            </w:r>
            <w:r>
              <w:rPr>
                <w:webHidden/>
              </w:rPr>
              <w:fldChar w:fldCharType="end"/>
            </w:r>
          </w:hyperlink>
        </w:p>
        <w:p w14:paraId="188BAD0D" w14:textId="04E33CD6" w:rsidR="00CE03EE" w:rsidRDefault="00CE03EE">
          <w:pPr>
            <w:pStyle w:val="TOC3"/>
            <w:rPr>
              <w:rFonts w:asciiTheme="minorHAnsi" w:hAnsiTheme="minorHAnsi"/>
              <w:kern w:val="2"/>
              <w:sz w:val="24"/>
              <w:szCs w:val="24"/>
              <w:lang w:val="en-IL" w:eastAsia="en-IL" w:bidi="he-IL"/>
              <w14:ligatures w14:val="standardContextual"/>
            </w:rPr>
          </w:pPr>
          <w:hyperlink w:anchor="_Toc212530335" w:history="1">
            <w:r w:rsidRPr="008173E8">
              <w:rPr>
                <w:rStyle w:val="Hyperlink"/>
              </w:rPr>
              <w:t>3.2.3.</w:t>
            </w:r>
            <w:r>
              <w:rPr>
                <w:rFonts w:asciiTheme="minorHAnsi" w:hAnsiTheme="minorHAnsi"/>
                <w:kern w:val="2"/>
                <w:sz w:val="24"/>
                <w:szCs w:val="24"/>
                <w:lang w:val="en-IL" w:eastAsia="en-IL" w:bidi="he-IL"/>
                <w14:ligatures w14:val="standardContextual"/>
              </w:rPr>
              <w:tab/>
            </w:r>
            <w:r w:rsidRPr="008173E8">
              <w:rPr>
                <w:rStyle w:val="Hyperlink"/>
              </w:rPr>
              <w:t>L2 Services Show Commands</w:t>
            </w:r>
            <w:r>
              <w:rPr>
                <w:webHidden/>
              </w:rPr>
              <w:tab/>
            </w:r>
            <w:r>
              <w:rPr>
                <w:webHidden/>
              </w:rPr>
              <w:fldChar w:fldCharType="begin"/>
            </w:r>
            <w:r>
              <w:rPr>
                <w:webHidden/>
              </w:rPr>
              <w:instrText xml:space="preserve"> PAGEREF _Toc212530335 \h </w:instrText>
            </w:r>
            <w:r>
              <w:rPr>
                <w:webHidden/>
              </w:rPr>
            </w:r>
            <w:r>
              <w:rPr>
                <w:webHidden/>
              </w:rPr>
              <w:fldChar w:fldCharType="separate"/>
            </w:r>
            <w:r w:rsidR="00415E86">
              <w:rPr>
                <w:webHidden/>
              </w:rPr>
              <w:t>61</w:t>
            </w:r>
            <w:r>
              <w:rPr>
                <w:webHidden/>
              </w:rPr>
              <w:fldChar w:fldCharType="end"/>
            </w:r>
          </w:hyperlink>
        </w:p>
        <w:p w14:paraId="159F481C" w14:textId="417A82F2" w:rsidR="001201CE" w:rsidRDefault="001201CE" w:rsidP="001201CE">
          <w:r>
            <w:rPr>
              <w:rFonts w:eastAsia="Times New Roman" w:cs="Times New Roman"/>
              <w:noProof/>
              <w:sz w:val="24"/>
              <w:szCs w:val="28"/>
              <w:lang w:bidi="ar-AE"/>
            </w:rPr>
            <w:fldChar w:fldCharType="end"/>
          </w:r>
        </w:p>
      </w:sdtContent>
    </w:sdt>
    <w:p w14:paraId="48FAA74A" w14:textId="77777777" w:rsidR="005A1C44" w:rsidRDefault="005A1C44">
      <w:pPr>
        <w:spacing w:before="0" w:after="160"/>
        <w:sectPr w:rsidR="005A1C44" w:rsidSect="00C16B37">
          <w:headerReference w:type="even" r:id="rId13"/>
          <w:type w:val="oddPage"/>
          <w:pgSz w:w="12240" w:h="15840"/>
          <w:pgMar w:top="1418" w:right="1418" w:bottom="1418" w:left="1418" w:header="992" w:footer="992" w:gutter="0"/>
          <w:cols w:space="720"/>
          <w:noEndnote/>
          <w:titlePg/>
          <w:docGrid w:linePitch="299"/>
        </w:sectPr>
      </w:pPr>
    </w:p>
    <w:p w14:paraId="60DA2C39" w14:textId="77777777" w:rsidR="003B32BC" w:rsidRDefault="003B32BC">
      <w:pPr>
        <w:spacing w:before="0" w:after="160"/>
      </w:pPr>
    </w:p>
    <w:p w14:paraId="1AE78A0A" w14:textId="77777777" w:rsidR="00C56D6A" w:rsidRPr="002904F3" w:rsidRDefault="00C56D6A" w:rsidP="00C56D6A">
      <w:pPr>
        <w:pStyle w:val="Heading1"/>
      </w:pPr>
      <w:bookmarkStart w:id="2" w:name="O_177"/>
      <w:bookmarkStart w:id="3" w:name="O_1359"/>
      <w:bookmarkStart w:id="4" w:name="O_245"/>
      <w:bookmarkStart w:id="5" w:name="O_2245"/>
      <w:bookmarkStart w:id="6" w:name="O_247"/>
      <w:bookmarkStart w:id="7" w:name="O_275"/>
      <w:bookmarkStart w:id="8" w:name="O_2187"/>
      <w:bookmarkStart w:id="9" w:name="O_2316"/>
      <w:bookmarkStart w:id="10" w:name="O_2315"/>
      <w:bookmarkStart w:id="11" w:name="O_2314"/>
      <w:bookmarkStart w:id="12" w:name="_Toc158717627"/>
      <w:bookmarkStart w:id="13" w:name="_Toc212530316"/>
      <w:bookmarkEnd w:id="2"/>
      <w:bookmarkEnd w:id="3"/>
      <w:bookmarkEnd w:id="4"/>
      <w:bookmarkEnd w:id="5"/>
      <w:bookmarkEnd w:id="6"/>
      <w:bookmarkEnd w:id="7"/>
      <w:bookmarkEnd w:id="8"/>
      <w:bookmarkEnd w:id="9"/>
      <w:bookmarkEnd w:id="10"/>
      <w:bookmarkEnd w:id="11"/>
      <w:r>
        <w:t xml:space="preserve">About the </w:t>
      </w:r>
      <w:r w:rsidRPr="002904F3">
        <w:fldChar w:fldCharType="begin"/>
      </w:r>
      <w:r>
        <w:instrText>XE "CLI Command Reference"</w:instrText>
      </w:r>
      <w:r w:rsidRPr="002904F3">
        <w:fldChar w:fldCharType="end"/>
      </w:r>
      <w:bookmarkStart w:id="14" w:name="_Toc42420346"/>
      <w:bookmarkStart w:id="15" w:name="_Toc120171415"/>
      <w:r w:rsidRPr="002904F3">
        <w:t>CLI Command</w:t>
      </w:r>
      <w:r>
        <w:t xml:space="preserve"> Reference Manual</w:t>
      </w:r>
      <w:bookmarkEnd w:id="12"/>
      <w:bookmarkEnd w:id="13"/>
      <w:r w:rsidRPr="002904F3">
        <w:t xml:space="preserve"> </w:t>
      </w:r>
      <w:bookmarkEnd w:id="14"/>
      <w:bookmarkEnd w:id="15"/>
      <w:r>
        <w:t xml:space="preserve"> </w:t>
      </w:r>
    </w:p>
    <w:p w14:paraId="3FA75FD3" w14:textId="77777777" w:rsidR="00C56D6A" w:rsidRPr="002904F3" w:rsidRDefault="00C56D6A" w:rsidP="00C56D6A">
      <w:pPr>
        <w:pStyle w:val="AllowPageBreak"/>
      </w:pPr>
      <w:bookmarkStart w:id="16" w:name="O_183"/>
      <w:bookmarkEnd w:id="16"/>
    </w:p>
    <w:p w14:paraId="1313F25A" w14:textId="77777777" w:rsidR="00C56D6A" w:rsidRDefault="00C56D6A" w:rsidP="00C56D6A">
      <w:pPr>
        <w:spacing w:before="0" w:after="160"/>
      </w:pPr>
      <w:bookmarkStart w:id="17" w:name="O_184"/>
      <w:bookmarkStart w:id="18" w:name="O_178"/>
      <w:bookmarkStart w:id="19" w:name="O_181"/>
      <w:bookmarkEnd w:id="17"/>
      <w:bookmarkEnd w:id="18"/>
      <w:bookmarkEnd w:id="19"/>
    </w:p>
    <w:p w14:paraId="7F453238" w14:textId="161DBBDA" w:rsidR="00C56D6A" w:rsidRPr="009A48A4" w:rsidRDefault="00C56D6A" w:rsidP="00C56D6A">
      <w:r w:rsidRPr="009A48A4">
        <w:rPr>
          <w:highlight w:val="yellow"/>
        </w:rPr>
        <w:t>Change</w:t>
      </w:r>
      <w:r w:rsidR="000712FF">
        <w:rPr>
          <w:highlight w:val="yellow"/>
        </w:rPr>
        <w:t>d</w:t>
      </w:r>
      <w:r w:rsidRPr="009A48A4">
        <w:rPr>
          <w:highlight w:val="yellow"/>
        </w:rPr>
        <w:t xml:space="preserve"> </w:t>
      </w:r>
      <w:r w:rsidR="00D74733" w:rsidRPr="009A48A4">
        <w:rPr>
          <w:highlight w:val="yellow"/>
        </w:rPr>
        <w:t>existing</w:t>
      </w:r>
      <w:r w:rsidRPr="009A48A4">
        <w:rPr>
          <w:highlight w:val="yellow"/>
        </w:rPr>
        <w:t xml:space="preserve"> CLI commands</w:t>
      </w:r>
    </w:p>
    <w:p w14:paraId="264CEDEB" w14:textId="77777777" w:rsidR="00D74733" w:rsidRDefault="00D74733">
      <w:pPr>
        <w:spacing w:before="0" w:after="160"/>
        <w:rPr>
          <w:rFonts w:ascii="futura bold" w:eastAsia="Times New Roman" w:hAnsi="futura bold" w:cs="Tahoma"/>
          <w:bCs/>
          <w:iCs/>
          <w:color w:val="003C4F"/>
          <w:kern w:val="36"/>
          <w:sz w:val="36"/>
          <w:szCs w:val="36"/>
          <w:lang w:bidi="ar-AE"/>
        </w:rPr>
      </w:pPr>
      <w:r>
        <w:br w:type="page"/>
      </w:r>
    </w:p>
    <w:p w14:paraId="00613325" w14:textId="480C98C1" w:rsidR="00D74733" w:rsidRPr="00236123" w:rsidRDefault="00D74733" w:rsidP="00D74733">
      <w:pPr>
        <w:pStyle w:val="Heading2"/>
        <w:ind w:left="788" w:hanging="788"/>
      </w:pPr>
      <w:bookmarkStart w:id="20" w:name="_Toc212530317"/>
      <w:r w:rsidRPr="00236123">
        <w:lastRenderedPageBreak/>
        <w:t>EVPN Configuration</w:t>
      </w:r>
      <w:r w:rsidRPr="00345925">
        <w:t xml:space="preserve"> </w:t>
      </w:r>
      <w:r>
        <w:t>Example</w:t>
      </w:r>
      <w:bookmarkEnd w:id="20"/>
    </w:p>
    <w:p w14:paraId="2BF3B68F" w14:textId="77777777" w:rsidR="00D74733" w:rsidRDefault="00D74733" w:rsidP="00D74733">
      <w:pPr>
        <w:pStyle w:val="Code"/>
      </w:pPr>
    </w:p>
    <w:p w14:paraId="3FAF548E" w14:textId="77777777" w:rsidR="00D74733" w:rsidRDefault="00D74733" w:rsidP="00D74733">
      <w:pPr>
        <w:pStyle w:val="Code"/>
        <w:rPr>
          <w:rStyle w:val="Monospace"/>
        </w:rPr>
      </w:pPr>
    </w:p>
    <w:p w14:paraId="444BB430" w14:textId="77777777" w:rsidR="00D74733" w:rsidRDefault="00D74733" w:rsidP="00D74733">
      <w:pPr>
        <w:pStyle w:val="Code"/>
        <w:rPr>
          <w:rStyle w:val="Monospace"/>
        </w:rPr>
      </w:pPr>
      <w:r>
        <w:rPr>
          <w:rStyle w:val="Monospace"/>
        </w:rPr>
        <w:t>/* LACP Configuration */</w:t>
      </w:r>
    </w:p>
    <w:p w14:paraId="274C5ECB" w14:textId="77777777" w:rsidR="00D74733" w:rsidRDefault="00D74733" w:rsidP="00D74733">
      <w:pPr>
        <w:pStyle w:val="Code"/>
        <w:rPr>
          <w:rStyle w:val="Monospace"/>
        </w:rPr>
      </w:pPr>
    </w:p>
    <w:p w14:paraId="37DD64EB" w14:textId="77777777" w:rsidR="00D74733" w:rsidRPr="00B42B8A" w:rsidRDefault="00D74733" w:rsidP="00D74733">
      <w:pPr>
        <w:pStyle w:val="Code"/>
        <w:rPr>
          <w:rStyle w:val="Monospace"/>
        </w:rPr>
      </w:pPr>
      <w:r w:rsidRPr="00B42B8A">
        <w:rPr>
          <w:rStyle w:val="Monospace"/>
        </w:rPr>
        <w:t>exaware# config</w:t>
      </w:r>
    </w:p>
    <w:p w14:paraId="437556AD" w14:textId="77777777" w:rsidR="00D74733" w:rsidRDefault="00D74733" w:rsidP="00D74733">
      <w:pPr>
        <w:pStyle w:val="Code"/>
        <w:rPr>
          <w:rStyle w:val="Monospace"/>
        </w:rPr>
      </w:pPr>
      <w:r w:rsidRPr="00B42B8A">
        <w:rPr>
          <w:rStyle w:val="Monospace"/>
        </w:rPr>
        <w:t>exaware(</w:t>
      </w:r>
      <w:proofErr w:type="gramStart"/>
      <w:r w:rsidRPr="00B42B8A">
        <w:rPr>
          <w:rStyle w:val="Monospace"/>
        </w:rPr>
        <w:t>config)#</w:t>
      </w:r>
      <w:proofErr w:type="gramEnd"/>
      <w:r w:rsidRPr="00B42B8A">
        <w:rPr>
          <w:rStyle w:val="Monospace"/>
        </w:rPr>
        <w:t xml:space="preserve"> </w:t>
      </w:r>
      <w:r>
        <w:rPr>
          <w:rStyle w:val="Monospace"/>
        </w:rPr>
        <w:t xml:space="preserve">interface </w:t>
      </w:r>
      <w:proofErr w:type="spellStart"/>
      <w:r>
        <w:rPr>
          <w:rStyle w:val="Monospace"/>
        </w:rPr>
        <w:t>agg</w:t>
      </w:r>
      <w:proofErr w:type="spellEnd"/>
      <w:r>
        <w:rPr>
          <w:rStyle w:val="Monospace"/>
        </w:rPr>
        <w:t>-eth 1</w:t>
      </w:r>
    </w:p>
    <w:p w14:paraId="078AF362" w14:textId="77777777" w:rsidR="00D74733" w:rsidRDefault="00D74733" w:rsidP="00D74733">
      <w:pPr>
        <w:pStyle w:val="Code"/>
        <w:rPr>
          <w:rStyle w:val="Monospace"/>
        </w:rPr>
      </w:pPr>
      <w:r w:rsidRPr="00B42B8A">
        <w:rPr>
          <w:rStyle w:val="Monospace"/>
        </w:rPr>
        <w:t>exaware(config</w:t>
      </w:r>
      <w:r>
        <w:rPr>
          <w:rStyle w:val="Monospace"/>
        </w:rPr>
        <w:t>-interface-agg-eth-</w:t>
      </w:r>
      <w:proofErr w:type="gramStart"/>
      <w:r>
        <w:rPr>
          <w:rStyle w:val="Monospace"/>
        </w:rPr>
        <w:t>1)#</w:t>
      </w:r>
      <w:proofErr w:type="gramEnd"/>
      <w:r>
        <w:rPr>
          <w:rStyle w:val="Monospace"/>
        </w:rPr>
        <w:t xml:space="preserve"> </w:t>
      </w:r>
      <w:proofErr w:type="spellStart"/>
      <w:r>
        <w:rPr>
          <w:rStyle w:val="Monospace"/>
        </w:rPr>
        <w:t>lacp</w:t>
      </w:r>
      <w:proofErr w:type="spellEnd"/>
      <w:r>
        <w:rPr>
          <w:rStyle w:val="Monospace"/>
        </w:rPr>
        <w:t xml:space="preserve"> active</w:t>
      </w:r>
    </w:p>
    <w:p w14:paraId="78A7A37B" w14:textId="77777777" w:rsidR="00D74733" w:rsidRDefault="00D74733" w:rsidP="00D74733">
      <w:pPr>
        <w:pStyle w:val="Code"/>
        <w:rPr>
          <w:rStyle w:val="Monospace"/>
        </w:rPr>
      </w:pPr>
      <w:r w:rsidRPr="00B42B8A">
        <w:rPr>
          <w:rStyle w:val="Monospace"/>
        </w:rPr>
        <w:t>exaware(config</w:t>
      </w:r>
      <w:r>
        <w:rPr>
          <w:rStyle w:val="Monospace"/>
        </w:rPr>
        <w:t>-interface-agg-eth-</w:t>
      </w:r>
      <w:proofErr w:type="gramStart"/>
      <w:r>
        <w:rPr>
          <w:rStyle w:val="Monospace"/>
        </w:rPr>
        <w:t>1)#</w:t>
      </w:r>
      <w:proofErr w:type="gramEnd"/>
      <w:r>
        <w:rPr>
          <w:rStyle w:val="Monospace"/>
        </w:rPr>
        <w:t xml:space="preserve"> </w:t>
      </w:r>
      <w:proofErr w:type="spellStart"/>
      <w:r w:rsidRPr="00C831F8">
        <w:rPr>
          <w:rStyle w:val="Monospace"/>
        </w:rPr>
        <w:t>lacp</w:t>
      </w:r>
      <w:proofErr w:type="spellEnd"/>
      <w:r w:rsidRPr="00C831F8">
        <w:rPr>
          <w:rStyle w:val="Monospace"/>
        </w:rPr>
        <w:t xml:space="preserve">-system-mac </w:t>
      </w:r>
      <w:proofErr w:type="gramStart"/>
      <w:r>
        <w:rPr>
          <w:rStyle w:val="Monospace"/>
        </w:rPr>
        <w:t>00:45:12:00:04:00</w:t>
      </w:r>
      <w:proofErr w:type="gramEnd"/>
    </w:p>
    <w:p w14:paraId="52379E51" w14:textId="77777777" w:rsidR="00D74733" w:rsidRDefault="00D74733" w:rsidP="00D74733">
      <w:pPr>
        <w:pStyle w:val="Code"/>
        <w:rPr>
          <w:rStyle w:val="Monospace"/>
        </w:rPr>
      </w:pPr>
      <w:r w:rsidRPr="00B42B8A">
        <w:rPr>
          <w:rStyle w:val="Monospace"/>
        </w:rPr>
        <w:t>exaware(config</w:t>
      </w:r>
      <w:r>
        <w:rPr>
          <w:rStyle w:val="Monospace"/>
        </w:rPr>
        <w:t>-interface-agg-eth-</w:t>
      </w:r>
      <w:proofErr w:type="gramStart"/>
      <w:r>
        <w:rPr>
          <w:rStyle w:val="Monospace"/>
        </w:rPr>
        <w:t>1)#</w:t>
      </w:r>
      <w:proofErr w:type="gramEnd"/>
      <w:r>
        <w:rPr>
          <w:rStyle w:val="Monospace"/>
        </w:rPr>
        <w:t xml:space="preserve"> exit</w:t>
      </w:r>
    </w:p>
    <w:p w14:paraId="3AC17459" w14:textId="77777777" w:rsidR="00D74733" w:rsidRDefault="00D74733" w:rsidP="00D74733">
      <w:pPr>
        <w:pStyle w:val="Code"/>
        <w:rPr>
          <w:rStyle w:val="Monospace"/>
        </w:rPr>
      </w:pPr>
      <w:r w:rsidRPr="00B42B8A">
        <w:rPr>
          <w:rStyle w:val="Monospace"/>
        </w:rPr>
        <w:t>exaware(</w:t>
      </w:r>
      <w:proofErr w:type="gramStart"/>
      <w:r w:rsidRPr="00B42B8A">
        <w:rPr>
          <w:rStyle w:val="Monospace"/>
        </w:rPr>
        <w:t>config)#</w:t>
      </w:r>
      <w:proofErr w:type="gramEnd"/>
      <w:r w:rsidRPr="00B42B8A">
        <w:rPr>
          <w:rStyle w:val="Monospace"/>
        </w:rPr>
        <w:t xml:space="preserve"> </w:t>
      </w:r>
      <w:r>
        <w:rPr>
          <w:rStyle w:val="Monospace"/>
        </w:rPr>
        <w:t xml:space="preserve">interface </w:t>
      </w:r>
      <w:proofErr w:type="spellStart"/>
      <w:r>
        <w:rPr>
          <w:rStyle w:val="Monospace"/>
        </w:rPr>
        <w:t>agg</w:t>
      </w:r>
      <w:proofErr w:type="spellEnd"/>
      <w:r>
        <w:rPr>
          <w:rStyle w:val="Monospace"/>
        </w:rPr>
        <w:t>-eth 2</w:t>
      </w:r>
    </w:p>
    <w:p w14:paraId="2A995BE4" w14:textId="77777777" w:rsidR="00D74733" w:rsidRDefault="00D74733" w:rsidP="00D74733">
      <w:pPr>
        <w:pStyle w:val="Code"/>
        <w:rPr>
          <w:rStyle w:val="Monospace"/>
        </w:rPr>
      </w:pPr>
      <w:r w:rsidRPr="00B42B8A">
        <w:rPr>
          <w:rStyle w:val="Monospace"/>
        </w:rPr>
        <w:t>exaware(config</w:t>
      </w:r>
      <w:r>
        <w:rPr>
          <w:rStyle w:val="Monospace"/>
        </w:rPr>
        <w:t>-interface-agg-eth-</w:t>
      </w:r>
      <w:proofErr w:type="gramStart"/>
      <w:r>
        <w:rPr>
          <w:rStyle w:val="Monospace"/>
        </w:rPr>
        <w:t>1)#</w:t>
      </w:r>
      <w:proofErr w:type="gramEnd"/>
      <w:r>
        <w:rPr>
          <w:rStyle w:val="Monospace"/>
        </w:rPr>
        <w:t xml:space="preserve"> </w:t>
      </w:r>
      <w:proofErr w:type="spellStart"/>
      <w:r>
        <w:rPr>
          <w:rStyle w:val="Monospace"/>
        </w:rPr>
        <w:t>lacp</w:t>
      </w:r>
      <w:proofErr w:type="spellEnd"/>
      <w:r>
        <w:rPr>
          <w:rStyle w:val="Monospace"/>
        </w:rPr>
        <w:t xml:space="preserve"> active</w:t>
      </w:r>
    </w:p>
    <w:p w14:paraId="58670056" w14:textId="77777777" w:rsidR="00D74733" w:rsidRDefault="00D74733" w:rsidP="00D74733">
      <w:pPr>
        <w:pStyle w:val="Code"/>
        <w:rPr>
          <w:rStyle w:val="Monospace"/>
        </w:rPr>
      </w:pPr>
    </w:p>
    <w:p w14:paraId="0284BA2A" w14:textId="127BDD3F" w:rsidR="00D74733" w:rsidRDefault="00D74733" w:rsidP="00D74733">
      <w:pPr>
        <w:pStyle w:val="Code"/>
        <w:rPr>
          <w:rStyle w:val="Monospace"/>
        </w:rPr>
      </w:pPr>
      <w:r>
        <w:rPr>
          <w:rStyle w:val="Monospace"/>
        </w:rPr>
        <w:t xml:space="preserve">/* </w:t>
      </w:r>
      <w:r w:rsidR="00497F91">
        <w:rPr>
          <w:rStyle w:val="Monospace"/>
        </w:rPr>
        <w:t>Interface Configuration</w:t>
      </w:r>
      <w:r>
        <w:rPr>
          <w:rStyle w:val="Monospace"/>
        </w:rPr>
        <w:t xml:space="preserve"> */</w:t>
      </w:r>
    </w:p>
    <w:p w14:paraId="38E68558" w14:textId="77777777" w:rsidR="00D74733" w:rsidRDefault="00D74733" w:rsidP="00D74733">
      <w:pPr>
        <w:pStyle w:val="Code"/>
        <w:rPr>
          <w:rStyle w:val="Monospace"/>
        </w:rPr>
      </w:pPr>
    </w:p>
    <w:p w14:paraId="7E9661A0" w14:textId="77777777" w:rsidR="00D74733" w:rsidRDefault="00D74733" w:rsidP="00D74733">
      <w:pPr>
        <w:pStyle w:val="Code"/>
        <w:rPr>
          <w:rStyle w:val="Monospace"/>
        </w:rPr>
      </w:pPr>
      <w:r w:rsidRPr="00B42B8A">
        <w:rPr>
          <w:rStyle w:val="Monospace"/>
        </w:rPr>
        <w:t>exaware# config</w:t>
      </w:r>
    </w:p>
    <w:p w14:paraId="4534CB08" w14:textId="2C83A7D9" w:rsidR="00497F91" w:rsidRPr="00205C2E" w:rsidRDefault="00497F91" w:rsidP="00497F91">
      <w:pPr>
        <w:pStyle w:val="Code"/>
        <w:rPr>
          <w:rStyle w:val="Monospace"/>
        </w:rPr>
      </w:pPr>
      <w:r w:rsidRPr="00205C2E">
        <w:rPr>
          <w:rStyle w:val="Monospace"/>
        </w:rPr>
        <w:t>exaware(</w:t>
      </w:r>
      <w:proofErr w:type="gramStart"/>
      <w:r w:rsidRPr="00205C2E">
        <w:rPr>
          <w:rStyle w:val="Monospace"/>
        </w:rPr>
        <w:t>config)#</w:t>
      </w:r>
      <w:proofErr w:type="gramEnd"/>
      <w:r w:rsidRPr="00205C2E">
        <w:rPr>
          <w:rStyle w:val="Monospace"/>
        </w:rPr>
        <w:t xml:space="preserve"> interface </w:t>
      </w:r>
      <w:proofErr w:type="spellStart"/>
      <w:r>
        <w:rPr>
          <w:rStyle w:val="Monospace"/>
        </w:rPr>
        <w:t>agg</w:t>
      </w:r>
      <w:proofErr w:type="spellEnd"/>
      <w:r>
        <w:rPr>
          <w:rStyle w:val="Monospace"/>
        </w:rPr>
        <w:t>-</w:t>
      </w:r>
      <w:r w:rsidRPr="00205C2E">
        <w:rPr>
          <w:rStyle w:val="Monospace"/>
        </w:rPr>
        <w:t xml:space="preserve">eth </w:t>
      </w:r>
      <w:r>
        <w:rPr>
          <w:rStyle w:val="Monospace"/>
        </w:rPr>
        <w:t>1.4</w:t>
      </w:r>
    </w:p>
    <w:p w14:paraId="3AA49084" w14:textId="445E0353" w:rsidR="00497F91" w:rsidRPr="00205C2E" w:rsidRDefault="00497F91" w:rsidP="00497F91">
      <w:pPr>
        <w:pStyle w:val="Code"/>
        <w:rPr>
          <w:rStyle w:val="Monospace"/>
        </w:rPr>
      </w:pPr>
      <w:r w:rsidRPr="00205C2E">
        <w:rPr>
          <w:rStyle w:val="Monospace"/>
        </w:rPr>
        <w:t>exaware(config</w:t>
      </w:r>
      <w:r>
        <w:rPr>
          <w:rStyle w:val="Monospace"/>
        </w:rPr>
        <w:t>-agg-</w:t>
      </w:r>
      <w:r w:rsidRPr="00205C2E">
        <w:rPr>
          <w:rStyle w:val="Monospace"/>
        </w:rPr>
        <w:t>eth</w:t>
      </w:r>
      <w:r>
        <w:rPr>
          <w:rStyle w:val="Monospace"/>
        </w:rPr>
        <w:t>-1.</w:t>
      </w:r>
      <w:proofErr w:type="gramStart"/>
      <w:r>
        <w:rPr>
          <w:rStyle w:val="Monospace"/>
        </w:rPr>
        <w:t>4)#</w:t>
      </w:r>
      <w:proofErr w:type="gramEnd"/>
      <w:r>
        <w:rPr>
          <w:rStyle w:val="Monospace"/>
        </w:rPr>
        <w:t xml:space="preserve"> l2-transport enable</w:t>
      </w:r>
    </w:p>
    <w:p w14:paraId="3C450CE1" w14:textId="1C57FF77" w:rsidR="00497F91" w:rsidRDefault="00497F91" w:rsidP="00497F91">
      <w:pPr>
        <w:pStyle w:val="Code"/>
        <w:rPr>
          <w:rStyle w:val="Monospace"/>
        </w:rPr>
      </w:pPr>
      <w:r w:rsidRPr="00205C2E">
        <w:rPr>
          <w:rStyle w:val="Monospace"/>
        </w:rPr>
        <w:t>exaware(config</w:t>
      </w:r>
      <w:r>
        <w:rPr>
          <w:rStyle w:val="Monospace"/>
        </w:rPr>
        <w:t>-agg-</w:t>
      </w:r>
      <w:r w:rsidRPr="00205C2E">
        <w:rPr>
          <w:rStyle w:val="Monospace"/>
        </w:rPr>
        <w:t>eth</w:t>
      </w:r>
      <w:r>
        <w:rPr>
          <w:rStyle w:val="Monospace"/>
        </w:rPr>
        <w:t>-1.</w:t>
      </w:r>
      <w:proofErr w:type="gramStart"/>
      <w:r>
        <w:rPr>
          <w:rStyle w:val="Monospace"/>
        </w:rPr>
        <w:t>4)#</w:t>
      </w:r>
      <w:proofErr w:type="gramEnd"/>
      <w:r>
        <w:rPr>
          <w:rStyle w:val="Monospace"/>
        </w:rPr>
        <w:t xml:space="preserve"> exit</w:t>
      </w:r>
    </w:p>
    <w:p w14:paraId="3EA4D192" w14:textId="67269E64" w:rsidR="005A260D" w:rsidRDefault="005A260D" w:rsidP="00497F91">
      <w:pPr>
        <w:pStyle w:val="Code"/>
        <w:rPr>
          <w:rStyle w:val="Monospace"/>
        </w:rPr>
      </w:pPr>
      <w:r>
        <w:rPr>
          <w:rStyle w:val="Monospace"/>
        </w:rPr>
        <w:t>!</w:t>
      </w:r>
    </w:p>
    <w:p w14:paraId="1503E547" w14:textId="168DD9E0" w:rsidR="00497F91" w:rsidRPr="00205C2E" w:rsidRDefault="00497F91" w:rsidP="00497F91">
      <w:pPr>
        <w:pStyle w:val="Code"/>
        <w:rPr>
          <w:rStyle w:val="Monospace"/>
        </w:rPr>
      </w:pPr>
      <w:r w:rsidRPr="00205C2E">
        <w:rPr>
          <w:rStyle w:val="Monospace"/>
        </w:rPr>
        <w:t>exaware(</w:t>
      </w:r>
      <w:proofErr w:type="gramStart"/>
      <w:r w:rsidRPr="00205C2E">
        <w:rPr>
          <w:rStyle w:val="Monospace"/>
        </w:rPr>
        <w:t>config)#</w:t>
      </w:r>
      <w:proofErr w:type="gramEnd"/>
      <w:r w:rsidRPr="00205C2E">
        <w:rPr>
          <w:rStyle w:val="Monospace"/>
        </w:rPr>
        <w:t xml:space="preserve"> interface </w:t>
      </w:r>
      <w:proofErr w:type="spellStart"/>
      <w:r>
        <w:rPr>
          <w:rStyle w:val="Monospace"/>
        </w:rPr>
        <w:t>agg</w:t>
      </w:r>
      <w:proofErr w:type="spellEnd"/>
      <w:r>
        <w:rPr>
          <w:rStyle w:val="Monospace"/>
        </w:rPr>
        <w:t>-</w:t>
      </w:r>
      <w:r w:rsidRPr="00205C2E">
        <w:rPr>
          <w:rStyle w:val="Monospace"/>
        </w:rPr>
        <w:t xml:space="preserve">eth </w:t>
      </w:r>
      <w:r>
        <w:rPr>
          <w:rStyle w:val="Monospace"/>
        </w:rPr>
        <w:t>2.4</w:t>
      </w:r>
    </w:p>
    <w:p w14:paraId="517F935B" w14:textId="278A4EED" w:rsidR="00497F91" w:rsidRPr="00205C2E" w:rsidRDefault="00497F91" w:rsidP="00497F91">
      <w:pPr>
        <w:pStyle w:val="Code"/>
        <w:rPr>
          <w:rStyle w:val="Monospace"/>
        </w:rPr>
      </w:pPr>
      <w:r w:rsidRPr="00205C2E">
        <w:rPr>
          <w:rStyle w:val="Monospace"/>
        </w:rPr>
        <w:t>exaware(config</w:t>
      </w:r>
      <w:r>
        <w:rPr>
          <w:rStyle w:val="Monospace"/>
        </w:rPr>
        <w:t>-agg-</w:t>
      </w:r>
      <w:r w:rsidRPr="00205C2E">
        <w:rPr>
          <w:rStyle w:val="Monospace"/>
        </w:rPr>
        <w:t>eth</w:t>
      </w:r>
      <w:r>
        <w:rPr>
          <w:rStyle w:val="Monospace"/>
        </w:rPr>
        <w:t>-2.</w:t>
      </w:r>
      <w:proofErr w:type="gramStart"/>
      <w:r>
        <w:rPr>
          <w:rStyle w:val="Monospace"/>
        </w:rPr>
        <w:t>4)#</w:t>
      </w:r>
      <w:proofErr w:type="gramEnd"/>
      <w:r>
        <w:rPr>
          <w:rStyle w:val="Monospace"/>
        </w:rPr>
        <w:t xml:space="preserve"> l2-transport enable</w:t>
      </w:r>
    </w:p>
    <w:p w14:paraId="2644FD9A" w14:textId="28942BB0" w:rsidR="00497F91" w:rsidRDefault="00497F91" w:rsidP="00497F91">
      <w:pPr>
        <w:pStyle w:val="Code"/>
        <w:rPr>
          <w:rStyle w:val="Monospace"/>
        </w:rPr>
      </w:pPr>
      <w:r w:rsidRPr="00205C2E">
        <w:rPr>
          <w:rStyle w:val="Monospace"/>
        </w:rPr>
        <w:t>exaware(config</w:t>
      </w:r>
      <w:r>
        <w:rPr>
          <w:rStyle w:val="Monospace"/>
        </w:rPr>
        <w:t>-agg-</w:t>
      </w:r>
      <w:r w:rsidRPr="00205C2E">
        <w:rPr>
          <w:rStyle w:val="Monospace"/>
        </w:rPr>
        <w:t>eth</w:t>
      </w:r>
      <w:r>
        <w:rPr>
          <w:rStyle w:val="Monospace"/>
        </w:rPr>
        <w:t>-2.</w:t>
      </w:r>
      <w:proofErr w:type="gramStart"/>
      <w:r>
        <w:rPr>
          <w:rStyle w:val="Monospace"/>
        </w:rPr>
        <w:t>4)#</w:t>
      </w:r>
      <w:proofErr w:type="gramEnd"/>
      <w:r>
        <w:rPr>
          <w:rStyle w:val="Monospace"/>
        </w:rPr>
        <w:t xml:space="preserve"> exit</w:t>
      </w:r>
    </w:p>
    <w:p w14:paraId="648EEC3A" w14:textId="77777777" w:rsidR="005A260D" w:rsidRDefault="005A260D" w:rsidP="005A260D">
      <w:pPr>
        <w:pStyle w:val="Code"/>
        <w:rPr>
          <w:rStyle w:val="Monospace"/>
        </w:rPr>
      </w:pPr>
      <w:r>
        <w:rPr>
          <w:rStyle w:val="Monospace"/>
        </w:rPr>
        <w:t>!</w:t>
      </w:r>
    </w:p>
    <w:p w14:paraId="25A3E5BA" w14:textId="2DAAFF96" w:rsidR="00497F91" w:rsidRPr="00205C2E" w:rsidRDefault="00497F91" w:rsidP="00497F91">
      <w:pPr>
        <w:pStyle w:val="Code"/>
        <w:rPr>
          <w:rStyle w:val="Monospace"/>
        </w:rPr>
      </w:pPr>
      <w:r w:rsidRPr="00205C2E">
        <w:rPr>
          <w:rStyle w:val="Monospace"/>
        </w:rPr>
        <w:t>exaware(</w:t>
      </w:r>
      <w:proofErr w:type="gramStart"/>
      <w:r w:rsidRPr="00205C2E">
        <w:rPr>
          <w:rStyle w:val="Monospace"/>
        </w:rPr>
        <w:t>config)#</w:t>
      </w:r>
      <w:proofErr w:type="gramEnd"/>
      <w:r w:rsidRPr="00205C2E">
        <w:rPr>
          <w:rStyle w:val="Monospace"/>
        </w:rPr>
        <w:t xml:space="preserve"> interface </w:t>
      </w:r>
      <w:r>
        <w:rPr>
          <w:rStyle w:val="Monospace"/>
        </w:rPr>
        <w:t>x-</w:t>
      </w:r>
      <w:r w:rsidRPr="00205C2E">
        <w:rPr>
          <w:rStyle w:val="Monospace"/>
        </w:rPr>
        <w:t xml:space="preserve">eth </w:t>
      </w:r>
      <w:r>
        <w:rPr>
          <w:rStyle w:val="Monospace"/>
        </w:rPr>
        <w:t>0/0/1.4</w:t>
      </w:r>
    </w:p>
    <w:p w14:paraId="1BB0E5B1" w14:textId="17B9BE58" w:rsidR="00497F91" w:rsidRPr="00205C2E" w:rsidRDefault="00497F91" w:rsidP="00497F91">
      <w:pPr>
        <w:pStyle w:val="Code"/>
        <w:rPr>
          <w:rStyle w:val="Monospace"/>
        </w:rPr>
      </w:pPr>
      <w:r w:rsidRPr="00205C2E">
        <w:rPr>
          <w:rStyle w:val="Monospace"/>
        </w:rPr>
        <w:t>exaware(config</w:t>
      </w:r>
      <w:r>
        <w:rPr>
          <w:rStyle w:val="Monospace"/>
        </w:rPr>
        <w:t>-x-</w:t>
      </w:r>
      <w:r w:rsidRPr="00205C2E">
        <w:rPr>
          <w:rStyle w:val="Monospace"/>
        </w:rPr>
        <w:t>eth</w:t>
      </w:r>
      <w:r>
        <w:rPr>
          <w:rStyle w:val="Monospace"/>
        </w:rPr>
        <w:t>-0/0/1.</w:t>
      </w:r>
      <w:proofErr w:type="gramStart"/>
      <w:r>
        <w:rPr>
          <w:rStyle w:val="Monospace"/>
        </w:rPr>
        <w:t>4)#</w:t>
      </w:r>
      <w:proofErr w:type="gramEnd"/>
      <w:r>
        <w:rPr>
          <w:rStyle w:val="Monospace"/>
        </w:rPr>
        <w:t xml:space="preserve"> l2-transport enable</w:t>
      </w:r>
    </w:p>
    <w:p w14:paraId="6C6877F6" w14:textId="450D8B6A" w:rsidR="00497F91" w:rsidRDefault="00497F91" w:rsidP="00497F91">
      <w:pPr>
        <w:pStyle w:val="Code"/>
        <w:rPr>
          <w:rStyle w:val="Monospace"/>
        </w:rPr>
      </w:pPr>
      <w:r w:rsidRPr="00205C2E">
        <w:rPr>
          <w:rStyle w:val="Monospace"/>
        </w:rPr>
        <w:t>exaware(config</w:t>
      </w:r>
      <w:r>
        <w:rPr>
          <w:rStyle w:val="Monospace"/>
        </w:rPr>
        <w:t>-x-</w:t>
      </w:r>
      <w:r w:rsidRPr="00205C2E">
        <w:rPr>
          <w:rStyle w:val="Monospace"/>
        </w:rPr>
        <w:t>eth</w:t>
      </w:r>
      <w:r>
        <w:rPr>
          <w:rStyle w:val="Monospace"/>
        </w:rPr>
        <w:t>-0/0/1.</w:t>
      </w:r>
      <w:proofErr w:type="gramStart"/>
      <w:r>
        <w:rPr>
          <w:rStyle w:val="Monospace"/>
        </w:rPr>
        <w:t>4)#</w:t>
      </w:r>
      <w:proofErr w:type="gramEnd"/>
      <w:r>
        <w:rPr>
          <w:rStyle w:val="Monospace"/>
        </w:rPr>
        <w:t xml:space="preserve"> exit</w:t>
      </w:r>
    </w:p>
    <w:p w14:paraId="4634A7FF" w14:textId="54460E9E" w:rsidR="00497F91" w:rsidRPr="00205C2E" w:rsidRDefault="00497F91" w:rsidP="00497F91">
      <w:pPr>
        <w:pStyle w:val="Code"/>
        <w:rPr>
          <w:rStyle w:val="Monospace"/>
        </w:rPr>
      </w:pPr>
      <w:r w:rsidRPr="00205C2E">
        <w:rPr>
          <w:rStyle w:val="Monospace"/>
        </w:rPr>
        <w:t xml:space="preserve">exaware(config)# interface </w:t>
      </w:r>
      <w:r>
        <w:rPr>
          <w:rStyle w:val="Monospace"/>
        </w:rPr>
        <w:t>x-</w:t>
      </w:r>
      <w:r w:rsidRPr="00205C2E">
        <w:rPr>
          <w:rStyle w:val="Monospace"/>
        </w:rPr>
        <w:t xml:space="preserve">eth </w:t>
      </w:r>
      <w:r>
        <w:rPr>
          <w:rStyle w:val="Monospace"/>
        </w:rPr>
        <w:t>0/0/2.4</w:t>
      </w:r>
    </w:p>
    <w:p w14:paraId="6D1DB6AE" w14:textId="4981B2A0" w:rsidR="00497F91" w:rsidRPr="00205C2E" w:rsidRDefault="00497F91" w:rsidP="00497F91">
      <w:pPr>
        <w:pStyle w:val="Code"/>
        <w:rPr>
          <w:rStyle w:val="Monospace"/>
        </w:rPr>
      </w:pPr>
      <w:r w:rsidRPr="00205C2E">
        <w:rPr>
          <w:rStyle w:val="Monospace"/>
        </w:rPr>
        <w:t>exaware(config</w:t>
      </w:r>
      <w:r>
        <w:rPr>
          <w:rStyle w:val="Monospace"/>
        </w:rPr>
        <w:t>-x-</w:t>
      </w:r>
      <w:r w:rsidRPr="00205C2E">
        <w:rPr>
          <w:rStyle w:val="Monospace"/>
        </w:rPr>
        <w:t>eth</w:t>
      </w:r>
      <w:r>
        <w:rPr>
          <w:rStyle w:val="Monospace"/>
        </w:rPr>
        <w:t>-0/0/2.</w:t>
      </w:r>
      <w:proofErr w:type="gramStart"/>
      <w:r>
        <w:rPr>
          <w:rStyle w:val="Monospace"/>
        </w:rPr>
        <w:t>4)#</w:t>
      </w:r>
      <w:proofErr w:type="gramEnd"/>
      <w:r>
        <w:rPr>
          <w:rStyle w:val="Monospace"/>
        </w:rPr>
        <w:t xml:space="preserve"> l2-transport enable</w:t>
      </w:r>
    </w:p>
    <w:p w14:paraId="27F61CBC" w14:textId="0542A400" w:rsidR="00497F91" w:rsidRDefault="00497F91" w:rsidP="00497F91">
      <w:pPr>
        <w:pStyle w:val="Code"/>
        <w:rPr>
          <w:rStyle w:val="Monospace"/>
        </w:rPr>
      </w:pPr>
      <w:r w:rsidRPr="00205C2E">
        <w:rPr>
          <w:rStyle w:val="Monospace"/>
        </w:rPr>
        <w:t>exaware(config</w:t>
      </w:r>
      <w:r>
        <w:rPr>
          <w:rStyle w:val="Monospace"/>
        </w:rPr>
        <w:t>-x-</w:t>
      </w:r>
      <w:r w:rsidRPr="00205C2E">
        <w:rPr>
          <w:rStyle w:val="Monospace"/>
        </w:rPr>
        <w:t>eth</w:t>
      </w:r>
      <w:r>
        <w:rPr>
          <w:rStyle w:val="Monospace"/>
        </w:rPr>
        <w:t>-0/0/2.</w:t>
      </w:r>
      <w:proofErr w:type="gramStart"/>
      <w:r>
        <w:rPr>
          <w:rStyle w:val="Monospace"/>
        </w:rPr>
        <w:t>4)#</w:t>
      </w:r>
      <w:proofErr w:type="gramEnd"/>
      <w:r>
        <w:rPr>
          <w:rStyle w:val="Monospace"/>
        </w:rPr>
        <w:t xml:space="preserve"> exit</w:t>
      </w:r>
    </w:p>
    <w:p w14:paraId="0756977F" w14:textId="77777777" w:rsidR="005A260D" w:rsidRDefault="005A260D" w:rsidP="005A260D">
      <w:pPr>
        <w:pStyle w:val="Code"/>
        <w:rPr>
          <w:rStyle w:val="Monospace"/>
        </w:rPr>
      </w:pPr>
      <w:r>
        <w:rPr>
          <w:rStyle w:val="Monospace"/>
        </w:rPr>
        <w:t>!</w:t>
      </w:r>
    </w:p>
    <w:p w14:paraId="027FA5B0" w14:textId="159B32A0" w:rsidR="005A260D" w:rsidRPr="00205C2E" w:rsidRDefault="005A260D" w:rsidP="005A260D">
      <w:pPr>
        <w:pStyle w:val="Code"/>
        <w:rPr>
          <w:rStyle w:val="Monospace"/>
        </w:rPr>
      </w:pPr>
      <w:r w:rsidRPr="00205C2E">
        <w:rPr>
          <w:rStyle w:val="Monospace"/>
        </w:rPr>
        <w:t xml:space="preserve">exaware(config)# interface </w:t>
      </w:r>
      <w:r>
        <w:rPr>
          <w:rStyle w:val="Monospace"/>
        </w:rPr>
        <w:t>x-</w:t>
      </w:r>
      <w:r w:rsidRPr="00205C2E">
        <w:rPr>
          <w:rStyle w:val="Monospace"/>
        </w:rPr>
        <w:t xml:space="preserve">eth </w:t>
      </w:r>
      <w:r>
        <w:rPr>
          <w:rStyle w:val="Monospace"/>
        </w:rPr>
        <w:t>0/0/2.25</w:t>
      </w:r>
    </w:p>
    <w:p w14:paraId="7603FABF" w14:textId="2A4A036E" w:rsidR="005A260D" w:rsidRPr="00205C2E" w:rsidRDefault="005A260D" w:rsidP="005A260D">
      <w:pPr>
        <w:pStyle w:val="Code"/>
        <w:rPr>
          <w:rStyle w:val="Monospace"/>
        </w:rPr>
      </w:pPr>
      <w:r w:rsidRPr="00205C2E">
        <w:rPr>
          <w:rStyle w:val="Monospace"/>
        </w:rPr>
        <w:t>exaware(config</w:t>
      </w:r>
      <w:r>
        <w:rPr>
          <w:rStyle w:val="Monospace"/>
        </w:rPr>
        <w:t>-x-</w:t>
      </w:r>
      <w:r w:rsidRPr="00205C2E">
        <w:rPr>
          <w:rStyle w:val="Monospace"/>
        </w:rPr>
        <w:t>eth</w:t>
      </w:r>
      <w:proofErr w:type="gramStart"/>
      <w:r>
        <w:rPr>
          <w:rStyle w:val="Monospace"/>
        </w:rPr>
        <w:t>-0/</w:t>
      </w:r>
      <w:proofErr w:type="gramEnd"/>
      <w:r>
        <w:rPr>
          <w:rStyle w:val="Monospace"/>
        </w:rPr>
        <w:t>0/2.</w:t>
      </w:r>
      <w:proofErr w:type="gramStart"/>
      <w:r>
        <w:rPr>
          <w:rStyle w:val="Monospace"/>
        </w:rPr>
        <w:t>25)#</w:t>
      </w:r>
      <w:proofErr w:type="gramEnd"/>
      <w:r>
        <w:rPr>
          <w:rStyle w:val="Monospace"/>
        </w:rPr>
        <w:t xml:space="preserve"> l2-transport enable</w:t>
      </w:r>
    </w:p>
    <w:p w14:paraId="11B758DE" w14:textId="2E070C6F" w:rsidR="005A260D"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-0/0/2.</w:t>
      </w:r>
      <w:proofErr w:type="gramStart"/>
      <w:r>
        <w:rPr>
          <w:rStyle w:val="Monospace"/>
        </w:rPr>
        <w:t>25)#</w:t>
      </w:r>
      <w:proofErr w:type="gramEnd"/>
      <w:r>
        <w:rPr>
          <w:rStyle w:val="Monospace"/>
        </w:rPr>
        <w:t xml:space="preserve"> exit</w:t>
      </w:r>
    </w:p>
    <w:p w14:paraId="635DC36F" w14:textId="77777777" w:rsidR="005A260D" w:rsidRDefault="005A260D" w:rsidP="005A260D">
      <w:pPr>
        <w:pStyle w:val="Code"/>
        <w:rPr>
          <w:rStyle w:val="Monospace"/>
        </w:rPr>
      </w:pPr>
      <w:r>
        <w:rPr>
          <w:rStyle w:val="Monospace"/>
        </w:rPr>
        <w:t>!</w:t>
      </w:r>
    </w:p>
    <w:p w14:paraId="1F1F5CC2" w14:textId="7ABD08F1" w:rsidR="005A260D" w:rsidRPr="00205C2E" w:rsidRDefault="005A260D" w:rsidP="005A260D">
      <w:pPr>
        <w:pStyle w:val="Code"/>
        <w:rPr>
          <w:rStyle w:val="Monospace"/>
        </w:rPr>
      </w:pPr>
      <w:r w:rsidRPr="00205C2E">
        <w:rPr>
          <w:rStyle w:val="Monospace"/>
        </w:rPr>
        <w:t>exaware(</w:t>
      </w:r>
      <w:proofErr w:type="gramStart"/>
      <w:r w:rsidRPr="00205C2E">
        <w:rPr>
          <w:rStyle w:val="Monospace"/>
        </w:rPr>
        <w:t>config)#</w:t>
      </w:r>
      <w:proofErr w:type="gramEnd"/>
      <w:r w:rsidRPr="00205C2E">
        <w:rPr>
          <w:rStyle w:val="Monospace"/>
        </w:rPr>
        <w:t xml:space="preserve"> interface </w:t>
      </w:r>
      <w:r>
        <w:rPr>
          <w:rStyle w:val="Monospace"/>
        </w:rPr>
        <w:t>x-</w:t>
      </w:r>
      <w:r w:rsidRPr="00205C2E">
        <w:rPr>
          <w:rStyle w:val="Monospace"/>
        </w:rPr>
        <w:t xml:space="preserve">eth </w:t>
      </w:r>
      <w:r>
        <w:rPr>
          <w:rStyle w:val="Monospace"/>
        </w:rPr>
        <w:t>0/0/5.1</w:t>
      </w:r>
    </w:p>
    <w:p w14:paraId="11363361" w14:textId="6F2765C5" w:rsidR="005A260D" w:rsidRPr="00205C2E"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-0/0/5.</w:t>
      </w:r>
      <w:proofErr w:type="gramStart"/>
      <w:r>
        <w:rPr>
          <w:rStyle w:val="Monospace"/>
        </w:rPr>
        <w:t>1)#</w:t>
      </w:r>
      <w:proofErr w:type="gramEnd"/>
      <w:r>
        <w:rPr>
          <w:rStyle w:val="Monospace"/>
        </w:rPr>
        <w:t xml:space="preserve"> l2-transport enable</w:t>
      </w:r>
    </w:p>
    <w:p w14:paraId="29C3110A" w14:textId="70F5A9AF" w:rsidR="005A260D"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-0/0/5.</w:t>
      </w:r>
      <w:proofErr w:type="gramStart"/>
      <w:r>
        <w:rPr>
          <w:rStyle w:val="Monospace"/>
        </w:rPr>
        <w:t>1)#</w:t>
      </w:r>
      <w:proofErr w:type="gramEnd"/>
      <w:r>
        <w:rPr>
          <w:rStyle w:val="Monospace"/>
        </w:rPr>
        <w:t xml:space="preserve"> </w:t>
      </w:r>
      <w:proofErr w:type="spellStart"/>
      <w:r>
        <w:rPr>
          <w:rStyle w:val="Monospace"/>
        </w:rPr>
        <w:t>vlan</w:t>
      </w:r>
      <w:proofErr w:type="spellEnd"/>
      <w:r>
        <w:rPr>
          <w:rStyle w:val="Monospace"/>
        </w:rPr>
        <w:t>-id 1-4</w:t>
      </w:r>
    </w:p>
    <w:p w14:paraId="7038867E" w14:textId="77777777" w:rsidR="005A260D"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-0/0/5.</w:t>
      </w:r>
      <w:proofErr w:type="gramStart"/>
      <w:r>
        <w:rPr>
          <w:rStyle w:val="Monospace"/>
        </w:rPr>
        <w:t>1)#</w:t>
      </w:r>
      <w:proofErr w:type="gramEnd"/>
      <w:r>
        <w:rPr>
          <w:rStyle w:val="Monospace"/>
        </w:rPr>
        <w:t xml:space="preserve"> exit</w:t>
      </w:r>
    </w:p>
    <w:p w14:paraId="20813B6C" w14:textId="77777777" w:rsidR="005A260D" w:rsidRDefault="005A260D" w:rsidP="005A260D">
      <w:pPr>
        <w:pStyle w:val="Code"/>
        <w:rPr>
          <w:rStyle w:val="Monospace"/>
        </w:rPr>
      </w:pPr>
      <w:r>
        <w:rPr>
          <w:rStyle w:val="Monospace"/>
        </w:rPr>
        <w:t>!</w:t>
      </w:r>
    </w:p>
    <w:p w14:paraId="18D16724" w14:textId="57EBE969" w:rsidR="005A260D" w:rsidRPr="00205C2E" w:rsidRDefault="005A260D" w:rsidP="005A260D">
      <w:pPr>
        <w:pStyle w:val="Code"/>
        <w:rPr>
          <w:rStyle w:val="Monospace"/>
        </w:rPr>
      </w:pPr>
      <w:r w:rsidRPr="00205C2E">
        <w:rPr>
          <w:rStyle w:val="Monospace"/>
        </w:rPr>
        <w:t>exaware(</w:t>
      </w:r>
      <w:proofErr w:type="gramStart"/>
      <w:r w:rsidRPr="00205C2E">
        <w:rPr>
          <w:rStyle w:val="Monospace"/>
        </w:rPr>
        <w:t>config)#</w:t>
      </w:r>
      <w:proofErr w:type="gramEnd"/>
      <w:r w:rsidRPr="00205C2E">
        <w:rPr>
          <w:rStyle w:val="Monospace"/>
        </w:rPr>
        <w:t xml:space="preserve"> interface </w:t>
      </w:r>
      <w:r>
        <w:rPr>
          <w:rStyle w:val="Monospace"/>
        </w:rPr>
        <w:t>x-</w:t>
      </w:r>
      <w:r w:rsidRPr="00205C2E">
        <w:rPr>
          <w:rStyle w:val="Monospace"/>
        </w:rPr>
        <w:t xml:space="preserve">eth </w:t>
      </w:r>
      <w:r>
        <w:rPr>
          <w:rStyle w:val="Monospace"/>
        </w:rPr>
        <w:t>0/0/6.1</w:t>
      </w:r>
    </w:p>
    <w:p w14:paraId="346E9FCE" w14:textId="4F1ECB50" w:rsidR="005A260D" w:rsidRPr="00205C2E"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-0/0/6.</w:t>
      </w:r>
      <w:proofErr w:type="gramStart"/>
      <w:r>
        <w:rPr>
          <w:rStyle w:val="Monospace"/>
        </w:rPr>
        <w:t>1)#</w:t>
      </w:r>
      <w:proofErr w:type="gramEnd"/>
      <w:r>
        <w:rPr>
          <w:rStyle w:val="Monospace"/>
        </w:rPr>
        <w:t xml:space="preserve"> l2-transport enable</w:t>
      </w:r>
    </w:p>
    <w:p w14:paraId="12F55F81" w14:textId="380F6F96" w:rsidR="005A260D"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-0/0/6.</w:t>
      </w:r>
      <w:proofErr w:type="gramStart"/>
      <w:r>
        <w:rPr>
          <w:rStyle w:val="Monospace"/>
        </w:rPr>
        <w:t>1)#</w:t>
      </w:r>
      <w:proofErr w:type="gramEnd"/>
      <w:r>
        <w:rPr>
          <w:rStyle w:val="Monospace"/>
        </w:rPr>
        <w:t xml:space="preserve"> </w:t>
      </w:r>
      <w:proofErr w:type="spellStart"/>
      <w:r>
        <w:rPr>
          <w:rStyle w:val="Monospace"/>
        </w:rPr>
        <w:t>vlan</w:t>
      </w:r>
      <w:proofErr w:type="spellEnd"/>
      <w:r>
        <w:rPr>
          <w:rStyle w:val="Monospace"/>
        </w:rPr>
        <w:t>-id 1-4</w:t>
      </w:r>
    </w:p>
    <w:p w14:paraId="675DCCDA" w14:textId="0AFFEF27" w:rsidR="005A260D" w:rsidRDefault="005A260D" w:rsidP="005A260D">
      <w:pPr>
        <w:pStyle w:val="Code"/>
        <w:rPr>
          <w:rStyle w:val="Monospace"/>
        </w:rPr>
      </w:pPr>
      <w:r w:rsidRPr="00205C2E">
        <w:rPr>
          <w:rStyle w:val="Monospace"/>
        </w:rPr>
        <w:t>exaware(config</w:t>
      </w:r>
      <w:r>
        <w:rPr>
          <w:rStyle w:val="Monospace"/>
        </w:rPr>
        <w:t>-x-</w:t>
      </w:r>
      <w:r w:rsidRPr="00205C2E">
        <w:rPr>
          <w:rStyle w:val="Monospace"/>
        </w:rPr>
        <w:t>eth</w:t>
      </w:r>
      <w:r>
        <w:rPr>
          <w:rStyle w:val="Monospace"/>
        </w:rPr>
        <w:t>-0/0/5.</w:t>
      </w:r>
      <w:proofErr w:type="gramStart"/>
      <w:r>
        <w:rPr>
          <w:rStyle w:val="Monospace"/>
        </w:rPr>
        <w:t>1)#</w:t>
      </w:r>
      <w:proofErr w:type="gramEnd"/>
      <w:r>
        <w:rPr>
          <w:rStyle w:val="Monospace"/>
        </w:rPr>
        <w:t xml:space="preserve"> exit</w:t>
      </w:r>
    </w:p>
    <w:p w14:paraId="463B04D1" w14:textId="77777777" w:rsidR="00497F91" w:rsidRDefault="00497F91" w:rsidP="00497F91">
      <w:pPr>
        <w:pStyle w:val="Code"/>
        <w:rPr>
          <w:rStyle w:val="Monospace"/>
        </w:rPr>
      </w:pPr>
    </w:p>
    <w:p w14:paraId="416840FD" w14:textId="77777777" w:rsidR="00D74733" w:rsidRDefault="00D74733" w:rsidP="00D74733">
      <w:pPr>
        <w:pStyle w:val="Code"/>
        <w:rPr>
          <w:rStyle w:val="Monospace"/>
        </w:rPr>
      </w:pPr>
    </w:p>
    <w:p w14:paraId="5791F031" w14:textId="77777777" w:rsidR="00D74733" w:rsidRDefault="00D74733" w:rsidP="00D74733">
      <w:pPr>
        <w:pStyle w:val="Code"/>
        <w:rPr>
          <w:rStyle w:val="Monospace"/>
        </w:rPr>
      </w:pPr>
      <w:r>
        <w:rPr>
          <w:rStyle w:val="Monospace"/>
        </w:rPr>
        <w:t>/*   Ethernet Segment Configuration */</w:t>
      </w:r>
    </w:p>
    <w:p w14:paraId="14B8702E" w14:textId="77777777" w:rsidR="00D74733" w:rsidRDefault="00D74733" w:rsidP="00D74733">
      <w:pPr>
        <w:pStyle w:val="Code"/>
        <w:rPr>
          <w:rStyle w:val="Monospace"/>
        </w:rPr>
      </w:pPr>
    </w:p>
    <w:p w14:paraId="02B4492A" w14:textId="77777777" w:rsidR="00D74733" w:rsidRPr="00B42B8A" w:rsidRDefault="00D74733" w:rsidP="00D74733">
      <w:pPr>
        <w:pStyle w:val="Code"/>
        <w:rPr>
          <w:rStyle w:val="Monospace"/>
        </w:rPr>
      </w:pPr>
      <w:r w:rsidRPr="00B42B8A">
        <w:rPr>
          <w:rStyle w:val="Monospace"/>
        </w:rPr>
        <w:t>exaware# config</w:t>
      </w:r>
    </w:p>
    <w:p w14:paraId="5967896D" w14:textId="77777777" w:rsidR="00D74733" w:rsidRDefault="00D74733" w:rsidP="00D74733">
      <w:pPr>
        <w:pStyle w:val="Code"/>
        <w:rPr>
          <w:rStyle w:val="Monospace"/>
        </w:rPr>
      </w:pPr>
      <w:r w:rsidRPr="00B42B8A">
        <w:rPr>
          <w:rStyle w:val="Monospace"/>
        </w:rPr>
        <w:t>exaware(</w:t>
      </w:r>
      <w:proofErr w:type="gramStart"/>
      <w:r w:rsidRPr="00B42B8A">
        <w:rPr>
          <w:rStyle w:val="Monospace"/>
        </w:rPr>
        <w:t>config)#</w:t>
      </w:r>
      <w:proofErr w:type="gramEnd"/>
      <w:r w:rsidRPr="00B42B8A">
        <w:rPr>
          <w:rStyle w:val="Monospace"/>
        </w:rPr>
        <w:t xml:space="preserve"> </w:t>
      </w:r>
      <w:r>
        <w:rPr>
          <w:rStyle w:val="Monospace"/>
        </w:rPr>
        <w:t xml:space="preserve">interface </w:t>
      </w:r>
      <w:proofErr w:type="spellStart"/>
      <w:r>
        <w:rPr>
          <w:rStyle w:val="Monospace"/>
        </w:rPr>
        <w:t>agg</w:t>
      </w:r>
      <w:proofErr w:type="spellEnd"/>
      <w:r>
        <w:rPr>
          <w:rStyle w:val="Monospace"/>
        </w:rPr>
        <w:t>-eth 1</w:t>
      </w:r>
    </w:p>
    <w:p w14:paraId="74100B24" w14:textId="77777777" w:rsidR="00D74733" w:rsidRDefault="00D74733" w:rsidP="00D74733">
      <w:pPr>
        <w:pStyle w:val="Code"/>
        <w:rPr>
          <w:rStyle w:val="Monospace"/>
        </w:rPr>
      </w:pPr>
      <w:r w:rsidRPr="00B42B8A">
        <w:rPr>
          <w:rStyle w:val="Monospace"/>
        </w:rPr>
        <w:t>exaware(config</w:t>
      </w:r>
      <w:r>
        <w:rPr>
          <w:rStyle w:val="Monospace"/>
        </w:rPr>
        <w:t>-interface-agg-eth-</w:t>
      </w:r>
      <w:proofErr w:type="gramStart"/>
      <w:r>
        <w:rPr>
          <w:rStyle w:val="Monospace"/>
        </w:rPr>
        <w:t>1)#</w:t>
      </w:r>
      <w:proofErr w:type="gramEnd"/>
      <w:r>
        <w:rPr>
          <w:rStyle w:val="Monospace"/>
        </w:rPr>
        <w:t xml:space="preserve"> ethernet-segment</w:t>
      </w:r>
    </w:p>
    <w:p w14:paraId="26884E2E" w14:textId="77777777" w:rsidR="00D74733" w:rsidRDefault="00D74733" w:rsidP="00D74733">
      <w:pPr>
        <w:pStyle w:val="Code"/>
        <w:rPr>
          <w:rStyle w:val="Monospace"/>
        </w:rPr>
      </w:pPr>
      <w:r w:rsidRPr="00B42B8A">
        <w:rPr>
          <w:rStyle w:val="Monospace"/>
        </w:rPr>
        <w:t>exaware(config</w:t>
      </w:r>
      <w:r>
        <w:rPr>
          <w:rStyle w:val="Monospace"/>
        </w:rPr>
        <w:t>-interface-agg-eth-1-ethernet-</w:t>
      </w:r>
      <w:proofErr w:type="gramStart"/>
      <w:r>
        <w:rPr>
          <w:rStyle w:val="Monospace"/>
        </w:rPr>
        <w:t>segment)# )#</w:t>
      </w:r>
      <w:proofErr w:type="gramEnd"/>
      <w:r>
        <w:rPr>
          <w:rStyle w:val="Monospace"/>
        </w:rPr>
        <w:t xml:space="preserve"> identifier type 0 </w:t>
      </w:r>
      <w:proofErr w:type="spellStart"/>
      <w:r>
        <w:rPr>
          <w:rStyle w:val="Monospace"/>
        </w:rPr>
        <w:t>esi</w:t>
      </w:r>
      <w:proofErr w:type="spellEnd"/>
      <w:r>
        <w:rPr>
          <w:rStyle w:val="Monospace"/>
        </w:rPr>
        <w:t xml:space="preserve"> 1a.2b.3c.4d.5</w:t>
      </w:r>
      <w:proofErr w:type="gramStart"/>
      <w:r>
        <w:rPr>
          <w:rStyle w:val="Monospace"/>
        </w:rPr>
        <w:t>e.6f</w:t>
      </w:r>
      <w:proofErr w:type="gramEnd"/>
      <w:r>
        <w:rPr>
          <w:rStyle w:val="Monospace"/>
        </w:rPr>
        <w:t>.77.88.99</w:t>
      </w:r>
    </w:p>
    <w:p w14:paraId="562BF5FA" w14:textId="77777777" w:rsidR="00D74733" w:rsidRDefault="00D74733" w:rsidP="00D74733">
      <w:pPr>
        <w:pStyle w:val="Code"/>
        <w:rPr>
          <w:rStyle w:val="Monospace"/>
        </w:rPr>
      </w:pPr>
      <w:r w:rsidRPr="00B42B8A">
        <w:rPr>
          <w:rStyle w:val="Monospace"/>
        </w:rPr>
        <w:t>exaware(config</w:t>
      </w:r>
      <w:r>
        <w:rPr>
          <w:rStyle w:val="Monospace"/>
        </w:rPr>
        <w:t>-interface-agg-eth-1-ethernet-</w:t>
      </w:r>
      <w:proofErr w:type="gramStart"/>
      <w:r>
        <w:rPr>
          <w:rStyle w:val="Monospace"/>
        </w:rPr>
        <w:t>segment)#</w:t>
      </w:r>
      <w:proofErr w:type="gramEnd"/>
      <w:r>
        <w:rPr>
          <w:rStyle w:val="Monospace"/>
        </w:rPr>
        <w:t xml:space="preserve"> load-balancing-mode all-active</w:t>
      </w:r>
    </w:p>
    <w:p w14:paraId="6F886BA8" w14:textId="77777777" w:rsidR="00D74733" w:rsidRDefault="00D74733" w:rsidP="00D74733">
      <w:pPr>
        <w:pStyle w:val="Code"/>
        <w:rPr>
          <w:rStyle w:val="Monospace"/>
        </w:rPr>
      </w:pPr>
      <w:r w:rsidRPr="00B42B8A">
        <w:rPr>
          <w:rStyle w:val="Monospace"/>
        </w:rPr>
        <w:t>exaware(config</w:t>
      </w:r>
      <w:r>
        <w:rPr>
          <w:rStyle w:val="Monospace"/>
        </w:rPr>
        <w:t>-interface-agg-eth-1-ethernet-</w:t>
      </w:r>
      <w:proofErr w:type="gramStart"/>
      <w:r>
        <w:rPr>
          <w:rStyle w:val="Monospace"/>
        </w:rPr>
        <w:t>segment)#</w:t>
      </w:r>
      <w:proofErr w:type="gramEnd"/>
      <w:r>
        <w:rPr>
          <w:rStyle w:val="Monospace"/>
        </w:rPr>
        <w:t xml:space="preserve"> service-carving </w:t>
      </w:r>
      <w:r w:rsidRPr="00F901D0">
        <w:rPr>
          <w:rStyle w:val="Monospace"/>
        </w:rPr>
        <w:t>highest-random-weight</w:t>
      </w:r>
    </w:p>
    <w:p w14:paraId="5F970530" w14:textId="77777777" w:rsidR="00D74733" w:rsidRDefault="00D74733" w:rsidP="00D74733">
      <w:pPr>
        <w:pStyle w:val="Code"/>
        <w:rPr>
          <w:rStyle w:val="Monospace"/>
        </w:rPr>
      </w:pPr>
    </w:p>
    <w:p w14:paraId="3FAEF7B3" w14:textId="77777777" w:rsidR="00D74733" w:rsidRDefault="00D74733" w:rsidP="00D74733">
      <w:pPr>
        <w:pStyle w:val="Code"/>
        <w:rPr>
          <w:rStyle w:val="Monospace"/>
        </w:rPr>
      </w:pPr>
    </w:p>
    <w:p w14:paraId="36617222" w14:textId="77777777" w:rsidR="00D74733" w:rsidRDefault="00D74733" w:rsidP="00D74733">
      <w:pPr>
        <w:pStyle w:val="Code"/>
        <w:rPr>
          <w:rStyle w:val="Monospace"/>
        </w:rPr>
      </w:pPr>
      <w:r>
        <w:rPr>
          <w:rStyle w:val="Monospace"/>
        </w:rPr>
        <w:t>/* BGP Configuration */</w:t>
      </w:r>
    </w:p>
    <w:p w14:paraId="53644F9A" w14:textId="77777777" w:rsidR="00D74733" w:rsidRDefault="00D74733" w:rsidP="00D74733">
      <w:pPr>
        <w:pStyle w:val="Code"/>
        <w:rPr>
          <w:rStyle w:val="Monospace"/>
        </w:rPr>
      </w:pPr>
    </w:p>
    <w:p w14:paraId="4A4EAB33" w14:textId="77777777" w:rsidR="00D74733" w:rsidRPr="00B42B8A" w:rsidRDefault="00D74733" w:rsidP="00D74733">
      <w:pPr>
        <w:pStyle w:val="Code"/>
        <w:rPr>
          <w:rStyle w:val="Monospace"/>
        </w:rPr>
      </w:pPr>
      <w:r w:rsidRPr="00B42B8A">
        <w:rPr>
          <w:rStyle w:val="Monospace"/>
        </w:rPr>
        <w:t>exaware# config</w:t>
      </w:r>
    </w:p>
    <w:p w14:paraId="470A9EB7" w14:textId="77777777" w:rsidR="00D74733" w:rsidRPr="00B42B8A" w:rsidRDefault="00D74733" w:rsidP="00D74733">
      <w:pPr>
        <w:pStyle w:val="Code"/>
        <w:rPr>
          <w:rStyle w:val="Monospace"/>
        </w:rPr>
      </w:pPr>
      <w:r w:rsidRPr="00B42B8A">
        <w:rPr>
          <w:rStyle w:val="Monospace"/>
        </w:rPr>
        <w:t>exaware(</w:t>
      </w:r>
      <w:proofErr w:type="gramStart"/>
      <w:r w:rsidRPr="00B42B8A">
        <w:rPr>
          <w:rStyle w:val="Monospace"/>
        </w:rPr>
        <w:t>config)#</w:t>
      </w:r>
      <w:proofErr w:type="gramEnd"/>
      <w:r w:rsidRPr="00B42B8A">
        <w:rPr>
          <w:rStyle w:val="Monospace"/>
        </w:rPr>
        <w:t xml:space="preserve"> routing </w:t>
      </w:r>
      <w:proofErr w:type="spellStart"/>
      <w:r w:rsidRPr="00B42B8A">
        <w:rPr>
          <w:rStyle w:val="Monospace"/>
        </w:rPr>
        <w:t>bgp</w:t>
      </w:r>
      <w:proofErr w:type="spellEnd"/>
      <w:r w:rsidRPr="00B42B8A">
        <w:rPr>
          <w:rStyle w:val="Monospace"/>
        </w:rPr>
        <w:t xml:space="preserve"> 123</w:t>
      </w:r>
    </w:p>
    <w:p w14:paraId="7D77AE7D" w14:textId="77777777" w:rsidR="00D74733" w:rsidRPr="00B42B8A" w:rsidRDefault="00D74733" w:rsidP="00D74733">
      <w:pPr>
        <w:pStyle w:val="Code"/>
        <w:rPr>
          <w:rStyle w:val="Monospace"/>
        </w:rPr>
      </w:pPr>
      <w:r w:rsidRPr="00B42B8A">
        <w:rPr>
          <w:rStyle w:val="Monospace"/>
        </w:rPr>
        <w:t>exaware(config-routing-bgp-</w:t>
      </w:r>
      <w:proofErr w:type="gramStart"/>
      <w:r w:rsidRPr="00B42B8A">
        <w:rPr>
          <w:rStyle w:val="Monospace"/>
        </w:rPr>
        <w:t>123)#</w:t>
      </w:r>
      <w:proofErr w:type="gramEnd"/>
      <w:r w:rsidRPr="00B42B8A">
        <w:rPr>
          <w:rStyle w:val="Monospace"/>
        </w:rPr>
        <w:t xml:space="preserve"> </w:t>
      </w:r>
      <w:proofErr w:type="spellStart"/>
      <w:r w:rsidRPr="00B42B8A">
        <w:rPr>
          <w:rStyle w:val="Monospace"/>
        </w:rPr>
        <w:t>vrf</w:t>
      </w:r>
      <w:proofErr w:type="spellEnd"/>
      <w:r w:rsidRPr="00B42B8A">
        <w:rPr>
          <w:rStyle w:val="Monospace"/>
        </w:rPr>
        <w:t xml:space="preserve"> default</w:t>
      </w:r>
    </w:p>
    <w:p w14:paraId="736DF3B5" w14:textId="77777777" w:rsidR="00D74733" w:rsidRPr="00B42B8A" w:rsidRDefault="00D74733" w:rsidP="00D74733">
      <w:pPr>
        <w:pStyle w:val="Code"/>
        <w:rPr>
          <w:rStyle w:val="Monospace"/>
        </w:rPr>
      </w:pPr>
      <w:r w:rsidRPr="00B42B8A">
        <w:rPr>
          <w:rStyle w:val="Monospace"/>
        </w:rPr>
        <w:t>exaware(config-routing-bgp-123-vrf-</w:t>
      </w:r>
      <w:proofErr w:type="gramStart"/>
      <w:r w:rsidRPr="00B42B8A">
        <w:rPr>
          <w:rStyle w:val="Monospace"/>
        </w:rPr>
        <w:t>default)#</w:t>
      </w:r>
      <w:proofErr w:type="gramEnd"/>
      <w:r w:rsidRPr="00B42B8A">
        <w:rPr>
          <w:rStyle w:val="Monospace"/>
        </w:rPr>
        <w:t xml:space="preserve"> </w:t>
      </w:r>
      <w:r>
        <w:rPr>
          <w:rStyle w:val="Monospace"/>
        </w:rPr>
        <w:t>router-id 10.10.10.10</w:t>
      </w:r>
    </w:p>
    <w:p w14:paraId="5C2B6229" w14:textId="77777777" w:rsidR="00D74733" w:rsidRPr="00B42B8A" w:rsidRDefault="00D74733" w:rsidP="00D74733">
      <w:pPr>
        <w:pStyle w:val="Code"/>
        <w:rPr>
          <w:rStyle w:val="Monospace"/>
        </w:rPr>
      </w:pPr>
      <w:r w:rsidRPr="00B42B8A">
        <w:rPr>
          <w:rStyle w:val="Monospace"/>
        </w:rPr>
        <w:t>exaware(config-routing-bgp-123-vrf-</w:t>
      </w:r>
      <w:proofErr w:type="gramStart"/>
      <w:r w:rsidRPr="00B42B8A">
        <w:rPr>
          <w:rStyle w:val="Monospace"/>
        </w:rPr>
        <w:t>default)#</w:t>
      </w:r>
      <w:proofErr w:type="gramEnd"/>
      <w:r w:rsidRPr="00B42B8A">
        <w:rPr>
          <w:rStyle w:val="Monospace"/>
        </w:rPr>
        <w:t xml:space="preserve"> neighbor </w:t>
      </w:r>
      <w:r>
        <w:rPr>
          <w:rStyle w:val="Monospace"/>
        </w:rPr>
        <w:t>10</w:t>
      </w:r>
      <w:r w:rsidRPr="00B42B8A">
        <w:rPr>
          <w:rStyle w:val="Monospace"/>
        </w:rPr>
        <w:t>.</w:t>
      </w:r>
      <w:r>
        <w:rPr>
          <w:rStyle w:val="Monospace"/>
        </w:rPr>
        <w:t>10</w:t>
      </w:r>
      <w:r w:rsidRPr="00B42B8A">
        <w:rPr>
          <w:rStyle w:val="Monospace"/>
        </w:rPr>
        <w:t>.</w:t>
      </w:r>
      <w:r>
        <w:rPr>
          <w:rStyle w:val="Monospace"/>
        </w:rPr>
        <w:t>10</w:t>
      </w:r>
      <w:r w:rsidRPr="00B42B8A">
        <w:rPr>
          <w:rStyle w:val="Monospace"/>
        </w:rPr>
        <w:t>.</w:t>
      </w:r>
      <w:r>
        <w:rPr>
          <w:rStyle w:val="Monospace"/>
        </w:rPr>
        <w:t>1</w:t>
      </w:r>
    </w:p>
    <w:p w14:paraId="07619F08"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1)#</w:t>
      </w:r>
      <w:proofErr w:type="gramEnd"/>
      <w:r>
        <w:rPr>
          <w:rStyle w:val="Monospace"/>
        </w:rPr>
        <w:t xml:space="preserve"> remote-as-number 123</w:t>
      </w:r>
    </w:p>
    <w:p w14:paraId="471EAB1B"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1)#</w:t>
      </w:r>
      <w:proofErr w:type="gramEnd"/>
      <w:r>
        <w:rPr>
          <w:rStyle w:val="Monospace"/>
        </w:rPr>
        <w:t xml:space="preserve"> </w:t>
      </w:r>
      <w:r w:rsidRPr="009E2493">
        <w:rPr>
          <w:rStyle w:val="Monospace"/>
        </w:rPr>
        <w:t>description MPLSFACING-PEER</w:t>
      </w:r>
      <w:r>
        <w:rPr>
          <w:rStyle w:val="Monospace"/>
        </w:rPr>
        <w:t>1</w:t>
      </w:r>
    </w:p>
    <w:p w14:paraId="7E97034C"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1)#</w:t>
      </w:r>
      <w:proofErr w:type="gramEnd"/>
      <w:r>
        <w:rPr>
          <w:rStyle w:val="Monospace"/>
        </w:rPr>
        <w:t xml:space="preserve"> </w:t>
      </w:r>
      <w:r w:rsidRPr="002904F3">
        <w:rPr>
          <w:rStyle w:val="Monospace"/>
        </w:rPr>
        <w:t xml:space="preserve">af-l2vpn </w:t>
      </w:r>
      <w:proofErr w:type="spellStart"/>
      <w:r>
        <w:rPr>
          <w:rStyle w:val="Monospace"/>
        </w:rPr>
        <w:t>evpn</w:t>
      </w:r>
      <w:proofErr w:type="spellEnd"/>
    </w:p>
    <w:p w14:paraId="0266684F"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1)#</w:t>
      </w:r>
      <w:proofErr w:type="gramEnd"/>
      <w:r>
        <w:rPr>
          <w:rStyle w:val="Monospace"/>
        </w:rPr>
        <w:t xml:space="preserve"> exit</w:t>
      </w:r>
    </w:p>
    <w:p w14:paraId="2DBC4F2E" w14:textId="77777777" w:rsidR="00D74733" w:rsidRPr="00B42B8A" w:rsidRDefault="00D74733" w:rsidP="00D74733">
      <w:pPr>
        <w:pStyle w:val="Code"/>
        <w:rPr>
          <w:rStyle w:val="Monospace"/>
        </w:rPr>
      </w:pPr>
      <w:r w:rsidRPr="00B42B8A">
        <w:rPr>
          <w:rStyle w:val="Monospace"/>
        </w:rPr>
        <w:t>exaware(config-routing-bgp-123-vrf-</w:t>
      </w:r>
      <w:proofErr w:type="gramStart"/>
      <w:r w:rsidRPr="00B42B8A">
        <w:rPr>
          <w:rStyle w:val="Monospace"/>
        </w:rPr>
        <w:t>default)#</w:t>
      </w:r>
      <w:proofErr w:type="gramEnd"/>
      <w:r w:rsidRPr="00B42B8A">
        <w:rPr>
          <w:rStyle w:val="Monospace"/>
        </w:rPr>
        <w:t xml:space="preserve"> neighbor </w:t>
      </w:r>
      <w:r>
        <w:rPr>
          <w:rStyle w:val="Monospace"/>
        </w:rPr>
        <w:t>10</w:t>
      </w:r>
      <w:r w:rsidRPr="00B42B8A">
        <w:rPr>
          <w:rStyle w:val="Monospace"/>
        </w:rPr>
        <w:t>.</w:t>
      </w:r>
      <w:r>
        <w:rPr>
          <w:rStyle w:val="Monospace"/>
        </w:rPr>
        <w:t>10</w:t>
      </w:r>
      <w:r w:rsidRPr="00B42B8A">
        <w:rPr>
          <w:rStyle w:val="Monospace"/>
        </w:rPr>
        <w:t>.</w:t>
      </w:r>
      <w:r>
        <w:rPr>
          <w:rStyle w:val="Monospace"/>
        </w:rPr>
        <w:t>10</w:t>
      </w:r>
      <w:r w:rsidRPr="00B42B8A">
        <w:rPr>
          <w:rStyle w:val="Monospace"/>
        </w:rPr>
        <w:t>.</w:t>
      </w:r>
      <w:r>
        <w:rPr>
          <w:rStyle w:val="Monospace"/>
        </w:rPr>
        <w:t>2</w:t>
      </w:r>
    </w:p>
    <w:p w14:paraId="2C365F32"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2)#</w:t>
      </w:r>
      <w:proofErr w:type="gramEnd"/>
      <w:r>
        <w:rPr>
          <w:rStyle w:val="Monospace"/>
        </w:rPr>
        <w:t xml:space="preserve"> remote-as-number 123</w:t>
      </w:r>
    </w:p>
    <w:p w14:paraId="3CEED695"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2)#</w:t>
      </w:r>
      <w:proofErr w:type="gramEnd"/>
      <w:r>
        <w:rPr>
          <w:rStyle w:val="Monospace"/>
        </w:rPr>
        <w:t xml:space="preserve"> </w:t>
      </w:r>
      <w:r w:rsidRPr="009E2493">
        <w:rPr>
          <w:rStyle w:val="Monospace"/>
        </w:rPr>
        <w:t>description MPLSFACING-PEER</w:t>
      </w:r>
      <w:r>
        <w:rPr>
          <w:rStyle w:val="Monospace"/>
        </w:rPr>
        <w:t>2</w:t>
      </w:r>
    </w:p>
    <w:p w14:paraId="31AAEEAB"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2)#</w:t>
      </w:r>
      <w:proofErr w:type="gramEnd"/>
      <w:r>
        <w:rPr>
          <w:rStyle w:val="Monospace"/>
        </w:rPr>
        <w:t xml:space="preserve"> </w:t>
      </w:r>
      <w:r w:rsidRPr="002904F3">
        <w:rPr>
          <w:rStyle w:val="Monospace"/>
        </w:rPr>
        <w:t xml:space="preserve">af-l2vpn </w:t>
      </w:r>
      <w:proofErr w:type="spellStart"/>
      <w:r>
        <w:rPr>
          <w:rStyle w:val="Monospace"/>
        </w:rPr>
        <w:t>evpn</w:t>
      </w:r>
      <w:proofErr w:type="spellEnd"/>
    </w:p>
    <w:p w14:paraId="0592D61D"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2)#</w:t>
      </w:r>
      <w:proofErr w:type="gramEnd"/>
      <w:r>
        <w:rPr>
          <w:rStyle w:val="Monospace"/>
        </w:rPr>
        <w:t xml:space="preserve"> exit</w:t>
      </w:r>
    </w:p>
    <w:p w14:paraId="6D2CCEA7" w14:textId="77777777" w:rsidR="00D74733" w:rsidRPr="00B42B8A" w:rsidRDefault="00D74733" w:rsidP="00D74733">
      <w:pPr>
        <w:pStyle w:val="Code"/>
        <w:rPr>
          <w:rStyle w:val="Monospace"/>
        </w:rPr>
      </w:pPr>
      <w:r w:rsidRPr="00B42B8A">
        <w:rPr>
          <w:rStyle w:val="Monospace"/>
        </w:rPr>
        <w:t>exaware(config-routing-bgp-123-vrf-</w:t>
      </w:r>
      <w:proofErr w:type="gramStart"/>
      <w:r w:rsidRPr="00B42B8A">
        <w:rPr>
          <w:rStyle w:val="Monospace"/>
        </w:rPr>
        <w:t>default)#</w:t>
      </w:r>
      <w:proofErr w:type="gramEnd"/>
      <w:r w:rsidRPr="00B42B8A">
        <w:rPr>
          <w:rStyle w:val="Monospace"/>
        </w:rPr>
        <w:t xml:space="preserve"> neighbor </w:t>
      </w:r>
      <w:r>
        <w:rPr>
          <w:rStyle w:val="Monospace"/>
        </w:rPr>
        <w:t>10</w:t>
      </w:r>
      <w:r w:rsidRPr="00B42B8A">
        <w:rPr>
          <w:rStyle w:val="Monospace"/>
        </w:rPr>
        <w:t>.</w:t>
      </w:r>
      <w:r>
        <w:rPr>
          <w:rStyle w:val="Monospace"/>
        </w:rPr>
        <w:t>10</w:t>
      </w:r>
      <w:r w:rsidRPr="00B42B8A">
        <w:rPr>
          <w:rStyle w:val="Monospace"/>
        </w:rPr>
        <w:t>.</w:t>
      </w:r>
      <w:r>
        <w:rPr>
          <w:rStyle w:val="Monospace"/>
        </w:rPr>
        <w:t>10</w:t>
      </w:r>
      <w:r w:rsidRPr="00B42B8A">
        <w:rPr>
          <w:rStyle w:val="Monospace"/>
        </w:rPr>
        <w:t>.</w:t>
      </w:r>
      <w:r>
        <w:rPr>
          <w:rStyle w:val="Monospace"/>
        </w:rPr>
        <w:t>3</w:t>
      </w:r>
    </w:p>
    <w:p w14:paraId="6B00DEBE"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3)#</w:t>
      </w:r>
      <w:proofErr w:type="gramEnd"/>
      <w:r>
        <w:rPr>
          <w:rStyle w:val="Monospace"/>
        </w:rPr>
        <w:t xml:space="preserve"> remote-as-number 123</w:t>
      </w:r>
    </w:p>
    <w:p w14:paraId="1B6E0574"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3)#</w:t>
      </w:r>
      <w:proofErr w:type="gramEnd"/>
      <w:r>
        <w:rPr>
          <w:rStyle w:val="Monospace"/>
        </w:rPr>
        <w:t xml:space="preserve"> </w:t>
      </w:r>
      <w:r w:rsidRPr="009E2493">
        <w:rPr>
          <w:rStyle w:val="Monospace"/>
        </w:rPr>
        <w:t>description MPLSFACING-PEER</w:t>
      </w:r>
      <w:r>
        <w:rPr>
          <w:rStyle w:val="Monospace"/>
        </w:rPr>
        <w:t>3</w:t>
      </w:r>
    </w:p>
    <w:p w14:paraId="66D3F24E" w14:textId="77777777" w:rsidR="00D74733" w:rsidRPr="00B42B8A" w:rsidRDefault="00D74733" w:rsidP="00D74733">
      <w:pPr>
        <w:pStyle w:val="Code"/>
        <w:rPr>
          <w:rStyle w:val="Monospace"/>
        </w:rPr>
      </w:pPr>
      <w:r w:rsidRPr="00B42B8A">
        <w:rPr>
          <w:rStyle w:val="Monospace"/>
        </w:rPr>
        <w:t>exaware(config-routing-bgp-123-vrf-default</w:t>
      </w:r>
      <w:r>
        <w:rPr>
          <w:rStyle w:val="Monospace"/>
        </w:rPr>
        <w:t>-neighbor-10</w:t>
      </w:r>
      <w:r w:rsidRPr="00B42B8A">
        <w:rPr>
          <w:rStyle w:val="Monospace"/>
        </w:rPr>
        <w:t>.</w:t>
      </w:r>
      <w:r>
        <w:rPr>
          <w:rStyle w:val="Monospace"/>
        </w:rPr>
        <w:t>10</w:t>
      </w:r>
      <w:r w:rsidRPr="00B42B8A">
        <w:rPr>
          <w:rStyle w:val="Monospace"/>
        </w:rPr>
        <w:t>.</w:t>
      </w:r>
      <w:r>
        <w:rPr>
          <w:rStyle w:val="Monospace"/>
        </w:rPr>
        <w:t>10</w:t>
      </w:r>
      <w:r w:rsidRPr="00B42B8A">
        <w:rPr>
          <w:rStyle w:val="Monospace"/>
        </w:rPr>
        <w:t>.</w:t>
      </w:r>
      <w:proofErr w:type="gramStart"/>
      <w:r>
        <w:rPr>
          <w:rStyle w:val="Monospace"/>
        </w:rPr>
        <w:t>3)#</w:t>
      </w:r>
      <w:proofErr w:type="gramEnd"/>
      <w:r>
        <w:rPr>
          <w:rStyle w:val="Monospace"/>
        </w:rPr>
        <w:t xml:space="preserve"> </w:t>
      </w:r>
      <w:r w:rsidRPr="002904F3">
        <w:rPr>
          <w:rStyle w:val="Monospace"/>
        </w:rPr>
        <w:t xml:space="preserve">af-l2vpn </w:t>
      </w:r>
      <w:proofErr w:type="spellStart"/>
      <w:r>
        <w:rPr>
          <w:rStyle w:val="Monospace"/>
        </w:rPr>
        <w:t>evpn</w:t>
      </w:r>
      <w:proofErr w:type="spellEnd"/>
    </w:p>
    <w:p w14:paraId="6C0378E5" w14:textId="77777777" w:rsidR="00D74733" w:rsidRDefault="00D74733" w:rsidP="00D74733">
      <w:pPr>
        <w:pStyle w:val="Code"/>
        <w:rPr>
          <w:rStyle w:val="Monospace"/>
        </w:rPr>
      </w:pPr>
    </w:p>
    <w:p w14:paraId="5C41CBDF" w14:textId="77777777" w:rsidR="00D74733" w:rsidRDefault="00D74733" w:rsidP="00D74733">
      <w:pPr>
        <w:pStyle w:val="Code"/>
        <w:rPr>
          <w:rStyle w:val="Monospace"/>
        </w:rPr>
      </w:pPr>
      <w:r>
        <w:rPr>
          <w:rStyle w:val="Monospace"/>
        </w:rPr>
        <w:t>/* EVPN Configuration */</w:t>
      </w:r>
    </w:p>
    <w:p w14:paraId="63370C64" w14:textId="77777777" w:rsidR="00D74733" w:rsidRDefault="00D74733" w:rsidP="00D74733">
      <w:pPr>
        <w:pStyle w:val="Code"/>
        <w:rPr>
          <w:rStyle w:val="Monospace"/>
        </w:rPr>
      </w:pPr>
    </w:p>
    <w:p w14:paraId="51E34520" w14:textId="77777777" w:rsidR="00D74733" w:rsidRPr="002904F3" w:rsidRDefault="00D74733" w:rsidP="00D74733">
      <w:pPr>
        <w:pStyle w:val="Code"/>
      </w:pPr>
      <w:r>
        <w:rPr>
          <w:rStyle w:val="Monospace"/>
        </w:rPr>
        <w:lastRenderedPageBreak/>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16DFAC94" w14:textId="77777777" w:rsidR="00D74733" w:rsidRDefault="00D74733" w:rsidP="00D74733">
      <w:pPr>
        <w:pStyle w:val="Code"/>
        <w:rPr>
          <w:rStyle w:val="Monospace"/>
        </w:rPr>
      </w:pPr>
      <w:r w:rsidRPr="00205C2E">
        <w:rPr>
          <w:rStyle w:val="Monospace"/>
        </w:rPr>
        <w:t>exaware(config-l2-</w:t>
      </w:r>
      <w:proofErr w:type="gramStart"/>
      <w:r w:rsidRPr="00205C2E">
        <w:rPr>
          <w:rStyle w:val="Monospace"/>
        </w:rPr>
        <w:t>services)#</w:t>
      </w:r>
      <w:proofErr w:type="gramEnd"/>
      <w:r w:rsidRPr="00205C2E">
        <w:rPr>
          <w:rStyle w:val="Monospace"/>
        </w:rPr>
        <w:t xml:space="preserve"> </w:t>
      </w:r>
      <w:proofErr w:type="spellStart"/>
      <w:r w:rsidRPr="00205C2E">
        <w:rPr>
          <w:rStyle w:val="Monospace"/>
        </w:rPr>
        <w:t>evpn</w:t>
      </w:r>
      <w:proofErr w:type="spellEnd"/>
      <w:r w:rsidRPr="00205C2E">
        <w:rPr>
          <w:rStyle w:val="Monospace"/>
        </w:rPr>
        <w:t xml:space="preserve"> evpn1</w:t>
      </w:r>
    </w:p>
    <w:p w14:paraId="1DEC55FA" w14:textId="77777777" w:rsidR="00D74733" w:rsidRPr="00205C2E" w:rsidRDefault="00D74733" w:rsidP="00D7473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w:t>
      </w:r>
      <w:r w:rsidRPr="002904F3">
        <w:rPr>
          <w:rStyle w:val="Monospace"/>
        </w:rPr>
        <w:t>a</w:t>
      </w:r>
      <w:r>
        <w:rPr>
          <w:rStyle w:val="Monospace"/>
        </w:rPr>
        <w:t>dvertise-mac</w:t>
      </w:r>
    </w:p>
    <w:p w14:paraId="0EAB11BE" w14:textId="77777777" w:rsidR="00D74733" w:rsidRPr="00205C2E" w:rsidRDefault="00D74733" w:rsidP="00D7473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w:t>
      </w:r>
      <w:r w:rsidRPr="002904F3">
        <w:rPr>
          <w:rStyle w:val="Monospace"/>
        </w:rPr>
        <w:t>auto-discovery</w:t>
      </w:r>
    </w:p>
    <w:p w14:paraId="53D46929" w14:textId="77777777" w:rsidR="00D74733" w:rsidRPr="00205C2E" w:rsidRDefault="00D74733" w:rsidP="00D7473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export-rt 100:200</w:t>
      </w:r>
    </w:p>
    <w:p w14:paraId="16D31A25" w14:textId="77777777" w:rsidR="00D74733" w:rsidRPr="00205C2E" w:rsidRDefault="00D74733" w:rsidP="00D7473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import-rt 100:200</w:t>
      </w:r>
    </w:p>
    <w:p w14:paraId="3B9EC586" w14:textId="77777777" w:rsidR="00D74733" w:rsidRPr="00205C2E" w:rsidRDefault="00D74733" w:rsidP="00D7473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exit</w:t>
      </w:r>
    </w:p>
    <w:p w14:paraId="5CBB999F" w14:textId="3FB4411F" w:rsidR="00034683" w:rsidRDefault="00034683" w:rsidP="00D7473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service-type </w:t>
      </w:r>
      <w:proofErr w:type="spellStart"/>
      <w:r>
        <w:rPr>
          <w:rStyle w:val="Monospace"/>
        </w:rPr>
        <w:t>vlan</w:t>
      </w:r>
      <w:proofErr w:type="spellEnd"/>
      <w:r>
        <w:rPr>
          <w:rStyle w:val="Monospace"/>
        </w:rPr>
        <w:t>-based</w:t>
      </w:r>
    </w:p>
    <w:p w14:paraId="550C757A" w14:textId="442F1168" w:rsidR="00D74733" w:rsidRPr="00205C2E" w:rsidRDefault="00D74733" w:rsidP="00D7473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mac-limit 500</w:t>
      </w:r>
    </w:p>
    <w:p w14:paraId="749C2A9E" w14:textId="3FBF13E3" w:rsidR="00D74733" w:rsidRDefault="00034683" w:rsidP="00D74733">
      <w:pPr>
        <w:pStyle w:val="Code"/>
        <w:rPr>
          <w:rStyle w:val="Monospace"/>
        </w:rPr>
      </w:pPr>
      <w:r>
        <w:rPr>
          <w:rStyle w:val="Monospace"/>
        </w:rPr>
        <w:t>!</w:t>
      </w:r>
    </w:p>
    <w:p w14:paraId="5FBAB667" w14:textId="77777777" w:rsidR="00034683" w:rsidRPr="002904F3" w:rsidRDefault="00034683" w:rsidP="00034683">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18F47067" w14:textId="4D762DA1" w:rsidR="00034683" w:rsidRDefault="00034683" w:rsidP="00034683">
      <w:pPr>
        <w:pStyle w:val="Code"/>
        <w:rPr>
          <w:rStyle w:val="Monospace"/>
        </w:rPr>
      </w:pPr>
      <w:r w:rsidRPr="00205C2E">
        <w:rPr>
          <w:rStyle w:val="Monospace"/>
        </w:rPr>
        <w:t>exaware(config-l2-</w:t>
      </w:r>
      <w:proofErr w:type="gramStart"/>
      <w:r w:rsidRPr="00205C2E">
        <w:rPr>
          <w:rStyle w:val="Monospace"/>
        </w:rPr>
        <w:t>services)#</w:t>
      </w:r>
      <w:proofErr w:type="gramEnd"/>
      <w:r w:rsidRPr="00205C2E">
        <w:rPr>
          <w:rStyle w:val="Monospace"/>
        </w:rPr>
        <w:t xml:space="preserve"> </w:t>
      </w:r>
      <w:proofErr w:type="spellStart"/>
      <w:r w:rsidRPr="00205C2E">
        <w:rPr>
          <w:rStyle w:val="Monospace"/>
        </w:rPr>
        <w:t>evpn</w:t>
      </w:r>
      <w:proofErr w:type="spellEnd"/>
      <w:r w:rsidRPr="00205C2E">
        <w:rPr>
          <w:rStyle w:val="Monospace"/>
        </w:rPr>
        <w:t xml:space="preserve"> evpn</w:t>
      </w:r>
      <w:r>
        <w:rPr>
          <w:rStyle w:val="Monospace"/>
        </w:rPr>
        <w:t>2</w:t>
      </w:r>
    </w:p>
    <w:p w14:paraId="7488D0DE" w14:textId="77777777" w:rsidR="00034683" w:rsidRPr="00205C2E"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w:t>
      </w:r>
      <w:r w:rsidRPr="002904F3">
        <w:rPr>
          <w:rStyle w:val="Monospace"/>
        </w:rPr>
        <w:t>a</w:t>
      </w:r>
      <w:r>
        <w:rPr>
          <w:rStyle w:val="Monospace"/>
        </w:rPr>
        <w:t>dvertise-mac</w:t>
      </w:r>
    </w:p>
    <w:p w14:paraId="3FC1D05B" w14:textId="77777777" w:rsidR="00034683" w:rsidRPr="00205C2E"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w:t>
      </w:r>
      <w:r w:rsidRPr="002904F3">
        <w:rPr>
          <w:rStyle w:val="Monospace"/>
        </w:rPr>
        <w:t>auto-discovery</w:t>
      </w:r>
    </w:p>
    <w:p w14:paraId="096308B5" w14:textId="77777777" w:rsidR="00034683" w:rsidRPr="00205C2E" w:rsidRDefault="00034683" w:rsidP="0003468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export-rt 100:200</w:t>
      </w:r>
    </w:p>
    <w:p w14:paraId="3751AC78" w14:textId="77777777" w:rsidR="00034683" w:rsidRPr="00205C2E" w:rsidRDefault="00034683" w:rsidP="0003468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import-rt 100:200</w:t>
      </w:r>
    </w:p>
    <w:p w14:paraId="53525195" w14:textId="77777777" w:rsidR="00034683" w:rsidRPr="00205C2E" w:rsidRDefault="00034683" w:rsidP="00034683">
      <w:pPr>
        <w:pStyle w:val="Code"/>
        <w:rPr>
          <w:rStyle w:val="Monospace"/>
        </w:rPr>
      </w:pPr>
      <w:r w:rsidRPr="00205C2E">
        <w:rPr>
          <w:rStyle w:val="Monospace"/>
        </w:rPr>
        <w:t>exaware(config-l2-services-evpn-evpn1</w:t>
      </w:r>
      <w:r>
        <w:rPr>
          <w:rStyle w:val="Monospace"/>
        </w:rPr>
        <w:t>-</w:t>
      </w:r>
      <w:r w:rsidRPr="002904F3">
        <w:rPr>
          <w:rStyle w:val="Monospace"/>
        </w:rPr>
        <w:t>auto-</w:t>
      </w:r>
      <w:proofErr w:type="gramStart"/>
      <w:r w:rsidRPr="002904F3">
        <w:rPr>
          <w:rStyle w:val="Monospace"/>
        </w:rPr>
        <w:t>discovery</w:t>
      </w:r>
      <w:r w:rsidRPr="00205C2E">
        <w:rPr>
          <w:rStyle w:val="Monospace"/>
        </w:rPr>
        <w:t>)#</w:t>
      </w:r>
      <w:proofErr w:type="gramEnd"/>
      <w:r>
        <w:rPr>
          <w:rStyle w:val="Monospace"/>
        </w:rPr>
        <w:t xml:space="preserve"> exit</w:t>
      </w:r>
    </w:p>
    <w:p w14:paraId="1810A0BD" w14:textId="599F1D86" w:rsidR="00034683"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service-type </w:t>
      </w:r>
      <w:proofErr w:type="spellStart"/>
      <w:r>
        <w:rPr>
          <w:rStyle w:val="Monospace"/>
        </w:rPr>
        <w:t>vlan</w:t>
      </w:r>
      <w:proofErr w:type="spellEnd"/>
      <w:r>
        <w:rPr>
          <w:rStyle w:val="Monospace"/>
        </w:rPr>
        <w:t>-aware-burst</w:t>
      </w:r>
    </w:p>
    <w:p w14:paraId="50F343CF" w14:textId="77777777" w:rsidR="00034683" w:rsidRPr="00205C2E"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Pr>
          <w:rStyle w:val="Monospace"/>
        </w:rPr>
        <w:t xml:space="preserve"> mac-limit 500</w:t>
      </w:r>
    </w:p>
    <w:p w14:paraId="2B71765C" w14:textId="12BB421E" w:rsidR="00034683" w:rsidRPr="00205C2E"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sidRPr="00205C2E">
        <w:rPr>
          <w:rStyle w:val="Monospace"/>
        </w:rPr>
        <w:t xml:space="preserve"> interface </w:t>
      </w:r>
      <w:r>
        <w:rPr>
          <w:rStyle w:val="Monospace"/>
        </w:rPr>
        <w:t>x-</w:t>
      </w:r>
      <w:r w:rsidRPr="00205C2E">
        <w:rPr>
          <w:rStyle w:val="Monospace"/>
        </w:rPr>
        <w:t xml:space="preserve">eth </w:t>
      </w:r>
      <w:r>
        <w:rPr>
          <w:rStyle w:val="Monospace"/>
        </w:rPr>
        <w:t>0/0/5.</w:t>
      </w:r>
      <w:r w:rsidR="00497F91">
        <w:rPr>
          <w:rStyle w:val="Monospace"/>
        </w:rPr>
        <w:t>1</w:t>
      </w:r>
    </w:p>
    <w:p w14:paraId="3AD66ED4" w14:textId="23A0E294" w:rsidR="00034683" w:rsidRPr="00205C2E" w:rsidRDefault="00034683" w:rsidP="00034683">
      <w:pPr>
        <w:pStyle w:val="Code"/>
        <w:rPr>
          <w:rStyle w:val="Monospace"/>
        </w:rPr>
      </w:pPr>
      <w:r w:rsidRPr="00205C2E">
        <w:rPr>
          <w:rStyle w:val="Monospace"/>
        </w:rPr>
        <w:t>exaware(config-l2-services-evpn-evpn</w:t>
      </w:r>
      <w:proofErr w:type="gramStart"/>
      <w:r w:rsidRPr="00205C2E">
        <w:rPr>
          <w:rStyle w:val="Monospace"/>
        </w:rPr>
        <w:t>1)#</w:t>
      </w:r>
      <w:proofErr w:type="gramEnd"/>
      <w:r w:rsidRPr="00205C2E">
        <w:rPr>
          <w:rStyle w:val="Monospace"/>
        </w:rPr>
        <w:t xml:space="preserve"> interface </w:t>
      </w:r>
      <w:r>
        <w:rPr>
          <w:rStyle w:val="Monospace"/>
        </w:rPr>
        <w:t>x-</w:t>
      </w:r>
      <w:r w:rsidRPr="00205C2E">
        <w:rPr>
          <w:rStyle w:val="Monospace"/>
        </w:rPr>
        <w:t xml:space="preserve">eth </w:t>
      </w:r>
      <w:r>
        <w:rPr>
          <w:rStyle w:val="Monospace"/>
        </w:rPr>
        <w:t>0/0/6.</w:t>
      </w:r>
      <w:r w:rsidR="005A260D">
        <w:rPr>
          <w:rStyle w:val="Monospace"/>
        </w:rPr>
        <w:t>1</w:t>
      </w:r>
    </w:p>
    <w:p w14:paraId="2C1B2001" w14:textId="77777777" w:rsidR="00034683" w:rsidRPr="00205C2E" w:rsidRDefault="00034683" w:rsidP="00D74733">
      <w:pPr>
        <w:pStyle w:val="Code"/>
        <w:rPr>
          <w:rStyle w:val="Monospace"/>
        </w:rPr>
      </w:pPr>
    </w:p>
    <w:p w14:paraId="261BE650" w14:textId="77777777" w:rsidR="00D74733" w:rsidRDefault="00D74733" w:rsidP="00D74733">
      <w:pPr>
        <w:pStyle w:val="Code"/>
        <w:rPr>
          <w:rStyle w:val="Monospace"/>
        </w:rPr>
      </w:pPr>
    </w:p>
    <w:p w14:paraId="175F48BB" w14:textId="77777777" w:rsidR="00D74733" w:rsidRDefault="00D74733" w:rsidP="00D74733">
      <w:pPr>
        <w:pStyle w:val="Code"/>
        <w:rPr>
          <w:rStyle w:val="Monospace"/>
        </w:rPr>
      </w:pPr>
    </w:p>
    <w:p w14:paraId="3D75F438" w14:textId="77777777" w:rsidR="00D74733" w:rsidRDefault="00D74733" w:rsidP="00D74733">
      <w:pPr>
        <w:pStyle w:val="Code"/>
        <w:rPr>
          <w:rStyle w:val="Monospace"/>
        </w:rPr>
      </w:pPr>
    </w:p>
    <w:p w14:paraId="2D838AE1" w14:textId="05DC2286" w:rsidR="002904F3" w:rsidRDefault="002904F3" w:rsidP="002B30FB">
      <w:pPr>
        <w:pStyle w:val="Heading1"/>
      </w:pPr>
      <w:r w:rsidRPr="002904F3">
        <w:fldChar w:fldCharType="begin"/>
      </w:r>
      <w:r>
        <w:instrText>XE "Routing Commands"</w:instrText>
      </w:r>
      <w:r w:rsidRPr="002904F3">
        <w:fldChar w:fldCharType="end"/>
      </w:r>
      <w:bookmarkStart w:id="21" w:name="_Toc42420938"/>
      <w:bookmarkStart w:id="22" w:name="_Toc120171699"/>
      <w:bookmarkStart w:id="23" w:name="_Toc212530318"/>
      <w:r w:rsidR="00C56D6A">
        <w:t>Interface</w:t>
      </w:r>
      <w:r w:rsidRPr="002904F3">
        <w:t xml:space="preserve"> Commands</w:t>
      </w:r>
      <w:bookmarkEnd w:id="21"/>
      <w:bookmarkEnd w:id="22"/>
      <w:bookmarkEnd w:id="23"/>
    </w:p>
    <w:bookmarkStart w:id="24" w:name="O_410"/>
    <w:bookmarkStart w:id="25" w:name="O_2358"/>
    <w:bookmarkStart w:id="26" w:name="O_2500"/>
    <w:bookmarkEnd w:id="24"/>
    <w:bookmarkEnd w:id="25"/>
    <w:bookmarkEnd w:id="26"/>
    <w:p w14:paraId="0A8E49D3" w14:textId="05E13D72" w:rsidR="00064D1E" w:rsidRPr="002904F3" w:rsidRDefault="00064D1E" w:rsidP="00C56D6A">
      <w:pPr>
        <w:pStyle w:val="Heading2"/>
        <w:ind w:left="788" w:hanging="788"/>
      </w:pPr>
      <w:r w:rsidRPr="002904F3">
        <w:fldChar w:fldCharType="begin"/>
      </w:r>
      <w:r>
        <w:instrText>XE "L2 Services Configuration Commands"</w:instrText>
      </w:r>
      <w:r w:rsidRPr="002904F3">
        <w:fldChar w:fldCharType="end"/>
      </w:r>
      <w:bookmarkStart w:id="27" w:name="_Toc42421297"/>
      <w:bookmarkStart w:id="28" w:name="_Toc151634424"/>
      <w:bookmarkStart w:id="29" w:name="_Toc212530319"/>
      <w:r w:rsidR="00C56D6A">
        <w:t>Interface</w:t>
      </w:r>
      <w:r w:rsidRPr="002904F3">
        <w:t xml:space="preserve"> Configuration Commands</w:t>
      </w:r>
      <w:bookmarkEnd w:id="27"/>
      <w:bookmarkEnd w:id="28"/>
      <w:bookmarkEnd w:id="29"/>
    </w:p>
    <w:p w14:paraId="201F7E0B" w14:textId="0608F318" w:rsidR="00F9594C" w:rsidRPr="002904F3" w:rsidRDefault="00F9594C" w:rsidP="007773DC">
      <w:pPr>
        <w:pStyle w:val="Heading3"/>
      </w:pPr>
      <w:r w:rsidRPr="002904F3">
        <w:fldChar w:fldCharType="begin"/>
      </w:r>
      <w:r>
        <w:instrText>XE "auto-discovery"</w:instrText>
      </w:r>
      <w:r w:rsidRPr="002904F3">
        <w:fldChar w:fldCharType="end"/>
      </w:r>
      <w:bookmarkStart w:id="30" w:name="_Toc212530320"/>
      <w:r w:rsidR="00C56D6A">
        <w:t>ethernet-segment</w:t>
      </w:r>
      <w:bookmarkEnd w:id="30"/>
    </w:p>
    <w:tbl>
      <w:tblPr>
        <w:tblW w:w="909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710"/>
        <w:gridCol w:w="7380"/>
      </w:tblGrid>
      <w:tr w:rsidR="00F9594C" w:rsidRPr="002904F3" w14:paraId="3293295F" w14:textId="77777777" w:rsidTr="00E16D1B">
        <w:tc>
          <w:tcPr>
            <w:tcW w:w="1710" w:type="dxa"/>
            <w:tcMar>
              <w:top w:w="0" w:type="dxa"/>
              <w:left w:w="62" w:type="dxa"/>
              <w:bottom w:w="0" w:type="dxa"/>
              <w:right w:w="62" w:type="dxa"/>
            </w:tcMar>
          </w:tcPr>
          <w:p w14:paraId="73332889" w14:textId="77777777" w:rsidR="00F9594C" w:rsidRDefault="00F9594C" w:rsidP="002624C2">
            <w:pPr>
              <w:pStyle w:val="TableHeading"/>
              <w:rPr>
                <w:lang w:val="en-NZ"/>
              </w:rPr>
            </w:pPr>
            <w:r w:rsidRPr="002904F3">
              <w:lastRenderedPageBreak/>
              <w:t>Description</w:t>
            </w:r>
          </w:p>
        </w:tc>
        <w:tc>
          <w:tcPr>
            <w:tcW w:w="7380" w:type="dxa"/>
            <w:tcMar>
              <w:top w:w="0" w:type="dxa"/>
              <w:left w:w="62" w:type="dxa"/>
              <w:bottom w:w="0" w:type="dxa"/>
              <w:right w:w="62" w:type="dxa"/>
            </w:tcMar>
          </w:tcPr>
          <w:p w14:paraId="7EC3A4B8" w14:textId="179CC72E" w:rsidR="00C56D6A" w:rsidRPr="00064D1E" w:rsidRDefault="00C56D6A" w:rsidP="00E16D1B">
            <w:pPr>
              <w:autoSpaceDE w:val="0"/>
              <w:autoSpaceDN w:val="0"/>
              <w:adjustRightInd w:val="0"/>
              <w:spacing w:before="0" w:after="0" w:line="240" w:lineRule="auto"/>
              <w:rPr>
                <w:rFonts w:ascii="Myriad Pro" w:eastAsia="Times New Roman" w:hAnsi="Myriad Pro" w:cs="Times New Roman"/>
                <w:szCs w:val="20"/>
                <w:lang w:bidi="ar-SA"/>
              </w:rPr>
            </w:pPr>
            <w:r w:rsidRPr="00C56D6A">
              <w:rPr>
                <w:rFonts w:ascii="Myriad Pro" w:eastAsia="Times New Roman" w:hAnsi="Myriad Pro" w:cs="Times New Roman"/>
                <w:szCs w:val="20"/>
                <w:lang w:bidi="ar-SA"/>
              </w:rPr>
              <w:t xml:space="preserve">To enable EVPN multi-homing mode and enter the EVPN ethernet </w:t>
            </w:r>
            <w:proofErr w:type="gramStart"/>
            <w:r w:rsidRPr="00C56D6A">
              <w:rPr>
                <w:rFonts w:ascii="Myriad Pro" w:eastAsia="Times New Roman" w:hAnsi="Myriad Pro" w:cs="Times New Roman"/>
                <w:szCs w:val="20"/>
                <w:lang w:bidi="ar-SA"/>
              </w:rPr>
              <w:t>segment command</w:t>
            </w:r>
            <w:proofErr w:type="gramEnd"/>
            <w:r w:rsidRPr="00C56D6A">
              <w:rPr>
                <w:rFonts w:ascii="Myriad Pro" w:eastAsia="Times New Roman" w:hAnsi="Myriad Pro" w:cs="Times New Roman"/>
                <w:szCs w:val="20"/>
                <w:lang w:bidi="ar-SA"/>
              </w:rPr>
              <w:t xml:space="preserve"> mode, use the </w:t>
            </w:r>
            <w:r w:rsidRPr="00C56D6A">
              <w:rPr>
                <w:rFonts w:ascii="Myriad Pro" w:eastAsia="Times New Roman" w:hAnsi="Myriad Pro" w:cs="Times New Roman"/>
                <w:b/>
                <w:bCs/>
                <w:szCs w:val="20"/>
                <w:lang w:bidi="ar-SA"/>
              </w:rPr>
              <w:t>ethernet-segment</w:t>
            </w:r>
            <w:r w:rsidRPr="00C56D6A">
              <w:rPr>
                <w:rFonts w:ascii="Myriad Pro" w:eastAsia="Times New Roman" w:hAnsi="Myriad Pro" w:cs="Times New Roman"/>
                <w:szCs w:val="20"/>
                <w:lang w:bidi="ar-SA"/>
              </w:rPr>
              <w:t> command. To disable the Ethernet segment configuration, use the </w:t>
            </w:r>
            <w:r w:rsidRPr="00C56D6A">
              <w:rPr>
                <w:rFonts w:ascii="Myriad Pro" w:eastAsia="Times New Roman" w:hAnsi="Myriad Pro" w:cs="Times New Roman"/>
                <w:b/>
                <w:bCs/>
                <w:szCs w:val="20"/>
                <w:lang w:bidi="ar-SA"/>
              </w:rPr>
              <w:t>no</w:t>
            </w:r>
            <w:r w:rsidRPr="00C56D6A">
              <w:rPr>
                <w:rFonts w:ascii="Myriad Pro" w:eastAsia="Times New Roman" w:hAnsi="Myriad Pro" w:cs="Times New Roman"/>
                <w:szCs w:val="20"/>
                <w:lang w:bidi="ar-SA"/>
              </w:rPr>
              <w:t> form of this command.</w:t>
            </w:r>
          </w:p>
        </w:tc>
      </w:tr>
      <w:tr w:rsidR="00F9594C" w:rsidRPr="00064D1E" w14:paraId="7ABFB856" w14:textId="77777777" w:rsidTr="00E16D1B">
        <w:trPr>
          <w:trHeight w:val="869"/>
        </w:trPr>
        <w:tc>
          <w:tcPr>
            <w:tcW w:w="1710" w:type="dxa"/>
            <w:tcMar>
              <w:top w:w="0" w:type="dxa"/>
              <w:left w:w="62" w:type="dxa"/>
              <w:bottom w:w="0" w:type="dxa"/>
              <w:right w:w="62" w:type="dxa"/>
            </w:tcMar>
          </w:tcPr>
          <w:p w14:paraId="52A6E52C" w14:textId="77777777" w:rsidR="00F9594C" w:rsidRPr="002904F3" w:rsidRDefault="00F9594C" w:rsidP="002624C2">
            <w:pPr>
              <w:pStyle w:val="TableHeading"/>
            </w:pPr>
            <w:r w:rsidRPr="002904F3">
              <w:t>Command</w:t>
            </w:r>
            <w:r w:rsidRPr="002904F3">
              <w:br/>
              <w:t>Syntax</w:t>
            </w:r>
          </w:p>
        </w:tc>
        <w:tc>
          <w:tcPr>
            <w:tcW w:w="7380" w:type="dxa"/>
            <w:tcMar>
              <w:top w:w="0" w:type="dxa"/>
              <w:left w:w="62" w:type="dxa"/>
              <w:bottom w:w="0" w:type="dxa"/>
              <w:right w:w="62" w:type="dxa"/>
            </w:tcMar>
          </w:tcPr>
          <w:p w14:paraId="67B2A3A5" w14:textId="3C7D7B26" w:rsidR="00F9594C" w:rsidRDefault="00C56D6A" w:rsidP="00995202">
            <w:pPr>
              <w:pStyle w:val="CLITableBody"/>
              <w:rPr>
                <w:rStyle w:val="Monospace"/>
              </w:rPr>
            </w:pPr>
            <w:r>
              <w:rPr>
                <w:rStyle w:val="Monospace"/>
              </w:rPr>
              <w:t>ethernet-segment</w:t>
            </w:r>
          </w:p>
          <w:p w14:paraId="4B3CE8E7" w14:textId="719FB89B" w:rsidR="00F9594C" w:rsidRDefault="00F9594C" w:rsidP="00995202">
            <w:pPr>
              <w:pStyle w:val="CLITableBody"/>
              <w:rPr>
                <w:lang w:val="en-NZ"/>
              </w:rPr>
            </w:pPr>
            <w:r>
              <w:rPr>
                <w:rStyle w:val="Monospace"/>
              </w:rPr>
              <w:t xml:space="preserve">no </w:t>
            </w:r>
            <w:r w:rsidR="00C56D6A">
              <w:rPr>
                <w:rStyle w:val="Monospace"/>
              </w:rPr>
              <w:t>ethernet-segment</w:t>
            </w:r>
          </w:p>
        </w:tc>
      </w:tr>
      <w:tr w:rsidR="00F9594C" w:rsidRPr="002904F3" w14:paraId="6821662F" w14:textId="77777777" w:rsidTr="00E16D1B">
        <w:trPr>
          <w:trHeight w:val="421"/>
        </w:trPr>
        <w:tc>
          <w:tcPr>
            <w:tcW w:w="1710" w:type="dxa"/>
            <w:tcMar>
              <w:top w:w="0" w:type="dxa"/>
              <w:left w:w="62" w:type="dxa"/>
              <w:bottom w:w="0" w:type="dxa"/>
              <w:right w:w="62" w:type="dxa"/>
            </w:tcMar>
          </w:tcPr>
          <w:p w14:paraId="280FB3F4" w14:textId="77777777" w:rsidR="00F9594C" w:rsidRDefault="00F9594C" w:rsidP="002624C2">
            <w:pPr>
              <w:pStyle w:val="TableHeading"/>
              <w:rPr>
                <w:lang w:val="en-NZ"/>
              </w:rPr>
            </w:pPr>
            <w:r w:rsidRPr="002904F3">
              <w:t>Command Mode</w:t>
            </w:r>
          </w:p>
        </w:tc>
        <w:tc>
          <w:tcPr>
            <w:tcW w:w="7380" w:type="dxa"/>
            <w:tcMar>
              <w:top w:w="0" w:type="dxa"/>
              <w:left w:w="62" w:type="dxa"/>
              <w:bottom w:w="0" w:type="dxa"/>
              <w:right w:w="62" w:type="dxa"/>
            </w:tcMar>
            <w:vAlign w:val="center"/>
          </w:tcPr>
          <w:p w14:paraId="7952E03F" w14:textId="77777777" w:rsidR="00C56D6A" w:rsidRDefault="00C56D6A" w:rsidP="00995202">
            <w:pPr>
              <w:pStyle w:val="CLITableBody"/>
            </w:pPr>
            <w:r w:rsidRPr="002904F3">
              <w:t xml:space="preserve">configuration </w:t>
            </w:r>
            <w:r>
              <w:t xml:space="preserve">interface </w:t>
            </w:r>
            <w:proofErr w:type="spellStart"/>
            <w:r>
              <w:t>agg</w:t>
            </w:r>
            <w:proofErr w:type="spellEnd"/>
            <w:r>
              <w:t>-eth</w:t>
            </w:r>
            <w:r w:rsidRPr="002904F3">
              <w:t xml:space="preserve"> </w:t>
            </w:r>
          </w:p>
          <w:p w14:paraId="7D776317" w14:textId="04116F38" w:rsidR="00F9594C" w:rsidRDefault="00F9594C" w:rsidP="00995202">
            <w:pPr>
              <w:pStyle w:val="CLITableBody"/>
              <w:rPr>
                <w:lang w:val="en-NZ"/>
              </w:rPr>
            </w:pPr>
            <w:r w:rsidRPr="002904F3">
              <w:t xml:space="preserve">configuration </w:t>
            </w:r>
            <w:r w:rsidR="00C56D6A">
              <w:t>interface x-eth</w:t>
            </w:r>
          </w:p>
        </w:tc>
      </w:tr>
      <w:tr w:rsidR="00F9594C" w:rsidRPr="002904F3" w14:paraId="366D2F26" w14:textId="77777777" w:rsidTr="00E16D1B">
        <w:trPr>
          <w:cantSplit/>
          <w:trHeight w:val="1284"/>
        </w:trPr>
        <w:tc>
          <w:tcPr>
            <w:tcW w:w="1710" w:type="dxa"/>
            <w:tcMar>
              <w:top w:w="0" w:type="dxa"/>
              <w:left w:w="62" w:type="dxa"/>
              <w:bottom w:w="0" w:type="dxa"/>
              <w:right w:w="62" w:type="dxa"/>
            </w:tcMar>
          </w:tcPr>
          <w:p w14:paraId="395025AF" w14:textId="77777777" w:rsidR="00F9594C" w:rsidRDefault="00F9594C" w:rsidP="002624C2">
            <w:pPr>
              <w:pStyle w:val="TableHeading"/>
              <w:rPr>
                <w:lang w:val="en-NZ"/>
              </w:rPr>
            </w:pPr>
            <w:r w:rsidRPr="002904F3">
              <w:t>Examples</w:t>
            </w:r>
          </w:p>
        </w:tc>
        <w:tc>
          <w:tcPr>
            <w:tcW w:w="7380" w:type="dxa"/>
            <w:tcMar>
              <w:top w:w="0" w:type="dxa"/>
              <w:left w:w="62" w:type="dxa"/>
              <w:bottom w:w="0" w:type="dxa"/>
              <w:right w:w="62" w:type="dxa"/>
            </w:tcMar>
          </w:tcPr>
          <w:p w14:paraId="52C27859" w14:textId="09973673" w:rsidR="00F9594C" w:rsidRPr="002904F3" w:rsidRDefault="00F9594C" w:rsidP="00995202">
            <w:pPr>
              <w:pStyle w:val="CLITableBody"/>
            </w:pPr>
            <w:r w:rsidRPr="002904F3">
              <w:t xml:space="preserve">The following example shows how to </w:t>
            </w:r>
            <w:r w:rsidR="00C56D6A">
              <w:t>use this command:</w:t>
            </w:r>
            <w:r w:rsidRPr="002904F3">
              <w:t xml:space="preserve"> attributes:</w:t>
            </w:r>
          </w:p>
          <w:p w14:paraId="0BF06E58" w14:textId="77777777" w:rsidR="00C56D6A" w:rsidRPr="00C56D6A" w:rsidRDefault="00C56D6A" w:rsidP="008956F4">
            <w:pPr>
              <w:pStyle w:val="Code"/>
              <w:rPr>
                <w:rStyle w:val="Monospace"/>
              </w:rPr>
            </w:pPr>
            <w:bookmarkStart w:id="31" w:name="_Hlk87779337"/>
            <w:r>
              <w:rPr>
                <w:rStyle w:val="Monospace"/>
              </w:rPr>
              <w:t>exaware</w:t>
            </w:r>
            <w:r w:rsidRPr="00C56D6A">
              <w:rPr>
                <w:rStyle w:val="Monospace"/>
              </w:rPr>
              <w:t>#</w:t>
            </w:r>
            <w:r w:rsidRPr="002904F3">
              <w:rPr>
                <w:rStyle w:val="Monospace"/>
              </w:rPr>
              <w:t xml:space="preserve"> </w:t>
            </w:r>
            <w:r>
              <w:rPr>
                <w:rStyle w:val="Monospace"/>
              </w:rPr>
              <w:t>config</w:t>
            </w:r>
          </w:p>
          <w:p w14:paraId="21C5DF11" w14:textId="77777777" w:rsidR="00C56D6A" w:rsidRPr="00A1782C" w:rsidRDefault="00C56D6A" w:rsidP="008956F4">
            <w:pPr>
              <w:pStyle w:val="Code"/>
              <w:rPr>
                <w:rStyle w:val="Monospace"/>
              </w:rPr>
            </w:pPr>
            <w:r w:rsidRPr="00A1782C">
              <w:rPr>
                <w:rStyle w:val="Monospace"/>
              </w:rPr>
              <w:t>exaware(</w:t>
            </w:r>
            <w:proofErr w:type="gramStart"/>
            <w:r w:rsidRPr="00A1782C">
              <w:rPr>
                <w:rStyle w:val="Monospace"/>
              </w:rPr>
              <w:t>config)#</w:t>
            </w:r>
            <w:proofErr w:type="gramEnd"/>
            <w:r w:rsidRPr="00A1782C">
              <w:rPr>
                <w:rStyle w:val="Monospace"/>
              </w:rPr>
              <w:t xml:space="preserve"> interface </w:t>
            </w:r>
            <w:proofErr w:type="spellStart"/>
            <w:r>
              <w:rPr>
                <w:rStyle w:val="Monospace"/>
              </w:rPr>
              <w:t>agg</w:t>
            </w:r>
            <w:proofErr w:type="spellEnd"/>
            <w:r w:rsidRPr="00A1782C">
              <w:rPr>
                <w:rStyle w:val="Monospace"/>
              </w:rPr>
              <w:t>-eth 5</w:t>
            </w:r>
          </w:p>
          <w:p w14:paraId="17486914" w14:textId="42074859" w:rsidR="008B73C9" w:rsidRDefault="008B73C9"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agg</w:t>
            </w:r>
            <w:r w:rsidRPr="00A1782C">
              <w:rPr>
                <w:rStyle w:val="Monospace"/>
              </w:rPr>
              <w:t>-eth-</w:t>
            </w:r>
            <w:proofErr w:type="gramStart"/>
            <w:r w:rsidRPr="00A1782C">
              <w:rPr>
                <w:rStyle w:val="Monospace"/>
              </w:rPr>
              <w:t>5)#</w:t>
            </w:r>
            <w:proofErr w:type="gramEnd"/>
            <w:r>
              <w:rPr>
                <w:rStyle w:val="Monospace"/>
              </w:rPr>
              <w:t xml:space="preserve"> l2-transport enable</w:t>
            </w:r>
          </w:p>
          <w:p w14:paraId="3F0B5263" w14:textId="77777777" w:rsidR="00C56D6A" w:rsidRDefault="00C56D6A"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agg</w:t>
            </w:r>
            <w:r w:rsidRPr="00A1782C">
              <w:rPr>
                <w:rStyle w:val="Monospace"/>
              </w:rPr>
              <w:t>-eth-</w:t>
            </w:r>
            <w:proofErr w:type="gramStart"/>
            <w:r w:rsidRPr="00A1782C">
              <w:rPr>
                <w:rStyle w:val="Monospace"/>
              </w:rPr>
              <w:t>5)#</w:t>
            </w:r>
            <w:proofErr w:type="gramEnd"/>
            <w:r>
              <w:rPr>
                <w:rStyle w:val="Monospace"/>
              </w:rPr>
              <w:t xml:space="preserve"> ethernet-segment</w:t>
            </w:r>
          </w:p>
          <w:p w14:paraId="3064772F" w14:textId="77777777" w:rsidR="00C56D6A" w:rsidRDefault="00C56D6A" w:rsidP="008956F4">
            <w:pPr>
              <w:pStyle w:val="Code"/>
              <w:rPr>
                <w:rStyle w:val="Monospace"/>
              </w:rPr>
            </w:pPr>
            <w:proofErr w:type="gramStart"/>
            <w:r w:rsidRPr="00A1782C">
              <w:rPr>
                <w:rStyle w:val="Monospace"/>
              </w:rPr>
              <w:t>exaware(</w:t>
            </w:r>
            <w:proofErr w:type="gramEnd"/>
            <w:r w:rsidRPr="00A1782C">
              <w:rPr>
                <w:rStyle w:val="Monospace"/>
              </w:rPr>
              <w:t>config- interface-</w:t>
            </w:r>
            <w:r>
              <w:rPr>
                <w:rStyle w:val="Monospace"/>
              </w:rPr>
              <w:t>agg</w:t>
            </w:r>
            <w:r w:rsidRPr="00A1782C">
              <w:rPr>
                <w:rStyle w:val="Monospace"/>
              </w:rPr>
              <w:t>-eth-5</w:t>
            </w:r>
            <w:r>
              <w:rPr>
                <w:rStyle w:val="Monospace"/>
              </w:rPr>
              <w:t>-ethernet-</w:t>
            </w:r>
            <w:proofErr w:type="gramStart"/>
            <w:r>
              <w:rPr>
                <w:rStyle w:val="Monospace"/>
              </w:rPr>
              <w:t>segment)#</w:t>
            </w:r>
            <w:proofErr w:type="gramEnd"/>
            <w:r>
              <w:rPr>
                <w:rStyle w:val="Monospace"/>
              </w:rPr>
              <w:t xml:space="preserve"> </w:t>
            </w:r>
            <w:bookmarkEnd w:id="31"/>
            <w:r>
              <w:rPr>
                <w:rStyle w:val="Monospace"/>
              </w:rPr>
              <w:t>exit</w:t>
            </w:r>
          </w:p>
          <w:p w14:paraId="193D0A09" w14:textId="77777777" w:rsidR="00C56D6A" w:rsidRPr="00A1782C" w:rsidRDefault="00C56D6A" w:rsidP="008956F4">
            <w:pPr>
              <w:pStyle w:val="Code"/>
              <w:rPr>
                <w:rStyle w:val="Monospace"/>
              </w:rPr>
            </w:pPr>
            <w:r w:rsidRPr="00A1782C">
              <w:rPr>
                <w:rStyle w:val="Monospace"/>
              </w:rPr>
              <w:t>exaware(</w:t>
            </w:r>
            <w:proofErr w:type="gramStart"/>
            <w:r w:rsidRPr="00A1782C">
              <w:rPr>
                <w:rStyle w:val="Monospace"/>
              </w:rPr>
              <w:t>config)#</w:t>
            </w:r>
            <w:proofErr w:type="gramEnd"/>
            <w:r w:rsidRPr="00A1782C">
              <w:rPr>
                <w:rStyle w:val="Monospace"/>
              </w:rPr>
              <w:t xml:space="preserve"> interface </w:t>
            </w:r>
            <w:r>
              <w:rPr>
                <w:rStyle w:val="Monospace"/>
              </w:rPr>
              <w:t>x</w:t>
            </w:r>
            <w:r w:rsidRPr="00A1782C">
              <w:rPr>
                <w:rStyle w:val="Monospace"/>
              </w:rPr>
              <w:t xml:space="preserve">-eth </w:t>
            </w:r>
            <w:r>
              <w:rPr>
                <w:rStyle w:val="Monospace"/>
              </w:rPr>
              <w:t>0/0/2</w:t>
            </w:r>
          </w:p>
          <w:p w14:paraId="4B09EFF9" w14:textId="07BE5BC3" w:rsidR="008B73C9" w:rsidRDefault="008B73C9"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x-eth-0/0/</w:t>
            </w:r>
            <w:proofErr w:type="gramStart"/>
            <w:r>
              <w:rPr>
                <w:rStyle w:val="Monospace"/>
              </w:rPr>
              <w:t>1</w:t>
            </w:r>
            <w:r w:rsidRPr="00A1782C">
              <w:rPr>
                <w:rStyle w:val="Monospace"/>
              </w:rPr>
              <w:t>)#</w:t>
            </w:r>
            <w:proofErr w:type="gramEnd"/>
            <w:r>
              <w:rPr>
                <w:rStyle w:val="Monospace"/>
              </w:rPr>
              <w:t xml:space="preserve"> l2-transport enable</w:t>
            </w:r>
          </w:p>
          <w:p w14:paraId="55B6CB71" w14:textId="77777777" w:rsidR="00C56D6A" w:rsidRDefault="00C56D6A"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x-eth-0/0/</w:t>
            </w:r>
            <w:proofErr w:type="gramStart"/>
            <w:r>
              <w:rPr>
                <w:rStyle w:val="Monospace"/>
              </w:rPr>
              <w:t>1</w:t>
            </w:r>
            <w:r w:rsidRPr="00A1782C">
              <w:rPr>
                <w:rStyle w:val="Monospace"/>
              </w:rPr>
              <w:t>)#</w:t>
            </w:r>
            <w:proofErr w:type="gramEnd"/>
            <w:r>
              <w:rPr>
                <w:rStyle w:val="Monospace"/>
              </w:rPr>
              <w:t xml:space="preserve"> ethernet-segment</w:t>
            </w:r>
          </w:p>
          <w:p w14:paraId="0FE0FC4A" w14:textId="60A79586" w:rsidR="00C56D6A" w:rsidRPr="00C56D6A" w:rsidRDefault="00C56D6A" w:rsidP="008956F4">
            <w:pPr>
              <w:pStyle w:val="Code"/>
              <w:rPr>
                <w:rStyle w:val="Monospace"/>
              </w:rPr>
            </w:pPr>
            <w:proofErr w:type="gramStart"/>
            <w:r w:rsidRPr="00A1782C">
              <w:rPr>
                <w:rStyle w:val="Monospace"/>
              </w:rPr>
              <w:t>exaware(</w:t>
            </w:r>
            <w:proofErr w:type="gramEnd"/>
            <w:r w:rsidRPr="00A1782C">
              <w:rPr>
                <w:rStyle w:val="Monospace"/>
              </w:rPr>
              <w:t>config- interface-</w:t>
            </w:r>
            <w:r>
              <w:rPr>
                <w:rStyle w:val="Monospace"/>
              </w:rPr>
              <w:t>x-eth-0/0/1-ethernet-</w:t>
            </w:r>
            <w:proofErr w:type="gramStart"/>
            <w:r>
              <w:rPr>
                <w:rStyle w:val="Monospace"/>
              </w:rPr>
              <w:t>segment)#</w:t>
            </w:r>
            <w:proofErr w:type="gramEnd"/>
          </w:p>
          <w:p w14:paraId="7B819CE6" w14:textId="77777777" w:rsidR="00F9594C" w:rsidRDefault="00F9594C" w:rsidP="008956F4">
            <w:pPr>
              <w:pStyle w:val="Code"/>
              <w:rPr>
                <w:lang w:val="en-NZ"/>
              </w:rPr>
            </w:pPr>
          </w:p>
        </w:tc>
      </w:tr>
      <w:tr w:rsidR="008B73C9" w:rsidRPr="002904F3" w14:paraId="08FDC035" w14:textId="77777777" w:rsidTr="008B73C9">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8581502" w14:textId="77777777" w:rsidR="008B73C9" w:rsidRPr="008C22AA" w:rsidRDefault="008B73C9" w:rsidP="002624C2">
            <w:pPr>
              <w:pStyle w:val="TableHeading"/>
            </w:pPr>
            <w:r>
              <w:lastRenderedPageBreak/>
              <w:t>Not</w:t>
            </w:r>
            <w:r w:rsidRPr="002904F3">
              <w:t>es</w:t>
            </w:r>
          </w:p>
        </w:tc>
        <w:tc>
          <w:tcPr>
            <w:tcW w:w="73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62AD32E" w14:textId="77777777" w:rsidR="008B73C9" w:rsidRDefault="008B73C9" w:rsidP="00995202">
            <w:pPr>
              <w:pStyle w:val="CLITableBody"/>
              <w:numPr>
                <w:ilvl w:val="0"/>
                <w:numId w:val="19"/>
              </w:numPr>
            </w:pPr>
            <w:r>
              <w:t>The command can be configured only if:</w:t>
            </w:r>
          </w:p>
          <w:p w14:paraId="73F4634D" w14:textId="77777777" w:rsidR="008B73C9" w:rsidRDefault="008B73C9" w:rsidP="00995202">
            <w:pPr>
              <w:pStyle w:val="CLITableBody"/>
              <w:numPr>
                <w:ilvl w:val="1"/>
                <w:numId w:val="19"/>
              </w:numPr>
            </w:pPr>
            <w:r>
              <w:t xml:space="preserve">The interface is specified as </w:t>
            </w:r>
            <w:proofErr w:type="gramStart"/>
            <w:r>
              <w:t>a L2</w:t>
            </w:r>
            <w:proofErr w:type="gramEnd"/>
            <w:r>
              <w:t xml:space="preserve"> interface by command l2-transport AND</w:t>
            </w:r>
          </w:p>
          <w:p w14:paraId="019267C7" w14:textId="1D9EFA5E" w:rsidR="008B73C9" w:rsidRPr="002904F3" w:rsidRDefault="008B73C9" w:rsidP="00995202">
            <w:pPr>
              <w:pStyle w:val="CLITableBody"/>
              <w:numPr>
                <w:ilvl w:val="1"/>
                <w:numId w:val="19"/>
              </w:numPr>
            </w:pPr>
            <w:r>
              <w:t xml:space="preserve">The interface and all sub-interfaces defined on it are </w:t>
            </w:r>
            <w:r w:rsidR="00AA5DD5">
              <w:t xml:space="preserve">not </w:t>
            </w:r>
            <w:r>
              <w:t>used by another non-EVPN L2 application.</w:t>
            </w:r>
          </w:p>
          <w:p w14:paraId="68A3F8DC" w14:textId="62B925C0" w:rsidR="008B73C9" w:rsidRDefault="008B73C9" w:rsidP="00995202">
            <w:pPr>
              <w:pStyle w:val="CLITableBody"/>
              <w:numPr>
                <w:ilvl w:val="0"/>
                <w:numId w:val="19"/>
              </w:numPr>
            </w:pPr>
            <w:r>
              <w:t>The command cannot be configured if the interface or a sub-interface on it is already attached to an EVPN instance. It means that you cannot change the EVPN parameters of an already attached to EVPN</w:t>
            </w:r>
            <w:r w:rsidR="00AA5DD5">
              <w:t xml:space="preserve"> interface`</w:t>
            </w:r>
            <w:r>
              <w:t>.</w:t>
            </w:r>
          </w:p>
          <w:p w14:paraId="758EF945" w14:textId="50E1AFEA" w:rsidR="008B73C9" w:rsidRPr="008C22AA" w:rsidRDefault="00AA5DD5" w:rsidP="00995202">
            <w:pPr>
              <w:pStyle w:val="CLITableBody"/>
              <w:numPr>
                <w:ilvl w:val="0"/>
                <w:numId w:val="19"/>
              </w:numPr>
            </w:pPr>
            <w:r>
              <w:t>If an ES is configured on the base interface, then its sub-interfaces can be</w:t>
            </w:r>
            <w:r w:rsidR="008B73C9">
              <w:t xml:space="preserve"> attached only to EVPN instances.</w:t>
            </w:r>
          </w:p>
        </w:tc>
      </w:tr>
    </w:tbl>
    <w:p w14:paraId="15B68792" w14:textId="77777777" w:rsidR="00F9594C" w:rsidRPr="00064D1E" w:rsidRDefault="00F9594C" w:rsidP="00F9594C">
      <w:pPr>
        <w:pStyle w:val="BodyText"/>
        <w:rPr>
          <w:lang w:bidi="ar-AE"/>
        </w:rPr>
      </w:pPr>
    </w:p>
    <w:p w14:paraId="167B9973" w14:textId="77777777" w:rsidR="00F9594C" w:rsidRDefault="00F9594C" w:rsidP="00F9594C">
      <w:pPr>
        <w:spacing w:before="0" w:after="160"/>
        <w:rPr>
          <w:rFonts w:ascii="futura bold" w:eastAsia="Times New Roman" w:hAnsi="futura bold" w:cs="Tahoma"/>
          <w:b/>
          <w:bCs/>
          <w:iCs/>
          <w:color w:val="053150"/>
          <w:kern w:val="36"/>
          <w:sz w:val="32"/>
          <w:szCs w:val="30"/>
          <w:lang w:bidi="ar-AE"/>
        </w:rPr>
      </w:pPr>
      <w:r>
        <w:br w:type="page"/>
      </w:r>
    </w:p>
    <w:p w14:paraId="2371C972" w14:textId="2FF35F69" w:rsidR="00815D36" w:rsidRPr="002904F3" w:rsidRDefault="00815D36" w:rsidP="00815D36">
      <w:pPr>
        <w:pStyle w:val="Heading3"/>
      </w:pPr>
      <w:r w:rsidRPr="002904F3">
        <w:lastRenderedPageBreak/>
        <w:fldChar w:fldCharType="begin"/>
      </w:r>
      <w:r>
        <w:instrText>XE "L2 Services Configuration Commands"</w:instrText>
      </w:r>
      <w:r w:rsidRPr="002904F3">
        <w:fldChar w:fldCharType="end"/>
      </w:r>
      <w:r w:rsidRPr="002904F3">
        <w:fldChar w:fldCharType="begin"/>
      </w:r>
      <w:r>
        <w:instrText>XE "auto-discovery"</w:instrText>
      </w:r>
      <w:r w:rsidRPr="002904F3">
        <w:fldChar w:fldCharType="end"/>
      </w:r>
      <w:bookmarkStart w:id="32" w:name="_Toc212530321"/>
      <w:r>
        <w:t>identifier</w:t>
      </w:r>
      <w:bookmarkEnd w:id="32"/>
    </w:p>
    <w:tbl>
      <w:tblPr>
        <w:tblW w:w="909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620"/>
        <w:gridCol w:w="90"/>
        <w:gridCol w:w="979"/>
        <w:gridCol w:w="2835"/>
        <w:gridCol w:w="3543"/>
        <w:gridCol w:w="23"/>
      </w:tblGrid>
      <w:tr w:rsidR="00815D36" w:rsidRPr="002904F3" w14:paraId="6B3D80A3" w14:textId="77777777" w:rsidTr="00D86061">
        <w:tc>
          <w:tcPr>
            <w:tcW w:w="1710" w:type="dxa"/>
            <w:gridSpan w:val="2"/>
            <w:tcMar>
              <w:top w:w="0" w:type="dxa"/>
              <w:left w:w="62" w:type="dxa"/>
              <w:bottom w:w="0" w:type="dxa"/>
              <w:right w:w="62" w:type="dxa"/>
            </w:tcMar>
          </w:tcPr>
          <w:p w14:paraId="5F49ED95" w14:textId="77777777" w:rsidR="00815D36" w:rsidRDefault="00815D36" w:rsidP="002624C2">
            <w:pPr>
              <w:pStyle w:val="TableHeading"/>
              <w:rPr>
                <w:lang w:val="en-NZ"/>
              </w:rPr>
            </w:pPr>
            <w:r w:rsidRPr="002904F3">
              <w:lastRenderedPageBreak/>
              <w:t>Description</w:t>
            </w:r>
          </w:p>
        </w:tc>
        <w:tc>
          <w:tcPr>
            <w:tcW w:w="7380" w:type="dxa"/>
            <w:gridSpan w:val="4"/>
            <w:tcMar>
              <w:top w:w="0" w:type="dxa"/>
              <w:left w:w="62" w:type="dxa"/>
              <w:bottom w:w="0" w:type="dxa"/>
              <w:right w:w="62" w:type="dxa"/>
            </w:tcMar>
          </w:tcPr>
          <w:p w14:paraId="322C5ECC" w14:textId="2CA41788" w:rsidR="00815D36" w:rsidRPr="00064D1E" w:rsidRDefault="00815D36" w:rsidP="00D86061">
            <w:pPr>
              <w:autoSpaceDE w:val="0"/>
              <w:autoSpaceDN w:val="0"/>
              <w:adjustRightInd w:val="0"/>
              <w:spacing w:before="0" w:after="0" w:line="240" w:lineRule="auto"/>
              <w:rPr>
                <w:rFonts w:ascii="Myriad Pro" w:eastAsia="Times New Roman" w:hAnsi="Myriad Pro" w:cs="Times New Roman"/>
                <w:szCs w:val="20"/>
                <w:lang w:bidi="ar-SA"/>
              </w:rPr>
            </w:pPr>
            <w:r w:rsidRPr="00815D36">
              <w:rPr>
                <w:rFonts w:ascii="Myriad Pro" w:eastAsia="Times New Roman" w:hAnsi="Myriad Pro" w:cs="Times New Roman"/>
                <w:szCs w:val="20"/>
                <w:lang w:bidi="ar-SA"/>
              </w:rPr>
              <w:t>To set the Ethernet segment identifier (ESI) value of an interface, use the </w:t>
            </w:r>
            <w:r w:rsidRPr="00815D36">
              <w:rPr>
                <w:rFonts w:ascii="Myriad Pro" w:eastAsia="Times New Roman" w:hAnsi="Myriad Pro" w:cs="Times New Roman"/>
                <w:b/>
                <w:bCs/>
                <w:szCs w:val="20"/>
                <w:lang w:bidi="ar-SA"/>
              </w:rPr>
              <w:t>identifier</w:t>
            </w:r>
            <w:r w:rsidRPr="00815D36">
              <w:rPr>
                <w:rFonts w:ascii="Myriad Pro" w:eastAsia="Times New Roman" w:hAnsi="Myriad Pro" w:cs="Times New Roman"/>
                <w:szCs w:val="20"/>
                <w:lang w:bidi="ar-SA"/>
              </w:rPr>
              <w:t> command. To restore the default configuration</w:t>
            </w:r>
            <w:r w:rsidR="00052BD5">
              <w:rPr>
                <w:rFonts w:ascii="Myriad Pro" w:eastAsia="Times New Roman" w:hAnsi="Myriad Pro" w:cs="Times New Roman"/>
                <w:szCs w:val="20"/>
                <w:lang w:bidi="ar-SA"/>
              </w:rPr>
              <w:t xml:space="preserve"> (identifier of type 4)</w:t>
            </w:r>
            <w:r w:rsidRPr="00815D36">
              <w:rPr>
                <w:rFonts w:ascii="Myriad Pro" w:eastAsia="Times New Roman" w:hAnsi="Myriad Pro" w:cs="Times New Roman"/>
                <w:szCs w:val="20"/>
                <w:lang w:bidi="ar-SA"/>
              </w:rPr>
              <w:t xml:space="preserve">, use the </w:t>
            </w:r>
            <w:r w:rsidRPr="00815D36">
              <w:rPr>
                <w:rFonts w:ascii="Myriad Pro" w:eastAsia="Times New Roman" w:hAnsi="Myriad Pro" w:cs="Times New Roman"/>
                <w:b/>
                <w:bCs/>
                <w:szCs w:val="20"/>
                <w:lang w:bidi="ar-SA"/>
              </w:rPr>
              <w:t>no</w:t>
            </w:r>
            <w:r w:rsidRPr="00815D36">
              <w:rPr>
                <w:rFonts w:ascii="Myriad Pro" w:eastAsia="Times New Roman" w:hAnsi="Myriad Pro" w:cs="Times New Roman"/>
                <w:szCs w:val="20"/>
                <w:lang w:bidi="ar-SA"/>
              </w:rPr>
              <w:t xml:space="preserve"> form of this command.</w:t>
            </w:r>
          </w:p>
        </w:tc>
      </w:tr>
      <w:tr w:rsidR="00815D36" w:rsidRPr="00064D1E" w14:paraId="66554EBC" w14:textId="77777777" w:rsidTr="00D86061">
        <w:trPr>
          <w:trHeight w:val="869"/>
        </w:trPr>
        <w:tc>
          <w:tcPr>
            <w:tcW w:w="1710" w:type="dxa"/>
            <w:gridSpan w:val="2"/>
            <w:tcMar>
              <w:top w:w="0" w:type="dxa"/>
              <w:left w:w="62" w:type="dxa"/>
              <w:bottom w:w="0" w:type="dxa"/>
              <w:right w:w="62" w:type="dxa"/>
            </w:tcMar>
          </w:tcPr>
          <w:p w14:paraId="317CE6D3" w14:textId="77777777" w:rsidR="00815D36" w:rsidRPr="002904F3" w:rsidRDefault="00815D36" w:rsidP="002624C2">
            <w:pPr>
              <w:pStyle w:val="TableHeading"/>
            </w:pPr>
            <w:r w:rsidRPr="002904F3">
              <w:t>Command</w:t>
            </w:r>
            <w:r w:rsidRPr="002904F3">
              <w:br/>
              <w:t>Syntax</w:t>
            </w:r>
          </w:p>
        </w:tc>
        <w:tc>
          <w:tcPr>
            <w:tcW w:w="7380" w:type="dxa"/>
            <w:gridSpan w:val="4"/>
            <w:tcMar>
              <w:top w:w="0" w:type="dxa"/>
              <w:left w:w="62" w:type="dxa"/>
              <w:bottom w:w="0" w:type="dxa"/>
              <w:right w:w="62" w:type="dxa"/>
            </w:tcMar>
          </w:tcPr>
          <w:p w14:paraId="140DD678" w14:textId="568379AE" w:rsidR="00815D36" w:rsidRDefault="00815D36" w:rsidP="00995202">
            <w:pPr>
              <w:pStyle w:val="CLITableBody"/>
              <w:rPr>
                <w:rStyle w:val="Monospace"/>
              </w:rPr>
            </w:pPr>
            <w:r>
              <w:rPr>
                <w:rStyle w:val="Monospace"/>
              </w:rPr>
              <w:t xml:space="preserve">identifier 0 </w:t>
            </w:r>
            <w:r w:rsidRPr="00815D36">
              <w:rPr>
                <w:rStyle w:val="Monospace"/>
              </w:rPr>
              <w:t>type0-value</w:t>
            </w:r>
          </w:p>
          <w:p w14:paraId="71E966FF" w14:textId="77777777" w:rsidR="00815D36" w:rsidRDefault="00815D36" w:rsidP="00995202">
            <w:pPr>
              <w:pStyle w:val="CLITableBody"/>
              <w:rPr>
                <w:rStyle w:val="Monospace"/>
              </w:rPr>
            </w:pPr>
            <w:r>
              <w:rPr>
                <w:rStyle w:val="Monospace"/>
              </w:rPr>
              <w:t>identifier 1</w:t>
            </w:r>
          </w:p>
          <w:p w14:paraId="3DD66E61" w14:textId="222147B0" w:rsidR="00815D36" w:rsidRPr="00FB7A86" w:rsidRDefault="00815D36" w:rsidP="00995202">
            <w:pPr>
              <w:pStyle w:val="CLITableBody"/>
              <w:rPr>
                <w:rStyle w:val="Monospace"/>
              </w:rPr>
            </w:pPr>
            <w:r>
              <w:rPr>
                <w:rStyle w:val="Monospace"/>
              </w:rPr>
              <w:t>identifier 4</w:t>
            </w:r>
          </w:p>
        </w:tc>
      </w:tr>
      <w:tr w:rsidR="00052BD5" w:rsidRPr="002904F3" w14:paraId="17C85D16" w14:textId="77777777" w:rsidTr="00D86061">
        <w:trPr>
          <w:trHeight w:val="421"/>
        </w:trPr>
        <w:tc>
          <w:tcPr>
            <w:tcW w:w="1710" w:type="dxa"/>
            <w:gridSpan w:val="2"/>
            <w:tcMar>
              <w:top w:w="0" w:type="dxa"/>
              <w:left w:w="62" w:type="dxa"/>
              <w:bottom w:w="0" w:type="dxa"/>
              <w:right w:w="62" w:type="dxa"/>
            </w:tcMar>
          </w:tcPr>
          <w:p w14:paraId="71BA77C8" w14:textId="77777777" w:rsidR="00052BD5" w:rsidRDefault="00052BD5" w:rsidP="002624C2">
            <w:pPr>
              <w:pStyle w:val="TableHeading"/>
              <w:rPr>
                <w:lang w:val="en-NZ"/>
              </w:rPr>
            </w:pPr>
            <w:r w:rsidRPr="002904F3">
              <w:t>Command Mode</w:t>
            </w:r>
          </w:p>
        </w:tc>
        <w:tc>
          <w:tcPr>
            <w:tcW w:w="7380" w:type="dxa"/>
            <w:gridSpan w:val="4"/>
            <w:tcMar>
              <w:top w:w="0" w:type="dxa"/>
              <w:left w:w="62" w:type="dxa"/>
              <w:bottom w:w="0" w:type="dxa"/>
              <w:right w:w="62" w:type="dxa"/>
            </w:tcMar>
            <w:vAlign w:val="center"/>
          </w:tcPr>
          <w:p w14:paraId="47FC69AE" w14:textId="3B3CAFC7" w:rsidR="00052BD5" w:rsidRDefault="00052BD5" w:rsidP="00995202">
            <w:pPr>
              <w:pStyle w:val="CLITableBody"/>
            </w:pPr>
            <w:r w:rsidRPr="002904F3">
              <w:t xml:space="preserve">configuration </w:t>
            </w:r>
            <w:r>
              <w:t xml:space="preserve">interface </w:t>
            </w:r>
            <w:proofErr w:type="spellStart"/>
            <w:r>
              <w:t>agg</w:t>
            </w:r>
            <w:proofErr w:type="spellEnd"/>
            <w:r>
              <w:t>-eth ethernet-segment</w:t>
            </w:r>
            <w:r w:rsidRPr="002904F3">
              <w:t xml:space="preserve"> </w:t>
            </w:r>
          </w:p>
          <w:p w14:paraId="19922CAB" w14:textId="25F93A4F" w:rsidR="00052BD5" w:rsidRPr="001D4313" w:rsidRDefault="00052BD5" w:rsidP="00995202">
            <w:pPr>
              <w:pStyle w:val="CLITableBody"/>
            </w:pPr>
            <w:r w:rsidRPr="002904F3">
              <w:t xml:space="preserve">configuration </w:t>
            </w:r>
            <w:r>
              <w:t>interface x-eth ethernet-segment</w:t>
            </w:r>
          </w:p>
        </w:tc>
      </w:tr>
      <w:tr w:rsidR="00052BD5" w:rsidRPr="002904F3" w14:paraId="456D76B3" w14:textId="77777777" w:rsidTr="00D860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4"/>
        </w:trPr>
        <w:tc>
          <w:tcPr>
            <w:tcW w:w="162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7CA7DAF9" w14:textId="77777777" w:rsidR="00052BD5" w:rsidRPr="002904F3" w:rsidRDefault="00052BD5" w:rsidP="002624C2">
            <w:pPr>
              <w:pStyle w:val="TableHeading"/>
            </w:pPr>
            <w:r w:rsidRPr="002904F3">
              <w:t>Parameters Table</w:t>
            </w: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E887552" w14:textId="77777777" w:rsidR="00052BD5" w:rsidRPr="002904F3" w:rsidRDefault="00052BD5" w:rsidP="002624C2">
            <w:pPr>
              <w:pStyle w:val="TableHeading"/>
            </w:pPr>
            <w:r w:rsidRPr="002904F3">
              <w:t>Name</w:t>
            </w:r>
          </w:p>
        </w:tc>
        <w:tc>
          <w:tcPr>
            <w:tcW w:w="2835" w:type="dxa"/>
            <w:tcBorders>
              <w:top w:val="single" w:sz="4" w:space="0" w:color="7ADFED"/>
              <w:left w:val="single" w:sz="4" w:space="0" w:color="7ADFED"/>
              <w:bottom w:val="single" w:sz="4" w:space="0" w:color="7ADFED"/>
              <w:right w:val="single" w:sz="4" w:space="0" w:color="7ADFED"/>
            </w:tcBorders>
          </w:tcPr>
          <w:p w14:paraId="6409B629" w14:textId="77777777" w:rsidR="00052BD5" w:rsidRPr="002904F3" w:rsidRDefault="00052BD5" w:rsidP="002624C2">
            <w:pPr>
              <w:pStyle w:val="TableHeading"/>
            </w:pPr>
            <w:r w:rsidRPr="002904F3">
              <w:t>Value</w:t>
            </w:r>
          </w:p>
        </w:tc>
        <w:tc>
          <w:tcPr>
            <w:tcW w:w="3543" w:type="dxa"/>
            <w:tcBorders>
              <w:top w:val="single" w:sz="4" w:space="0" w:color="7ADFED"/>
              <w:left w:val="single" w:sz="4" w:space="0" w:color="7ADFED"/>
              <w:bottom w:val="single" w:sz="4" w:space="0" w:color="7ADFED"/>
              <w:right w:val="single" w:sz="4" w:space="0" w:color="7ADFED"/>
            </w:tcBorders>
          </w:tcPr>
          <w:p w14:paraId="639E27E5" w14:textId="77777777" w:rsidR="00052BD5" w:rsidRPr="002904F3" w:rsidRDefault="00052BD5" w:rsidP="002624C2">
            <w:pPr>
              <w:pStyle w:val="TableHeading"/>
            </w:pPr>
            <w:r w:rsidRPr="002904F3">
              <w:t>Description</w:t>
            </w:r>
          </w:p>
        </w:tc>
      </w:tr>
      <w:tr w:rsidR="00052BD5" w:rsidRPr="002904F3" w14:paraId="3E5C6D9F" w14:textId="77777777" w:rsidTr="00D860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620" w:type="dxa"/>
            <w:vMerge/>
            <w:tcBorders>
              <w:left w:val="single" w:sz="4" w:space="0" w:color="7ADFED"/>
              <w:right w:val="single" w:sz="4" w:space="0" w:color="7ADFED"/>
            </w:tcBorders>
            <w:tcMar>
              <w:top w:w="0" w:type="dxa"/>
              <w:left w:w="62" w:type="dxa"/>
              <w:bottom w:w="0" w:type="dxa"/>
              <w:right w:w="62" w:type="dxa"/>
            </w:tcMar>
          </w:tcPr>
          <w:p w14:paraId="136F8A32" w14:textId="77777777" w:rsidR="00052BD5" w:rsidRPr="002904F3" w:rsidRDefault="00052BD5" w:rsidP="002624C2">
            <w:pPr>
              <w:pStyle w:val="TableHeading"/>
            </w:pP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915597C" w14:textId="546ACB83" w:rsidR="00052BD5" w:rsidRPr="002904F3" w:rsidRDefault="00052BD5" w:rsidP="00995202">
            <w:pPr>
              <w:pStyle w:val="CLITableBody"/>
            </w:pPr>
            <w:r w:rsidRPr="00797768">
              <w:rPr>
                <w:rStyle w:val="Monospace"/>
                <w:i/>
              </w:rPr>
              <w:t>type0</w:t>
            </w:r>
            <w:r w:rsidRPr="00D74371">
              <w:rPr>
                <w:rStyle w:val="Monospace"/>
                <w:i/>
              </w:rPr>
              <w:t>-value</w:t>
            </w:r>
          </w:p>
        </w:tc>
        <w:tc>
          <w:tcPr>
            <w:tcW w:w="2835" w:type="dxa"/>
            <w:tcBorders>
              <w:top w:val="single" w:sz="4" w:space="0" w:color="7ADFED"/>
              <w:left w:val="single" w:sz="4" w:space="0" w:color="7ADFED"/>
              <w:bottom w:val="single" w:sz="4" w:space="0" w:color="7ADFED"/>
              <w:right w:val="single" w:sz="4" w:space="0" w:color="7ADFED"/>
            </w:tcBorders>
          </w:tcPr>
          <w:p w14:paraId="5ED2C963" w14:textId="77777777" w:rsidR="00052BD5" w:rsidRDefault="00052BD5" w:rsidP="00995202">
            <w:pPr>
              <w:pStyle w:val="CLITableBody"/>
            </w:pPr>
            <w:r>
              <w:t>9 octets in the hex-decimal format:</w:t>
            </w:r>
          </w:p>
          <w:p w14:paraId="0316C22B" w14:textId="5784C86F" w:rsidR="00052BD5" w:rsidRPr="002904F3" w:rsidRDefault="00052BD5" w:rsidP="00995202">
            <w:pPr>
              <w:pStyle w:val="CLITableBody"/>
            </w:pPr>
            <w:proofErr w:type="spellStart"/>
            <w:r>
              <w:t>xx.xx.</w:t>
            </w:r>
            <w:proofErr w:type="gramStart"/>
            <w:r>
              <w:t>xx</w:t>
            </w:r>
            <w:proofErr w:type="gramEnd"/>
            <w:r>
              <w:t>.xx.</w:t>
            </w:r>
            <w:proofErr w:type="gramStart"/>
            <w:r>
              <w:t>xx</w:t>
            </w:r>
            <w:proofErr w:type="gramEnd"/>
            <w:r>
              <w:t>.xx.xx.</w:t>
            </w:r>
            <w:proofErr w:type="gramStart"/>
            <w:r>
              <w:t>xx.xx</w:t>
            </w:r>
            <w:proofErr w:type="spellEnd"/>
            <w:proofErr w:type="gramEnd"/>
          </w:p>
        </w:tc>
        <w:tc>
          <w:tcPr>
            <w:tcW w:w="3543" w:type="dxa"/>
            <w:tcBorders>
              <w:top w:val="single" w:sz="4" w:space="0" w:color="7ADFED"/>
              <w:left w:val="single" w:sz="4" w:space="0" w:color="7ADFED"/>
              <w:bottom w:val="single" w:sz="4" w:space="0" w:color="7ADFED"/>
              <w:right w:val="single" w:sz="4" w:space="0" w:color="7ADFED"/>
            </w:tcBorders>
          </w:tcPr>
          <w:p w14:paraId="1B23901D" w14:textId="4E44F7F8" w:rsidR="00052BD5" w:rsidRPr="002904F3" w:rsidRDefault="00052BD5" w:rsidP="00995202">
            <w:pPr>
              <w:pStyle w:val="CLITableBody"/>
            </w:pPr>
            <w:r>
              <w:t>Specifies the ESI value (9 octets).</w:t>
            </w:r>
          </w:p>
        </w:tc>
      </w:tr>
      <w:tr w:rsidR="00052BD5" w:rsidRPr="002904F3" w14:paraId="3F6DAF14" w14:textId="77777777" w:rsidTr="00D86061">
        <w:trPr>
          <w:cantSplit/>
          <w:trHeight w:val="1284"/>
        </w:trPr>
        <w:tc>
          <w:tcPr>
            <w:tcW w:w="1710" w:type="dxa"/>
            <w:gridSpan w:val="2"/>
            <w:tcMar>
              <w:top w:w="0" w:type="dxa"/>
              <w:left w:w="62" w:type="dxa"/>
              <w:bottom w:w="0" w:type="dxa"/>
              <w:right w:w="62" w:type="dxa"/>
            </w:tcMar>
          </w:tcPr>
          <w:p w14:paraId="7AE6495F" w14:textId="77777777" w:rsidR="00052BD5" w:rsidRDefault="00052BD5" w:rsidP="002624C2">
            <w:pPr>
              <w:pStyle w:val="TableHeading"/>
              <w:rPr>
                <w:lang w:val="en-NZ"/>
              </w:rPr>
            </w:pPr>
            <w:r w:rsidRPr="002904F3">
              <w:t>Examples</w:t>
            </w:r>
          </w:p>
        </w:tc>
        <w:tc>
          <w:tcPr>
            <w:tcW w:w="7380" w:type="dxa"/>
            <w:gridSpan w:val="4"/>
            <w:tcMar>
              <w:top w:w="0" w:type="dxa"/>
              <w:left w:w="62" w:type="dxa"/>
              <w:bottom w:w="0" w:type="dxa"/>
              <w:right w:w="62" w:type="dxa"/>
            </w:tcMar>
          </w:tcPr>
          <w:p w14:paraId="6F99AED4" w14:textId="77777777" w:rsidR="00052BD5" w:rsidRPr="002904F3" w:rsidRDefault="00052BD5" w:rsidP="00995202">
            <w:pPr>
              <w:pStyle w:val="CLITableBody"/>
            </w:pPr>
            <w:r w:rsidRPr="002904F3">
              <w:t xml:space="preserve">The following example shows how to </w:t>
            </w:r>
            <w:r>
              <w:t>use this command:</w:t>
            </w:r>
            <w:r w:rsidRPr="002904F3">
              <w:t xml:space="preserve"> attributes:</w:t>
            </w:r>
          </w:p>
          <w:p w14:paraId="66B3EEE3" w14:textId="77777777" w:rsidR="00052BD5" w:rsidRPr="002904F3" w:rsidRDefault="00052BD5" w:rsidP="008956F4">
            <w:pPr>
              <w:pStyle w:val="Code"/>
            </w:pPr>
            <w:r>
              <w:rPr>
                <w:rStyle w:val="Monospace"/>
              </w:rPr>
              <w:t>exaware</w:t>
            </w:r>
            <w:r w:rsidRPr="002904F3">
              <w:t>#</w:t>
            </w:r>
            <w:r w:rsidRPr="002904F3">
              <w:rPr>
                <w:rStyle w:val="Monospace"/>
              </w:rPr>
              <w:t xml:space="preserve"> </w:t>
            </w:r>
            <w:r>
              <w:rPr>
                <w:rStyle w:val="Monospace"/>
              </w:rPr>
              <w:t>config</w:t>
            </w:r>
          </w:p>
          <w:p w14:paraId="1FE06E28" w14:textId="77777777" w:rsidR="00052BD5" w:rsidRPr="00A1782C" w:rsidRDefault="00052BD5" w:rsidP="008956F4">
            <w:pPr>
              <w:pStyle w:val="Code"/>
              <w:rPr>
                <w:rStyle w:val="Monospace"/>
              </w:rPr>
            </w:pPr>
            <w:r w:rsidRPr="00A1782C">
              <w:rPr>
                <w:rStyle w:val="Monospace"/>
              </w:rPr>
              <w:t>exaware(</w:t>
            </w:r>
            <w:proofErr w:type="gramStart"/>
            <w:r w:rsidRPr="00A1782C">
              <w:rPr>
                <w:rStyle w:val="Monospace"/>
              </w:rPr>
              <w:t>config)#</w:t>
            </w:r>
            <w:proofErr w:type="gramEnd"/>
            <w:r w:rsidRPr="00A1782C">
              <w:rPr>
                <w:rStyle w:val="Monospace"/>
              </w:rPr>
              <w:t xml:space="preserve"> interface </w:t>
            </w:r>
            <w:proofErr w:type="spellStart"/>
            <w:r>
              <w:rPr>
                <w:rStyle w:val="Monospace"/>
              </w:rPr>
              <w:t>agg</w:t>
            </w:r>
            <w:proofErr w:type="spellEnd"/>
            <w:r w:rsidRPr="00A1782C">
              <w:rPr>
                <w:rStyle w:val="Monospace"/>
              </w:rPr>
              <w:t>-eth 5</w:t>
            </w:r>
          </w:p>
          <w:p w14:paraId="7FEEB963" w14:textId="77777777" w:rsidR="00052BD5" w:rsidRDefault="00052BD5" w:rsidP="008956F4">
            <w:pPr>
              <w:pStyle w:val="Code"/>
              <w:rPr>
                <w:rStyle w:val="Monospace"/>
              </w:rPr>
            </w:pPr>
            <w:r w:rsidRPr="00A1782C">
              <w:rPr>
                <w:rStyle w:val="Monospace"/>
              </w:rPr>
              <w:t>exaware(config-interface-</w:t>
            </w:r>
            <w:r>
              <w:rPr>
                <w:rStyle w:val="Monospace"/>
              </w:rPr>
              <w:t>agg</w:t>
            </w:r>
            <w:r w:rsidRPr="00A1782C">
              <w:rPr>
                <w:rStyle w:val="Monospace"/>
              </w:rPr>
              <w:t>-eth-</w:t>
            </w:r>
            <w:proofErr w:type="gramStart"/>
            <w:r w:rsidRPr="00A1782C">
              <w:rPr>
                <w:rStyle w:val="Monospace"/>
              </w:rPr>
              <w:t>5)#</w:t>
            </w:r>
            <w:proofErr w:type="gramEnd"/>
            <w:r>
              <w:rPr>
                <w:rStyle w:val="Monospace"/>
              </w:rPr>
              <w:t xml:space="preserve"> ethernet-segment</w:t>
            </w:r>
          </w:p>
          <w:p w14:paraId="044B0866" w14:textId="77777777" w:rsidR="00052BD5" w:rsidRDefault="00052BD5" w:rsidP="008956F4">
            <w:pPr>
              <w:pStyle w:val="Code"/>
              <w:rPr>
                <w:rStyle w:val="Monospace"/>
              </w:rPr>
            </w:pPr>
            <w:r w:rsidRPr="00A1782C">
              <w:rPr>
                <w:rStyle w:val="Monospace"/>
              </w:rPr>
              <w:t>exaware(config-interface-</w:t>
            </w:r>
            <w:r>
              <w:rPr>
                <w:rStyle w:val="Monospace"/>
              </w:rPr>
              <w:t>agg</w:t>
            </w:r>
            <w:r w:rsidRPr="00A1782C">
              <w:rPr>
                <w:rStyle w:val="Monospace"/>
              </w:rPr>
              <w:t>-eth-5</w:t>
            </w:r>
            <w:r>
              <w:rPr>
                <w:rStyle w:val="Monospace"/>
              </w:rPr>
              <w:t>-ethernet-</w:t>
            </w:r>
            <w:proofErr w:type="gramStart"/>
            <w:r>
              <w:rPr>
                <w:rStyle w:val="Monospace"/>
              </w:rPr>
              <w:t>segment)#</w:t>
            </w:r>
            <w:proofErr w:type="gramEnd"/>
            <w:r>
              <w:rPr>
                <w:rStyle w:val="Monospace"/>
              </w:rPr>
              <w:t xml:space="preserve"> identifier 0 1a.2b.3c.4d.5e.6f.77.88.99</w:t>
            </w:r>
          </w:p>
          <w:p w14:paraId="59667644" w14:textId="77777777" w:rsidR="00052BD5" w:rsidRDefault="00052BD5" w:rsidP="008956F4">
            <w:pPr>
              <w:pStyle w:val="Code"/>
              <w:rPr>
                <w:rStyle w:val="Monospace"/>
              </w:rPr>
            </w:pPr>
          </w:p>
          <w:p w14:paraId="4D8DE73A" w14:textId="77777777" w:rsidR="00052BD5" w:rsidRPr="00A1782C" w:rsidRDefault="00052BD5" w:rsidP="008956F4">
            <w:pPr>
              <w:pStyle w:val="Code"/>
              <w:rPr>
                <w:rStyle w:val="Monospace"/>
              </w:rPr>
            </w:pPr>
            <w:r w:rsidRPr="00A1782C">
              <w:rPr>
                <w:rStyle w:val="Monospace"/>
              </w:rPr>
              <w:t>exaware(</w:t>
            </w:r>
            <w:proofErr w:type="gramStart"/>
            <w:r w:rsidRPr="00A1782C">
              <w:rPr>
                <w:rStyle w:val="Monospace"/>
              </w:rPr>
              <w:t>config)#</w:t>
            </w:r>
            <w:proofErr w:type="gramEnd"/>
            <w:r w:rsidRPr="00A1782C">
              <w:rPr>
                <w:rStyle w:val="Monospace"/>
              </w:rPr>
              <w:t xml:space="preserve"> interface </w:t>
            </w:r>
            <w:proofErr w:type="spellStart"/>
            <w:r>
              <w:rPr>
                <w:rStyle w:val="Monospace"/>
              </w:rPr>
              <w:t>agg</w:t>
            </w:r>
            <w:proofErr w:type="spellEnd"/>
            <w:r w:rsidRPr="00A1782C">
              <w:rPr>
                <w:rStyle w:val="Monospace"/>
              </w:rPr>
              <w:t xml:space="preserve">-eth </w:t>
            </w:r>
            <w:r>
              <w:rPr>
                <w:rStyle w:val="Monospace"/>
              </w:rPr>
              <w:t>6</w:t>
            </w:r>
          </w:p>
          <w:p w14:paraId="57EC826C" w14:textId="77777777" w:rsidR="00052BD5" w:rsidRDefault="00052BD5"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agg</w:t>
            </w:r>
            <w:r w:rsidRPr="00A1782C">
              <w:rPr>
                <w:rStyle w:val="Monospace"/>
              </w:rPr>
              <w:t>-eth-</w:t>
            </w:r>
            <w:proofErr w:type="gramStart"/>
            <w:r>
              <w:rPr>
                <w:rStyle w:val="Monospace"/>
              </w:rPr>
              <w:t>6</w:t>
            </w:r>
            <w:r w:rsidRPr="00A1782C">
              <w:rPr>
                <w:rStyle w:val="Monospace"/>
              </w:rPr>
              <w:t>)#</w:t>
            </w:r>
            <w:proofErr w:type="gramEnd"/>
            <w:r>
              <w:rPr>
                <w:rStyle w:val="Monospace"/>
              </w:rPr>
              <w:t xml:space="preserve"> ethernet-segment</w:t>
            </w:r>
          </w:p>
          <w:p w14:paraId="108452EB" w14:textId="00D17A5A" w:rsidR="00052BD5" w:rsidRPr="001D4313" w:rsidRDefault="00052BD5" w:rsidP="008956F4">
            <w:pPr>
              <w:pStyle w:val="Code"/>
            </w:pPr>
            <w:r w:rsidRPr="00A1782C">
              <w:rPr>
                <w:rStyle w:val="Monospace"/>
              </w:rPr>
              <w:t>exaware(config-interface-</w:t>
            </w:r>
            <w:r>
              <w:rPr>
                <w:rStyle w:val="Monospace"/>
              </w:rPr>
              <w:t>agg</w:t>
            </w:r>
            <w:r w:rsidRPr="00A1782C">
              <w:rPr>
                <w:rStyle w:val="Monospace"/>
              </w:rPr>
              <w:t>-eth-</w:t>
            </w:r>
            <w:r>
              <w:rPr>
                <w:rStyle w:val="Monospace"/>
              </w:rPr>
              <w:t>6-ethernet-</w:t>
            </w:r>
            <w:proofErr w:type="gramStart"/>
            <w:r>
              <w:rPr>
                <w:rStyle w:val="Monospace"/>
              </w:rPr>
              <w:t>segment)#</w:t>
            </w:r>
            <w:proofErr w:type="gramEnd"/>
            <w:r>
              <w:rPr>
                <w:rStyle w:val="Monospace"/>
              </w:rPr>
              <w:t xml:space="preserve"> identifier 1</w:t>
            </w:r>
          </w:p>
        </w:tc>
      </w:tr>
      <w:tr w:rsidR="00052BD5" w:rsidRPr="002904F3" w14:paraId="64779E1A" w14:textId="77777777" w:rsidTr="00D86061">
        <w:trPr>
          <w:cantSplit/>
          <w:trHeight w:val="1284"/>
        </w:trPr>
        <w:tc>
          <w:tcPr>
            <w:tcW w:w="171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DE26476" w14:textId="77777777" w:rsidR="00052BD5" w:rsidRPr="008C22AA" w:rsidRDefault="00052BD5" w:rsidP="002624C2">
            <w:pPr>
              <w:pStyle w:val="TableHeading"/>
            </w:pPr>
            <w:r>
              <w:lastRenderedPageBreak/>
              <w:t>Not</w:t>
            </w:r>
            <w:r w:rsidRPr="002904F3">
              <w:t>es</w:t>
            </w:r>
          </w:p>
        </w:tc>
        <w:tc>
          <w:tcPr>
            <w:tcW w:w="738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6F88C5A" w14:textId="2810F80F" w:rsidR="00052BD5" w:rsidRDefault="00052BD5" w:rsidP="00995202">
            <w:pPr>
              <w:pStyle w:val="CLITableBody"/>
              <w:numPr>
                <w:ilvl w:val="0"/>
                <w:numId w:val="19"/>
              </w:numPr>
            </w:pPr>
            <w:r>
              <w:t xml:space="preserve">ESI consists of 1 octet of type </w:t>
            </w:r>
            <w:r w:rsidR="002E57AF">
              <w:t>followed</w:t>
            </w:r>
            <w:r>
              <w:t xml:space="preserve"> by 9 octets of value.</w:t>
            </w:r>
          </w:p>
          <w:p w14:paraId="482D2A38" w14:textId="77777777" w:rsidR="00052BD5" w:rsidRDefault="00052BD5" w:rsidP="00995202">
            <w:pPr>
              <w:pStyle w:val="CLITableBody"/>
              <w:numPr>
                <w:ilvl w:val="0"/>
                <w:numId w:val="19"/>
              </w:numPr>
            </w:pPr>
            <w:r>
              <w:t>For type 0 the value is configured manually and for types 1 and 4 the value is generated by the system.</w:t>
            </w:r>
          </w:p>
          <w:p w14:paraId="07B971CD" w14:textId="43966051" w:rsidR="00052BD5" w:rsidRDefault="00052BD5" w:rsidP="00995202">
            <w:pPr>
              <w:pStyle w:val="CLITableBody"/>
              <w:numPr>
                <w:ilvl w:val="0"/>
                <w:numId w:val="19"/>
              </w:numPr>
            </w:pPr>
            <w:proofErr w:type="gramStart"/>
            <w:r>
              <w:t>The type</w:t>
            </w:r>
            <w:proofErr w:type="gramEnd"/>
            <w:r>
              <w:t xml:space="preserve"> 1 can be configured only on </w:t>
            </w:r>
            <w:r w:rsidR="006E61AF">
              <w:t xml:space="preserve">a </w:t>
            </w:r>
            <w:r w:rsidR="006C405D">
              <w:t xml:space="preserve">multi-homed </w:t>
            </w:r>
            <w:r>
              <w:t xml:space="preserve">ES and its value consists of the </w:t>
            </w:r>
            <w:proofErr w:type="gramStart"/>
            <w:r>
              <w:t>follow</w:t>
            </w:r>
            <w:r w:rsidR="002E57AF">
              <w:t>ed</w:t>
            </w:r>
            <w:proofErr w:type="gramEnd"/>
            <w:r>
              <w:t xml:space="preserve"> parts extracted from LACP message sent </w:t>
            </w:r>
            <w:proofErr w:type="gramStart"/>
            <w:r>
              <w:t>be</w:t>
            </w:r>
            <w:proofErr w:type="gramEnd"/>
            <w:r>
              <w:t xml:space="preserve"> CE:</w:t>
            </w:r>
          </w:p>
          <w:p w14:paraId="704F7593" w14:textId="414D2B63" w:rsidR="00052BD5" w:rsidRDefault="00052BD5" w:rsidP="00995202">
            <w:pPr>
              <w:pStyle w:val="CLITableBody"/>
              <w:numPr>
                <w:ilvl w:val="1"/>
                <w:numId w:val="19"/>
              </w:numPr>
            </w:pPr>
            <w:r>
              <w:t xml:space="preserve">LACP </w:t>
            </w:r>
            <w:r w:rsidR="002F69C8">
              <w:t xml:space="preserve">System </w:t>
            </w:r>
            <w:r>
              <w:t>MAC address (6 octets)</w:t>
            </w:r>
          </w:p>
          <w:p w14:paraId="335E79C5" w14:textId="10A9E896" w:rsidR="00052BD5" w:rsidRDefault="00052BD5" w:rsidP="00995202">
            <w:pPr>
              <w:pStyle w:val="CLITableBody"/>
              <w:numPr>
                <w:ilvl w:val="1"/>
                <w:numId w:val="19"/>
              </w:numPr>
            </w:pPr>
            <w:r>
              <w:t>LACP Key (2 octets)</w:t>
            </w:r>
          </w:p>
          <w:p w14:paraId="4A724DA9" w14:textId="77777777" w:rsidR="00052BD5" w:rsidRDefault="00052BD5" w:rsidP="00995202">
            <w:pPr>
              <w:pStyle w:val="CLITableBody"/>
              <w:numPr>
                <w:ilvl w:val="1"/>
                <w:numId w:val="19"/>
              </w:numPr>
            </w:pPr>
            <w:r>
              <w:t>One zero octet.</w:t>
            </w:r>
          </w:p>
          <w:p w14:paraId="1E1A3718" w14:textId="65F4310C" w:rsidR="00052BD5" w:rsidRDefault="00052BD5" w:rsidP="00995202">
            <w:pPr>
              <w:pStyle w:val="CLITableBody"/>
              <w:numPr>
                <w:ilvl w:val="0"/>
                <w:numId w:val="19"/>
              </w:numPr>
            </w:pPr>
            <w:r>
              <w:t xml:space="preserve">The type 4 can be configured only on </w:t>
            </w:r>
            <w:r w:rsidR="006E61AF">
              <w:t xml:space="preserve">a </w:t>
            </w:r>
            <w:r w:rsidR="006C405D">
              <w:t xml:space="preserve">Single-Homed </w:t>
            </w:r>
            <w:proofErr w:type="gramStart"/>
            <w:r>
              <w:t>ES</w:t>
            </w:r>
            <w:proofErr w:type="gramEnd"/>
            <w:r>
              <w:t xml:space="preserve"> and its value consists of the following parts:</w:t>
            </w:r>
          </w:p>
          <w:p w14:paraId="6EC0605E" w14:textId="77777777" w:rsidR="00052BD5" w:rsidRDefault="00052BD5" w:rsidP="00995202">
            <w:pPr>
              <w:pStyle w:val="CLITableBody"/>
              <w:numPr>
                <w:ilvl w:val="1"/>
                <w:numId w:val="19"/>
              </w:numPr>
            </w:pPr>
            <w:r>
              <w:t>IPv4 Address configured on loopback 0 (4 octets)</w:t>
            </w:r>
          </w:p>
          <w:p w14:paraId="653DEF61" w14:textId="77777777" w:rsidR="00052BD5" w:rsidRDefault="00052BD5" w:rsidP="00995202">
            <w:pPr>
              <w:pStyle w:val="CLITableBody"/>
              <w:numPr>
                <w:ilvl w:val="1"/>
                <w:numId w:val="19"/>
              </w:numPr>
            </w:pPr>
            <w:r>
              <w:t>Interface’s ifIndex (4 octets).</w:t>
            </w:r>
          </w:p>
          <w:p w14:paraId="1415588C" w14:textId="77777777" w:rsidR="00052BD5" w:rsidRDefault="00052BD5" w:rsidP="00995202">
            <w:pPr>
              <w:pStyle w:val="CLITableBody"/>
              <w:numPr>
                <w:ilvl w:val="1"/>
                <w:numId w:val="19"/>
              </w:numPr>
            </w:pPr>
            <w:r>
              <w:t>One zero octet.</w:t>
            </w:r>
          </w:p>
          <w:p w14:paraId="6DE77B71" w14:textId="0607D4BB" w:rsidR="00052BD5" w:rsidRPr="008C22AA" w:rsidRDefault="00052BD5" w:rsidP="00995202">
            <w:pPr>
              <w:pStyle w:val="CLITableBody"/>
              <w:numPr>
                <w:ilvl w:val="0"/>
                <w:numId w:val="19"/>
              </w:numPr>
            </w:pPr>
            <w:r>
              <w:t>You cannot change the EVPN parameters of already attached to EVPN</w:t>
            </w:r>
            <w:r w:rsidR="006E61AF">
              <w:t xml:space="preserve"> interface</w:t>
            </w:r>
            <w:r>
              <w:t>.</w:t>
            </w:r>
          </w:p>
        </w:tc>
      </w:tr>
    </w:tbl>
    <w:p w14:paraId="5BF9359E" w14:textId="77777777" w:rsidR="00815D36" w:rsidRPr="00064D1E" w:rsidRDefault="00815D36" w:rsidP="00815D36">
      <w:pPr>
        <w:pStyle w:val="BodyText"/>
        <w:rPr>
          <w:lang w:bidi="ar-AE"/>
        </w:rPr>
      </w:pPr>
    </w:p>
    <w:p w14:paraId="028AD701" w14:textId="77777777" w:rsidR="00815D36" w:rsidRDefault="00815D36" w:rsidP="00815D36">
      <w:pPr>
        <w:spacing w:before="0" w:after="160"/>
        <w:rPr>
          <w:rFonts w:ascii="futura bold" w:eastAsia="Times New Roman" w:hAnsi="futura bold" w:cs="Tahoma"/>
          <w:b/>
          <w:bCs/>
          <w:iCs/>
          <w:color w:val="053150"/>
          <w:kern w:val="36"/>
          <w:sz w:val="32"/>
          <w:szCs w:val="30"/>
          <w:lang w:bidi="ar-AE"/>
        </w:rPr>
      </w:pPr>
      <w:r>
        <w:br w:type="page"/>
      </w:r>
    </w:p>
    <w:p w14:paraId="173ECA0F" w14:textId="77777777" w:rsidR="00FE05FA" w:rsidRPr="002904F3" w:rsidRDefault="00FE05FA" w:rsidP="007773DC">
      <w:pPr>
        <w:pStyle w:val="Heading3"/>
      </w:pPr>
      <w:r w:rsidRPr="002904F3">
        <w:lastRenderedPageBreak/>
        <w:fldChar w:fldCharType="begin"/>
      </w:r>
      <w:r>
        <w:instrText>XE "L2 Services Configuration Commands"</w:instrText>
      </w:r>
      <w:r w:rsidRPr="002904F3">
        <w:fldChar w:fldCharType="end"/>
      </w:r>
      <w:r w:rsidRPr="002904F3">
        <w:fldChar w:fldCharType="begin"/>
      </w:r>
      <w:r>
        <w:instrText>XE "auto-discovery"</w:instrText>
      </w:r>
      <w:r w:rsidRPr="002904F3">
        <w:fldChar w:fldCharType="end"/>
      </w:r>
      <w:bookmarkStart w:id="33" w:name="_Toc212530322"/>
      <w:proofErr w:type="spellStart"/>
      <w:r>
        <w:t>lacp</w:t>
      </w:r>
      <w:proofErr w:type="spellEnd"/>
      <w:r>
        <w:t>-key</w:t>
      </w:r>
      <w:bookmarkEnd w:id="33"/>
    </w:p>
    <w:tbl>
      <w:tblPr>
        <w:tblW w:w="909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620"/>
        <w:gridCol w:w="90"/>
        <w:gridCol w:w="979"/>
        <w:gridCol w:w="2835"/>
        <w:gridCol w:w="3543"/>
        <w:gridCol w:w="23"/>
      </w:tblGrid>
      <w:tr w:rsidR="00FE05FA" w:rsidRPr="002904F3" w14:paraId="112973EB" w14:textId="77777777" w:rsidTr="007D26F4">
        <w:tc>
          <w:tcPr>
            <w:tcW w:w="1710" w:type="dxa"/>
            <w:gridSpan w:val="2"/>
            <w:tcMar>
              <w:top w:w="0" w:type="dxa"/>
              <w:left w:w="62" w:type="dxa"/>
              <w:bottom w:w="0" w:type="dxa"/>
              <w:right w:w="62" w:type="dxa"/>
            </w:tcMar>
          </w:tcPr>
          <w:p w14:paraId="5EDA6149" w14:textId="77777777" w:rsidR="00FE05FA" w:rsidRDefault="00FE05FA" w:rsidP="002624C2">
            <w:pPr>
              <w:pStyle w:val="TableHeading"/>
              <w:rPr>
                <w:lang w:val="en-NZ"/>
              </w:rPr>
            </w:pPr>
            <w:r w:rsidRPr="002904F3">
              <w:t>Description</w:t>
            </w:r>
          </w:p>
        </w:tc>
        <w:tc>
          <w:tcPr>
            <w:tcW w:w="7380" w:type="dxa"/>
            <w:gridSpan w:val="4"/>
            <w:tcMar>
              <w:top w:w="0" w:type="dxa"/>
              <w:left w:w="62" w:type="dxa"/>
              <w:bottom w:w="0" w:type="dxa"/>
              <w:right w:w="62" w:type="dxa"/>
            </w:tcMar>
          </w:tcPr>
          <w:p w14:paraId="7AD3246D" w14:textId="77777777" w:rsidR="00FE05FA" w:rsidRPr="00064D1E" w:rsidRDefault="00FE05FA" w:rsidP="007D26F4">
            <w:pPr>
              <w:autoSpaceDE w:val="0"/>
              <w:autoSpaceDN w:val="0"/>
              <w:adjustRightInd w:val="0"/>
              <w:spacing w:before="0" w:after="0" w:line="240" w:lineRule="auto"/>
              <w:rPr>
                <w:rFonts w:ascii="Myriad Pro" w:eastAsia="Times New Roman" w:hAnsi="Myriad Pro" w:cs="Times New Roman"/>
                <w:szCs w:val="20"/>
                <w:lang w:bidi="ar-SA"/>
              </w:rPr>
            </w:pPr>
            <w:r>
              <w:rPr>
                <w:rFonts w:ascii="Myriad Pro" w:eastAsia="Times New Roman" w:hAnsi="Myriad Pro" w:cs="Times New Roman"/>
                <w:szCs w:val="20"/>
                <w:lang w:bidi="ar-SA"/>
              </w:rPr>
              <w:t>To s</w:t>
            </w:r>
            <w:r w:rsidRPr="001D4313">
              <w:rPr>
                <w:rFonts w:ascii="Myriad Pro" w:eastAsia="Times New Roman" w:hAnsi="Myriad Pro" w:cs="Times New Roman"/>
                <w:szCs w:val="20"/>
                <w:lang w:bidi="ar-SA"/>
              </w:rPr>
              <w:t>et the LACP Administrative Key</w:t>
            </w:r>
            <w:r>
              <w:rPr>
                <w:rFonts w:ascii="Myriad Pro" w:eastAsia="Times New Roman" w:hAnsi="Myriad Pro" w:cs="Times New Roman"/>
                <w:szCs w:val="20"/>
                <w:lang w:bidi="ar-SA"/>
              </w:rPr>
              <w:t xml:space="preserve">, use the </w:t>
            </w:r>
            <w:proofErr w:type="spellStart"/>
            <w:r w:rsidRPr="001D4313">
              <w:rPr>
                <w:rFonts w:ascii="Myriad Pro" w:eastAsia="Times New Roman" w:hAnsi="Myriad Pro" w:cs="Times New Roman"/>
                <w:b/>
                <w:bCs/>
                <w:szCs w:val="20"/>
                <w:lang w:bidi="ar-SA"/>
              </w:rPr>
              <w:t>lacp</w:t>
            </w:r>
            <w:proofErr w:type="spellEnd"/>
            <w:r w:rsidRPr="001D4313">
              <w:rPr>
                <w:rFonts w:ascii="Myriad Pro" w:eastAsia="Times New Roman" w:hAnsi="Myriad Pro" w:cs="Times New Roman"/>
                <w:b/>
                <w:bCs/>
                <w:szCs w:val="20"/>
                <w:lang w:bidi="ar-SA"/>
              </w:rPr>
              <w:t>-key</w:t>
            </w:r>
            <w:r>
              <w:rPr>
                <w:rFonts w:ascii="Myriad Pro" w:eastAsia="Times New Roman" w:hAnsi="Myriad Pro" w:cs="Times New Roman"/>
                <w:szCs w:val="20"/>
                <w:lang w:bidi="ar-SA"/>
              </w:rPr>
              <w:t xml:space="preserve"> command</w:t>
            </w:r>
            <w:r w:rsidRPr="001D4313">
              <w:rPr>
                <w:rFonts w:ascii="Myriad Pro" w:eastAsia="Times New Roman" w:hAnsi="Myriad Pro" w:cs="Times New Roman"/>
                <w:szCs w:val="20"/>
                <w:lang w:bidi="ar-SA"/>
              </w:rPr>
              <w:t xml:space="preserve">. Use the </w:t>
            </w:r>
            <w:r w:rsidRPr="001D4313">
              <w:rPr>
                <w:rFonts w:ascii="Myriad Pro" w:eastAsia="Times New Roman" w:hAnsi="Myriad Pro" w:cs="Times New Roman"/>
                <w:b/>
                <w:szCs w:val="20"/>
                <w:lang w:bidi="ar-SA"/>
              </w:rPr>
              <w:t xml:space="preserve">no </w:t>
            </w:r>
            <w:r w:rsidRPr="001D4313">
              <w:rPr>
                <w:rFonts w:ascii="Myriad Pro" w:eastAsia="Times New Roman" w:hAnsi="Myriad Pro" w:cs="Times New Roman"/>
                <w:szCs w:val="20"/>
                <w:lang w:bidi="ar-SA"/>
              </w:rPr>
              <w:t xml:space="preserve">form of the command to restore the default configuration (the </w:t>
            </w:r>
            <w:proofErr w:type="spellStart"/>
            <w:r w:rsidRPr="001D4313">
              <w:rPr>
                <w:rFonts w:ascii="Myriad Pro" w:eastAsia="Times New Roman" w:hAnsi="Myriad Pro" w:cs="Times New Roman"/>
                <w:szCs w:val="20"/>
                <w:lang w:bidi="ar-SA"/>
              </w:rPr>
              <w:t>agg</w:t>
            </w:r>
            <w:proofErr w:type="spellEnd"/>
            <w:r w:rsidRPr="001D4313">
              <w:rPr>
                <w:rFonts w:ascii="Myriad Pro" w:eastAsia="Times New Roman" w:hAnsi="Myriad Pro" w:cs="Times New Roman"/>
                <w:szCs w:val="20"/>
                <w:lang w:bidi="ar-SA"/>
              </w:rPr>
              <w:t>-eth interface number).</w:t>
            </w:r>
          </w:p>
        </w:tc>
      </w:tr>
      <w:tr w:rsidR="00FE05FA" w:rsidRPr="00064D1E" w14:paraId="2A451D19" w14:textId="77777777" w:rsidTr="007D26F4">
        <w:trPr>
          <w:trHeight w:val="869"/>
        </w:trPr>
        <w:tc>
          <w:tcPr>
            <w:tcW w:w="1710" w:type="dxa"/>
            <w:gridSpan w:val="2"/>
            <w:tcMar>
              <w:top w:w="0" w:type="dxa"/>
              <w:left w:w="62" w:type="dxa"/>
              <w:bottom w:w="0" w:type="dxa"/>
              <w:right w:w="62" w:type="dxa"/>
            </w:tcMar>
          </w:tcPr>
          <w:p w14:paraId="7E50BDD5" w14:textId="77777777" w:rsidR="00FE05FA" w:rsidRPr="002904F3" w:rsidRDefault="00FE05FA" w:rsidP="002624C2">
            <w:pPr>
              <w:pStyle w:val="TableHeading"/>
            </w:pPr>
            <w:r w:rsidRPr="002904F3">
              <w:t>Command</w:t>
            </w:r>
            <w:r w:rsidRPr="002904F3">
              <w:br/>
              <w:t>Syntax</w:t>
            </w:r>
          </w:p>
        </w:tc>
        <w:tc>
          <w:tcPr>
            <w:tcW w:w="7380" w:type="dxa"/>
            <w:gridSpan w:val="4"/>
            <w:tcMar>
              <w:top w:w="0" w:type="dxa"/>
              <w:left w:w="62" w:type="dxa"/>
              <w:bottom w:w="0" w:type="dxa"/>
              <w:right w:w="62" w:type="dxa"/>
            </w:tcMar>
          </w:tcPr>
          <w:p w14:paraId="7A8F8ECF" w14:textId="77777777" w:rsidR="00FE05FA" w:rsidRDefault="00FE05FA" w:rsidP="00995202">
            <w:pPr>
              <w:pStyle w:val="CLITableBody"/>
              <w:rPr>
                <w:rStyle w:val="Monospace"/>
              </w:rPr>
            </w:pPr>
            <w:proofErr w:type="spellStart"/>
            <w:r>
              <w:rPr>
                <w:rStyle w:val="Monospace"/>
              </w:rPr>
              <w:t>lacp</w:t>
            </w:r>
            <w:proofErr w:type="spellEnd"/>
            <w:r>
              <w:rPr>
                <w:rStyle w:val="Monospace"/>
              </w:rPr>
              <w:t xml:space="preserve">-key </w:t>
            </w:r>
            <w:r w:rsidRPr="001D4313">
              <w:rPr>
                <w:rStyle w:val="Monospace"/>
                <w:i/>
                <w:iCs/>
              </w:rPr>
              <w:t>key-value</w:t>
            </w:r>
          </w:p>
          <w:p w14:paraId="706693E8" w14:textId="77777777" w:rsidR="00FE05FA" w:rsidRPr="00FB7A86" w:rsidRDefault="00FE05FA" w:rsidP="00995202">
            <w:pPr>
              <w:pStyle w:val="CLITableBody"/>
              <w:rPr>
                <w:rStyle w:val="Monospace"/>
              </w:rPr>
            </w:pPr>
            <w:proofErr w:type="gramStart"/>
            <w:r>
              <w:rPr>
                <w:rStyle w:val="Monospace"/>
              </w:rPr>
              <w:t>no</w:t>
            </w:r>
            <w:proofErr w:type="gramEnd"/>
            <w:r>
              <w:rPr>
                <w:rStyle w:val="Monospace"/>
              </w:rPr>
              <w:t xml:space="preserve"> </w:t>
            </w:r>
            <w:proofErr w:type="spellStart"/>
            <w:r>
              <w:rPr>
                <w:rStyle w:val="Monospace"/>
              </w:rPr>
              <w:t>lacp</w:t>
            </w:r>
            <w:proofErr w:type="spellEnd"/>
            <w:r>
              <w:rPr>
                <w:rStyle w:val="Monospace"/>
              </w:rPr>
              <w:t>-key</w:t>
            </w:r>
          </w:p>
        </w:tc>
      </w:tr>
      <w:tr w:rsidR="00FE05FA" w:rsidRPr="002904F3" w14:paraId="4FBE37FB" w14:textId="77777777" w:rsidTr="007D26F4">
        <w:trPr>
          <w:trHeight w:val="421"/>
        </w:trPr>
        <w:tc>
          <w:tcPr>
            <w:tcW w:w="1710" w:type="dxa"/>
            <w:gridSpan w:val="2"/>
            <w:tcMar>
              <w:top w:w="0" w:type="dxa"/>
              <w:left w:w="62" w:type="dxa"/>
              <w:bottom w:w="0" w:type="dxa"/>
              <w:right w:w="62" w:type="dxa"/>
            </w:tcMar>
          </w:tcPr>
          <w:p w14:paraId="387A1EA0" w14:textId="77777777" w:rsidR="00FE05FA" w:rsidRDefault="00FE05FA" w:rsidP="002624C2">
            <w:pPr>
              <w:pStyle w:val="TableHeading"/>
              <w:rPr>
                <w:lang w:val="en-NZ"/>
              </w:rPr>
            </w:pPr>
            <w:r w:rsidRPr="002904F3">
              <w:t>Command Mode</w:t>
            </w:r>
          </w:p>
        </w:tc>
        <w:tc>
          <w:tcPr>
            <w:tcW w:w="7380" w:type="dxa"/>
            <w:gridSpan w:val="4"/>
            <w:tcMar>
              <w:top w:w="0" w:type="dxa"/>
              <w:left w:w="62" w:type="dxa"/>
              <w:bottom w:w="0" w:type="dxa"/>
              <w:right w:w="62" w:type="dxa"/>
            </w:tcMar>
            <w:vAlign w:val="center"/>
          </w:tcPr>
          <w:p w14:paraId="3FF5B219" w14:textId="77777777" w:rsidR="00FE05FA" w:rsidRPr="001D4313" w:rsidRDefault="00FE05FA" w:rsidP="00995202">
            <w:pPr>
              <w:pStyle w:val="CLITableBody"/>
            </w:pPr>
            <w:r w:rsidRPr="002904F3">
              <w:t xml:space="preserve">configuration </w:t>
            </w:r>
            <w:r>
              <w:t xml:space="preserve">interface </w:t>
            </w:r>
            <w:proofErr w:type="spellStart"/>
            <w:r>
              <w:t>agg</w:t>
            </w:r>
            <w:proofErr w:type="spellEnd"/>
            <w:r>
              <w:t>-eth</w:t>
            </w:r>
          </w:p>
        </w:tc>
      </w:tr>
      <w:tr w:rsidR="00FE05FA" w:rsidRPr="002904F3" w14:paraId="07BB1127" w14:textId="77777777" w:rsidTr="007D26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4"/>
        </w:trPr>
        <w:tc>
          <w:tcPr>
            <w:tcW w:w="162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4F767C4A" w14:textId="77777777" w:rsidR="00FE05FA" w:rsidRPr="002904F3" w:rsidRDefault="00FE05FA" w:rsidP="002624C2">
            <w:pPr>
              <w:pStyle w:val="TableHeading"/>
            </w:pPr>
            <w:r w:rsidRPr="002904F3">
              <w:t>Parameters Table</w:t>
            </w: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F8AF023" w14:textId="77777777" w:rsidR="00FE05FA" w:rsidRPr="002904F3" w:rsidRDefault="00FE05FA" w:rsidP="002624C2">
            <w:pPr>
              <w:pStyle w:val="TableHeading"/>
            </w:pPr>
            <w:r w:rsidRPr="002904F3">
              <w:t>Name</w:t>
            </w:r>
          </w:p>
        </w:tc>
        <w:tc>
          <w:tcPr>
            <w:tcW w:w="2835" w:type="dxa"/>
            <w:tcBorders>
              <w:top w:val="single" w:sz="4" w:space="0" w:color="7ADFED"/>
              <w:left w:val="single" w:sz="4" w:space="0" w:color="7ADFED"/>
              <w:bottom w:val="single" w:sz="4" w:space="0" w:color="7ADFED"/>
              <w:right w:val="single" w:sz="4" w:space="0" w:color="7ADFED"/>
            </w:tcBorders>
          </w:tcPr>
          <w:p w14:paraId="602B2C9B" w14:textId="77777777" w:rsidR="00FE05FA" w:rsidRPr="002904F3" w:rsidRDefault="00FE05FA" w:rsidP="002624C2">
            <w:pPr>
              <w:pStyle w:val="TableHeading"/>
            </w:pPr>
            <w:r w:rsidRPr="002904F3">
              <w:t>Value</w:t>
            </w:r>
          </w:p>
        </w:tc>
        <w:tc>
          <w:tcPr>
            <w:tcW w:w="3543" w:type="dxa"/>
            <w:tcBorders>
              <w:top w:val="single" w:sz="4" w:space="0" w:color="7ADFED"/>
              <w:left w:val="single" w:sz="4" w:space="0" w:color="7ADFED"/>
              <w:bottom w:val="single" w:sz="4" w:space="0" w:color="7ADFED"/>
              <w:right w:val="single" w:sz="4" w:space="0" w:color="7ADFED"/>
            </w:tcBorders>
          </w:tcPr>
          <w:p w14:paraId="735B117E" w14:textId="77777777" w:rsidR="00FE05FA" w:rsidRPr="002904F3" w:rsidRDefault="00FE05FA" w:rsidP="002624C2">
            <w:pPr>
              <w:pStyle w:val="TableHeading"/>
            </w:pPr>
            <w:r w:rsidRPr="002904F3">
              <w:t>Description</w:t>
            </w:r>
          </w:p>
        </w:tc>
      </w:tr>
      <w:tr w:rsidR="00FE05FA" w:rsidRPr="002904F3" w14:paraId="4009FEBD" w14:textId="77777777" w:rsidTr="007D26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620" w:type="dxa"/>
            <w:vMerge/>
            <w:tcBorders>
              <w:left w:val="single" w:sz="4" w:space="0" w:color="7ADFED"/>
              <w:right w:val="single" w:sz="4" w:space="0" w:color="7ADFED"/>
            </w:tcBorders>
            <w:tcMar>
              <w:top w:w="0" w:type="dxa"/>
              <w:left w:w="62" w:type="dxa"/>
              <w:bottom w:w="0" w:type="dxa"/>
              <w:right w:w="62" w:type="dxa"/>
            </w:tcMar>
          </w:tcPr>
          <w:p w14:paraId="2E8DBABE" w14:textId="77777777" w:rsidR="00FE05FA" w:rsidRPr="002904F3" w:rsidRDefault="00FE05FA" w:rsidP="002624C2">
            <w:pPr>
              <w:pStyle w:val="TableHeading"/>
            </w:pP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E41DFFF" w14:textId="77777777" w:rsidR="00FE05FA" w:rsidRPr="002904F3" w:rsidRDefault="00FE05FA" w:rsidP="00995202">
            <w:pPr>
              <w:pStyle w:val="CLITableBody"/>
            </w:pPr>
            <w:r w:rsidRPr="001D4313">
              <w:rPr>
                <w:rStyle w:val="Monospace"/>
                <w:i/>
                <w:iCs/>
              </w:rPr>
              <w:t>key-value</w:t>
            </w:r>
          </w:p>
        </w:tc>
        <w:tc>
          <w:tcPr>
            <w:tcW w:w="2835" w:type="dxa"/>
            <w:tcBorders>
              <w:top w:val="single" w:sz="4" w:space="0" w:color="7ADFED"/>
              <w:left w:val="single" w:sz="4" w:space="0" w:color="7ADFED"/>
              <w:bottom w:val="single" w:sz="4" w:space="0" w:color="7ADFED"/>
              <w:right w:val="single" w:sz="4" w:space="0" w:color="7ADFED"/>
            </w:tcBorders>
          </w:tcPr>
          <w:p w14:paraId="103AEC5E" w14:textId="77777777" w:rsidR="00FE05FA" w:rsidRPr="002904F3" w:rsidRDefault="00FE05FA" w:rsidP="00995202">
            <w:pPr>
              <w:pStyle w:val="CLITableBody"/>
            </w:pPr>
            <w:r>
              <w:t xml:space="preserve">Integer into range </w:t>
            </w:r>
            <w:proofErr w:type="gramStart"/>
            <w:r>
              <w:t>0..</w:t>
            </w:r>
            <w:proofErr w:type="gramEnd"/>
            <w:r>
              <w:t>65535</w:t>
            </w:r>
          </w:p>
        </w:tc>
        <w:tc>
          <w:tcPr>
            <w:tcW w:w="3543" w:type="dxa"/>
            <w:tcBorders>
              <w:top w:val="single" w:sz="4" w:space="0" w:color="7ADFED"/>
              <w:left w:val="single" w:sz="4" w:space="0" w:color="7ADFED"/>
              <w:bottom w:val="single" w:sz="4" w:space="0" w:color="7ADFED"/>
              <w:right w:val="single" w:sz="4" w:space="0" w:color="7ADFED"/>
            </w:tcBorders>
          </w:tcPr>
          <w:p w14:paraId="3F8A8480" w14:textId="77777777" w:rsidR="00FE05FA" w:rsidRPr="002904F3" w:rsidRDefault="00FE05FA" w:rsidP="00995202">
            <w:pPr>
              <w:pStyle w:val="CLITableBody"/>
            </w:pPr>
            <w:r>
              <w:t>Specifies the LACP Administrative Key.</w:t>
            </w:r>
          </w:p>
        </w:tc>
      </w:tr>
      <w:tr w:rsidR="00FE05FA" w:rsidRPr="002904F3" w14:paraId="599E61AF" w14:textId="77777777" w:rsidTr="007D26F4">
        <w:trPr>
          <w:cantSplit/>
          <w:trHeight w:val="1284"/>
        </w:trPr>
        <w:tc>
          <w:tcPr>
            <w:tcW w:w="1710" w:type="dxa"/>
            <w:gridSpan w:val="2"/>
            <w:tcMar>
              <w:top w:w="0" w:type="dxa"/>
              <w:left w:w="62" w:type="dxa"/>
              <w:bottom w:w="0" w:type="dxa"/>
              <w:right w:w="62" w:type="dxa"/>
            </w:tcMar>
          </w:tcPr>
          <w:p w14:paraId="5A7E6323" w14:textId="77777777" w:rsidR="00FE05FA" w:rsidRDefault="00FE05FA" w:rsidP="002624C2">
            <w:pPr>
              <w:pStyle w:val="TableHeading"/>
              <w:rPr>
                <w:lang w:val="en-NZ"/>
              </w:rPr>
            </w:pPr>
            <w:r w:rsidRPr="002904F3">
              <w:t>Examples</w:t>
            </w:r>
          </w:p>
        </w:tc>
        <w:tc>
          <w:tcPr>
            <w:tcW w:w="7380" w:type="dxa"/>
            <w:gridSpan w:val="4"/>
            <w:tcMar>
              <w:top w:w="0" w:type="dxa"/>
              <w:left w:w="62" w:type="dxa"/>
              <w:bottom w:w="0" w:type="dxa"/>
              <w:right w:w="62" w:type="dxa"/>
            </w:tcMar>
          </w:tcPr>
          <w:p w14:paraId="3DAE24AF" w14:textId="4C1BF669" w:rsidR="00FE05FA" w:rsidRPr="0084794F" w:rsidRDefault="00FE05FA" w:rsidP="00995202">
            <w:pPr>
              <w:pStyle w:val="CLITableBody"/>
              <w:rPr>
                <w:rStyle w:val="Monospace"/>
              </w:rPr>
            </w:pPr>
            <w:r w:rsidRPr="0084794F">
              <w:rPr>
                <w:rStyle w:val="Monospace"/>
              </w:rPr>
              <w:t xml:space="preserve">The following example shows how to use this command: </w:t>
            </w:r>
          </w:p>
          <w:p w14:paraId="5CC227C9" w14:textId="77777777" w:rsidR="00FE05FA" w:rsidRPr="0084794F" w:rsidRDefault="00FE05FA" w:rsidP="008956F4">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 config</w:t>
            </w:r>
          </w:p>
          <w:p w14:paraId="1F7D3E89" w14:textId="77777777" w:rsidR="00FE05FA" w:rsidRPr="0084794F" w:rsidRDefault="00FE05FA" w:rsidP="008956F4">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w:t>
            </w:r>
            <w:proofErr w:type="gramStart"/>
            <w:r w:rsidRPr="0084794F">
              <w:rPr>
                <w:rStyle w:val="Monospace"/>
                <w:rFonts w:cs="Times New Roman"/>
                <w:color w:val="auto"/>
                <w:spacing w:val="0"/>
                <w:kern w:val="0"/>
                <w:szCs w:val="20"/>
                <w:lang w:bidi="ar-SA"/>
              </w:rPr>
              <w:t>config)#</w:t>
            </w:r>
            <w:proofErr w:type="gramEnd"/>
            <w:r w:rsidRPr="0084794F">
              <w:rPr>
                <w:rStyle w:val="Monospace"/>
                <w:rFonts w:cs="Times New Roman"/>
                <w:color w:val="auto"/>
                <w:spacing w:val="0"/>
                <w:kern w:val="0"/>
                <w:szCs w:val="20"/>
                <w:lang w:bidi="ar-SA"/>
              </w:rPr>
              <w:t xml:space="preserve"> interface </w:t>
            </w:r>
            <w:proofErr w:type="spellStart"/>
            <w:r w:rsidRPr="0084794F">
              <w:rPr>
                <w:rStyle w:val="Monospace"/>
                <w:rFonts w:cs="Times New Roman"/>
                <w:color w:val="auto"/>
                <w:spacing w:val="0"/>
                <w:kern w:val="0"/>
                <w:szCs w:val="20"/>
                <w:lang w:bidi="ar-SA"/>
              </w:rPr>
              <w:t>agg</w:t>
            </w:r>
            <w:proofErr w:type="spellEnd"/>
            <w:r w:rsidRPr="0084794F">
              <w:rPr>
                <w:rStyle w:val="Monospace"/>
                <w:rFonts w:cs="Times New Roman"/>
                <w:color w:val="auto"/>
                <w:spacing w:val="0"/>
                <w:kern w:val="0"/>
                <w:szCs w:val="20"/>
                <w:lang w:bidi="ar-SA"/>
              </w:rPr>
              <w:t>-eth 5</w:t>
            </w:r>
          </w:p>
          <w:p w14:paraId="22D4D28E" w14:textId="77777777" w:rsidR="00FE05FA" w:rsidRPr="0084794F" w:rsidRDefault="00FE05FA" w:rsidP="008956F4">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exaware(config-interface-agg-eth-</w:t>
            </w:r>
            <w:proofErr w:type="gramStart"/>
            <w:r w:rsidRPr="0084794F">
              <w:rPr>
                <w:rStyle w:val="Monospace"/>
                <w:rFonts w:cs="Times New Roman"/>
                <w:color w:val="auto"/>
                <w:spacing w:val="0"/>
                <w:kern w:val="0"/>
                <w:szCs w:val="20"/>
                <w:lang w:bidi="ar-SA"/>
              </w:rPr>
              <w:t>5)#</w:t>
            </w:r>
            <w:proofErr w:type="gramEnd"/>
            <w:r w:rsidRPr="0084794F">
              <w:rPr>
                <w:rStyle w:val="Monospace"/>
                <w:rFonts w:cs="Times New Roman"/>
                <w:color w:val="auto"/>
                <w:spacing w:val="0"/>
                <w:kern w:val="0"/>
                <w:szCs w:val="20"/>
                <w:lang w:bidi="ar-SA"/>
              </w:rPr>
              <w:t xml:space="preserve"> </w:t>
            </w:r>
            <w:proofErr w:type="spellStart"/>
            <w:r w:rsidRPr="0084794F">
              <w:rPr>
                <w:rStyle w:val="Monospace"/>
                <w:rFonts w:cs="Times New Roman"/>
                <w:color w:val="auto"/>
                <w:spacing w:val="0"/>
                <w:kern w:val="0"/>
                <w:szCs w:val="20"/>
                <w:lang w:bidi="ar-SA"/>
              </w:rPr>
              <w:t>lacp</w:t>
            </w:r>
            <w:proofErr w:type="spellEnd"/>
            <w:r w:rsidRPr="0084794F">
              <w:rPr>
                <w:rStyle w:val="Monospace"/>
                <w:rFonts w:cs="Times New Roman"/>
                <w:color w:val="auto"/>
                <w:spacing w:val="0"/>
                <w:kern w:val="0"/>
                <w:szCs w:val="20"/>
                <w:lang w:bidi="ar-SA"/>
              </w:rPr>
              <w:t>-key 4</w:t>
            </w:r>
          </w:p>
        </w:tc>
      </w:tr>
      <w:tr w:rsidR="00FE05FA" w:rsidRPr="002904F3" w14:paraId="19173AD2" w14:textId="77777777" w:rsidTr="007D26F4">
        <w:trPr>
          <w:cantSplit/>
          <w:trHeight w:val="1284"/>
        </w:trPr>
        <w:tc>
          <w:tcPr>
            <w:tcW w:w="171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C165715" w14:textId="77777777" w:rsidR="00FE05FA" w:rsidRPr="008C22AA" w:rsidRDefault="00FE05FA" w:rsidP="002624C2">
            <w:pPr>
              <w:pStyle w:val="TableHeading"/>
            </w:pPr>
            <w:r>
              <w:t>Not</w:t>
            </w:r>
            <w:r w:rsidRPr="002904F3">
              <w:t>es</w:t>
            </w:r>
          </w:p>
        </w:tc>
        <w:tc>
          <w:tcPr>
            <w:tcW w:w="738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01798AB" w14:textId="77777777" w:rsidR="00FE05FA" w:rsidRDefault="00FE05FA" w:rsidP="00995202">
            <w:pPr>
              <w:pStyle w:val="CLITableBody"/>
              <w:numPr>
                <w:ilvl w:val="0"/>
                <w:numId w:val="19"/>
              </w:numPr>
            </w:pPr>
            <w:r w:rsidRPr="00ED04DD">
              <w:t xml:space="preserve">The LACP </w:t>
            </w:r>
            <w:r>
              <w:t>K</w:t>
            </w:r>
            <w:r w:rsidRPr="00ED04DD">
              <w:t xml:space="preserve">ey defines the ability of a port to aggregate with other ports. </w:t>
            </w:r>
          </w:p>
          <w:p w14:paraId="5448C25E" w14:textId="77777777" w:rsidR="00FE05FA" w:rsidRDefault="00FE05FA" w:rsidP="00995202">
            <w:pPr>
              <w:pStyle w:val="CLITableBody"/>
              <w:numPr>
                <w:ilvl w:val="0"/>
                <w:numId w:val="19"/>
              </w:numPr>
            </w:pPr>
            <w:r w:rsidRPr="00ED04DD">
              <w:t xml:space="preserve">You must configure </w:t>
            </w:r>
            <w:r>
              <w:t xml:space="preserve">the same </w:t>
            </w:r>
            <w:r w:rsidRPr="00ED04DD">
              <w:t xml:space="preserve">key on each port </w:t>
            </w:r>
            <w:r>
              <w:t>of the same LACP multi-homing LAG,</w:t>
            </w:r>
          </w:p>
          <w:p w14:paraId="06557FDF" w14:textId="77777777" w:rsidR="00FE05FA" w:rsidRPr="008C22AA" w:rsidRDefault="00FE05FA" w:rsidP="00995202">
            <w:pPr>
              <w:pStyle w:val="CLITableBody"/>
              <w:numPr>
                <w:ilvl w:val="0"/>
                <w:numId w:val="19"/>
              </w:numPr>
            </w:pPr>
            <w:r>
              <w:t>You cannot change the EVPN parameters of an interface already attached to EVPN.</w:t>
            </w:r>
          </w:p>
        </w:tc>
      </w:tr>
    </w:tbl>
    <w:p w14:paraId="2B385598" w14:textId="77777777" w:rsidR="00FE05FA" w:rsidRPr="00064D1E" w:rsidRDefault="00FE05FA" w:rsidP="00FE05FA">
      <w:pPr>
        <w:pStyle w:val="BodyText"/>
        <w:rPr>
          <w:lang w:bidi="ar-AE"/>
        </w:rPr>
      </w:pPr>
    </w:p>
    <w:p w14:paraId="2B3870C0" w14:textId="77777777" w:rsidR="00FE05FA" w:rsidRDefault="00FE05FA" w:rsidP="00FE05FA">
      <w:pPr>
        <w:spacing w:before="0" w:after="160"/>
        <w:rPr>
          <w:rFonts w:ascii="futura bold" w:eastAsia="Times New Roman" w:hAnsi="futura bold" w:cs="Tahoma"/>
          <w:b/>
          <w:bCs/>
          <w:iCs/>
          <w:color w:val="053150"/>
          <w:kern w:val="36"/>
          <w:sz w:val="32"/>
          <w:szCs w:val="30"/>
          <w:lang w:bidi="ar-AE"/>
        </w:rPr>
      </w:pPr>
      <w:r>
        <w:br w:type="page"/>
      </w:r>
    </w:p>
    <w:p w14:paraId="00C4CB1B" w14:textId="55033519" w:rsidR="001D4313" w:rsidRPr="002904F3" w:rsidRDefault="001D4313" w:rsidP="007773DC">
      <w:pPr>
        <w:pStyle w:val="Heading3"/>
      </w:pPr>
      <w:r w:rsidRPr="002904F3">
        <w:lastRenderedPageBreak/>
        <w:fldChar w:fldCharType="begin"/>
      </w:r>
      <w:r>
        <w:instrText>XE "L2 Services Configuration Commands"</w:instrText>
      </w:r>
      <w:r w:rsidRPr="002904F3">
        <w:fldChar w:fldCharType="end"/>
      </w:r>
      <w:r w:rsidRPr="002904F3">
        <w:fldChar w:fldCharType="begin"/>
      </w:r>
      <w:r>
        <w:instrText>XE "auto-discovery"</w:instrText>
      </w:r>
      <w:r w:rsidRPr="002904F3">
        <w:fldChar w:fldCharType="end"/>
      </w:r>
      <w:bookmarkStart w:id="34" w:name="_Toc212530323"/>
      <w:proofErr w:type="spellStart"/>
      <w:r>
        <w:t>lacp</w:t>
      </w:r>
      <w:proofErr w:type="spellEnd"/>
      <w:r>
        <w:t>-</w:t>
      </w:r>
      <w:r w:rsidR="00FE05FA">
        <w:t>system-mac</w:t>
      </w:r>
      <w:bookmarkEnd w:id="34"/>
    </w:p>
    <w:tbl>
      <w:tblPr>
        <w:tblW w:w="909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620"/>
        <w:gridCol w:w="90"/>
        <w:gridCol w:w="979"/>
        <w:gridCol w:w="2835"/>
        <w:gridCol w:w="3543"/>
        <w:gridCol w:w="23"/>
      </w:tblGrid>
      <w:tr w:rsidR="001D4313" w:rsidRPr="002904F3" w14:paraId="5C1C4792" w14:textId="77777777" w:rsidTr="007D26F4">
        <w:tc>
          <w:tcPr>
            <w:tcW w:w="1710" w:type="dxa"/>
            <w:gridSpan w:val="2"/>
            <w:tcMar>
              <w:top w:w="0" w:type="dxa"/>
              <w:left w:w="62" w:type="dxa"/>
              <w:bottom w:w="0" w:type="dxa"/>
              <w:right w:w="62" w:type="dxa"/>
            </w:tcMar>
          </w:tcPr>
          <w:p w14:paraId="18B08747" w14:textId="77777777" w:rsidR="001D4313" w:rsidRDefault="001D4313" w:rsidP="002624C2">
            <w:pPr>
              <w:pStyle w:val="TableHeading"/>
              <w:rPr>
                <w:lang w:val="en-NZ"/>
              </w:rPr>
            </w:pPr>
            <w:r w:rsidRPr="002904F3">
              <w:t>Description</w:t>
            </w:r>
          </w:p>
        </w:tc>
        <w:tc>
          <w:tcPr>
            <w:tcW w:w="7380" w:type="dxa"/>
            <w:gridSpan w:val="4"/>
            <w:tcMar>
              <w:top w:w="0" w:type="dxa"/>
              <w:left w:w="62" w:type="dxa"/>
              <w:bottom w:w="0" w:type="dxa"/>
              <w:right w:w="62" w:type="dxa"/>
            </w:tcMar>
          </w:tcPr>
          <w:p w14:paraId="474278AC" w14:textId="564A1DB8" w:rsidR="001D4313" w:rsidRPr="00064D1E" w:rsidRDefault="001D4313" w:rsidP="007D26F4">
            <w:pPr>
              <w:autoSpaceDE w:val="0"/>
              <w:autoSpaceDN w:val="0"/>
              <w:adjustRightInd w:val="0"/>
              <w:spacing w:before="0" w:after="0" w:line="240" w:lineRule="auto"/>
              <w:rPr>
                <w:rFonts w:ascii="Myriad Pro" w:eastAsia="Times New Roman" w:hAnsi="Myriad Pro" w:cs="Times New Roman"/>
                <w:szCs w:val="20"/>
                <w:lang w:bidi="ar-SA"/>
              </w:rPr>
            </w:pPr>
            <w:r>
              <w:rPr>
                <w:rFonts w:ascii="Myriad Pro" w:eastAsia="Times New Roman" w:hAnsi="Myriad Pro" w:cs="Times New Roman"/>
                <w:szCs w:val="20"/>
                <w:lang w:bidi="ar-SA"/>
              </w:rPr>
              <w:t>To s</w:t>
            </w:r>
            <w:r w:rsidRPr="001D4313">
              <w:rPr>
                <w:rFonts w:ascii="Myriad Pro" w:eastAsia="Times New Roman" w:hAnsi="Myriad Pro" w:cs="Times New Roman"/>
                <w:szCs w:val="20"/>
                <w:lang w:bidi="ar-SA"/>
              </w:rPr>
              <w:t xml:space="preserve">et the LACP </w:t>
            </w:r>
            <w:r w:rsidR="00FE05FA">
              <w:rPr>
                <w:rFonts w:ascii="Myriad Pro" w:eastAsia="Times New Roman" w:hAnsi="Myriad Pro" w:cs="Times New Roman"/>
                <w:szCs w:val="20"/>
                <w:lang w:bidi="ar-SA"/>
              </w:rPr>
              <w:t>System MAC address</w:t>
            </w:r>
            <w:r>
              <w:rPr>
                <w:rFonts w:ascii="Myriad Pro" w:eastAsia="Times New Roman" w:hAnsi="Myriad Pro" w:cs="Times New Roman"/>
                <w:szCs w:val="20"/>
                <w:lang w:bidi="ar-SA"/>
              </w:rPr>
              <w:t xml:space="preserve">, use the </w:t>
            </w:r>
            <w:proofErr w:type="spellStart"/>
            <w:r w:rsidRPr="001D4313">
              <w:rPr>
                <w:rFonts w:ascii="Myriad Pro" w:eastAsia="Times New Roman" w:hAnsi="Myriad Pro" w:cs="Times New Roman"/>
                <w:b/>
                <w:bCs/>
                <w:szCs w:val="20"/>
                <w:lang w:bidi="ar-SA"/>
              </w:rPr>
              <w:t>lacp</w:t>
            </w:r>
            <w:proofErr w:type="spellEnd"/>
            <w:r w:rsidRPr="001D4313">
              <w:rPr>
                <w:rFonts w:ascii="Myriad Pro" w:eastAsia="Times New Roman" w:hAnsi="Myriad Pro" w:cs="Times New Roman"/>
                <w:b/>
                <w:bCs/>
                <w:szCs w:val="20"/>
                <w:lang w:bidi="ar-SA"/>
              </w:rPr>
              <w:t>-</w:t>
            </w:r>
            <w:r w:rsidR="00FE05FA">
              <w:rPr>
                <w:rFonts w:ascii="Myriad Pro" w:eastAsia="Times New Roman" w:hAnsi="Myriad Pro" w:cs="Times New Roman"/>
                <w:b/>
                <w:bCs/>
                <w:szCs w:val="20"/>
                <w:lang w:bidi="ar-SA"/>
              </w:rPr>
              <w:t>system-mac</w:t>
            </w:r>
            <w:r>
              <w:rPr>
                <w:rFonts w:ascii="Myriad Pro" w:eastAsia="Times New Roman" w:hAnsi="Myriad Pro" w:cs="Times New Roman"/>
                <w:szCs w:val="20"/>
                <w:lang w:bidi="ar-SA"/>
              </w:rPr>
              <w:t xml:space="preserve"> command</w:t>
            </w:r>
            <w:r w:rsidRPr="001D4313">
              <w:rPr>
                <w:rFonts w:ascii="Myriad Pro" w:eastAsia="Times New Roman" w:hAnsi="Myriad Pro" w:cs="Times New Roman"/>
                <w:szCs w:val="20"/>
                <w:lang w:bidi="ar-SA"/>
              </w:rPr>
              <w:t xml:space="preserve">. Use the </w:t>
            </w:r>
            <w:r w:rsidRPr="001D4313">
              <w:rPr>
                <w:rFonts w:ascii="Myriad Pro" w:eastAsia="Times New Roman" w:hAnsi="Myriad Pro" w:cs="Times New Roman"/>
                <w:b/>
                <w:szCs w:val="20"/>
                <w:lang w:bidi="ar-SA"/>
              </w:rPr>
              <w:t xml:space="preserve">no </w:t>
            </w:r>
            <w:r w:rsidRPr="001D4313">
              <w:rPr>
                <w:rFonts w:ascii="Myriad Pro" w:eastAsia="Times New Roman" w:hAnsi="Myriad Pro" w:cs="Times New Roman"/>
                <w:szCs w:val="20"/>
                <w:lang w:bidi="ar-SA"/>
              </w:rPr>
              <w:t xml:space="preserve">form of the command to restore the default configuration (the </w:t>
            </w:r>
            <w:r w:rsidR="00FE05FA">
              <w:rPr>
                <w:rFonts w:ascii="Myriad Pro" w:eastAsia="Times New Roman" w:hAnsi="Myriad Pro" w:cs="Times New Roman"/>
                <w:szCs w:val="20"/>
                <w:lang w:bidi="ar-SA"/>
              </w:rPr>
              <w:t>LAG MAC address</w:t>
            </w:r>
            <w:r w:rsidRPr="001D4313">
              <w:rPr>
                <w:rFonts w:ascii="Myriad Pro" w:eastAsia="Times New Roman" w:hAnsi="Myriad Pro" w:cs="Times New Roman"/>
                <w:szCs w:val="20"/>
                <w:lang w:bidi="ar-SA"/>
              </w:rPr>
              <w:t>).</w:t>
            </w:r>
          </w:p>
        </w:tc>
      </w:tr>
      <w:tr w:rsidR="001D4313" w:rsidRPr="00064D1E" w14:paraId="48DDA8FD" w14:textId="77777777" w:rsidTr="007D26F4">
        <w:trPr>
          <w:trHeight w:val="869"/>
        </w:trPr>
        <w:tc>
          <w:tcPr>
            <w:tcW w:w="1710" w:type="dxa"/>
            <w:gridSpan w:val="2"/>
            <w:tcMar>
              <w:top w:w="0" w:type="dxa"/>
              <w:left w:w="62" w:type="dxa"/>
              <w:bottom w:w="0" w:type="dxa"/>
              <w:right w:w="62" w:type="dxa"/>
            </w:tcMar>
          </w:tcPr>
          <w:p w14:paraId="43F28F8B" w14:textId="77777777" w:rsidR="001D4313" w:rsidRPr="002904F3" w:rsidRDefault="001D4313" w:rsidP="002624C2">
            <w:pPr>
              <w:pStyle w:val="TableHeading"/>
            </w:pPr>
            <w:r w:rsidRPr="002904F3">
              <w:t>Command</w:t>
            </w:r>
            <w:r w:rsidRPr="002904F3">
              <w:br/>
              <w:t>Syntax</w:t>
            </w:r>
          </w:p>
        </w:tc>
        <w:tc>
          <w:tcPr>
            <w:tcW w:w="7380" w:type="dxa"/>
            <w:gridSpan w:val="4"/>
            <w:tcMar>
              <w:top w:w="0" w:type="dxa"/>
              <w:left w:w="62" w:type="dxa"/>
              <w:bottom w:w="0" w:type="dxa"/>
              <w:right w:w="62" w:type="dxa"/>
            </w:tcMar>
          </w:tcPr>
          <w:p w14:paraId="4B79A9BA" w14:textId="06CC3628" w:rsidR="001D4313" w:rsidRDefault="001D4313" w:rsidP="00995202">
            <w:pPr>
              <w:pStyle w:val="CLITableBody"/>
              <w:rPr>
                <w:rStyle w:val="Monospace"/>
              </w:rPr>
            </w:pPr>
            <w:proofErr w:type="spellStart"/>
            <w:r>
              <w:rPr>
                <w:rStyle w:val="Monospace"/>
              </w:rPr>
              <w:t>lacp</w:t>
            </w:r>
            <w:proofErr w:type="spellEnd"/>
            <w:r>
              <w:rPr>
                <w:rStyle w:val="Monospace"/>
              </w:rPr>
              <w:t>-</w:t>
            </w:r>
            <w:r w:rsidR="00FE05FA">
              <w:rPr>
                <w:rStyle w:val="Monospace"/>
              </w:rPr>
              <w:t>system-mac</w:t>
            </w:r>
            <w:r>
              <w:rPr>
                <w:rStyle w:val="Monospace"/>
              </w:rPr>
              <w:t xml:space="preserve"> </w:t>
            </w:r>
            <w:r w:rsidR="00FE05FA">
              <w:rPr>
                <w:rStyle w:val="Monospace"/>
                <w:i/>
                <w:iCs/>
              </w:rPr>
              <w:t>mac-address</w:t>
            </w:r>
          </w:p>
          <w:p w14:paraId="30690B27" w14:textId="153C17AB" w:rsidR="001D4313" w:rsidRPr="00FB7A86" w:rsidRDefault="001D4313" w:rsidP="00995202">
            <w:pPr>
              <w:pStyle w:val="CLITableBody"/>
              <w:rPr>
                <w:rStyle w:val="Monospace"/>
              </w:rPr>
            </w:pPr>
            <w:proofErr w:type="gramStart"/>
            <w:r>
              <w:rPr>
                <w:rStyle w:val="Monospace"/>
              </w:rPr>
              <w:t>no</w:t>
            </w:r>
            <w:proofErr w:type="gramEnd"/>
            <w:r>
              <w:rPr>
                <w:rStyle w:val="Monospace"/>
              </w:rPr>
              <w:t xml:space="preserve"> </w:t>
            </w:r>
            <w:proofErr w:type="spellStart"/>
            <w:r w:rsidR="00FE05FA">
              <w:rPr>
                <w:rStyle w:val="Monospace"/>
              </w:rPr>
              <w:t>lacp</w:t>
            </w:r>
            <w:proofErr w:type="spellEnd"/>
            <w:r w:rsidR="00FE05FA">
              <w:rPr>
                <w:rStyle w:val="Monospace"/>
              </w:rPr>
              <w:t>-system-mac</w:t>
            </w:r>
          </w:p>
        </w:tc>
      </w:tr>
      <w:tr w:rsidR="001D4313" w:rsidRPr="002904F3" w14:paraId="5B955A97" w14:textId="77777777" w:rsidTr="007D26F4">
        <w:trPr>
          <w:trHeight w:val="421"/>
        </w:trPr>
        <w:tc>
          <w:tcPr>
            <w:tcW w:w="1710" w:type="dxa"/>
            <w:gridSpan w:val="2"/>
            <w:tcMar>
              <w:top w:w="0" w:type="dxa"/>
              <w:left w:w="62" w:type="dxa"/>
              <w:bottom w:w="0" w:type="dxa"/>
              <w:right w:w="62" w:type="dxa"/>
            </w:tcMar>
          </w:tcPr>
          <w:p w14:paraId="7AA8D93C" w14:textId="77777777" w:rsidR="001D4313" w:rsidRDefault="001D4313" w:rsidP="002624C2">
            <w:pPr>
              <w:pStyle w:val="TableHeading"/>
              <w:rPr>
                <w:lang w:val="en-NZ"/>
              </w:rPr>
            </w:pPr>
            <w:r w:rsidRPr="002904F3">
              <w:t>Command Mode</w:t>
            </w:r>
          </w:p>
        </w:tc>
        <w:tc>
          <w:tcPr>
            <w:tcW w:w="7380" w:type="dxa"/>
            <w:gridSpan w:val="4"/>
            <w:tcMar>
              <w:top w:w="0" w:type="dxa"/>
              <w:left w:w="62" w:type="dxa"/>
              <w:bottom w:w="0" w:type="dxa"/>
              <w:right w:w="62" w:type="dxa"/>
            </w:tcMar>
            <w:vAlign w:val="center"/>
          </w:tcPr>
          <w:p w14:paraId="108BBB19" w14:textId="06A0C975" w:rsidR="001D4313" w:rsidRPr="001D4313" w:rsidRDefault="001D4313" w:rsidP="00995202">
            <w:pPr>
              <w:pStyle w:val="CLITableBody"/>
            </w:pPr>
            <w:r w:rsidRPr="002904F3">
              <w:t xml:space="preserve">configuration </w:t>
            </w:r>
            <w:r>
              <w:t xml:space="preserve">interface </w:t>
            </w:r>
            <w:proofErr w:type="spellStart"/>
            <w:r>
              <w:t>agg</w:t>
            </w:r>
            <w:proofErr w:type="spellEnd"/>
            <w:r>
              <w:t>-eth</w:t>
            </w:r>
          </w:p>
        </w:tc>
      </w:tr>
      <w:tr w:rsidR="001D4313" w:rsidRPr="002904F3" w14:paraId="2B57FC18" w14:textId="77777777" w:rsidTr="007D26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4"/>
        </w:trPr>
        <w:tc>
          <w:tcPr>
            <w:tcW w:w="162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0BC128A7" w14:textId="77777777" w:rsidR="001D4313" w:rsidRPr="002904F3" w:rsidRDefault="001D4313" w:rsidP="002624C2">
            <w:pPr>
              <w:pStyle w:val="TableHeading"/>
            </w:pPr>
            <w:r w:rsidRPr="002904F3">
              <w:t>Parameters Table</w:t>
            </w: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414153" w14:textId="77777777" w:rsidR="001D4313" w:rsidRPr="002904F3" w:rsidRDefault="001D4313" w:rsidP="002624C2">
            <w:pPr>
              <w:pStyle w:val="TableHeading"/>
            </w:pPr>
            <w:r w:rsidRPr="002904F3">
              <w:t>Name</w:t>
            </w:r>
          </w:p>
        </w:tc>
        <w:tc>
          <w:tcPr>
            <w:tcW w:w="2835" w:type="dxa"/>
            <w:tcBorders>
              <w:top w:val="single" w:sz="4" w:space="0" w:color="7ADFED"/>
              <w:left w:val="single" w:sz="4" w:space="0" w:color="7ADFED"/>
              <w:bottom w:val="single" w:sz="4" w:space="0" w:color="7ADFED"/>
              <w:right w:val="single" w:sz="4" w:space="0" w:color="7ADFED"/>
            </w:tcBorders>
          </w:tcPr>
          <w:p w14:paraId="3E73B889" w14:textId="77777777" w:rsidR="001D4313" w:rsidRPr="002904F3" w:rsidRDefault="001D4313" w:rsidP="002624C2">
            <w:pPr>
              <w:pStyle w:val="TableHeading"/>
            </w:pPr>
            <w:r w:rsidRPr="002904F3">
              <w:t>Value</w:t>
            </w:r>
          </w:p>
        </w:tc>
        <w:tc>
          <w:tcPr>
            <w:tcW w:w="3543" w:type="dxa"/>
            <w:tcBorders>
              <w:top w:val="single" w:sz="4" w:space="0" w:color="7ADFED"/>
              <w:left w:val="single" w:sz="4" w:space="0" w:color="7ADFED"/>
              <w:bottom w:val="single" w:sz="4" w:space="0" w:color="7ADFED"/>
              <w:right w:val="single" w:sz="4" w:space="0" w:color="7ADFED"/>
            </w:tcBorders>
          </w:tcPr>
          <w:p w14:paraId="787B4020" w14:textId="77777777" w:rsidR="001D4313" w:rsidRPr="002904F3" w:rsidRDefault="001D4313" w:rsidP="002624C2">
            <w:pPr>
              <w:pStyle w:val="TableHeading"/>
            </w:pPr>
            <w:r w:rsidRPr="002904F3">
              <w:t>Description</w:t>
            </w:r>
          </w:p>
        </w:tc>
      </w:tr>
      <w:tr w:rsidR="001D4313" w:rsidRPr="002904F3" w14:paraId="578D126B" w14:textId="77777777" w:rsidTr="007D26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620" w:type="dxa"/>
            <w:vMerge/>
            <w:tcBorders>
              <w:left w:val="single" w:sz="4" w:space="0" w:color="7ADFED"/>
              <w:right w:val="single" w:sz="4" w:space="0" w:color="7ADFED"/>
            </w:tcBorders>
            <w:tcMar>
              <w:top w:w="0" w:type="dxa"/>
              <w:left w:w="62" w:type="dxa"/>
              <w:bottom w:w="0" w:type="dxa"/>
              <w:right w:w="62" w:type="dxa"/>
            </w:tcMar>
          </w:tcPr>
          <w:p w14:paraId="696EF0EB" w14:textId="77777777" w:rsidR="001D4313" w:rsidRPr="002904F3" w:rsidRDefault="001D4313" w:rsidP="002624C2">
            <w:pPr>
              <w:pStyle w:val="TableHeading"/>
            </w:pPr>
          </w:p>
        </w:tc>
        <w:tc>
          <w:tcPr>
            <w:tcW w:w="106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01D5D28" w14:textId="16B06936" w:rsidR="001D4313" w:rsidRPr="002904F3" w:rsidRDefault="00FE05FA" w:rsidP="00995202">
            <w:pPr>
              <w:pStyle w:val="CLITableBody"/>
            </w:pPr>
            <w:r>
              <w:rPr>
                <w:rStyle w:val="Monospace"/>
                <w:i/>
                <w:iCs/>
              </w:rPr>
              <w:t>mac-address</w:t>
            </w:r>
          </w:p>
        </w:tc>
        <w:tc>
          <w:tcPr>
            <w:tcW w:w="2835" w:type="dxa"/>
            <w:tcBorders>
              <w:top w:val="single" w:sz="4" w:space="0" w:color="7ADFED"/>
              <w:left w:val="single" w:sz="4" w:space="0" w:color="7ADFED"/>
              <w:bottom w:val="single" w:sz="4" w:space="0" w:color="7ADFED"/>
              <w:right w:val="single" w:sz="4" w:space="0" w:color="7ADFED"/>
            </w:tcBorders>
          </w:tcPr>
          <w:p w14:paraId="47D3E77D" w14:textId="518175A2" w:rsidR="001D4313" w:rsidRPr="002904F3" w:rsidRDefault="00FE05FA" w:rsidP="00995202">
            <w:pPr>
              <w:pStyle w:val="CLITableBody"/>
            </w:pPr>
            <w:proofErr w:type="spellStart"/>
            <w:proofErr w:type="gramStart"/>
            <w:r>
              <w:t>xx:xx</w:t>
            </w:r>
            <w:proofErr w:type="gramEnd"/>
            <w:r>
              <w:t>:</w:t>
            </w:r>
            <w:proofErr w:type="gramStart"/>
            <w:r>
              <w:t>xx:xx</w:t>
            </w:r>
            <w:proofErr w:type="gramEnd"/>
            <w:r>
              <w:t>:</w:t>
            </w:r>
            <w:proofErr w:type="gramStart"/>
            <w:r>
              <w:t>xx:xx</w:t>
            </w:r>
            <w:proofErr w:type="spellEnd"/>
            <w:proofErr w:type="gramEnd"/>
          </w:p>
        </w:tc>
        <w:tc>
          <w:tcPr>
            <w:tcW w:w="3543" w:type="dxa"/>
            <w:tcBorders>
              <w:top w:val="single" w:sz="4" w:space="0" w:color="7ADFED"/>
              <w:left w:val="single" w:sz="4" w:space="0" w:color="7ADFED"/>
              <w:bottom w:val="single" w:sz="4" w:space="0" w:color="7ADFED"/>
              <w:right w:val="single" w:sz="4" w:space="0" w:color="7ADFED"/>
            </w:tcBorders>
          </w:tcPr>
          <w:p w14:paraId="27648D4A" w14:textId="36232779" w:rsidR="001D4313" w:rsidRPr="002904F3" w:rsidRDefault="001D4313" w:rsidP="00995202">
            <w:pPr>
              <w:pStyle w:val="CLITableBody"/>
            </w:pPr>
            <w:r>
              <w:t xml:space="preserve">Specifies the LACP </w:t>
            </w:r>
            <w:r w:rsidR="00FE05FA">
              <w:t>System MAC Address</w:t>
            </w:r>
            <w:r>
              <w:t>.</w:t>
            </w:r>
          </w:p>
        </w:tc>
      </w:tr>
      <w:tr w:rsidR="001D4313" w:rsidRPr="002904F3" w14:paraId="62B2A814" w14:textId="77777777" w:rsidTr="007D26F4">
        <w:trPr>
          <w:cantSplit/>
          <w:trHeight w:val="1284"/>
        </w:trPr>
        <w:tc>
          <w:tcPr>
            <w:tcW w:w="1710" w:type="dxa"/>
            <w:gridSpan w:val="2"/>
            <w:tcMar>
              <w:top w:w="0" w:type="dxa"/>
              <w:left w:w="62" w:type="dxa"/>
              <w:bottom w:w="0" w:type="dxa"/>
              <w:right w:w="62" w:type="dxa"/>
            </w:tcMar>
          </w:tcPr>
          <w:p w14:paraId="5A087819" w14:textId="77777777" w:rsidR="001D4313" w:rsidRDefault="001D4313" w:rsidP="002624C2">
            <w:pPr>
              <w:pStyle w:val="TableHeading"/>
              <w:rPr>
                <w:lang w:val="en-NZ"/>
              </w:rPr>
            </w:pPr>
            <w:r w:rsidRPr="002904F3">
              <w:t>Examples</w:t>
            </w:r>
          </w:p>
        </w:tc>
        <w:tc>
          <w:tcPr>
            <w:tcW w:w="7380" w:type="dxa"/>
            <w:gridSpan w:val="4"/>
            <w:tcMar>
              <w:top w:w="0" w:type="dxa"/>
              <w:left w:w="62" w:type="dxa"/>
              <w:bottom w:w="0" w:type="dxa"/>
              <w:right w:w="62" w:type="dxa"/>
            </w:tcMar>
          </w:tcPr>
          <w:p w14:paraId="11F44022" w14:textId="3920ADBC" w:rsidR="001D4313" w:rsidRPr="0084794F" w:rsidRDefault="001D4313" w:rsidP="00995202">
            <w:pPr>
              <w:pStyle w:val="CLITableBody"/>
              <w:rPr>
                <w:rStyle w:val="Monospace"/>
              </w:rPr>
            </w:pPr>
            <w:r w:rsidRPr="0084794F">
              <w:rPr>
                <w:rStyle w:val="Monospace"/>
              </w:rPr>
              <w:t xml:space="preserve">The following example shows how to use this command: </w:t>
            </w:r>
          </w:p>
          <w:p w14:paraId="624D2527" w14:textId="77777777" w:rsidR="001D4313" w:rsidRPr="0084794F" w:rsidRDefault="001D4313" w:rsidP="0084794F">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 config</w:t>
            </w:r>
          </w:p>
          <w:p w14:paraId="449729FA" w14:textId="77777777" w:rsidR="001D4313" w:rsidRPr="0084794F" w:rsidRDefault="001D4313" w:rsidP="0084794F">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w:t>
            </w:r>
            <w:proofErr w:type="gramStart"/>
            <w:r w:rsidRPr="0084794F">
              <w:rPr>
                <w:rStyle w:val="Monospace"/>
                <w:rFonts w:cs="Times New Roman"/>
                <w:color w:val="auto"/>
                <w:spacing w:val="0"/>
                <w:kern w:val="0"/>
                <w:szCs w:val="20"/>
                <w:lang w:bidi="ar-SA"/>
              </w:rPr>
              <w:t>config)#</w:t>
            </w:r>
            <w:proofErr w:type="gramEnd"/>
            <w:r w:rsidRPr="0084794F">
              <w:rPr>
                <w:rStyle w:val="Monospace"/>
                <w:rFonts w:cs="Times New Roman"/>
                <w:color w:val="auto"/>
                <w:spacing w:val="0"/>
                <w:kern w:val="0"/>
                <w:szCs w:val="20"/>
                <w:lang w:bidi="ar-SA"/>
              </w:rPr>
              <w:t xml:space="preserve"> interface </w:t>
            </w:r>
            <w:proofErr w:type="spellStart"/>
            <w:r w:rsidRPr="0084794F">
              <w:rPr>
                <w:rStyle w:val="Monospace"/>
                <w:rFonts w:cs="Times New Roman"/>
                <w:color w:val="auto"/>
                <w:spacing w:val="0"/>
                <w:kern w:val="0"/>
                <w:szCs w:val="20"/>
                <w:lang w:bidi="ar-SA"/>
              </w:rPr>
              <w:t>agg</w:t>
            </w:r>
            <w:proofErr w:type="spellEnd"/>
            <w:r w:rsidRPr="0084794F">
              <w:rPr>
                <w:rStyle w:val="Monospace"/>
                <w:rFonts w:cs="Times New Roman"/>
                <w:color w:val="auto"/>
                <w:spacing w:val="0"/>
                <w:kern w:val="0"/>
                <w:szCs w:val="20"/>
                <w:lang w:bidi="ar-SA"/>
              </w:rPr>
              <w:t>-eth 5</w:t>
            </w:r>
          </w:p>
          <w:p w14:paraId="7180510F" w14:textId="63BEBCA4" w:rsidR="001D4313" w:rsidRPr="0084794F" w:rsidRDefault="001D4313" w:rsidP="0084794F">
            <w:pPr>
              <w:pStyle w:val="Code"/>
              <w:rPr>
                <w:rStyle w:val="Monospace"/>
                <w:rFonts w:cs="Times New Roman"/>
                <w:color w:val="auto"/>
                <w:spacing w:val="0"/>
                <w:kern w:val="0"/>
                <w:szCs w:val="20"/>
                <w:lang w:bidi="ar-SA"/>
              </w:rPr>
            </w:pPr>
            <w:r w:rsidRPr="0084794F">
              <w:rPr>
                <w:rStyle w:val="Monospace"/>
                <w:rFonts w:cs="Times New Roman"/>
                <w:color w:val="auto"/>
                <w:spacing w:val="0"/>
                <w:kern w:val="0"/>
                <w:szCs w:val="20"/>
                <w:lang w:bidi="ar-SA"/>
              </w:rPr>
              <w:t>exaware(config-interface-agg-eth-</w:t>
            </w:r>
            <w:proofErr w:type="gramStart"/>
            <w:r w:rsidRPr="0084794F">
              <w:rPr>
                <w:rStyle w:val="Monospace"/>
                <w:rFonts w:cs="Times New Roman"/>
                <w:color w:val="auto"/>
                <w:spacing w:val="0"/>
                <w:kern w:val="0"/>
                <w:szCs w:val="20"/>
                <w:lang w:bidi="ar-SA"/>
              </w:rPr>
              <w:t>5)#</w:t>
            </w:r>
            <w:proofErr w:type="gramEnd"/>
            <w:r w:rsidRPr="0084794F">
              <w:rPr>
                <w:rStyle w:val="Monospace"/>
                <w:rFonts w:cs="Times New Roman"/>
                <w:color w:val="auto"/>
                <w:spacing w:val="0"/>
                <w:kern w:val="0"/>
                <w:szCs w:val="20"/>
                <w:lang w:bidi="ar-SA"/>
              </w:rPr>
              <w:t xml:space="preserve"> </w:t>
            </w:r>
            <w:proofErr w:type="spellStart"/>
            <w:r w:rsidRPr="0084794F">
              <w:rPr>
                <w:rStyle w:val="Monospace"/>
                <w:rFonts w:cs="Times New Roman"/>
                <w:color w:val="auto"/>
                <w:spacing w:val="0"/>
                <w:kern w:val="0"/>
                <w:szCs w:val="20"/>
                <w:lang w:bidi="ar-SA"/>
              </w:rPr>
              <w:t>lacp</w:t>
            </w:r>
            <w:proofErr w:type="spellEnd"/>
            <w:r w:rsidRPr="0084794F">
              <w:rPr>
                <w:rStyle w:val="Monospace"/>
                <w:rFonts w:cs="Times New Roman"/>
                <w:color w:val="auto"/>
                <w:spacing w:val="0"/>
                <w:kern w:val="0"/>
                <w:szCs w:val="20"/>
                <w:lang w:bidi="ar-SA"/>
              </w:rPr>
              <w:t>-</w:t>
            </w:r>
            <w:r w:rsidR="00FE05FA" w:rsidRPr="0084794F">
              <w:rPr>
                <w:rStyle w:val="Monospace"/>
                <w:rFonts w:cs="Times New Roman"/>
                <w:color w:val="auto"/>
                <w:spacing w:val="0"/>
                <w:kern w:val="0"/>
                <w:szCs w:val="20"/>
                <w:lang w:bidi="ar-SA"/>
              </w:rPr>
              <w:t xml:space="preserve">system-mac </w:t>
            </w:r>
            <w:proofErr w:type="gramStart"/>
            <w:r w:rsidR="00FE05FA" w:rsidRPr="0084794F">
              <w:rPr>
                <w:rStyle w:val="Monospace"/>
                <w:rFonts w:cs="Times New Roman"/>
                <w:color w:val="auto"/>
                <w:spacing w:val="0"/>
                <w:kern w:val="0"/>
                <w:szCs w:val="20"/>
                <w:lang w:bidi="ar-SA"/>
              </w:rPr>
              <w:t>00:45:12:00:04:00</w:t>
            </w:r>
            <w:proofErr w:type="gramEnd"/>
          </w:p>
        </w:tc>
      </w:tr>
      <w:tr w:rsidR="001D4313" w:rsidRPr="002904F3" w14:paraId="03EC7EB6" w14:textId="77777777" w:rsidTr="007D26F4">
        <w:trPr>
          <w:cantSplit/>
          <w:trHeight w:val="1284"/>
        </w:trPr>
        <w:tc>
          <w:tcPr>
            <w:tcW w:w="171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AE6FC60" w14:textId="77777777" w:rsidR="001D4313" w:rsidRPr="008C22AA" w:rsidRDefault="001D4313" w:rsidP="002624C2">
            <w:pPr>
              <w:pStyle w:val="TableHeading"/>
            </w:pPr>
            <w:r>
              <w:t>Not</w:t>
            </w:r>
            <w:r w:rsidRPr="002904F3">
              <w:t>es</w:t>
            </w:r>
          </w:p>
        </w:tc>
        <w:tc>
          <w:tcPr>
            <w:tcW w:w="738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04F98F9" w14:textId="23DEDF0C" w:rsidR="00FE05FA" w:rsidRDefault="00FE05FA" w:rsidP="00995202">
            <w:pPr>
              <w:pStyle w:val="CLITableBody"/>
              <w:numPr>
                <w:ilvl w:val="0"/>
                <w:numId w:val="19"/>
              </w:numPr>
            </w:pPr>
            <w:r>
              <w:t xml:space="preserve">All </w:t>
            </w:r>
            <w:proofErr w:type="spellStart"/>
            <w:r>
              <w:t>agg</w:t>
            </w:r>
            <w:proofErr w:type="spellEnd"/>
            <w:r>
              <w:t xml:space="preserve">-eth interfaces of different PEs belonging to the same multi-home Ethernet </w:t>
            </w:r>
            <w:r w:rsidR="00BE67D3">
              <w:t>S</w:t>
            </w:r>
            <w:r>
              <w:t>egment must use the same LACP system MAC address.</w:t>
            </w:r>
          </w:p>
          <w:p w14:paraId="1104E5B1" w14:textId="580BE1BC" w:rsidR="00FE05FA" w:rsidRPr="008C22AA" w:rsidRDefault="00FE05FA" w:rsidP="00995202">
            <w:pPr>
              <w:pStyle w:val="CLITableBody"/>
              <w:numPr>
                <w:ilvl w:val="0"/>
                <w:numId w:val="19"/>
              </w:numPr>
            </w:pPr>
            <w:r>
              <w:t xml:space="preserve">You cannot change the EVPN parameters of already </w:t>
            </w:r>
            <w:proofErr w:type="spellStart"/>
            <w:r>
              <w:t>ttached</w:t>
            </w:r>
            <w:proofErr w:type="spellEnd"/>
            <w:r>
              <w:t xml:space="preserve"> to EVPN</w:t>
            </w:r>
            <w:r w:rsidR="00BE67D3">
              <w:t xml:space="preserve"> interface</w:t>
            </w:r>
            <w:r>
              <w:t>.</w:t>
            </w:r>
          </w:p>
        </w:tc>
      </w:tr>
    </w:tbl>
    <w:p w14:paraId="22C5C391" w14:textId="77777777" w:rsidR="001D4313" w:rsidRPr="00064D1E" w:rsidRDefault="001D4313" w:rsidP="001D4313">
      <w:pPr>
        <w:pStyle w:val="BodyText"/>
        <w:rPr>
          <w:lang w:bidi="ar-AE"/>
        </w:rPr>
      </w:pPr>
    </w:p>
    <w:p w14:paraId="17EC550A" w14:textId="77777777" w:rsidR="001D4313" w:rsidRDefault="001D4313" w:rsidP="001D4313">
      <w:pPr>
        <w:spacing w:before="0" w:after="160"/>
        <w:rPr>
          <w:rFonts w:ascii="futura bold" w:eastAsia="Times New Roman" w:hAnsi="futura bold" w:cs="Tahoma"/>
          <w:b/>
          <w:bCs/>
          <w:iCs/>
          <w:color w:val="053150"/>
          <w:kern w:val="36"/>
          <w:sz w:val="32"/>
          <w:szCs w:val="30"/>
          <w:lang w:bidi="ar-AE"/>
        </w:rPr>
      </w:pPr>
      <w:r>
        <w:br w:type="page"/>
      </w:r>
    </w:p>
    <w:p w14:paraId="0900D2B6" w14:textId="79B723AF" w:rsidR="00FE05FA" w:rsidRPr="002904F3" w:rsidRDefault="00FE05FA" w:rsidP="007773DC">
      <w:pPr>
        <w:pStyle w:val="Heading3"/>
      </w:pPr>
      <w:r w:rsidRPr="002904F3">
        <w:lastRenderedPageBreak/>
        <w:fldChar w:fldCharType="begin"/>
      </w:r>
      <w:r>
        <w:instrText>XE "L2 Services Configuration Commands"</w:instrText>
      </w:r>
      <w:r w:rsidRPr="002904F3">
        <w:fldChar w:fldCharType="end"/>
      </w:r>
      <w:r w:rsidRPr="002904F3">
        <w:fldChar w:fldCharType="begin"/>
      </w:r>
      <w:r>
        <w:instrText>XE "auto-discovery"</w:instrText>
      </w:r>
      <w:r w:rsidRPr="002904F3">
        <w:fldChar w:fldCharType="end"/>
      </w:r>
      <w:bookmarkStart w:id="35" w:name="_Toc212530324"/>
      <w:r>
        <w:t>load-balancing-mode</w:t>
      </w:r>
      <w:bookmarkEnd w:id="35"/>
    </w:p>
    <w:tbl>
      <w:tblPr>
        <w:tblW w:w="909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620"/>
        <w:gridCol w:w="90"/>
        <w:gridCol w:w="1971"/>
        <w:gridCol w:w="850"/>
        <w:gridCol w:w="4536"/>
        <w:gridCol w:w="23"/>
      </w:tblGrid>
      <w:tr w:rsidR="00FE05FA" w:rsidRPr="002904F3" w14:paraId="227B52EF" w14:textId="77777777" w:rsidTr="007D26F4">
        <w:tc>
          <w:tcPr>
            <w:tcW w:w="1710" w:type="dxa"/>
            <w:gridSpan w:val="2"/>
            <w:tcMar>
              <w:top w:w="0" w:type="dxa"/>
              <w:left w:w="62" w:type="dxa"/>
              <w:bottom w:w="0" w:type="dxa"/>
              <w:right w:w="62" w:type="dxa"/>
            </w:tcMar>
          </w:tcPr>
          <w:p w14:paraId="7FA05739" w14:textId="77777777" w:rsidR="00FE05FA" w:rsidRDefault="00FE05FA" w:rsidP="002624C2">
            <w:pPr>
              <w:pStyle w:val="TableHeading"/>
              <w:rPr>
                <w:lang w:val="en-NZ"/>
              </w:rPr>
            </w:pPr>
            <w:r w:rsidRPr="002904F3">
              <w:t>Description</w:t>
            </w:r>
          </w:p>
        </w:tc>
        <w:tc>
          <w:tcPr>
            <w:tcW w:w="7380" w:type="dxa"/>
            <w:gridSpan w:val="4"/>
            <w:tcMar>
              <w:top w:w="0" w:type="dxa"/>
              <w:left w:w="62" w:type="dxa"/>
              <w:bottom w:w="0" w:type="dxa"/>
              <w:right w:w="62" w:type="dxa"/>
            </w:tcMar>
          </w:tcPr>
          <w:p w14:paraId="453F2500" w14:textId="483FABA8" w:rsidR="00FE05FA" w:rsidRPr="00064D1E" w:rsidRDefault="00FE05FA" w:rsidP="007D26F4">
            <w:pPr>
              <w:autoSpaceDE w:val="0"/>
              <w:autoSpaceDN w:val="0"/>
              <w:adjustRightInd w:val="0"/>
              <w:spacing w:before="0" w:after="0" w:line="240" w:lineRule="auto"/>
              <w:rPr>
                <w:rFonts w:ascii="Myriad Pro" w:eastAsia="Times New Roman" w:hAnsi="Myriad Pro" w:cs="Times New Roman"/>
                <w:szCs w:val="20"/>
                <w:lang w:bidi="ar-SA"/>
              </w:rPr>
            </w:pPr>
            <w:r w:rsidRPr="00FE05FA">
              <w:rPr>
                <w:rFonts w:ascii="Myriad Pro" w:eastAsia="Times New Roman" w:hAnsi="Myriad Pro" w:cs="Times New Roman"/>
                <w:szCs w:val="20"/>
                <w:lang w:bidi="ar-SA"/>
              </w:rPr>
              <w:t xml:space="preserve">To configure the load-balancing mode, use the </w:t>
            </w:r>
            <w:r w:rsidRPr="00FE05FA">
              <w:rPr>
                <w:rFonts w:ascii="Myriad Pro" w:eastAsia="Times New Roman" w:hAnsi="Myriad Pro" w:cs="Times New Roman"/>
                <w:b/>
                <w:bCs/>
                <w:szCs w:val="20"/>
                <w:lang w:bidi="ar-SA"/>
              </w:rPr>
              <w:t>load-balancing-mode</w:t>
            </w:r>
            <w:r w:rsidRPr="00FE05FA">
              <w:rPr>
                <w:rFonts w:ascii="Myriad Pro" w:eastAsia="Times New Roman" w:hAnsi="Myriad Pro" w:cs="Times New Roman"/>
                <w:szCs w:val="20"/>
                <w:lang w:bidi="ar-SA"/>
              </w:rPr>
              <w:t xml:space="preserve"> command. To restore the default configuration, use the </w:t>
            </w:r>
            <w:r w:rsidRPr="00FE05FA">
              <w:rPr>
                <w:rFonts w:ascii="Myriad Pro" w:eastAsia="Times New Roman" w:hAnsi="Myriad Pro" w:cs="Times New Roman"/>
                <w:b/>
                <w:szCs w:val="20"/>
                <w:lang w:bidi="ar-SA"/>
              </w:rPr>
              <w:t xml:space="preserve">no </w:t>
            </w:r>
            <w:r w:rsidRPr="00FE05FA">
              <w:rPr>
                <w:rFonts w:ascii="Myriad Pro" w:eastAsia="Times New Roman" w:hAnsi="Myriad Pro" w:cs="Times New Roman"/>
                <w:szCs w:val="20"/>
                <w:lang w:bidi="ar-SA"/>
              </w:rPr>
              <w:t>form of the command</w:t>
            </w:r>
            <w:r>
              <w:rPr>
                <w:rFonts w:ascii="Myriad Pro" w:eastAsia="Times New Roman" w:hAnsi="Myriad Pro" w:cs="Times New Roman"/>
                <w:szCs w:val="20"/>
                <w:lang w:bidi="ar-SA"/>
              </w:rPr>
              <w:t xml:space="preserve"> (</w:t>
            </w:r>
            <w:r w:rsidRPr="00FE05FA">
              <w:rPr>
                <w:rFonts w:ascii="Myriad Pro" w:eastAsia="Times New Roman" w:hAnsi="Myriad Pro" w:cs="Times New Roman"/>
                <w:szCs w:val="20"/>
                <w:lang w:bidi="ar-SA"/>
              </w:rPr>
              <w:t>single-active</w:t>
            </w:r>
            <w:r>
              <w:rPr>
                <w:rFonts w:ascii="Myriad Pro" w:eastAsia="Times New Roman" w:hAnsi="Myriad Pro" w:cs="Times New Roman"/>
                <w:szCs w:val="20"/>
                <w:lang w:bidi="ar-SA"/>
              </w:rPr>
              <w:t>)</w:t>
            </w:r>
            <w:r w:rsidRPr="00FE05FA">
              <w:rPr>
                <w:rFonts w:ascii="Myriad Pro" w:eastAsia="Times New Roman" w:hAnsi="Myriad Pro" w:cs="Times New Roman"/>
                <w:szCs w:val="20"/>
                <w:lang w:bidi="ar-SA"/>
              </w:rPr>
              <w:t>.</w:t>
            </w:r>
          </w:p>
        </w:tc>
      </w:tr>
      <w:tr w:rsidR="00FE05FA" w:rsidRPr="00064D1E" w14:paraId="4305A5C8" w14:textId="77777777" w:rsidTr="007D26F4">
        <w:trPr>
          <w:trHeight w:val="869"/>
        </w:trPr>
        <w:tc>
          <w:tcPr>
            <w:tcW w:w="1710" w:type="dxa"/>
            <w:gridSpan w:val="2"/>
            <w:tcMar>
              <w:top w:w="0" w:type="dxa"/>
              <w:left w:w="62" w:type="dxa"/>
              <w:bottom w:w="0" w:type="dxa"/>
              <w:right w:w="62" w:type="dxa"/>
            </w:tcMar>
          </w:tcPr>
          <w:p w14:paraId="70295DCF" w14:textId="77777777" w:rsidR="00FE05FA" w:rsidRPr="002904F3" w:rsidRDefault="00FE05FA" w:rsidP="002624C2">
            <w:pPr>
              <w:pStyle w:val="TableHeading"/>
            </w:pPr>
            <w:r w:rsidRPr="002904F3">
              <w:t>Command</w:t>
            </w:r>
            <w:r w:rsidRPr="002904F3">
              <w:br/>
              <w:t>Syntax</w:t>
            </w:r>
          </w:p>
        </w:tc>
        <w:tc>
          <w:tcPr>
            <w:tcW w:w="7380" w:type="dxa"/>
            <w:gridSpan w:val="4"/>
            <w:tcMar>
              <w:top w:w="0" w:type="dxa"/>
              <w:left w:w="62" w:type="dxa"/>
              <w:bottom w:w="0" w:type="dxa"/>
              <w:right w:w="62" w:type="dxa"/>
            </w:tcMar>
          </w:tcPr>
          <w:p w14:paraId="6A3C481C" w14:textId="77777777" w:rsidR="00FE05FA" w:rsidRDefault="00FE05FA" w:rsidP="00995202">
            <w:pPr>
              <w:pStyle w:val="CLITableBody"/>
              <w:rPr>
                <w:rStyle w:val="Monospace"/>
              </w:rPr>
            </w:pPr>
            <w:r>
              <w:rPr>
                <w:rStyle w:val="Monospace"/>
              </w:rPr>
              <w:t>load-balancing-mode single-active | all-active</w:t>
            </w:r>
          </w:p>
          <w:p w14:paraId="1C56A506" w14:textId="0B844FC8" w:rsidR="00FE05FA" w:rsidRPr="00FB7A86" w:rsidRDefault="00FE05FA" w:rsidP="00995202">
            <w:pPr>
              <w:pStyle w:val="CLITableBody"/>
              <w:rPr>
                <w:rStyle w:val="Monospace"/>
              </w:rPr>
            </w:pPr>
            <w:r>
              <w:rPr>
                <w:rStyle w:val="Monospace"/>
              </w:rPr>
              <w:t>no load-balancing-mode</w:t>
            </w:r>
          </w:p>
        </w:tc>
      </w:tr>
      <w:tr w:rsidR="00FE05FA" w:rsidRPr="002904F3" w14:paraId="5B14A56E" w14:textId="77777777" w:rsidTr="007D26F4">
        <w:trPr>
          <w:trHeight w:val="421"/>
        </w:trPr>
        <w:tc>
          <w:tcPr>
            <w:tcW w:w="1710" w:type="dxa"/>
            <w:gridSpan w:val="2"/>
            <w:tcMar>
              <w:top w:w="0" w:type="dxa"/>
              <w:left w:w="62" w:type="dxa"/>
              <w:bottom w:w="0" w:type="dxa"/>
              <w:right w:w="62" w:type="dxa"/>
            </w:tcMar>
          </w:tcPr>
          <w:p w14:paraId="4AB5B1E3" w14:textId="77777777" w:rsidR="00FE05FA" w:rsidRDefault="00FE05FA" w:rsidP="002624C2">
            <w:pPr>
              <w:pStyle w:val="TableHeading"/>
              <w:rPr>
                <w:lang w:val="en-NZ"/>
              </w:rPr>
            </w:pPr>
            <w:r w:rsidRPr="002904F3">
              <w:t>Command Mode</w:t>
            </w:r>
          </w:p>
        </w:tc>
        <w:tc>
          <w:tcPr>
            <w:tcW w:w="7380" w:type="dxa"/>
            <w:gridSpan w:val="4"/>
            <w:tcMar>
              <w:top w:w="0" w:type="dxa"/>
              <w:left w:w="62" w:type="dxa"/>
              <w:bottom w:w="0" w:type="dxa"/>
              <w:right w:w="62" w:type="dxa"/>
            </w:tcMar>
            <w:vAlign w:val="center"/>
          </w:tcPr>
          <w:p w14:paraId="37762F33" w14:textId="77777777" w:rsidR="00FE05FA" w:rsidRDefault="00FE05FA" w:rsidP="00995202">
            <w:pPr>
              <w:pStyle w:val="CLITableBody"/>
            </w:pPr>
            <w:r w:rsidRPr="002904F3">
              <w:t xml:space="preserve">configuration </w:t>
            </w:r>
            <w:r>
              <w:t xml:space="preserve">interface </w:t>
            </w:r>
            <w:proofErr w:type="spellStart"/>
            <w:r>
              <w:t>agg</w:t>
            </w:r>
            <w:proofErr w:type="spellEnd"/>
            <w:r>
              <w:t>-eth</w:t>
            </w:r>
            <w:r w:rsidRPr="002904F3">
              <w:t xml:space="preserve"> </w:t>
            </w:r>
            <w:r>
              <w:t>ethernet-segment</w:t>
            </w:r>
          </w:p>
          <w:p w14:paraId="4BFD9A48" w14:textId="77777777" w:rsidR="00FE05FA" w:rsidRDefault="00FE05FA" w:rsidP="00995202">
            <w:pPr>
              <w:pStyle w:val="CLITableBody"/>
              <w:rPr>
                <w:lang w:val="en-NZ"/>
              </w:rPr>
            </w:pPr>
            <w:r w:rsidRPr="002904F3">
              <w:t xml:space="preserve">configuration </w:t>
            </w:r>
            <w:r>
              <w:t>interface x-eth</w:t>
            </w:r>
            <w:r w:rsidRPr="002904F3">
              <w:t xml:space="preserve"> </w:t>
            </w:r>
            <w:r>
              <w:t>ethernet-segment</w:t>
            </w:r>
          </w:p>
        </w:tc>
      </w:tr>
      <w:tr w:rsidR="00FE05FA" w:rsidRPr="002904F3" w14:paraId="422DECE1" w14:textId="77777777" w:rsidTr="00FE05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4"/>
        </w:trPr>
        <w:tc>
          <w:tcPr>
            <w:tcW w:w="162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421B4EAB" w14:textId="77777777" w:rsidR="00FE05FA" w:rsidRPr="002904F3" w:rsidRDefault="00FE05FA" w:rsidP="002624C2">
            <w:pPr>
              <w:pStyle w:val="TableHeading"/>
            </w:pPr>
            <w:r w:rsidRPr="002904F3">
              <w:t>Parameters Table</w:t>
            </w:r>
          </w:p>
        </w:tc>
        <w:tc>
          <w:tcPr>
            <w:tcW w:w="2061"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CA5CA91" w14:textId="77777777" w:rsidR="00FE05FA" w:rsidRPr="002904F3" w:rsidRDefault="00FE05FA" w:rsidP="002624C2">
            <w:pPr>
              <w:pStyle w:val="TableHeading"/>
            </w:pPr>
            <w:r w:rsidRPr="002904F3">
              <w:t>Name</w:t>
            </w:r>
          </w:p>
        </w:tc>
        <w:tc>
          <w:tcPr>
            <w:tcW w:w="850" w:type="dxa"/>
            <w:tcBorders>
              <w:top w:val="single" w:sz="4" w:space="0" w:color="7ADFED"/>
              <w:left w:val="single" w:sz="4" w:space="0" w:color="7ADFED"/>
              <w:bottom w:val="single" w:sz="4" w:space="0" w:color="7ADFED"/>
              <w:right w:val="single" w:sz="4" w:space="0" w:color="7ADFED"/>
            </w:tcBorders>
          </w:tcPr>
          <w:p w14:paraId="6F58EB59" w14:textId="77777777" w:rsidR="00FE05FA" w:rsidRPr="002904F3" w:rsidRDefault="00FE05FA" w:rsidP="002624C2">
            <w:pPr>
              <w:pStyle w:val="TableHeading"/>
            </w:pPr>
            <w:r w:rsidRPr="002904F3">
              <w:t>Value</w:t>
            </w:r>
          </w:p>
        </w:tc>
        <w:tc>
          <w:tcPr>
            <w:tcW w:w="4536" w:type="dxa"/>
            <w:tcBorders>
              <w:top w:val="single" w:sz="4" w:space="0" w:color="7ADFED"/>
              <w:left w:val="single" w:sz="4" w:space="0" w:color="7ADFED"/>
              <w:bottom w:val="single" w:sz="4" w:space="0" w:color="7ADFED"/>
              <w:right w:val="single" w:sz="4" w:space="0" w:color="7ADFED"/>
            </w:tcBorders>
          </w:tcPr>
          <w:p w14:paraId="4149AAE5" w14:textId="77777777" w:rsidR="00FE05FA" w:rsidRPr="002904F3" w:rsidRDefault="00FE05FA" w:rsidP="002624C2">
            <w:pPr>
              <w:pStyle w:val="TableHeading"/>
            </w:pPr>
            <w:r w:rsidRPr="002904F3">
              <w:t>Description</w:t>
            </w:r>
          </w:p>
        </w:tc>
      </w:tr>
      <w:tr w:rsidR="00FE05FA" w:rsidRPr="002904F3" w14:paraId="05307E00" w14:textId="77777777" w:rsidTr="00FE05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620" w:type="dxa"/>
            <w:vMerge/>
            <w:tcBorders>
              <w:left w:val="single" w:sz="4" w:space="0" w:color="7ADFED"/>
              <w:right w:val="single" w:sz="4" w:space="0" w:color="7ADFED"/>
            </w:tcBorders>
            <w:tcMar>
              <w:top w:w="0" w:type="dxa"/>
              <w:left w:w="62" w:type="dxa"/>
              <w:bottom w:w="0" w:type="dxa"/>
              <w:right w:w="62" w:type="dxa"/>
            </w:tcMar>
          </w:tcPr>
          <w:p w14:paraId="76E55DD5" w14:textId="77777777" w:rsidR="00FE05FA" w:rsidRPr="002904F3" w:rsidRDefault="00FE05FA" w:rsidP="002624C2">
            <w:pPr>
              <w:pStyle w:val="TableHeading"/>
            </w:pPr>
          </w:p>
        </w:tc>
        <w:tc>
          <w:tcPr>
            <w:tcW w:w="2061"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84DBC5F" w14:textId="42AC1489" w:rsidR="00FE05FA" w:rsidRPr="002904F3" w:rsidRDefault="00FE05FA" w:rsidP="00995202">
            <w:pPr>
              <w:pStyle w:val="CLITableBody"/>
            </w:pPr>
            <w:r>
              <w:rPr>
                <w:rStyle w:val="Monospace"/>
              </w:rPr>
              <w:t>single-active</w:t>
            </w:r>
          </w:p>
        </w:tc>
        <w:tc>
          <w:tcPr>
            <w:tcW w:w="850" w:type="dxa"/>
            <w:tcBorders>
              <w:top w:val="single" w:sz="4" w:space="0" w:color="7ADFED"/>
              <w:left w:val="single" w:sz="4" w:space="0" w:color="7ADFED"/>
              <w:bottom w:val="single" w:sz="4" w:space="0" w:color="7ADFED"/>
              <w:right w:val="single" w:sz="4" w:space="0" w:color="7ADFED"/>
            </w:tcBorders>
          </w:tcPr>
          <w:p w14:paraId="79F23B5C" w14:textId="4711BE42" w:rsidR="00FE05FA" w:rsidRPr="002904F3" w:rsidRDefault="00FE05FA" w:rsidP="00995202">
            <w:pPr>
              <w:pStyle w:val="CLITableBody"/>
            </w:pPr>
          </w:p>
        </w:tc>
        <w:tc>
          <w:tcPr>
            <w:tcW w:w="4536" w:type="dxa"/>
            <w:tcBorders>
              <w:top w:val="single" w:sz="4" w:space="0" w:color="7ADFED"/>
              <w:left w:val="single" w:sz="4" w:space="0" w:color="7ADFED"/>
              <w:bottom w:val="single" w:sz="4" w:space="0" w:color="7ADFED"/>
              <w:right w:val="single" w:sz="4" w:space="0" w:color="7ADFED"/>
            </w:tcBorders>
          </w:tcPr>
          <w:p w14:paraId="5CDC297D" w14:textId="01FAE7C1" w:rsidR="00FE05FA" w:rsidRPr="002904F3" w:rsidRDefault="00FE05FA" w:rsidP="00995202">
            <w:pPr>
              <w:pStyle w:val="CLITableBody"/>
            </w:pPr>
            <w:r>
              <w:t>Enables the singe-active load-balancing mode.</w:t>
            </w:r>
          </w:p>
        </w:tc>
      </w:tr>
      <w:tr w:rsidR="00FE05FA" w:rsidRPr="002904F3" w14:paraId="7926EEDE" w14:textId="77777777" w:rsidTr="00FE05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620" w:type="dxa"/>
            <w:tcBorders>
              <w:left w:val="single" w:sz="4" w:space="0" w:color="7ADFED"/>
              <w:right w:val="single" w:sz="4" w:space="0" w:color="7ADFED"/>
            </w:tcBorders>
            <w:tcMar>
              <w:top w:w="0" w:type="dxa"/>
              <w:left w:w="62" w:type="dxa"/>
              <w:bottom w:w="0" w:type="dxa"/>
              <w:right w:w="62" w:type="dxa"/>
            </w:tcMar>
          </w:tcPr>
          <w:p w14:paraId="244B2CEA" w14:textId="77777777" w:rsidR="00FE05FA" w:rsidRPr="002904F3" w:rsidRDefault="00FE05FA" w:rsidP="002624C2">
            <w:pPr>
              <w:pStyle w:val="TableHeading"/>
            </w:pPr>
          </w:p>
        </w:tc>
        <w:tc>
          <w:tcPr>
            <w:tcW w:w="2061"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306DE74" w14:textId="509D9693" w:rsidR="00FE05FA" w:rsidRPr="00FB7A86" w:rsidRDefault="00FE05FA" w:rsidP="00995202">
            <w:pPr>
              <w:pStyle w:val="CLITableBody"/>
              <w:rPr>
                <w:rStyle w:val="Monospace"/>
              </w:rPr>
            </w:pPr>
            <w:r>
              <w:rPr>
                <w:rStyle w:val="Monospace"/>
              </w:rPr>
              <w:t>all-active</w:t>
            </w:r>
          </w:p>
        </w:tc>
        <w:tc>
          <w:tcPr>
            <w:tcW w:w="850" w:type="dxa"/>
            <w:tcBorders>
              <w:top w:val="single" w:sz="4" w:space="0" w:color="7ADFED"/>
              <w:left w:val="single" w:sz="4" w:space="0" w:color="7ADFED"/>
              <w:bottom w:val="single" w:sz="4" w:space="0" w:color="7ADFED"/>
              <w:right w:val="single" w:sz="4" w:space="0" w:color="7ADFED"/>
            </w:tcBorders>
          </w:tcPr>
          <w:p w14:paraId="6990F2FC" w14:textId="77777777" w:rsidR="00FE05FA" w:rsidRDefault="00FE05FA" w:rsidP="00995202">
            <w:pPr>
              <w:pStyle w:val="CLITableBody"/>
            </w:pPr>
          </w:p>
        </w:tc>
        <w:tc>
          <w:tcPr>
            <w:tcW w:w="4536" w:type="dxa"/>
            <w:tcBorders>
              <w:top w:val="single" w:sz="4" w:space="0" w:color="7ADFED"/>
              <w:left w:val="single" w:sz="4" w:space="0" w:color="7ADFED"/>
              <w:bottom w:val="single" w:sz="4" w:space="0" w:color="7ADFED"/>
              <w:right w:val="single" w:sz="4" w:space="0" w:color="7ADFED"/>
            </w:tcBorders>
          </w:tcPr>
          <w:p w14:paraId="78C6AEA5" w14:textId="4BED0742" w:rsidR="00FE05FA" w:rsidRDefault="00FE05FA" w:rsidP="00995202">
            <w:pPr>
              <w:pStyle w:val="CLITableBody"/>
            </w:pPr>
            <w:r>
              <w:t>Enables the all-active load-balancing mode.</w:t>
            </w:r>
          </w:p>
        </w:tc>
      </w:tr>
      <w:tr w:rsidR="00FE05FA" w:rsidRPr="002904F3" w14:paraId="24B1C3B4" w14:textId="77777777" w:rsidTr="007D26F4">
        <w:trPr>
          <w:cantSplit/>
          <w:trHeight w:val="1284"/>
        </w:trPr>
        <w:tc>
          <w:tcPr>
            <w:tcW w:w="1710" w:type="dxa"/>
            <w:gridSpan w:val="2"/>
            <w:tcMar>
              <w:top w:w="0" w:type="dxa"/>
              <w:left w:w="62" w:type="dxa"/>
              <w:bottom w:w="0" w:type="dxa"/>
              <w:right w:w="62" w:type="dxa"/>
            </w:tcMar>
          </w:tcPr>
          <w:p w14:paraId="305E7475" w14:textId="77777777" w:rsidR="00FE05FA" w:rsidRDefault="00FE05FA" w:rsidP="002624C2">
            <w:pPr>
              <w:pStyle w:val="TableHeading"/>
              <w:rPr>
                <w:lang w:val="en-NZ"/>
              </w:rPr>
            </w:pPr>
            <w:r w:rsidRPr="002904F3">
              <w:t>Examples</w:t>
            </w:r>
          </w:p>
        </w:tc>
        <w:tc>
          <w:tcPr>
            <w:tcW w:w="7380" w:type="dxa"/>
            <w:gridSpan w:val="4"/>
            <w:tcMar>
              <w:top w:w="0" w:type="dxa"/>
              <w:left w:w="62" w:type="dxa"/>
              <w:bottom w:w="0" w:type="dxa"/>
              <w:right w:w="62" w:type="dxa"/>
            </w:tcMar>
          </w:tcPr>
          <w:p w14:paraId="32A677A8" w14:textId="77777777" w:rsidR="00FE05FA" w:rsidRPr="002904F3" w:rsidRDefault="00FE05FA" w:rsidP="00995202">
            <w:pPr>
              <w:pStyle w:val="CLITableBody"/>
            </w:pPr>
            <w:r w:rsidRPr="002904F3">
              <w:t xml:space="preserve">The following example shows how to </w:t>
            </w:r>
            <w:r>
              <w:t>use this command:</w:t>
            </w:r>
            <w:r w:rsidRPr="002904F3">
              <w:t xml:space="preserve"> attributes:</w:t>
            </w:r>
          </w:p>
          <w:p w14:paraId="374948FD" w14:textId="77777777" w:rsidR="00FE05FA" w:rsidRPr="00ED5C5C" w:rsidRDefault="00FE05FA" w:rsidP="008956F4">
            <w:pPr>
              <w:pStyle w:val="Code"/>
              <w:rPr>
                <w:rStyle w:val="Monospace"/>
                <w:rFonts w:cs="Times New Roman"/>
                <w:color w:val="auto"/>
                <w:spacing w:val="0"/>
                <w:kern w:val="0"/>
                <w:szCs w:val="20"/>
                <w:lang w:bidi="ar-SA"/>
              </w:rPr>
            </w:pPr>
            <w:r w:rsidRPr="00ED5C5C">
              <w:rPr>
                <w:rStyle w:val="Monospace"/>
                <w:rFonts w:cs="Times New Roman"/>
                <w:color w:val="auto"/>
                <w:spacing w:val="0"/>
                <w:kern w:val="0"/>
                <w:szCs w:val="20"/>
                <w:lang w:bidi="ar-SA"/>
              </w:rPr>
              <w:t>exaware# config</w:t>
            </w:r>
          </w:p>
          <w:p w14:paraId="1181ED67" w14:textId="77777777" w:rsidR="00FE05FA" w:rsidRPr="00ED5C5C" w:rsidRDefault="00FE05FA" w:rsidP="008956F4">
            <w:pPr>
              <w:pStyle w:val="Code"/>
              <w:rPr>
                <w:rStyle w:val="Monospace"/>
                <w:rFonts w:cs="Times New Roman"/>
                <w:color w:val="auto"/>
                <w:spacing w:val="0"/>
                <w:kern w:val="0"/>
                <w:szCs w:val="20"/>
                <w:lang w:bidi="ar-SA"/>
              </w:rPr>
            </w:pPr>
            <w:r w:rsidRPr="00ED5C5C">
              <w:rPr>
                <w:rStyle w:val="Monospace"/>
                <w:rFonts w:cs="Times New Roman"/>
                <w:color w:val="auto"/>
                <w:spacing w:val="0"/>
                <w:kern w:val="0"/>
                <w:szCs w:val="20"/>
                <w:lang w:bidi="ar-SA"/>
              </w:rPr>
              <w:t>exaware(</w:t>
            </w:r>
            <w:proofErr w:type="gramStart"/>
            <w:r w:rsidRPr="00ED5C5C">
              <w:rPr>
                <w:rStyle w:val="Monospace"/>
                <w:rFonts w:cs="Times New Roman"/>
                <w:color w:val="auto"/>
                <w:spacing w:val="0"/>
                <w:kern w:val="0"/>
                <w:szCs w:val="20"/>
                <w:lang w:bidi="ar-SA"/>
              </w:rPr>
              <w:t>config)#</w:t>
            </w:r>
            <w:proofErr w:type="gramEnd"/>
            <w:r w:rsidRPr="00ED5C5C">
              <w:rPr>
                <w:rStyle w:val="Monospace"/>
                <w:rFonts w:cs="Times New Roman"/>
                <w:color w:val="auto"/>
                <w:spacing w:val="0"/>
                <w:kern w:val="0"/>
                <w:szCs w:val="20"/>
                <w:lang w:bidi="ar-SA"/>
              </w:rPr>
              <w:t xml:space="preserve"> interface </w:t>
            </w:r>
            <w:proofErr w:type="spellStart"/>
            <w:r w:rsidRPr="00ED5C5C">
              <w:rPr>
                <w:rStyle w:val="Monospace"/>
                <w:rFonts w:cs="Times New Roman"/>
                <w:color w:val="auto"/>
                <w:spacing w:val="0"/>
                <w:kern w:val="0"/>
                <w:szCs w:val="20"/>
                <w:lang w:bidi="ar-SA"/>
              </w:rPr>
              <w:t>agg</w:t>
            </w:r>
            <w:proofErr w:type="spellEnd"/>
            <w:r w:rsidRPr="00ED5C5C">
              <w:rPr>
                <w:rStyle w:val="Monospace"/>
                <w:rFonts w:cs="Times New Roman"/>
                <w:color w:val="auto"/>
                <w:spacing w:val="0"/>
                <w:kern w:val="0"/>
                <w:szCs w:val="20"/>
                <w:lang w:bidi="ar-SA"/>
              </w:rPr>
              <w:t>-eth 5</w:t>
            </w:r>
          </w:p>
          <w:p w14:paraId="407D3394" w14:textId="77777777" w:rsidR="00FE05FA" w:rsidRPr="00ED5C5C" w:rsidRDefault="00FE05FA" w:rsidP="008956F4">
            <w:pPr>
              <w:pStyle w:val="Code"/>
              <w:rPr>
                <w:rStyle w:val="Monospace"/>
                <w:rFonts w:cs="Times New Roman"/>
                <w:color w:val="auto"/>
                <w:spacing w:val="0"/>
                <w:kern w:val="0"/>
                <w:szCs w:val="20"/>
                <w:lang w:bidi="ar-SA"/>
              </w:rPr>
            </w:pPr>
            <w:r w:rsidRPr="00ED5C5C">
              <w:rPr>
                <w:rStyle w:val="Monospace"/>
                <w:rFonts w:cs="Times New Roman"/>
                <w:color w:val="auto"/>
                <w:spacing w:val="0"/>
                <w:kern w:val="0"/>
                <w:szCs w:val="20"/>
                <w:lang w:bidi="ar-SA"/>
              </w:rPr>
              <w:t>exaware(config-interface-agg-eth-</w:t>
            </w:r>
            <w:proofErr w:type="gramStart"/>
            <w:r w:rsidRPr="00ED5C5C">
              <w:rPr>
                <w:rStyle w:val="Monospace"/>
                <w:rFonts w:cs="Times New Roman"/>
                <w:color w:val="auto"/>
                <w:spacing w:val="0"/>
                <w:kern w:val="0"/>
                <w:szCs w:val="20"/>
                <w:lang w:bidi="ar-SA"/>
              </w:rPr>
              <w:t>5)#</w:t>
            </w:r>
            <w:proofErr w:type="gramEnd"/>
            <w:r w:rsidRPr="00ED5C5C">
              <w:rPr>
                <w:rStyle w:val="Monospace"/>
                <w:rFonts w:cs="Times New Roman"/>
                <w:color w:val="auto"/>
                <w:spacing w:val="0"/>
                <w:kern w:val="0"/>
                <w:szCs w:val="20"/>
                <w:lang w:bidi="ar-SA"/>
              </w:rPr>
              <w:t xml:space="preserve"> ethernet-segment</w:t>
            </w:r>
          </w:p>
          <w:p w14:paraId="5D65C7E0" w14:textId="38EA4C6F" w:rsidR="00FE05FA" w:rsidRPr="00FE05FA" w:rsidRDefault="00FE05FA" w:rsidP="008956F4">
            <w:pPr>
              <w:pStyle w:val="Code"/>
            </w:pPr>
            <w:r w:rsidRPr="00ED5C5C">
              <w:rPr>
                <w:rStyle w:val="Monospace"/>
                <w:rFonts w:cs="Times New Roman"/>
                <w:color w:val="auto"/>
                <w:spacing w:val="0"/>
                <w:kern w:val="0"/>
                <w:szCs w:val="20"/>
                <w:lang w:bidi="ar-SA"/>
              </w:rPr>
              <w:t>exaware(config-interface-agg-eth-5-ethernet-</w:t>
            </w:r>
            <w:proofErr w:type="gramStart"/>
            <w:r w:rsidRPr="00ED5C5C">
              <w:rPr>
                <w:rStyle w:val="Monospace"/>
                <w:rFonts w:cs="Times New Roman"/>
                <w:color w:val="auto"/>
                <w:spacing w:val="0"/>
                <w:kern w:val="0"/>
                <w:szCs w:val="20"/>
                <w:lang w:bidi="ar-SA"/>
              </w:rPr>
              <w:t>segment)#</w:t>
            </w:r>
            <w:proofErr w:type="gramEnd"/>
            <w:r w:rsidRPr="00ED5C5C">
              <w:rPr>
                <w:rStyle w:val="Monospace"/>
                <w:rFonts w:cs="Times New Roman"/>
                <w:color w:val="auto"/>
                <w:spacing w:val="0"/>
                <w:kern w:val="0"/>
                <w:szCs w:val="20"/>
                <w:lang w:bidi="ar-SA"/>
              </w:rPr>
              <w:t xml:space="preserve"> load-balancing-mode all-active</w:t>
            </w:r>
          </w:p>
        </w:tc>
      </w:tr>
      <w:tr w:rsidR="00FE05FA" w:rsidRPr="002904F3" w14:paraId="273AAFFF" w14:textId="77777777" w:rsidTr="007D26F4">
        <w:trPr>
          <w:cantSplit/>
          <w:trHeight w:val="1284"/>
        </w:trPr>
        <w:tc>
          <w:tcPr>
            <w:tcW w:w="171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2AD965F" w14:textId="77777777" w:rsidR="00FE05FA" w:rsidRPr="008C22AA" w:rsidRDefault="00FE05FA" w:rsidP="002624C2">
            <w:pPr>
              <w:pStyle w:val="TableHeading"/>
            </w:pPr>
            <w:r>
              <w:t>Not</w:t>
            </w:r>
            <w:r w:rsidRPr="002904F3">
              <w:t>es</w:t>
            </w:r>
          </w:p>
        </w:tc>
        <w:tc>
          <w:tcPr>
            <w:tcW w:w="738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7B62DF" w14:textId="77777777" w:rsidR="00FE05FA" w:rsidRDefault="00FE05FA" w:rsidP="00995202">
            <w:pPr>
              <w:pStyle w:val="CLITableBody"/>
              <w:numPr>
                <w:ilvl w:val="0"/>
                <w:numId w:val="19"/>
              </w:numPr>
            </w:pPr>
            <w:r>
              <w:t>The command cannot be configured if the interface or a sub-interface on it is already attached to an EVPN instance. It means that you cannot change the EVPN parameters of an interface already attached to EVPN.</w:t>
            </w:r>
          </w:p>
          <w:p w14:paraId="044D5ECE" w14:textId="20A95E39" w:rsidR="00FE05FA" w:rsidRPr="008C22AA" w:rsidRDefault="00FE05FA" w:rsidP="00995202">
            <w:pPr>
              <w:pStyle w:val="CLITableBody"/>
              <w:numPr>
                <w:ilvl w:val="0"/>
                <w:numId w:val="19"/>
              </w:numPr>
            </w:pPr>
            <w:r>
              <w:t>You cannot change the EVPN parameters of an interface already attached to EVPN.</w:t>
            </w:r>
          </w:p>
        </w:tc>
      </w:tr>
    </w:tbl>
    <w:p w14:paraId="117E9518" w14:textId="77777777" w:rsidR="00FE05FA" w:rsidRPr="00064D1E" w:rsidRDefault="00FE05FA" w:rsidP="00FE05FA">
      <w:pPr>
        <w:pStyle w:val="BodyText"/>
        <w:rPr>
          <w:lang w:bidi="ar-AE"/>
        </w:rPr>
      </w:pPr>
    </w:p>
    <w:p w14:paraId="402A69D3" w14:textId="77777777" w:rsidR="00FE05FA" w:rsidRDefault="00FE05FA" w:rsidP="00FE05FA">
      <w:pPr>
        <w:spacing w:before="0" w:after="160"/>
        <w:rPr>
          <w:rFonts w:ascii="futura bold" w:eastAsia="Times New Roman" w:hAnsi="futura bold" w:cs="Tahoma"/>
          <w:b/>
          <w:bCs/>
          <w:iCs/>
          <w:color w:val="053150"/>
          <w:kern w:val="36"/>
          <w:sz w:val="32"/>
          <w:szCs w:val="30"/>
          <w:lang w:bidi="ar-AE"/>
        </w:rPr>
      </w:pPr>
      <w:r>
        <w:br w:type="page"/>
      </w:r>
    </w:p>
    <w:p w14:paraId="226A40B5" w14:textId="5D4A65B6" w:rsidR="003F6495" w:rsidRPr="002904F3" w:rsidRDefault="003F6495" w:rsidP="003F6495">
      <w:pPr>
        <w:pStyle w:val="Heading3"/>
      </w:pPr>
      <w:r w:rsidRPr="002904F3">
        <w:lastRenderedPageBreak/>
        <w:fldChar w:fldCharType="begin"/>
      </w:r>
      <w:r>
        <w:instrText>XE "L2 Services Configuration Commands"</w:instrText>
      </w:r>
      <w:r w:rsidRPr="002904F3">
        <w:fldChar w:fldCharType="end"/>
      </w:r>
      <w:r w:rsidRPr="002904F3">
        <w:fldChar w:fldCharType="begin"/>
      </w:r>
      <w:r>
        <w:instrText>XE "auto-discovery"</w:instrText>
      </w:r>
      <w:r w:rsidRPr="002904F3">
        <w:fldChar w:fldCharType="end"/>
      </w:r>
      <w:bookmarkStart w:id="36" w:name="_Toc158717635"/>
      <w:bookmarkStart w:id="37" w:name="_Toc212530325"/>
      <w:r w:rsidRPr="00100ED4">
        <w:t>service-carving</w:t>
      </w:r>
      <w:bookmarkEnd w:id="36"/>
      <w:bookmarkEnd w:id="37"/>
    </w:p>
    <w:tbl>
      <w:tblPr>
        <w:tblW w:w="9095" w:type="dxa"/>
        <w:tblInd w:w="-5"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418"/>
        <w:gridCol w:w="292"/>
        <w:gridCol w:w="1267"/>
        <w:gridCol w:w="1134"/>
        <w:gridCol w:w="4961"/>
        <w:gridCol w:w="23"/>
      </w:tblGrid>
      <w:tr w:rsidR="003F6495" w:rsidRPr="002904F3" w14:paraId="44626E22" w14:textId="77777777" w:rsidTr="003F6495">
        <w:tc>
          <w:tcPr>
            <w:tcW w:w="1710" w:type="dxa"/>
            <w:gridSpan w:val="2"/>
            <w:tcMar>
              <w:top w:w="0" w:type="dxa"/>
              <w:left w:w="62" w:type="dxa"/>
              <w:bottom w:w="0" w:type="dxa"/>
              <w:right w:w="62" w:type="dxa"/>
            </w:tcMar>
          </w:tcPr>
          <w:p w14:paraId="61412CA1" w14:textId="77777777" w:rsidR="003F6495" w:rsidRDefault="003F6495" w:rsidP="002624C2">
            <w:pPr>
              <w:pStyle w:val="TableHeading"/>
              <w:rPr>
                <w:lang w:val="en-NZ"/>
              </w:rPr>
            </w:pPr>
            <w:r w:rsidRPr="002904F3">
              <w:lastRenderedPageBreak/>
              <w:t>Description</w:t>
            </w:r>
          </w:p>
        </w:tc>
        <w:tc>
          <w:tcPr>
            <w:tcW w:w="7385" w:type="dxa"/>
            <w:gridSpan w:val="4"/>
            <w:tcMar>
              <w:top w:w="0" w:type="dxa"/>
              <w:left w:w="62" w:type="dxa"/>
              <w:bottom w:w="0" w:type="dxa"/>
              <w:right w:w="62" w:type="dxa"/>
            </w:tcMar>
          </w:tcPr>
          <w:p w14:paraId="044F031E" w14:textId="0887E3DC" w:rsidR="003F6495" w:rsidRDefault="003F6495" w:rsidP="00D86061">
            <w:pPr>
              <w:autoSpaceDE w:val="0"/>
              <w:autoSpaceDN w:val="0"/>
              <w:adjustRightInd w:val="0"/>
              <w:spacing w:before="0" w:after="0" w:line="240" w:lineRule="auto"/>
              <w:rPr>
                <w:rFonts w:ascii="Myriad Pro" w:eastAsia="Times New Roman" w:hAnsi="Myriad Pro" w:cs="Times New Roman"/>
                <w:szCs w:val="20"/>
                <w:lang w:bidi="ar-SA"/>
              </w:rPr>
            </w:pPr>
            <w:r w:rsidRPr="003F6495">
              <w:rPr>
                <w:rFonts w:ascii="Myriad Pro" w:eastAsia="Times New Roman" w:hAnsi="Myriad Pro" w:cs="Times New Roman"/>
                <w:szCs w:val="20"/>
                <w:lang w:bidi="ar-SA"/>
              </w:rPr>
              <w:t xml:space="preserve">To configure the carving service (Default Forwarder Election method), use the service-carving command. To restore the default configuration, use the </w:t>
            </w:r>
            <w:r w:rsidRPr="003F6495">
              <w:rPr>
                <w:rFonts w:ascii="Myriad Pro" w:eastAsia="Times New Roman" w:hAnsi="Myriad Pro" w:cs="Times New Roman"/>
                <w:b/>
                <w:szCs w:val="20"/>
                <w:lang w:bidi="ar-SA"/>
              </w:rPr>
              <w:t xml:space="preserve">no </w:t>
            </w:r>
            <w:r w:rsidRPr="003F6495">
              <w:rPr>
                <w:rFonts w:ascii="Myriad Pro" w:eastAsia="Times New Roman" w:hAnsi="Myriad Pro" w:cs="Times New Roman"/>
                <w:szCs w:val="20"/>
                <w:lang w:bidi="ar-SA"/>
              </w:rPr>
              <w:t>form of the command. By default, the default carving service is used.</w:t>
            </w:r>
          </w:p>
          <w:p w14:paraId="1C5A0444" w14:textId="77777777" w:rsidR="003F6495" w:rsidRPr="00064D1E" w:rsidRDefault="003F6495" w:rsidP="00D86061">
            <w:pPr>
              <w:autoSpaceDE w:val="0"/>
              <w:autoSpaceDN w:val="0"/>
              <w:adjustRightInd w:val="0"/>
              <w:spacing w:before="0" w:after="0" w:line="240" w:lineRule="auto"/>
              <w:rPr>
                <w:rFonts w:ascii="Myriad Pro" w:eastAsia="Times New Roman" w:hAnsi="Myriad Pro" w:cs="Times New Roman"/>
                <w:szCs w:val="20"/>
                <w:lang w:bidi="ar-SA"/>
              </w:rPr>
            </w:pPr>
          </w:p>
        </w:tc>
      </w:tr>
      <w:tr w:rsidR="003F6495" w:rsidRPr="00064D1E" w14:paraId="5F77F32D" w14:textId="77777777" w:rsidTr="003F6495">
        <w:trPr>
          <w:trHeight w:val="869"/>
        </w:trPr>
        <w:tc>
          <w:tcPr>
            <w:tcW w:w="1710" w:type="dxa"/>
            <w:gridSpan w:val="2"/>
            <w:tcMar>
              <w:top w:w="0" w:type="dxa"/>
              <w:left w:w="62" w:type="dxa"/>
              <w:bottom w:w="0" w:type="dxa"/>
              <w:right w:w="62" w:type="dxa"/>
            </w:tcMar>
          </w:tcPr>
          <w:p w14:paraId="0F27E87E" w14:textId="77777777" w:rsidR="003F6495" w:rsidRPr="002904F3" w:rsidRDefault="003F6495" w:rsidP="002624C2">
            <w:pPr>
              <w:pStyle w:val="TableHeading"/>
            </w:pPr>
            <w:r w:rsidRPr="002904F3">
              <w:t>Command</w:t>
            </w:r>
            <w:r w:rsidRPr="002904F3">
              <w:br/>
              <w:t>Syntax</w:t>
            </w:r>
          </w:p>
        </w:tc>
        <w:tc>
          <w:tcPr>
            <w:tcW w:w="7385" w:type="dxa"/>
            <w:gridSpan w:val="4"/>
            <w:tcMar>
              <w:top w:w="0" w:type="dxa"/>
              <w:left w:w="62" w:type="dxa"/>
              <w:bottom w:w="0" w:type="dxa"/>
              <w:right w:w="62" w:type="dxa"/>
            </w:tcMar>
          </w:tcPr>
          <w:p w14:paraId="36C3569D" w14:textId="77777777" w:rsidR="003F6495" w:rsidRDefault="003F6495" w:rsidP="00995202">
            <w:pPr>
              <w:pStyle w:val="CLITableBody"/>
              <w:rPr>
                <w:rStyle w:val="Monospace"/>
              </w:rPr>
            </w:pPr>
            <w:r>
              <w:rPr>
                <w:rStyle w:val="Monospace"/>
              </w:rPr>
              <w:t>service-carving</w:t>
            </w:r>
            <w:r w:rsidRPr="00F901D0">
              <w:rPr>
                <w:rStyle w:val="Monospace"/>
              </w:rPr>
              <w:t xml:space="preserve"> default </w:t>
            </w:r>
            <w:r>
              <w:rPr>
                <w:rStyle w:val="Monospace"/>
              </w:rPr>
              <w:t>|</w:t>
            </w:r>
            <w:r w:rsidRPr="00F901D0">
              <w:rPr>
                <w:rStyle w:val="Monospace"/>
              </w:rPr>
              <w:t xml:space="preserve"> </w:t>
            </w:r>
            <w:r>
              <w:rPr>
                <w:rStyle w:val="Monospace"/>
              </w:rPr>
              <w:t>{</w:t>
            </w:r>
            <w:r w:rsidRPr="00F901D0">
              <w:rPr>
                <w:rStyle w:val="Monospace"/>
              </w:rPr>
              <w:t>highest-random-weight</w:t>
            </w:r>
            <w:r>
              <w:rPr>
                <w:rStyle w:val="Monospace"/>
              </w:rPr>
              <w:t>}</w:t>
            </w:r>
            <w:r w:rsidRPr="00F901D0">
              <w:rPr>
                <w:rStyle w:val="Monospace"/>
              </w:rPr>
              <w:t xml:space="preserve"> | </w:t>
            </w:r>
            <w:r>
              <w:rPr>
                <w:rStyle w:val="Monospace"/>
              </w:rPr>
              <w:t>{{</w:t>
            </w:r>
            <w:r w:rsidRPr="00F901D0">
              <w:rPr>
                <w:rStyle w:val="Monospace"/>
              </w:rPr>
              <w:t>highest</w:t>
            </w:r>
            <w:r>
              <w:rPr>
                <w:rStyle w:val="Monospace"/>
              </w:rPr>
              <w:t>-</w:t>
            </w:r>
            <w:r w:rsidRPr="00F901D0">
              <w:rPr>
                <w:rStyle w:val="Monospace"/>
              </w:rPr>
              <w:t>preference</w:t>
            </w:r>
            <w:r>
              <w:rPr>
                <w:rStyle w:val="Monospace"/>
              </w:rPr>
              <w:t xml:space="preserve"> | lowest-</w:t>
            </w:r>
            <w:proofErr w:type="gramStart"/>
            <w:r w:rsidRPr="00F901D0">
              <w:rPr>
                <w:rStyle w:val="Monospace"/>
              </w:rPr>
              <w:t>preference</w:t>
            </w:r>
            <w:r>
              <w:rPr>
                <w:rStyle w:val="Monospace"/>
              </w:rPr>
              <w:t>} [</w:t>
            </w:r>
            <w:r w:rsidRPr="003F6495">
              <w:rPr>
                <w:rStyle w:val="Monospace"/>
              </w:rPr>
              <w:t>preference</w:t>
            </w:r>
            <w:r>
              <w:rPr>
                <w:rStyle w:val="Monospace"/>
              </w:rPr>
              <w:t>]}</w:t>
            </w:r>
            <w:proofErr w:type="gramEnd"/>
          </w:p>
          <w:p w14:paraId="08EF4D5F" w14:textId="7EDE883E" w:rsidR="003F6495" w:rsidRPr="00FB7A86" w:rsidRDefault="003F6495" w:rsidP="00995202">
            <w:pPr>
              <w:pStyle w:val="CLITableBody"/>
              <w:rPr>
                <w:rStyle w:val="Monospace"/>
              </w:rPr>
            </w:pPr>
            <w:r w:rsidRPr="00491860">
              <w:rPr>
                <w:rStyle w:val="Monospace"/>
              </w:rPr>
              <w:t>no</w:t>
            </w:r>
            <w:r w:rsidRPr="003F6495">
              <w:rPr>
                <w:rStyle w:val="Monospace"/>
              </w:rPr>
              <w:t xml:space="preserve"> </w:t>
            </w:r>
            <w:r>
              <w:rPr>
                <w:rStyle w:val="Monospace"/>
              </w:rPr>
              <w:t>service-carving</w:t>
            </w:r>
          </w:p>
        </w:tc>
      </w:tr>
      <w:tr w:rsidR="003F6495" w:rsidRPr="002904F3" w14:paraId="2B89BA6F" w14:textId="77777777" w:rsidTr="003F6495">
        <w:trPr>
          <w:trHeight w:val="421"/>
        </w:trPr>
        <w:tc>
          <w:tcPr>
            <w:tcW w:w="1710" w:type="dxa"/>
            <w:gridSpan w:val="2"/>
            <w:tcMar>
              <w:top w:w="0" w:type="dxa"/>
              <w:left w:w="62" w:type="dxa"/>
              <w:bottom w:w="0" w:type="dxa"/>
              <w:right w:w="62" w:type="dxa"/>
            </w:tcMar>
          </w:tcPr>
          <w:p w14:paraId="17B8F1FF" w14:textId="77777777" w:rsidR="003F6495" w:rsidRDefault="003F6495" w:rsidP="002624C2">
            <w:pPr>
              <w:pStyle w:val="TableHeading"/>
              <w:rPr>
                <w:lang w:val="en-NZ"/>
              </w:rPr>
            </w:pPr>
            <w:r w:rsidRPr="002904F3">
              <w:t>Command Mode</w:t>
            </w:r>
          </w:p>
        </w:tc>
        <w:tc>
          <w:tcPr>
            <w:tcW w:w="7385" w:type="dxa"/>
            <w:gridSpan w:val="4"/>
            <w:tcMar>
              <w:top w:w="0" w:type="dxa"/>
              <w:left w:w="62" w:type="dxa"/>
              <w:bottom w:w="0" w:type="dxa"/>
              <w:right w:w="62" w:type="dxa"/>
            </w:tcMar>
            <w:vAlign w:val="center"/>
          </w:tcPr>
          <w:p w14:paraId="2D2885A6" w14:textId="77777777" w:rsidR="003F6495" w:rsidRDefault="003F6495" w:rsidP="00995202">
            <w:pPr>
              <w:pStyle w:val="CLITableBody"/>
            </w:pPr>
            <w:r w:rsidRPr="002904F3">
              <w:t xml:space="preserve">configuration </w:t>
            </w:r>
            <w:r>
              <w:t xml:space="preserve">interface </w:t>
            </w:r>
            <w:proofErr w:type="spellStart"/>
            <w:r>
              <w:t>agg</w:t>
            </w:r>
            <w:proofErr w:type="spellEnd"/>
            <w:r>
              <w:t>-eth ethernet-segment</w:t>
            </w:r>
            <w:r w:rsidRPr="002904F3">
              <w:t xml:space="preserve"> </w:t>
            </w:r>
          </w:p>
          <w:p w14:paraId="069C0C1F" w14:textId="77777777" w:rsidR="003F6495" w:rsidRPr="001D4313" w:rsidRDefault="003F6495" w:rsidP="00995202">
            <w:pPr>
              <w:pStyle w:val="CLITableBody"/>
            </w:pPr>
            <w:r w:rsidRPr="002904F3">
              <w:t xml:space="preserve">configuration </w:t>
            </w:r>
            <w:r>
              <w:t>interface x-eth ethernet-segment</w:t>
            </w:r>
          </w:p>
        </w:tc>
      </w:tr>
      <w:tr w:rsidR="003F6495" w:rsidRPr="002904F3" w14:paraId="2064F0DE"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4"/>
        </w:trPr>
        <w:tc>
          <w:tcPr>
            <w:tcW w:w="1418"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5DC1FE80" w14:textId="77777777" w:rsidR="003F6495" w:rsidRPr="002904F3" w:rsidRDefault="003F6495" w:rsidP="002624C2">
            <w:pPr>
              <w:pStyle w:val="TableHeading"/>
            </w:pPr>
            <w:r w:rsidRPr="002904F3">
              <w:t>Parameters Table</w:t>
            </w: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64D6DF5" w14:textId="77777777" w:rsidR="003F6495" w:rsidRPr="002904F3" w:rsidRDefault="003F6495" w:rsidP="002624C2">
            <w:pPr>
              <w:pStyle w:val="TableHeading"/>
            </w:pPr>
            <w:r w:rsidRPr="002904F3">
              <w:t>Name</w:t>
            </w:r>
          </w:p>
        </w:tc>
        <w:tc>
          <w:tcPr>
            <w:tcW w:w="1134" w:type="dxa"/>
            <w:tcBorders>
              <w:top w:val="single" w:sz="4" w:space="0" w:color="7ADFED"/>
              <w:left w:val="single" w:sz="4" w:space="0" w:color="7ADFED"/>
              <w:bottom w:val="single" w:sz="4" w:space="0" w:color="7ADFED"/>
              <w:right w:val="single" w:sz="4" w:space="0" w:color="7ADFED"/>
            </w:tcBorders>
          </w:tcPr>
          <w:p w14:paraId="13803AB4" w14:textId="77777777" w:rsidR="003F6495" w:rsidRPr="002904F3" w:rsidRDefault="003F6495" w:rsidP="002624C2">
            <w:pPr>
              <w:pStyle w:val="TableHeading"/>
            </w:pPr>
            <w:r w:rsidRPr="002904F3">
              <w:t>Value</w:t>
            </w:r>
          </w:p>
        </w:tc>
        <w:tc>
          <w:tcPr>
            <w:tcW w:w="4961" w:type="dxa"/>
            <w:tcBorders>
              <w:top w:val="single" w:sz="4" w:space="0" w:color="7ADFED"/>
              <w:left w:val="single" w:sz="4" w:space="0" w:color="7ADFED"/>
              <w:bottom w:val="single" w:sz="4" w:space="0" w:color="7ADFED"/>
              <w:right w:val="single" w:sz="4" w:space="0" w:color="7ADFED"/>
            </w:tcBorders>
          </w:tcPr>
          <w:p w14:paraId="3958D80B" w14:textId="77777777" w:rsidR="003F6495" w:rsidRPr="002904F3" w:rsidRDefault="003F6495" w:rsidP="002624C2">
            <w:pPr>
              <w:pStyle w:val="TableHeading"/>
            </w:pPr>
            <w:r w:rsidRPr="002904F3">
              <w:t>Description</w:t>
            </w:r>
          </w:p>
        </w:tc>
      </w:tr>
      <w:tr w:rsidR="003F6495" w:rsidRPr="002904F3" w14:paraId="72B70D85"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418" w:type="dxa"/>
            <w:vMerge/>
            <w:tcBorders>
              <w:left w:val="single" w:sz="4" w:space="0" w:color="7ADFED"/>
              <w:right w:val="single" w:sz="4" w:space="0" w:color="7ADFED"/>
            </w:tcBorders>
            <w:tcMar>
              <w:top w:w="0" w:type="dxa"/>
              <w:left w:w="62" w:type="dxa"/>
              <w:bottom w:w="0" w:type="dxa"/>
              <w:right w:w="62" w:type="dxa"/>
            </w:tcMar>
          </w:tcPr>
          <w:p w14:paraId="5B794A71" w14:textId="77777777" w:rsidR="003F6495" w:rsidRPr="002904F3" w:rsidRDefault="003F6495" w:rsidP="002624C2">
            <w:pPr>
              <w:pStyle w:val="TableHeading"/>
            </w:pP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729AA11" w14:textId="3E720362" w:rsidR="003F6495" w:rsidRPr="002904F3" w:rsidRDefault="003F6495" w:rsidP="00995202">
            <w:pPr>
              <w:pStyle w:val="CLITableBody"/>
            </w:pPr>
            <w:r w:rsidRPr="00F901D0">
              <w:rPr>
                <w:rStyle w:val="Monospace"/>
              </w:rPr>
              <w:t>default</w:t>
            </w:r>
          </w:p>
        </w:tc>
        <w:tc>
          <w:tcPr>
            <w:tcW w:w="1134" w:type="dxa"/>
            <w:tcBorders>
              <w:top w:val="single" w:sz="4" w:space="0" w:color="7ADFED"/>
              <w:left w:val="single" w:sz="4" w:space="0" w:color="7ADFED"/>
              <w:bottom w:val="single" w:sz="4" w:space="0" w:color="7ADFED"/>
              <w:right w:val="single" w:sz="4" w:space="0" w:color="7ADFED"/>
            </w:tcBorders>
          </w:tcPr>
          <w:p w14:paraId="3FCB8118" w14:textId="393AB78E" w:rsidR="003F6495" w:rsidRPr="002904F3" w:rsidRDefault="003F6495" w:rsidP="00995202">
            <w:pPr>
              <w:pStyle w:val="CLITableBody"/>
            </w:pPr>
          </w:p>
        </w:tc>
        <w:tc>
          <w:tcPr>
            <w:tcW w:w="4961" w:type="dxa"/>
            <w:tcBorders>
              <w:top w:val="single" w:sz="4" w:space="0" w:color="7ADFED"/>
              <w:left w:val="single" w:sz="4" w:space="0" w:color="7ADFED"/>
              <w:bottom w:val="single" w:sz="4" w:space="0" w:color="7ADFED"/>
              <w:right w:val="single" w:sz="4" w:space="0" w:color="7ADFED"/>
            </w:tcBorders>
          </w:tcPr>
          <w:p w14:paraId="7D243FF8" w14:textId="2C60719B" w:rsidR="003F6495" w:rsidRPr="002904F3" w:rsidRDefault="003F6495" w:rsidP="00995202">
            <w:pPr>
              <w:pStyle w:val="CLITableBody"/>
            </w:pPr>
            <w:proofErr w:type="gramStart"/>
            <w:r>
              <w:t>Specifies</w:t>
            </w:r>
            <w:proofErr w:type="gramEnd"/>
            <w:r>
              <w:t xml:space="preserve"> the Extended Default DF election algorithm defined by RFC 8584, chapter 4.</w:t>
            </w:r>
          </w:p>
        </w:tc>
      </w:tr>
      <w:tr w:rsidR="003F6495" w:rsidRPr="002904F3" w14:paraId="43ACF538"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418" w:type="dxa"/>
            <w:tcBorders>
              <w:left w:val="single" w:sz="4" w:space="0" w:color="7ADFED"/>
              <w:right w:val="single" w:sz="4" w:space="0" w:color="7ADFED"/>
            </w:tcBorders>
            <w:tcMar>
              <w:top w:w="0" w:type="dxa"/>
              <w:left w:w="62" w:type="dxa"/>
              <w:bottom w:w="0" w:type="dxa"/>
              <w:right w:w="62" w:type="dxa"/>
            </w:tcMar>
          </w:tcPr>
          <w:p w14:paraId="5063AA08" w14:textId="77777777" w:rsidR="003F6495" w:rsidRPr="002904F3" w:rsidRDefault="003F6495" w:rsidP="002624C2">
            <w:pPr>
              <w:pStyle w:val="TableHeading"/>
            </w:pP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A7ECBC0" w14:textId="029D0712" w:rsidR="003F6495" w:rsidRPr="003F6495" w:rsidRDefault="003F6495" w:rsidP="00995202">
            <w:pPr>
              <w:pStyle w:val="CLITableBody"/>
              <w:rPr>
                <w:rStyle w:val="Monospace"/>
              </w:rPr>
            </w:pPr>
            <w:r w:rsidRPr="00F901D0">
              <w:rPr>
                <w:rStyle w:val="Monospace"/>
              </w:rPr>
              <w:t>highest-random-weight</w:t>
            </w:r>
          </w:p>
        </w:tc>
        <w:tc>
          <w:tcPr>
            <w:tcW w:w="1134" w:type="dxa"/>
            <w:tcBorders>
              <w:top w:val="single" w:sz="4" w:space="0" w:color="7ADFED"/>
              <w:left w:val="single" w:sz="4" w:space="0" w:color="7ADFED"/>
              <w:bottom w:val="single" w:sz="4" w:space="0" w:color="7ADFED"/>
              <w:right w:val="single" w:sz="4" w:space="0" w:color="7ADFED"/>
            </w:tcBorders>
          </w:tcPr>
          <w:p w14:paraId="0D5B4C3C" w14:textId="77777777" w:rsidR="003F6495" w:rsidRPr="002904F3" w:rsidRDefault="003F6495" w:rsidP="00995202">
            <w:pPr>
              <w:pStyle w:val="CLITableBody"/>
            </w:pPr>
          </w:p>
        </w:tc>
        <w:tc>
          <w:tcPr>
            <w:tcW w:w="4961" w:type="dxa"/>
            <w:tcBorders>
              <w:top w:val="single" w:sz="4" w:space="0" w:color="7ADFED"/>
              <w:left w:val="single" w:sz="4" w:space="0" w:color="7ADFED"/>
              <w:bottom w:val="single" w:sz="4" w:space="0" w:color="7ADFED"/>
              <w:right w:val="single" w:sz="4" w:space="0" w:color="7ADFED"/>
            </w:tcBorders>
          </w:tcPr>
          <w:p w14:paraId="02885837" w14:textId="59671E9C" w:rsidR="003F6495" w:rsidRPr="002904F3" w:rsidRDefault="003F6495" w:rsidP="00995202">
            <w:pPr>
              <w:pStyle w:val="CLITableBody"/>
            </w:pPr>
            <w:r>
              <w:t xml:space="preserve">Specifies the Highest Random Weight DF election algorithm defined by RFC </w:t>
            </w:r>
            <w:r w:rsidRPr="00613ADC">
              <w:t>8584</w:t>
            </w:r>
            <w:r>
              <w:t>, chapter 3.</w:t>
            </w:r>
          </w:p>
        </w:tc>
      </w:tr>
      <w:tr w:rsidR="003F6495" w:rsidRPr="002904F3" w14:paraId="6B11F266"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418" w:type="dxa"/>
            <w:tcBorders>
              <w:left w:val="single" w:sz="4" w:space="0" w:color="7ADFED"/>
              <w:right w:val="single" w:sz="4" w:space="0" w:color="7ADFED"/>
            </w:tcBorders>
            <w:tcMar>
              <w:top w:w="0" w:type="dxa"/>
              <w:left w:w="62" w:type="dxa"/>
              <w:bottom w:w="0" w:type="dxa"/>
              <w:right w:w="62" w:type="dxa"/>
            </w:tcMar>
          </w:tcPr>
          <w:p w14:paraId="363C63FE" w14:textId="77777777" w:rsidR="003F6495" w:rsidRPr="002904F3" w:rsidRDefault="003F6495" w:rsidP="002624C2">
            <w:pPr>
              <w:pStyle w:val="TableHeading"/>
            </w:pP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5D4C6F6" w14:textId="0D43B833" w:rsidR="003F6495" w:rsidRPr="003F6495" w:rsidRDefault="003F6495" w:rsidP="00995202">
            <w:pPr>
              <w:pStyle w:val="CLITableBody"/>
              <w:rPr>
                <w:rStyle w:val="Monospace"/>
              </w:rPr>
            </w:pPr>
            <w:proofErr w:type="gramStart"/>
            <w:r w:rsidRPr="00F901D0">
              <w:rPr>
                <w:rStyle w:val="Monospace"/>
              </w:rPr>
              <w:t>highest</w:t>
            </w:r>
            <w:r>
              <w:rPr>
                <w:rStyle w:val="Monospace"/>
              </w:rPr>
              <w:t>-</w:t>
            </w:r>
            <w:r w:rsidRPr="00F901D0">
              <w:rPr>
                <w:rStyle w:val="Monospace"/>
              </w:rPr>
              <w:t>preference</w:t>
            </w:r>
            <w:proofErr w:type="gramEnd"/>
          </w:p>
        </w:tc>
        <w:tc>
          <w:tcPr>
            <w:tcW w:w="1134" w:type="dxa"/>
            <w:tcBorders>
              <w:top w:val="single" w:sz="4" w:space="0" w:color="7ADFED"/>
              <w:left w:val="single" w:sz="4" w:space="0" w:color="7ADFED"/>
              <w:bottom w:val="single" w:sz="4" w:space="0" w:color="7ADFED"/>
              <w:right w:val="single" w:sz="4" w:space="0" w:color="7ADFED"/>
            </w:tcBorders>
          </w:tcPr>
          <w:p w14:paraId="0EE1B458" w14:textId="77777777" w:rsidR="003F6495" w:rsidRPr="002904F3" w:rsidRDefault="003F6495" w:rsidP="00995202">
            <w:pPr>
              <w:pStyle w:val="CLITableBody"/>
            </w:pPr>
          </w:p>
        </w:tc>
        <w:tc>
          <w:tcPr>
            <w:tcW w:w="4961" w:type="dxa"/>
            <w:tcBorders>
              <w:top w:val="single" w:sz="4" w:space="0" w:color="7ADFED"/>
              <w:left w:val="single" w:sz="4" w:space="0" w:color="7ADFED"/>
              <w:bottom w:val="single" w:sz="4" w:space="0" w:color="7ADFED"/>
              <w:right w:val="single" w:sz="4" w:space="0" w:color="7ADFED"/>
            </w:tcBorders>
          </w:tcPr>
          <w:p w14:paraId="03D059CE" w14:textId="22A55301" w:rsidR="003F6495" w:rsidRPr="002904F3" w:rsidRDefault="003F6495" w:rsidP="00995202">
            <w:pPr>
              <w:pStyle w:val="CLITableBody"/>
            </w:pPr>
            <w:r>
              <w:t xml:space="preserve">Specifies the Highest Preference DF election algorithm defined by </w:t>
            </w:r>
            <w:r w:rsidRPr="00613ADC">
              <w:t>draft-</w:t>
            </w:r>
            <w:proofErr w:type="spellStart"/>
            <w:r w:rsidRPr="00613ADC">
              <w:t>ietf</w:t>
            </w:r>
            <w:proofErr w:type="spellEnd"/>
            <w:r w:rsidRPr="00613ADC">
              <w:t>-</w:t>
            </w:r>
            <w:proofErr w:type="spellStart"/>
            <w:r w:rsidRPr="00613ADC">
              <w:t>bess-evpn-pref-df</w:t>
            </w:r>
            <w:proofErr w:type="spellEnd"/>
            <w:r>
              <w:t>.</w:t>
            </w:r>
          </w:p>
        </w:tc>
      </w:tr>
      <w:tr w:rsidR="003F6495" w:rsidRPr="002904F3" w14:paraId="00F9609D"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418" w:type="dxa"/>
            <w:tcBorders>
              <w:left w:val="single" w:sz="4" w:space="0" w:color="7ADFED"/>
              <w:right w:val="single" w:sz="4" w:space="0" w:color="7ADFED"/>
            </w:tcBorders>
            <w:tcMar>
              <w:top w:w="0" w:type="dxa"/>
              <w:left w:w="62" w:type="dxa"/>
              <w:bottom w:w="0" w:type="dxa"/>
              <w:right w:w="62" w:type="dxa"/>
            </w:tcMar>
          </w:tcPr>
          <w:p w14:paraId="460050DA" w14:textId="77777777" w:rsidR="003F6495" w:rsidRPr="002904F3" w:rsidRDefault="003F6495" w:rsidP="002624C2">
            <w:pPr>
              <w:pStyle w:val="TableHeading"/>
            </w:pP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2A908B" w14:textId="3467B3FD" w:rsidR="003F6495" w:rsidRPr="003F6495" w:rsidRDefault="003F6495" w:rsidP="00995202">
            <w:pPr>
              <w:pStyle w:val="CLITableBody"/>
              <w:rPr>
                <w:rStyle w:val="Monospace"/>
              </w:rPr>
            </w:pPr>
            <w:proofErr w:type="gramStart"/>
            <w:r>
              <w:rPr>
                <w:rStyle w:val="Monospace"/>
              </w:rPr>
              <w:t>lowest-</w:t>
            </w:r>
            <w:r w:rsidRPr="00F901D0">
              <w:rPr>
                <w:rStyle w:val="Monospace"/>
              </w:rPr>
              <w:t>preference</w:t>
            </w:r>
            <w:proofErr w:type="gramEnd"/>
          </w:p>
        </w:tc>
        <w:tc>
          <w:tcPr>
            <w:tcW w:w="1134" w:type="dxa"/>
            <w:tcBorders>
              <w:top w:val="single" w:sz="4" w:space="0" w:color="7ADFED"/>
              <w:left w:val="single" w:sz="4" w:space="0" w:color="7ADFED"/>
              <w:bottom w:val="single" w:sz="4" w:space="0" w:color="7ADFED"/>
              <w:right w:val="single" w:sz="4" w:space="0" w:color="7ADFED"/>
            </w:tcBorders>
          </w:tcPr>
          <w:p w14:paraId="1CF7D3B4" w14:textId="77777777" w:rsidR="003F6495" w:rsidRPr="002904F3" w:rsidRDefault="003F6495" w:rsidP="00995202">
            <w:pPr>
              <w:pStyle w:val="CLITableBody"/>
            </w:pPr>
          </w:p>
        </w:tc>
        <w:tc>
          <w:tcPr>
            <w:tcW w:w="4961" w:type="dxa"/>
            <w:tcBorders>
              <w:top w:val="single" w:sz="4" w:space="0" w:color="7ADFED"/>
              <w:left w:val="single" w:sz="4" w:space="0" w:color="7ADFED"/>
              <w:bottom w:val="single" w:sz="4" w:space="0" w:color="7ADFED"/>
              <w:right w:val="single" w:sz="4" w:space="0" w:color="7ADFED"/>
            </w:tcBorders>
          </w:tcPr>
          <w:p w14:paraId="6A816480" w14:textId="32E2C7D5" w:rsidR="003F6495" w:rsidRPr="002904F3" w:rsidRDefault="003F6495" w:rsidP="00995202">
            <w:pPr>
              <w:pStyle w:val="CLITableBody"/>
            </w:pPr>
            <w:r>
              <w:t xml:space="preserve">Specifies the </w:t>
            </w:r>
            <w:proofErr w:type="spellStart"/>
            <w:r>
              <w:t>LOwest</w:t>
            </w:r>
            <w:proofErr w:type="spellEnd"/>
            <w:r>
              <w:t xml:space="preserve"> Preference DF election algorithm defined by </w:t>
            </w:r>
            <w:r w:rsidRPr="00613ADC">
              <w:t>draft-</w:t>
            </w:r>
            <w:proofErr w:type="spellStart"/>
            <w:r w:rsidRPr="00613ADC">
              <w:t>ietf</w:t>
            </w:r>
            <w:proofErr w:type="spellEnd"/>
            <w:r w:rsidRPr="00613ADC">
              <w:t>-</w:t>
            </w:r>
            <w:proofErr w:type="spellStart"/>
            <w:r w:rsidRPr="00613ADC">
              <w:t>bess-evpn-pref-df</w:t>
            </w:r>
            <w:proofErr w:type="spellEnd"/>
            <w:r>
              <w:t>.</w:t>
            </w:r>
          </w:p>
        </w:tc>
      </w:tr>
      <w:tr w:rsidR="003F6495" w:rsidRPr="002904F3" w14:paraId="542DA3A6" w14:textId="77777777" w:rsidTr="003F64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3" w:type="dxa"/>
          <w:cantSplit/>
          <w:trHeight w:val="353"/>
        </w:trPr>
        <w:tc>
          <w:tcPr>
            <w:tcW w:w="1418" w:type="dxa"/>
            <w:tcBorders>
              <w:left w:val="single" w:sz="4" w:space="0" w:color="7ADFED"/>
              <w:right w:val="single" w:sz="4" w:space="0" w:color="7ADFED"/>
            </w:tcBorders>
            <w:tcMar>
              <w:top w:w="0" w:type="dxa"/>
              <w:left w:w="62" w:type="dxa"/>
              <w:bottom w:w="0" w:type="dxa"/>
              <w:right w:w="62" w:type="dxa"/>
            </w:tcMar>
          </w:tcPr>
          <w:p w14:paraId="18E393DE" w14:textId="77777777" w:rsidR="003F6495" w:rsidRPr="002904F3" w:rsidRDefault="003F6495" w:rsidP="002624C2">
            <w:pPr>
              <w:pStyle w:val="TableHeading"/>
            </w:pPr>
          </w:p>
        </w:tc>
        <w:tc>
          <w:tcPr>
            <w:tcW w:w="1559"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DAC5DD9" w14:textId="61AECACD" w:rsidR="003F6495" w:rsidRPr="003F6495" w:rsidRDefault="003F6495" w:rsidP="00995202">
            <w:pPr>
              <w:pStyle w:val="CLITableBody"/>
              <w:rPr>
                <w:rStyle w:val="Monospace"/>
                <w:i/>
                <w:iCs/>
              </w:rPr>
            </w:pPr>
            <w:r w:rsidRPr="003F6495">
              <w:rPr>
                <w:rStyle w:val="Monospace"/>
                <w:i/>
                <w:iCs/>
              </w:rPr>
              <w:t>preference</w:t>
            </w:r>
          </w:p>
        </w:tc>
        <w:tc>
          <w:tcPr>
            <w:tcW w:w="1134" w:type="dxa"/>
            <w:tcBorders>
              <w:top w:val="single" w:sz="4" w:space="0" w:color="7ADFED"/>
              <w:left w:val="single" w:sz="4" w:space="0" w:color="7ADFED"/>
              <w:bottom w:val="single" w:sz="4" w:space="0" w:color="7ADFED"/>
              <w:right w:val="single" w:sz="4" w:space="0" w:color="7ADFED"/>
            </w:tcBorders>
          </w:tcPr>
          <w:p w14:paraId="08994280" w14:textId="39508157" w:rsidR="003F6495" w:rsidRPr="002904F3" w:rsidRDefault="003F6495" w:rsidP="00995202">
            <w:pPr>
              <w:pStyle w:val="CLITableBody"/>
            </w:pPr>
            <w:r>
              <w:t>0..65535</w:t>
            </w:r>
          </w:p>
        </w:tc>
        <w:tc>
          <w:tcPr>
            <w:tcW w:w="4961" w:type="dxa"/>
            <w:tcBorders>
              <w:top w:val="single" w:sz="4" w:space="0" w:color="7ADFED"/>
              <w:left w:val="single" w:sz="4" w:space="0" w:color="7ADFED"/>
              <w:bottom w:val="single" w:sz="4" w:space="0" w:color="7ADFED"/>
              <w:right w:val="single" w:sz="4" w:space="0" w:color="7ADFED"/>
            </w:tcBorders>
          </w:tcPr>
          <w:p w14:paraId="7A98D4EE" w14:textId="14B87CDA" w:rsidR="003F6495" w:rsidRPr="002904F3" w:rsidRDefault="003F6495" w:rsidP="00995202">
            <w:pPr>
              <w:pStyle w:val="CLITableBody"/>
            </w:pPr>
            <w:r w:rsidRPr="00426E8D">
              <w:t xml:space="preserve">Specifies the DF </w:t>
            </w:r>
            <w:r>
              <w:t>preference</w:t>
            </w:r>
            <w:r w:rsidRPr="00426E8D">
              <w:t xml:space="preserve">. </w:t>
            </w:r>
            <w:r>
              <w:t>The default value is 37237.</w:t>
            </w:r>
          </w:p>
        </w:tc>
      </w:tr>
      <w:tr w:rsidR="003F6495" w:rsidRPr="002904F3" w14:paraId="33C9F7DA" w14:textId="77777777" w:rsidTr="003F6495">
        <w:trPr>
          <w:cantSplit/>
          <w:trHeight w:val="1284"/>
        </w:trPr>
        <w:tc>
          <w:tcPr>
            <w:tcW w:w="1710" w:type="dxa"/>
            <w:gridSpan w:val="2"/>
            <w:tcMar>
              <w:top w:w="0" w:type="dxa"/>
              <w:left w:w="62" w:type="dxa"/>
              <w:bottom w:w="0" w:type="dxa"/>
              <w:right w:w="62" w:type="dxa"/>
            </w:tcMar>
          </w:tcPr>
          <w:p w14:paraId="738E8E0A" w14:textId="77777777" w:rsidR="003F6495" w:rsidRDefault="003F6495" w:rsidP="002624C2">
            <w:pPr>
              <w:pStyle w:val="TableHeading"/>
              <w:rPr>
                <w:lang w:val="en-NZ"/>
              </w:rPr>
            </w:pPr>
            <w:r w:rsidRPr="002904F3">
              <w:lastRenderedPageBreak/>
              <w:t>Examples</w:t>
            </w:r>
          </w:p>
        </w:tc>
        <w:tc>
          <w:tcPr>
            <w:tcW w:w="7385" w:type="dxa"/>
            <w:gridSpan w:val="4"/>
            <w:tcMar>
              <w:top w:w="0" w:type="dxa"/>
              <w:left w:w="62" w:type="dxa"/>
              <w:bottom w:w="0" w:type="dxa"/>
              <w:right w:w="62" w:type="dxa"/>
            </w:tcMar>
          </w:tcPr>
          <w:p w14:paraId="3EEC1709" w14:textId="77777777" w:rsidR="003F6495" w:rsidRPr="002904F3" w:rsidRDefault="003F6495" w:rsidP="00995202">
            <w:pPr>
              <w:pStyle w:val="CLITableBody"/>
            </w:pPr>
            <w:r w:rsidRPr="002904F3">
              <w:t xml:space="preserve">The following example shows how to </w:t>
            </w:r>
            <w:r>
              <w:t>use this command:</w:t>
            </w:r>
            <w:r w:rsidRPr="002904F3">
              <w:t xml:space="preserve"> attributes:</w:t>
            </w:r>
          </w:p>
          <w:p w14:paraId="3B4F2F68" w14:textId="77777777" w:rsidR="00F563BB" w:rsidRPr="00F563BB" w:rsidRDefault="00F563BB" w:rsidP="008956F4">
            <w:pPr>
              <w:pStyle w:val="Code"/>
              <w:rPr>
                <w:rStyle w:val="Monospace"/>
              </w:rPr>
            </w:pPr>
            <w:bookmarkStart w:id="38" w:name="_Hlk161561644"/>
            <w:r>
              <w:rPr>
                <w:rStyle w:val="Monospace"/>
              </w:rPr>
              <w:t xml:space="preserve">exaware# </w:t>
            </w:r>
            <w:r w:rsidRPr="002904F3">
              <w:rPr>
                <w:rStyle w:val="Monospace"/>
              </w:rPr>
              <w:t>config</w:t>
            </w:r>
          </w:p>
          <w:p w14:paraId="67DA8D68" w14:textId="77777777" w:rsidR="00F563BB" w:rsidRPr="00A1782C" w:rsidRDefault="00F563BB" w:rsidP="008956F4">
            <w:pPr>
              <w:pStyle w:val="Code"/>
              <w:rPr>
                <w:rStyle w:val="Monospace"/>
              </w:rPr>
            </w:pPr>
            <w:r w:rsidRPr="00A1782C">
              <w:rPr>
                <w:rStyle w:val="Monospace"/>
              </w:rPr>
              <w:t>exaware(</w:t>
            </w:r>
            <w:proofErr w:type="gramStart"/>
            <w:r w:rsidRPr="00A1782C">
              <w:rPr>
                <w:rStyle w:val="Monospace"/>
              </w:rPr>
              <w:t>config)#</w:t>
            </w:r>
            <w:proofErr w:type="gramEnd"/>
            <w:r w:rsidRPr="00A1782C">
              <w:rPr>
                <w:rStyle w:val="Monospace"/>
              </w:rPr>
              <w:t xml:space="preserve"> interface </w:t>
            </w:r>
            <w:proofErr w:type="spellStart"/>
            <w:r>
              <w:rPr>
                <w:rStyle w:val="Monospace"/>
              </w:rPr>
              <w:t>agg</w:t>
            </w:r>
            <w:proofErr w:type="spellEnd"/>
            <w:r w:rsidRPr="00A1782C">
              <w:rPr>
                <w:rStyle w:val="Monospace"/>
              </w:rPr>
              <w:t>-eth 5</w:t>
            </w:r>
          </w:p>
          <w:p w14:paraId="466FCCD0" w14:textId="77777777" w:rsidR="00F563BB" w:rsidRDefault="00F563BB" w:rsidP="008956F4">
            <w:pPr>
              <w:pStyle w:val="Code"/>
              <w:rPr>
                <w:rStyle w:val="Monospace"/>
              </w:rPr>
            </w:pPr>
            <w:r w:rsidRPr="00A1782C">
              <w:rPr>
                <w:rStyle w:val="Monospace"/>
              </w:rPr>
              <w:t>exaware(config</w:t>
            </w:r>
            <w:r>
              <w:rPr>
                <w:rStyle w:val="Monospace"/>
              </w:rPr>
              <w:t>-</w:t>
            </w:r>
            <w:r w:rsidRPr="00A1782C">
              <w:rPr>
                <w:rStyle w:val="Monospace"/>
              </w:rPr>
              <w:t>interface-</w:t>
            </w:r>
            <w:r>
              <w:rPr>
                <w:rStyle w:val="Monospace"/>
              </w:rPr>
              <w:t>agg</w:t>
            </w:r>
            <w:r w:rsidRPr="00A1782C">
              <w:rPr>
                <w:rStyle w:val="Monospace"/>
              </w:rPr>
              <w:t>-eth-</w:t>
            </w:r>
            <w:proofErr w:type="gramStart"/>
            <w:r w:rsidRPr="00A1782C">
              <w:rPr>
                <w:rStyle w:val="Monospace"/>
              </w:rPr>
              <w:t>5)#</w:t>
            </w:r>
            <w:proofErr w:type="gramEnd"/>
            <w:r>
              <w:rPr>
                <w:rStyle w:val="Monospace"/>
              </w:rPr>
              <w:t xml:space="preserve"> ethernet-segment</w:t>
            </w:r>
          </w:p>
          <w:p w14:paraId="4A110EF8" w14:textId="77777777" w:rsidR="00F563BB" w:rsidRDefault="00F563BB" w:rsidP="008956F4">
            <w:pPr>
              <w:pStyle w:val="Code"/>
              <w:rPr>
                <w:rStyle w:val="Monospace"/>
              </w:rPr>
            </w:pPr>
            <w:r w:rsidRPr="00A1782C">
              <w:rPr>
                <w:rStyle w:val="Monospace"/>
              </w:rPr>
              <w:t>exaware(config-interface-</w:t>
            </w:r>
            <w:r>
              <w:rPr>
                <w:rStyle w:val="Monospace"/>
              </w:rPr>
              <w:t>agg</w:t>
            </w:r>
            <w:r w:rsidRPr="00A1782C">
              <w:rPr>
                <w:rStyle w:val="Monospace"/>
              </w:rPr>
              <w:t>-eth-5</w:t>
            </w:r>
            <w:r>
              <w:rPr>
                <w:rStyle w:val="Monospace"/>
              </w:rPr>
              <w:t>-ethernet-</w:t>
            </w:r>
            <w:proofErr w:type="gramStart"/>
            <w:r>
              <w:rPr>
                <w:rStyle w:val="Monospace"/>
              </w:rPr>
              <w:t>segment)#</w:t>
            </w:r>
            <w:proofErr w:type="gramEnd"/>
            <w:r>
              <w:rPr>
                <w:rStyle w:val="Monospace"/>
              </w:rPr>
              <w:t xml:space="preserve"> </w:t>
            </w:r>
          </w:p>
          <w:p w14:paraId="78175FFA" w14:textId="1D1A3843" w:rsidR="00F563BB" w:rsidRPr="001D4313" w:rsidRDefault="00F563BB" w:rsidP="008956F4">
            <w:pPr>
              <w:pStyle w:val="Code"/>
            </w:pPr>
            <w:r>
              <w:rPr>
                <w:rStyle w:val="Monospace"/>
              </w:rPr>
              <w:t>service-carving</w:t>
            </w:r>
            <w:r w:rsidRPr="00F901D0">
              <w:rPr>
                <w:rStyle w:val="Monospace"/>
              </w:rPr>
              <w:t xml:space="preserve"> highest-random-weight</w:t>
            </w:r>
            <w:bookmarkEnd w:id="38"/>
          </w:p>
        </w:tc>
      </w:tr>
      <w:tr w:rsidR="003F6495" w:rsidRPr="002904F3" w14:paraId="13C69142" w14:textId="77777777" w:rsidTr="003F6495">
        <w:trPr>
          <w:cantSplit/>
          <w:trHeight w:val="1284"/>
        </w:trPr>
        <w:tc>
          <w:tcPr>
            <w:tcW w:w="171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362DC0" w14:textId="77777777" w:rsidR="003F6495" w:rsidRPr="008C22AA" w:rsidRDefault="003F6495" w:rsidP="002624C2">
            <w:pPr>
              <w:pStyle w:val="TableHeading"/>
            </w:pPr>
            <w:r>
              <w:t>Not</w:t>
            </w:r>
            <w:r w:rsidRPr="002904F3">
              <w:t>es</w:t>
            </w:r>
          </w:p>
        </w:tc>
        <w:tc>
          <w:tcPr>
            <w:tcW w:w="7385"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34F60D" w14:textId="77777777" w:rsidR="003F6495" w:rsidRDefault="003F6495" w:rsidP="00995202">
            <w:pPr>
              <w:pStyle w:val="CLITableBody"/>
              <w:numPr>
                <w:ilvl w:val="0"/>
                <w:numId w:val="19"/>
              </w:numPr>
            </w:pPr>
            <w:bookmarkStart w:id="39" w:name="_Hlk161561099"/>
            <w:r>
              <w:t xml:space="preserve">If at least one PE connected to the same ES advertises an algorithm differing from the one advertised by this PE, the PE </w:t>
            </w:r>
            <w:r w:rsidRPr="006B47D5">
              <w:t>fall</w:t>
            </w:r>
            <w:r>
              <w:t>s</w:t>
            </w:r>
            <w:r w:rsidRPr="006B47D5">
              <w:t xml:space="preserve"> back to the Default Algorithm defined </w:t>
            </w:r>
            <w:r>
              <w:t xml:space="preserve">by </w:t>
            </w:r>
            <w:r w:rsidRPr="006B47D5">
              <w:t>RFC</w:t>
            </w:r>
            <w:r>
              <w:t xml:space="preserve"> </w:t>
            </w:r>
            <w:r w:rsidRPr="006B47D5">
              <w:t>7432.</w:t>
            </w:r>
          </w:p>
          <w:p w14:paraId="11F23421" w14:textId="43D00F10" w:rsidR="003F6495" w:rsidRPr="008C22AA" w:rsidRDefault="003F6495" w:rsidP="00995202">
            <w:pPr>
              <w:pStyle w:val="CLITableBody"/>
              <w:numPr>
                <w:ilvl w:val="0"/>
                <w:numId w:val="19"/>
              </w:numPr>
            </w:pPr>
            <w:r>
              <w:t>You cannot change the EVPN parameters of an interface already attached to EVPN.</w:t>
            </w:r>
            <w:bookmarkEnd w:id="39"/>
          </w:p>
        </w:tc>
      </w:tr>
    </w:tbl>
    <w:p w14:paraId="43BF5E74" w14:textId="77777777" w:rsidR="003F6495" w:rsidRPr="00064D1E" w:rsidRDefault="003F6495" w:rsidP="003F6495">
      <w:pPr>
        <w:pStyle w:val="BodyText"/>
        <w:rPr>
          <w:lang w:bidi="ar-AE"/>
        </w:rPr>
      </w:pPr>
    </w:p>
    <w:p w14:paraId="1F975AF0" w14:textId="77777777" w:rsidR="003F6495" w:rsidRDefault="003F6495" w:rsidP="003F6495">
      <w:pPr>
        <w:spacing w:before="0" w:after="160"/>
        <w:rPr>
          <w:rFonts w:ascii="futura bold" w:eastAsia="Times New Roman" w:hAnsi="futura bold" w:cs="Tahoma"/>
          <w:b/>
          <w:bCs/>
          <w:iCs/>
          <w:color w:val="053150"/>
          <w:kern w:val="36"/>
          <w:sz w:val="32"/>
          <w:szCs w:val="30"/>
          <w:lang w:bidi="ar-AE"/>
        </w:rPr>
      </w:pPr>
      <w:r>
        <w:br w:type="page"/>
      </w:r>
    </w:p>
    <w:p w14:paraId="53B97B22" w14:textId="6AE54165" w:rsidR="000B4489" w:rsidRDefault="000B4489" w:rsidP="000B4489">
      <w:pPr>
        <w:pStyle w:val="Heading2"/>
        <w:ind w:left="788" w:hanging="788"/>
      </w:pPr>
      <w:r w:rsidRPr="002904F3">
        <w:lastRenderedPageBreak/>
        <w:fldChar w:fldCharType="begin"/>
      </w:r>
      <w:r>
        <w:instrText>XE "L2 Services Configuration Commands"</w:instrText>
      </w:r>
      <w:r w:rsidRPr="002904F3">
        <w:fldChar w:fldCharType="end"/>
      </w:r>
      <w:bookmarkStart w:id="40" w:name="_Toc212530326"/>
      <w:r>
        <w:t>Interface</w:t>
      </w:r>
      <w:r w:rsidRPr="002904F3">
        <w:t xml:space="preserve"> </w:t>
      </w:r>
      <w:r>
        <w:t>Show</w:t>
      </w:r>
      <w:r w:rsidRPr="002904F3">
        <w:t xml:space="preserve"> Commands</w:t>
      </w:r>
      <w:bookmarkEnd w:id="40"/>
    </w:p>
    <w:p w14:paraId="7618EFD2" w14:textId="77777777" w:rsidR="000B4489" w:rsidRPr="002904F3" w:rsidRDefault="000B4489" w:rsidP="007773DC">
      <w:pPr>
        <w:pStyle w:val="Heading3"/>
      </w:pPr>
      <w:r w:rsidRPr="002904F3">
        <w:fldChar w:fldCharType="begin"/>
      </w:r>
      <w:r>
        <w:instrText>XE "show interface detail"</w:instrText>
      </w:r>
      <w:r w:rsidRPr="002904F3">
        <w:fldChar w:fldCharType="end"/>
      </w:r>
      <w:bookmarkStart w:id="41" w:name="_Toc42420434"/>
      <w:bookmarkStart w:id="42" w:name="_Toc120171486"/>
      <w:bookmarkStart w:id="43" w:name="_Toc159489619"/>
      <w:bookmarkStart w:id="44" w:name="_Toc212530327"/>
      <w:r w:rsidRPr="002904F3">
        <w:t>show interface detail</w:t>
      </w:r>
      <w:bookmarkEnd w:id="41"/>
      <w:bookmarkEnd w:id="42"/>
      <w:bookmarkEnd w:id="43"/>
      <w:bookmarkEnd w:id="44"/>
    </w:p>
    <w:tbl>
      <w:tblPr>
        <w:tblW w:w="0" w:type="auto"/>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530"/>
        <w:gridCol w:w="1164"/>
        <w:gridCol w:w="2976"/>
        <w:gridCol w:w="3600"/>
      </w:tblGrid>
      <w:tr w:rsidR="000B4489" w:rsidRPr="002904F3" w14:paraId="0007FF60" w14:textId="77777777" w:rsidTr="007D26F4">
        <w:trPr>
          <w:trHeight w:val="765"/>
        </w:trPr>
        <w:tc>
          <w:tcPr>
            <w:tcW w:w="1530" w:type="dxa"/>
            <w:tcMar>
              <w:top w:w="0" w:type="dxa"/>
              <w:left w:w="62" w:type="dxa"/>
              <w:bottom w:w="0" w:type="dxa"/>
              <w:right w:w="62" w:type="dxa"/>
            </w:tcMar>
          </w:tcPr>
          <w:p w14:paraId="35B535BA" w14:textId="77777777" w:rsidR="000B4489" w:rsidRDefault="000B4489" w:rsidP="002624C2">
            <w:pPr>
              <w:pStyle w:val="TableHeading"/>
              <w:rPr>
                <w:lang w:val="en-NZ"/>
              </w:rPr>
            </w:pPr>
            <w:r w:rsidRPr="002904F3">
              <w:t>Description</w:t>
            </w:r>
          </w:p>
        </w:tc>
        <w:tc>
          <w:tcPr>
            <w:tcW w:w="7740" w:type="dxa"/>
            <w:gridSpan w:val="3"/>
            <w:tcMar>
              <w:top w:w="0" w:type="dxa"/>
              <w:left w:w="62" w:type="dxa"/>
              <w:bottom w:w="0" w:type="dxa"/>
              <w:right w:w="62" w:type="dxa"/>
            </w:tcMar>
          </w:tcPr>
          <w:p w14:paraId="03DAE821" w14:textId="77777777" w:rsidR="000B4489" w:rsidRDefault="000B4489" w:rsidP="00995202">
            <w:pPr>
              <w:pStyle w:val="CLITableBody"/>
              <w:rPr>
                <w:lang w:val="en-NZ"/>
              </w:rPr>
            </w:pPr>
            <w:r w:rsidRPr="002904F3">
              <w:t>Shows detailed operational data for all interfaces or for a specific interface.</w:t>
            </w:r>
            <w:r w:rsidRPr="002904F3">
              <w:br/>
              <w:t>If no parameter is selected, the full information is displayed for all interfaces.</w:t>
            </w:r>
          </w:p>
        </w:tc>
      </w:tr>
      <w:tr w:rsidR="000B4489" w:rsidRPr="002904F3" w14:paraId="692DC505" w14:textId="77777777" w:rsidTr="007D26F4">
        <w:trPr>
          <w:trHeight w:val="555"/>
        </w:trPr>
        <w:tc>
          <w:tcPr>
            <w:tcW w:w="1530" w:type="dxa"/>
            <w:tcMar>
              <w:top w:w="0" w:type="dxa"/>
              <w:left w:w="62" w:type="dxa"/>
              <w:bottom w:w="0" w:type="dxa"/>
              <w:right w:w="62" w:type="dxa"/>
            </w:tcMar>
          </w:tcPr>
          <w:p w14:paraId="4DDCC0FE" w14:textId="77777777" w:rsidR="000B4489" w:rsidRPr="002904F3" w:rsidRDefault="000B4489" w:rsidP="002624C2">
            <w:pPr>
              <w:pStyle w:val="TableHeading"/>
            </w:pPr>
            <w:r w:rsidRPr="002904F3">
              <w:t>Command Syntax</w:t>
            </w:r>
          </w:p>
        </w:tc>
        <w:tc>
          <w:tcPr>
            <w:tcW w:w="7740" w:type="dxa"/>
            <w:gridSpan w:val="3"/>
            <w:tcMar>
              <w:top w:w="0" w:type="dxa"/>
              <w:left w:w="62" w:type="dxa"/>
              <w:bottom w:w="0" w:type="dxa"/>
              <w:right w:w="62" w:type="dxa"/>
            </w:tcMar>
          </w:tcPr>
          <w:p w14:paraId="28E4B62E" w14:textId="77777777" w:rsidR="000B4489" w:rsidRDefault="000B4489" w:rsidP="00995202">
            <w:pPr>
              <w:pStyle w:val="CLITableBody"/>
              <w:rPr>
                <w:lang w:val="en-NZ"/>
              </w:rPr>
            </w:pPr>
            <w:r w:rsidRPr="002904F3">
              <w:rPr>
                <w:rStyle w:val="Monospace"/>
              </w:rPr>
              <w:t xml:space="preserve">show interface [loopback </w:t>
            </w:r>
            <w:r w:rsidRPr="002904F3">
              <w:rPr>
                <w:rStyle w:val="Emphasis"/>
              </w:rPr>
              <w:t>loop-if</w:t>
            </w:r>
            <w:r w:rsidRPr="002904F3">
              <w:rPr>
                <w:rStyle w:val="Monospace"/>
              </w:rPr>
              <w:t xml:space="preserve"> | </w:t>
            </w:r>
            <w:r>
              <w:rPr>
                <w:rStyle w:val="Monospace"/>
              </w:rPr>
              <w:t xml:space="preserve">x-eth eth-if | </w:t>
            </w:r>
            <w:proofErr w:type="spellStart"/>
            <w:r>
              <w:rPr>
                <w:rStyle w:val="Monospace"/>
              </w:rPr>
              <w:t>mgmt</w:t>
            </w:r>
            <w:proofErr w:type="spellEnd"/>
            <w:r>
              <w:rPr>
                <w:rStyle w:val="Monospace"/>
              </w:rPr>
              <w:t xml:space="preserve"> </w:t>
            </w:r>
            <w:proofErr w:type="spellStart"/>
            <w:r>
              <w:rPr>
                <w:rStyle w:val="Monospace"/>
              </w:rPr>
              <w:t>mgmt</w:t>
            </w:r>
            <w:proofErr w:type="spellEnd"/>
            <w:r>
              <w:rPr>
                <w:rStyle w:val="Monospace"/>
              </w:rPr>
              <w:t xml:space="preserve">-if | </w:t>
            </w:r>
            <w:proofErr w:type="spellStart"/>
            <w:r>
              <w:rPr>
                <w:rStyle w:val="Monospace"/>
              </w:rPr>
              <w:t>agg</w:t>
            </w:r>
            <w:proofErr w:type="spellEnd"/>
            <w:r>
              <w:rPr>
                <w:rStyle w:val="Monospace"/>
              </w:rPr>
              <w:t xml:space="preserve">-eth </w:t>
            </w:r>
            <w:proofErr w:type="spellStart"/>
            <w:r>
              <w:rPr>
                <w:rStyle w:val="Monospace"/>
              </w:rPr>
              <w:t>agg</w:t>
            </w:r>
            <w:proofErr w:type="spellEnd"/>
            <w:r>
              <w:rPr>
                <w:rStyle w:val="Monospace"/>
              </w:rPr>
              <w:t xml:space="preserve">-id] </w:t>
            </w:r>
            <w:r w:rsidRPr="002904F3">
              <w:rPr>
                <w:rStyle w:val="Monospace"/>
              </w:rPr>
              <w:t>detail</w:t>
            </w:r>
          </w:p>
        </w:tc>
      </w:tr>
      <w:tr w:rsidR="000B4489" w:rsidRPr="002904F3" w14:paraId="10FD52B0" w14:textId="77777777" w:rsidTr="007D26F4">
        <w:trPr>
          <w:trHeight w:val="421"/>
        </w:trPr>
        <w:tc>
          <w:tcPr>
            <w:tcW w:w="1530" w:type="dxa"/>
            <w:tcMar>
              <w:top w:w="0" w:type="dxa"/>
              <w:left w:w="62" w:type="dxa"/>
              <w:bottom w:w="0" w:type="dxa"/>
              <w:right w:w="62" w:type="dxa"/>
            </w:tcMar>
          </w:tcPr>
          <w:p w14:paraId="1BEC4781" w14:textId="77777777" w:rsidR="000B4489" w:rsidRDefault="000B4489" w:rsidP="002624C2">
            <w:pPr>
              <w:pStyle w:val="TableHeading"/>
              <w:rPr>
                <w:lang w:val="en-NZ"/>
              </w:rPr>
            </w:pPr>
            <w:r w:rsidRPr="002904F3">
              <w:t>Command Mode</w:t>
            </w:r>
          </w:p>
        </w:tc>
        <w:tc>
          <w:tcPr>
            <w:tcW w:w="7740" w:type="dxa"/>
            <w:gridSpan w:val="3"/>
            <w:tcMar>
              <w:top w:w="0" w:type="dxa"/>
              <w:left w:w="62" w:type="dxa"/>
              <w:bottom w:w="0" w:type="dxa"/>
              <w:right w:w="62" w:type="dxa"/>
            </w:tcMar>
          </w:tcPr>
          <w:p w14:paraId="527FEEE9" w14:textId="77777777" w:rsidR="000B4489" w:rsidRDefault="000B4489" w:rsidP="00995202">
            <w:pPr>
              <w:pStyle w:val="CLITableBody"/>
              <w:rPr>
                <w:lang w:val="en-NZ"/>
              </w:rPr>
            </w:pPr>
            <w:r w:rsidRPr="002904F3">
              <w:t>operational</w:t>
            </w:r>
          </w:p>
        </w:tc>
      </w:tr>
      <w:tr w:rsidR="000B4489" w:rsidRPr="002904F3" w14:paraId="240C9495" w14:textId="77777777" w:rsidTr="007D26F4">
        <w:trPr>
          <w:trHeight w:val="354"/>
        </w:trPr>
        <w:tc>
          <w:tcPr>
            <w:tcW w:w="1530" w:type="dxa"/>
            <w:vMerge w:val="restart"/>
            <w:tcMar>
              <w:top w:w="0" w:type="dxa"/>
              <w:left w:w="62" w:type="dxa"/>
              <w:bottom w:w="0" w:type="dxa"/>
              <w:right w:w="62" w:type="dxa"/>
            </w:tcMar>
          </w:tcPr>
          <w:p w14:paraId="6159EEF2" w14:textId="77777777" w:rsidR="000B4489" w:rsidRPr="002904F3" w:rsidRDefault="000B4489" w:rsidP="002624C2">
            <w:pPr>
              <w:pStyle w:val="TableHeading"/>
            </w:pPr>
            <w:r w:rsidRPr="002904F3">
              <w:t>Parameters Table</w:t>
            </w:r>
          </w:p>
        </w:tc>
        <w:tc>
          <w:tcPr>
            <w:tcW w:w="1164" w:type="dxa"/>
            <w:tcMar>
              <w:top w:w="0" w:type="dxa"/>
              <w:left w:w="62" w:type="dxa"/>
              <w:bottom w:w="0" w:type="dxa"/>
              <w:right w:w="62" w:type="dxa"/>
            </w:tcMar>
          </w:tcPr>
          <w:p w14:paraId="52309EEB" w14:textId="77777777" w:rsidR="000B4489" w:rsidRPr="002904F3" w:rsidRDefault="000B4489" w:rsidP="002624C2">
            <w:pPr>
              <w:pStyle w:val="TableHeading"/>
            </w:pPr>
            <w:r w:rsidRPr="002904F3">
              <w:t>Name</w:t>
            </w:r>
          </w:p>
        </w:tc>
        <w:tc>
          <w:tcPr>
            <w:tcW w:w="2976" w:type="dxa"/>
          </w:tcPr>
          <w:p w14:paraId="2E4D7184" w14:textId="77777777" w:rsidR="000B4489" w:rsidRPr="002904F3" w:rsidRDefault="000B4489" w:rsidP="002624C2">
            <w:pPr>
              <w:pStyle w:val="TableHeading"/>
            </w:pPr>
            <w:r w:rsidRPr="002904F3">
              <w:t>Value</w:t>
            </w:r>
          </w:p>
        </w:tc>
        <w:tc>
          <w:tcPr>
            <w:tcW w:w="3600" w:type="dxa"/>
          </w:tcPr>
          <w:p w14:paraId="6C08AE1E" w14:textId="77777777" w:rsidR="000B4489" w:rsidRPr="002904F3" w:rsidRDefault="000B4489" w:rsidP="002624C2">
            <w:pPr>
              <w:pStyle w:val="TableHeading"/>
            </w:pPr>
            <w:r w:rsidRPr="002904F3">
              <w:t>Description</w:t>
            </w:r>
          </w:p>
        </w:tc>
      </w:tr>
      <w:tr w:rsidR="000B4489" w:rsidRPr="002904F3" w14:paraId="71F057A7" w14:textId="77777777" w:rsidTr="007D26F4">
        <w:trPr>
          <w:trHeight w:val="353"/>
        </w:trPr>
        <w:tc>
          <w:tcPr>
            <w:tcW w:w="1530" w:type="dxa"/>
            <w:vMerge/>
            <w:tcMar>
              <w:top w:w="0" w:type="dxa"/>
              <w:left w:w="62" w:type="dxa"/>
              <w:bottom w:w="0" w:type="dxa"/>
              <w:right w:w="62" w:type="dxa"/>
            </w:tcMar>
          </w:tcPr>
          <w:p w14:paraId="11ACF053" w14:textId="77777777" w:rsidR="000B4489" w:rsidRPr="002904F3" w:rsidRDefault="000B4489" w:rsidP="002624C2">
            <w:pPr>
              <w:pStyle w:val="TableHeading"/>
            </w:pPr>
          </w:p>
        </w:tc>
        <w:tc>
          <w:tcPr>
            <w:tcW w:w="1164" w:type="dxa"/>
            <w:tcMar>
              <w:top w:w="0" w:type="dxa"/>
              <w:left w:w="62" w:type="dxa"/>
              <w:bottom w:w="0" w:type="dxa"/>
              <w:right w:w="62" w:type="dxa"/>
            </w:tcMar>
          </w:tcPr>
          <w:p w14:paraId="328C4B9D" w14:textId="77777777" w:rsidR="000B4489" w:rsidRPr="002904F3" w:rsidRDefault="000B4489" w:rsidP="00995202">
            <w:pPr>
              <w:pStyle w:val="CLITableBody"/>
            </w:pPr>
          </w:p>
        </w:tc>
        <w:tc>
          <w:tcPr>
            <w:tcW w:w="2976" w:type="dxa"/>
          </w:tcPr>
          <w:p w14:paraId="4B3D86FF" w14:textId="77777777" w:rsidR="000B4489" w:rsidRPr="002904F3" w:rsidRDefault="000B4489" w:rsidP="00995202">
            <w:pPr>
              <w:pStyle w:val="CLITableBody"/>
            </w:pPr>
            <w:r w:rsidRPr="002904F3">
              <w:t>interface type and instance:</w:t>
            </w:r>
          </w:p>
          <w:p w14:paraId="1270D0FC" w14:textId="77777777" w:rsidR="000B4489" w:rsidRPr="002904F3" w:rsidRDefault="000B4489" w:rsidP="00995202">
            <w:pPr>
              <w:pStyle w:val="CLITableBody"/>
            </w:pPr>
            <w:r w:rsidRPr="002904F3">
              <w:rPr>
                <w:rStyle w:val="Monospace"/>
              </w:rPr>
              <w:t xml:space="preserve">loopback </w:t>
            </w:r>
            <w:r w:rsidRPr="002904F3">
              <w:rPr>
                <w:rStyle w:val="Emphasis"/>
              </w:rPr>
              <w:t>loop-if</w:t>
            </w:r>
            <w:r w:rsidRPr="002904F3">
              <w:rPr>
                <w:rStyle w:val="Monospace"/>
              </w:rPr>
              <w:t xml:space="preserve"> </w:t>
            </w:r>
            <w:r w:rsidRPr="002904F3">
              <w:br/>
            </w:r>
            <w:r w:rsidRPr="002904F3">
              <w:rPr>
                <w:rStyle w:val="Monospace"/>
              </w:rPr>
              <w:t xml:space="preserve">x-eth </w:t>
            </w:r>
            <w:r w:rsidRPr="002904F3">
              <w:rPr>
                <w:rStyle w:val="Emphasis"/>
              </w:rPr>
              <w:t>eth-if</w:t>
            </w:r>
            <w:r w:rsidRPr="002904F3">
              <w:br/>
            </w:r>
            <w:proofErr w:type="spellStart"/>
            <w:r w:rsidRPr="002904F3">
              <w:rPr>
                <w:rStyle w:val="Monospace"/>
              </w:rPr>
              <w:t>mgmt</w:t>
            </w:r>
            <w:proofErr w:type="spellEnd"/>
            <w:r w:rsidRPr="002904F3">
              <w:rPr>
                <w:rStyle w:val="Monospace"/>
              </w:rPr>
              <w:t xml:space="preserve"> </w:t>
            </w:r>
            <w:proofErr w:type="spellStart"/>
            <w:r w:rsidRPr="002904F3">
              <w:rPr>
                <w:rStyle w:val="Emphasis"/>
              </w:rPr>
              <w:t>mgmt</w:t>
            </w:r>
            <w:proofErr w:type="spellEnd"/>
            <w:r w:rsidRPr="002904F3">
              <w:rPr>
                <w:rStyle w:val="Emphasis"/>
              </w:rPr>
              <w:t>-if</w:t>
            </w:r>
            <w:r w:rsidRPr="002904F3">
              <w:br/>
            </w:r>
            <w:proofErr w:type="spellStart"/>
            <w:r w:rsidRPr="002904F3">
              <w:rPr>
                <w:rStyle w:val="Monospace"/>
              </w:rPr>
              <w:t>agg</w:t>
            </w:r>
            <w:proofErr w:type="spellEnd"/>
            <w:r w:rsidRPr="002904F3">
              <w:rPr>
                <w:rStyle w:val="Monospace"/>
              </w:rPr>
              <w:t xml:space="preserve">-eth </w:t>
            </w:r>
            <w:proofErr w:type="spellStart"/>
            <w:r w:rsidRPr="002904F3">
              <w:rPr>
                <w:rStyle w:val="Emphasis"/>
              </w:rPr>
              <w:t>agg</w:t>
            </w:r>
            <w:proofErr w:type="spellEnd"/>
            <w:r w:rsidRPr="002904F3">
              <w:rPr>
                <w:rStyle w:val="Emphasis"/>
              </w:rPr>
              <w:t>-id</w:t>
            </w:r>
          </w:p>
        </w:tc>
        <w:tc>
          <w:tcPr>
            <w:tcW w:w="3600" w:type="dxa"/>
          </w:tcPr>
          <w:p w14:paraId="0D0E200D" w14:textId="77777777" w:rsidR="000B4489" w:rsidRPr="002904F3" w:rsidRDefault="000B4489" w:rsidP="00995202">
            <w:pPr>
              <w:pStyle w:val="CLITableBody"/>
            </w:pPr>
            <w:r w:rsidRPr="002904F3">
              <w:t>Specifies the interface to be displayed.</w:t>
            </w:r>
          </w:p>
        </w:tc>
      </w:tr>
    </w:tbl>
    <w:p w14:paraId="2C5FA611" w14:textId="77777777" w:rsidR="000B4489" w:rsidRDefault="000B4489" w:rsidP="000B4489"/>
    <w:p w14:paraId="6C72B284" w14:textId="77777777" w:rsidR="000B4489" w:rsidRDefault="000B4489" w:rsidP="000B4489">
      <w:pPr>
        <w:spacing w:before="0" w:after="160"/>
      </w:pPr>
      <w:r>
        <w:br w:type="page"/>
      </w:r>
    </w:p>
    <w:tbl>
      <w:tblPr>
        <w:tblW w:w="0" w:type="auto"/>
        <w:tblLayout w:type="fixed"/>
        <w:tblCellMar>
          <w:left w:w="62" w:type="dxa"/>
          <w:right w:w="62" w:type="dxa"/>
        </w:tblCellMar>
        <w:tblLook w:val="0000" w:firstRow="0" w:lastRow="0" w:firstColumn="0" w:lastColumn="0" w:noHBand="0" w:noVBand="0"/>
      </w:tblPr>
      <w:tblGrid>
        <w:gridCol w:w="1530"/>
        <w:gridCol w:w="7740"/>
      </w:tblGrid>
      <w:tr w:rsidR="000B4489" w14:paraId="5E695B5D" w14:textId="77777777" w:rsidTr="007D26F4">
        <w:trPr>
          <w:trHeight w:val="388"/>
        </w:trPr>
        <w:tc>
          <w:tcPr>
            <w:tcW w:w="15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73751B7" w14:textId="77777777" w:rsidR="000B4489" w:rsidRDefault="000B4489" w:rsidP="002624C2">
            <w:pPr>
              <w:pStyle w:val="TableHeading"/>
              <w:rPr>
                <w:lang w:val="en-NZ"/>
              </w:rPr>
            </w:pPr>
            <w:r w:rsidRPr="002904F3">
              <w:lastRenderedPageBreak/>
              <w:t>Examples</w:t>
            </w:r>
          </w:p>
        </w:tc>
        <w:tc>
          <w:tcPr>
            <w:tcW w:w="774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0469259" w14:textId="77777777" w:rsidR="000B4489" w:rsidRDefault="000B4489" w:rsidP="00995202">
            <w:pPr>
              <w:pStyle w:val="CLITableBody"/>
              <w:rPr>
                <w:lang w:val="en-NZ"/>
              </w:rPr>
            </w:pPr>
            <w:r w:rsidRPr="002904F3">
              <w:t>The following examples show typical output for different types of interfaces:</w:t>
            </w:r>
          </w:p>
        </w:tc>
      </w:tr>
      <w:tr w:rsidR="000B4489" w:rsidRPr="002904F3" w14:paraId="21570772" w14:textId="77777777" w:rsidTr="007D26F4">
        <w:tc>
          <w:tcPr>
            <w:tcW w:w="927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AE2E285" w14:textId="77777777" w:rsidR="000B4489" w:rsidRPr="002904F3" w:rsidRDefault="000B4489" w:rsidP="00995202">
            <w:pPr>
              <w:pStyle w:val="CLITableBody"/>
            </w:pPr>
            <w:r w:rsidRPr="002904F3">
              <w:t>This example shows a physical Ethernet interface:</w:t>
            </w:r>
          </w:p>
          <w:p w14:paraId="3D18B2BA" w14:textId="77777777" w:rsidR="000B4489" w:rsidRPr="002904F3" w:rsidRDefault="000B4489" w:rsidP="008956F4">
            <w:pPr>
              <w:pStyle w:val="Code"/>
            </w:pPr>
            <w:r>
              <w:t>exaware</w:t>
            </w:r>
            <w:r w:rsidRPr="002904F3">
              <w:t># show interface x-eth 0/0/</w:t>
            </w:r>
            <w:r>
              <w:t>1</w:t>
            </w:r>
            <w:r w:rsidRPr="002904F3">
              <w:t xml:space="preserve"> </w:t>
            </w:r>
            <w:r>
              <w:t>detail</w:t>
            </w:r>
          </w:p>
          <w:p w14:paraId="778D5C10" w14:textId="77777777" w:rsidR="000B4489" w:rsidRPr="002904F3" w:rsidRDefault="000B4489" w:rsidP="008956F4">
            <w:pPr>
              <w:pStyle w:val="Code"/>
            </w:pPr>
            <w:r w:rsidRPr="002904F3">
              <w:t>interface x-eth 0/0/</w:t>
            </w:r>
            <w:r>
              <w:t>1</w:t>
            </w:r>
          </w:p>
          <w:p w14:paraId="0511D17F" w14:textId="77777777" w:rsidR="000B4489" w:rsidRPr="002904F3" w:rsidRDefault="000B4489" w:rsidP="008956F4">
            <w:pPr>
              <w:pStyle w:val="Code"/>
            </w:pPr>
            <w:r w:rsidRPr="002904F3">
              <w:t> Oper-state: up</w:t>
            </w:r>
          </w:p>
          <w:p w14:paraId="179E9608" w14:textId="77777777" w:rsidR="000B4489" w:rsidRPr="002904F3" w:rsidRDefault="000B4489" w:rsidP="008956F4">
            <w:pPr>
              <w:pStyle w:val="Code"/>
            </w:pPr>
            <w:r w:rsidRPr="002904F3">
              <w:t>MPLS: disabled</w:t>
            </w:r>
          </w:p>
          <w:p w14:paraId="39EE80C8" w14:textId="77777777" w:rsidR="000B4489" w:rsidRPr="002904F3" w:rsidRDefault="000B4489" w:rsidP="008956F4">
            <w:pPr>
              <w:pStyle w:val="Code"/>
            </w:pPr>
            <w:r w:rsidRPr="002904F3">
              <w:t>Multicast: enabled</w:t>
            </w:r>
          </w:p>
          <w:p w14:paraId="0DCF4443" w14:textId="77777777" w:rsidR="000B4489" w:rsidRPr="002904F3" w:rsidRDefault="000B4489" w:rsidP="008956F4">
            <w:pPr>
              <w:pStyle w:val="Code"/>
            </w:pPr>
            <w:r w:rsidRPr="002904F3">
              <w:t>Layer 1 Parameters</w:t>
            </w:r>
          </w:p>
          <w:p w14:paraId="637A7C61" w14:textId="77777777" w:rsidR="000B4489" w:rsidRDefault="000B4489" w:rsidP="008956F4">
            <w:pPr>
              <w:pStyle w:val="Code"/>
            </w:pPr>
            <w:r w:rsidRPr="002904F3">
              <w:t xml:space="preserve">  Link capabilities: 10G</w:t>
            </w:r>
            <w:r>
              <w:t xml:space="preserve"> 100G</w:t>
            </w:r>
          </w:p>
          <w:p w14:paraId="6D027E5C" w14:textId="77777777" w:rsidR="000B4489" w:rsidRDefault="000B4489" w:rsidP="008956F4">
            <w:pPr>
              <w:pStyle w:val="Code"/>
            </w:pPr>
            <w:r>
              <w:t xml:space="preserve">  Link Speed: 100G</w:t>
            </w:r>
          </w:p>
          <w:p w14:paraId="13B6898F" w14:textId="77777777" w:rsidR="000B4489" w:rsidRPr="002904F3" w:rsidRDefault="000B4489" w:rsidP="008956F4">
            <w:pPr>
              <w:pStyle w:val="Code"/>
            </w:pPr>
            <w:r>
              <w:t xml:space="preserve">  </w:t>
            </w:r>
            <w:proofErr w:type="spellStart"/>
            <w:r>
              <w:t>Fec</w:t>
            </w:r>
            <w:proofErr w:type="spellEnd"/>
            <w:r>
              <w:t xml:space="preserve"> mode: cl91</w:t>
            </w:r>
          </w:p>
          <w:p w14:paraId="5CC7E96C" w14:textId="77777777" w:rsidR="000B4489" w:rsidRPr="00DE4F1D" w:rsidRDefault="000B4489" w:rsidP="008956F4">
            <w:pPr>
              <w:pStyle w:val="Code"/>
            </w:pPr>
            <w:r>
              <w:t xml:space="preserve">  </w:t>
            </w:r>
            <w:r w:rsidRPr="00DE4F1D">
              <w:t>Flow control: disabled</w:t>
            </w:r>
          </w:p>
          <w:p w14:paraId="7C52B018" w14:textId="77777777" w:rsidR="000B4489" w:rsidRPr="002904F3" w:rsidRDefault="000B4489" w:rsidP="008956F4">
            <w:pPr>
              <w:pStyle w:val="Code"/>
            </w:pPr>
            <w:r w:rsidRPr="002904F3">
              <w:t>Layer 2 Parameters</w:t>
            </w:r>
          </w:p>
          <w:p w14:paraId="0B3A7D16" w14:textId="77777777" w:rsidR="000B4489" w:rsidRPr="002904F3" w:rsidRDefault="000B4489" w:rsidP="008956F4">
            <w:pPr>
              <w:pStyle w:val="Code"/>
            </w:pPr>
            <w:r w:rsidRPr="002904F3">
              <w:t>  MAC address: 00:0c:</w:t>
            </w:r>
            <w:proofErr w:type="gramStart"/>
            <w:r w:rsidRPr="002904F3">
              <w:t>29:a</w:t>
            </w:r>
            <w:proofErr w:type="gramEnd"/>
            <w:r w:rsidRPr="002904F3">
              <w:t>2:bd:be</w:t>
            </w:r>
          </w:p>
          <w:p w14:paraId="5DDD6BEA" w14:textId="77777777" w:rsidR="000B4489" w:rsidRPr="002904F3" w:rsidRDefault="000B4489" w:rsidP="008956F4">
            <w:pPr>
              <w:pStyle w:val="Code"/>
            </w:pPr>
            <w:r w:rsidRPr="002904F3">
              <w:t>  L2 MTU: 1500 bytes      Encapsulation: Ethernet II</w:t>
            </w:r>
          </w:p>
          <w:p w14:paraId="1281CF52" w14:textId="77777777" w:rsidR="000B4489" w:rsidRPr="002904F3" w:rsidRDefault="000B4489" w:rsidP="008956F4">
            <w:pPr>
              <w:pStyle w:val="Code"/>
            </w:pPr>
            <w:r w:rsidRPr="0048777E">
              <w:t xml:space="preserve">  LLDP: disable</w:t>
            </w:r>
          </w:p>
          <w:p w14:paraId="18FB3211" w14:textId="77777777" w:rsidR="000B4489" w:rsidRPr="002904F3" w:rsidRDefault="000B4489" w:rsidP="008956F4">
            <w:pPr>
              <w:pStyle w:val="Code"/>
            </w:pPr>
            <w:r w:rsidRPr="002904F3">
              <w:t>Layer 3 Parameters</w:t>
            </w:r>
          </w:p>
          <w:p w14:paraId="77BC6F45" w14:textId="77777777" w:rsidR="000B4489" w:rsidRPr="002904F3" w:rsidRDefault="000B4489" w:rsidP="008956F4">
            <w:pPr>
              <w:pStyle w:val="Code"/>
            </w:pPr>
            <w:r w:rsidRPr="002904F3">
              <w:t>  L3 MTU: 1482 bytes</w:t>
            </w:r>
          </w:p>
          <w:p w14:paraId="130593A5" w14:textId="77777777" w:rsidR="000B4489" w:rsidRPr="002904F3" w:rsidRDefault="000B4489" w:rsidP="008956F4">
            <w:pPr>
              <w:pStyle w:val="Code"/>
            </w:pPr>
            <w:r w:rsidRPr="002904F3">
              <w:t xml:space="preserve">  VRF name: </w:t>
            </w:r>
            <w:proofErr w:type="gramStart"/>
            <w:r w:rsidRPr="002904F3">
              <w:t>default  VRF</w:t>
            </w:r>
            <w:proofErr w:type="gramEnd"/>
            <w:r w:rsidRPr="002904F3">
              <w:t xml:space="preserve"> ID: 0</w:t>
            </w:r>
          </w:p>
          <w:p w14:paraId="57FDD1DE" w14:textId="77777777" w:rsidR="000B4489" w:rsidRPr="002904F3" w:rsidRDefault="000B4489" w:rsidP="008956F4">
            <w:pPr>
              <w:pStyle w:val="Code"/>
            </w:pPr>
            <w:r w:rsidRPr="002904F3">
              <w:t>  Handling of IP options: to-</w:t>
            </w:r>
            <w:proofErr w:type="spellStart"/>
            <w:r w:rsidRPr="002904F3">
              <w:t>cpu</w:t>
            </w:r>
            <w:proofErr w:type="spellEnd"/>
          </w:p>
          <w:p w14:paraId="3F6922F1" w14:textId="77777777" w:rsidR="000B4489" w:rsidRPr="002904F3" w:rsidRDefault="000B4489" w:rsidP="008956F4">
            <w:pPr>
              <w:pStyle w:val="Code"/>
            </w:pPr>
            <w:r w:rsidRPr="002904F3">
              <w:t xml:space="preserve">  IPV4 primary address: </w:t>
            </w:r>
            <w:proofErr w:type="gramStart"/>
            <w:r w:rsidRPr="002904F3">
              <w:t>f:fea2:bdbe</w:t>
            </w:r>
            <w:proofErr w:type="gramEnd"/>
          </w:p>
          <w:p w14:paraId="3F6E439A" w14:textId="77777777" w:rsidR="000B4489" w:rsidRPr="002904F3" w:rsidRDefault="000B4489" w:rsidP="008956F4">
            <w:pPr>
              <w:pStyle w:val="Code"/>
            </w:pPr>
            <w:r w:rsidRPr="002904F3">
              <w:t>  IPV4 MTU: 1500</w:t>
            </w:r>
          </w:p>
          <w:p w14:paraId="042452CD" w14:textId="77777777" w:rsidR="000B4489" w:rsidRPr="002904F3" w:rsidRDefault="000B4489" w:rsidP="008956F4">
            <w:pPr>
              <w:pStyle w:val="Code"/>
            </w:pPr>
            <w:r w:rsidRPr="002904F3">
              <w:t>  IPV4 unicast RPF: disabled</w:t>
            </w:r>
          </w:p>
          <w:p w14:paraId="00892C83" w14:textId="77777777" w:rsidR="000B4489" w:rsidRPr="002904F3" w:rsidRDefault="000B4489" w:rsidP="008956F4">
            <w:pPr>
              <w:pStyle w:val="Code"/>
            </w:pPr>
            <w:r w:rsidRPr="002904F3">
              <w:t>  IPV6 link local address: fe80::</w:t>
            </w:r>
            <w:proofErr w:type="gramStart"/>
            <w:r w:rsidRPr="002904F3">
              <w:t>4212:e</w:t>
            </w:r>
            <w:proofErr w:type="gramEnd"/>
            <w:r w:rsidRPr="002904F3">
              <w:t>4</w:t>
            </w:r>
            <w:proofErr w:type="gramStart"/>
            <w:r w:rsidRPr="002904F3">
              <w:t>ff:fe</w:t>
            </w:r>
            <w:proofErr w:type="gramEnd"/>
            <w:r w:rsidRPr="002904F3">
              <w:t>00:2c4c</w:t>
            </w:r>
          </w:p>
          <w:p w14:paraId="297D4D3F" w14:textId="77777777" w:rsidR="000B4489" w:rsidRPr="002904F3" w:rsidRDefault="000B4489" w:rsidP="008956F4">
            <w:pPr>
              <w:pStyle w:val="Code"/>
            </w:pPr>
            <w:r w:rsidRPr="002904F3">
              <w:t xml:space="preserve">  IPV6 </w:t>
            </w:r>
            <w:proofErr w:type="gramStart"/>
            <w:r w:rsidRPr="002904F3">
              <w:t>unicast</w:t>
            </w:r>
            <w:proofErr w:type="gramEnd"/>
            <w:r w:rsidRPr="002904F3">
              <w:t xml:space="preserve"> addresses</w:t>
            </w:r>
            <w:proofErr w:type="gramStart"/>
            <w:r w:rsidRPr="002904F3">
              <w:t>:  2001:</w:t>
            </w:r>
            <w:proofErr w:type="gramEnd"/>
            <w:r w:rsidRPr="002904F3">
              <w:t>:1/64</w:t>
            </w:r>
          </w:p>
          <w:p w14:paraId="47093172" w14:textId="77777777" w:rsidR="000B4489" w:rsidRPr="002904F3" w:rsidRDefault="000B4489" w:rsidP="008956F4">
            <w:pPr>
              <w:pStyle w:val="Code"/>
            </w:pPr>
            <w:r w:rsidRPr="002904F3">
              <w:t xml:space="preserve">  IPV6 </w:t>
            </w:r>
            <w:proofErr w:type="gramStart"/>
            <w:r w:rsidRPr="002904F3">
              <w:t>mc solicited</w:t>
            </w:r>
            <w:proofErr w:type="gramEnd"/>
            <w:r w:rsidRPr="002904F3">
              <w:t xml:space="preserve"> addresses:  ff02::</w:t>
            </w:r>
            <w:proofErr w:type="gramStart"/>
            <w:r w:rsidRPr="002904F3">
              <w:t>1:ff</w:t>
            </w:r>
            <w:proofErr w:type="gramEnd"/>
            <w:r w:rsidRPr="002904F3">
              <w:t>00:2c4c</w:t>
            </w:r>
          </w:p>
          <w:p w14:paraId="46BAB34D" w14:textId="77777777" w:rsidR="000B4489" w:rsidRPr="002904F3" w:rsidRDefault="000B4489" w:rsidP="008956F4">
            <w:pPr>
              <w:pStyle w:val="Code"/>
            </w:pPr>
            <w:r w:rsidRPr="002904F3">
              <w:t>                                ff02::</w:t>
            </w:r>
            <w:proofErr w:type="gramStart"/>
            <w:r w:rsidRPr="002904F3">
              <w:t>1:ff</w:t>
            </w:r>
            <w:proofErr w:type="gramEnd"/>
            <w:r w:rsidRPr="002904F3">
              <w:t>00:1</w:t>
            </w:r>
          </w:p>
          <w:p w14:paraId="037D5AB5" w14:textId="77777777" w:rsidR="000B4489" w:rsidRPr="002904F3" w:rsidRDefault="000B4489" w:rsidP="008956F4">
            <w:pPr>
              <w:pStyle w:val="Code"/>
            </w:pPr>
            <w:r w:rsidRPr="002904F3">
              <w:t>  IPV6 MTU: 1500</w:t>
            </w:r>
          </w:p>
          <w:p w14:paraId="7B0D7B09" w14:textId="77777777" w:rsidR="000B4489" w:rsidRPr="002904F3" w:rsidRDefault="000B4489" w:rsidP="008956F4">
            <w:pPr>
              <w:pStyle w:val="Code"/>
            </w:pPr>
            <w:r w:rsidRPr="002904F3">
              <w:t>  IPV6 unicast RPF: disabled</w:t>
            </w:r>
          </w:p>
          <w:p w14:paraId="4F360BB1" w14:textId="77777777" w:rsidR="000B4489" w:rsidRPr="002904F3" w:rsidRDefault="000B4489" w:rsidP="008956F4">
            <w:pPr>
              <w:pStyle w:val="Code"/>
            </w:pPr>
            <w:r w:rsidRPr="002904F3">
              <w:t>  MPLS MTU: 1500</w:t>
            </w:r>
          </w:p>
          <w:p w14:paraId="676B7637" w14:textId="77777777" w:rsidR="000B4489" w:rsidRPr="002904F3" w:rsidRDefault="000B4489" w:rsidP="008956F4">
            <w:pPr>
              <w:pStyle w:val="Code"/>
            </w:pPr>
            <w:r w:rsidRPr="002904F3">
              <w:t>  ARP timeout: 14400sec</w:t>
            </w:r>
          </w:p>
          <w:p w14:paraId="20A311EB" w14:textId="77777777" w:rsidR="000B4489" w:rsidRPr="002904F3" w:rsidRDefault="000B4489" w:rsidP="008956F4">
            <w:pPr>
              <w:pStyle w:val="Code"/>
            </w:pPr>
            <w:r w:rsidRPr="002904F3">
              <w:t xml:space="preserve">  NDP timeout: 14400sec</w:t>
            </w:r>
          </w:p>
          <w:p w14:paraId="2AF33A77" w14:textId="77777777" w:rsidR="000B4489" w:rsidRPr="002904F3" w:rsidRDefault="000B4489" w:rsidP="008956F4">
            <w:pPr>
              <w:pStyle w:val="Code"/>
            </w:pPr>
          </w:p>
          <w:p w14:paraId="5016B5C1" w14:textId="77777777" w:rsidR="000B4489" w:rsidRPr="002904F3" w:rsidRDefault="000B4489" w:rsidP="008956F4">
            <w:pPr>
              <w:pStyle w:val="Code"/>
            </w:pPr>
            <w:r w:rsidRPr="002904F3">
              <w:t>Statistics</w:t>
            </w:r>
          </w:p>
          <w:p w14:paraId="124794BE" w14:textId="77777777" w:rsidR="000B4489" w:rsidRPr="002904F3" w:rsidRDefault="000B4489" w:rsidP="008956F4">
            <w:pPr>
              <w:pStyle w:val="Code"/>
            </w:pPr>
            <w:r w:rsidRPr="002904F3">
              <w:t xml:space="preserve">  Last clear counters</w:t>
            </w:r>
            <w:proofErr w:type="gramStart"/>
            <w:r w:rsidRPr="002904F3">
              <w:t>:  19</w:t>
            </w:r>
            <w:proofErr w:type="gramEnd"/>
            <w:r w:rsidRPr="002904F3">
              <w:t>min 29sec</w:t>
            </w:r>
          </w:p>
          <w:p w14:paraId="5F21F884" w14:textId="77777777" w:rsidR="000B4489" w:rsidRPr="002904F3" w:rsidRDefault="000B4489" w:rsidP="008956F4">
            <w:pPr>
              <w:pStyle w:val="Code"/>
            </w:pPr>
            <w:r w:rsidRPr="002904F3">
              <w:t xml:space="preserve">   Rx statistics                         Tx statistics</w:t>
            </w:r>
          </w:p>
          <w:p w14:paraId="3547C256" w14:textId="77777777" w:rsidR="000B4489" w:rsidRPr="002904F3" w:rsidRDefault="000B4489" w:rsidP="008956F4">
            <w:pPr>
              <w:pStyle w:val="Code"/>
            </w:pPr>
            <w:r w:rsidRPr="002904F3">
              <w:t xml:space="preserve">    Total bytes:       470649924756       Total bytes:       468326579292         </w:t>
            </w:r>
          </w:p>
          <w:p w14:paraId="1CF723AD" w14:textId="77777777" w:rsidR="000B4489" w:rsidRPr="002904F3" w:rsidRDefault="000B4489" w:rsidP="008956F4">
            <w:pPr>
              <w:pStyle w:val="Code"/>
            </w:pPr>
            <w:r w:rsidRPr="002904F3">
              <w:t xml:space="preserve">    Total packets:     1188509911         Total packets:     1182642877           </w:t>
            </w:r>
          </w:p>
          <w:p w14:paraId="502073CC" w14:textId="77777777" w:rsidR="000B4489" w:rsidRPr="002904F3" w:rsidRDefault="000B4489" w:rsidP="008956F4">
            <w:pPr>
              <w:pStyle w:val="Code"/>
            </w:pPr>
            <w:r w:rsidRPr="002904F3">
              <w:t xml:space="preserve">     IPv4:             1188509911         IPv4:              1182642877           </w:t>
            </w:r>
          </w:p>
          <w:p w14:paraId="08072BAF" w14:textId="77777777" w:rsidR="000B4489" w:rsidRPr="002904F3" w:rsidRDefault="000B4489" w:rsidP="008956F4">
            <w:pPr>
              <w:pStyle w:val="Code"/>
            </w:pPr>
            <w:r w:rsidRPr="002904F3">
              <w:t xml:space="preserve">     IPv6:             0                  IPv6:              0                    </w:t>
            </w:r>
          </w:p>
          <w:p w14:paraId="1623927F" w14:textId="77777777" w:rsidR="000B4489" w:rsidRPr="002904F3" w:rsidRDefault="000B4489" w:rsidP="008956F4">
            <w:pPr>
              <w:pStyle w:val="Code"/>
            </w:pPr>
            <w:r w:rsidRPr="002904F3">
              <w:t xml:space="preserve">     MPLS:             0                  MPLS:              0                    </w:t>
            </w:r>
          </w:p>
          <w:p w14:paraId="6DB7D545" w14:textId="77777777" w:rsidR="000B4489" w:rsidRPr="002904F3" w:rsidRDefault="000B4489" w:rsidP="008956F4">
            <w:pPr>
              <w:pStyle w:val="Code"/>
            </w:pPr>
            <w:r w:rsidRPr="002904F3">
              <w:t xml:space="preserve">     Other:            0                  Other:             0</w:t>
            </w:r>
          </w:p>
          <w:p w14:paraId="407DAEAE" w14:textId="77777777" w:rsidR="000B4489" w:rsidRPr="002904F3" w:rsidRDefault="000B4489" w:rsidP="008956F4">
            <w:pPr>
              <w:pStyle w:val="Code"/>
            </w:pPr>
            <w:r w:rsidRPr="002904F3">
              <w:t>       </w:t>
            </w:r>
          </w:p>
          <w:p w14:paraId="30A3115E" w14:textId="77777777" w:rsidR="000B4489" w:rsidRPr="002904F3" w:rsidRDefault="000B4489" w:rsidP="008956F4">
            <w:pPr>
              <w:pStyle w:val="Code"/>
            </w:pPr>
            <w:r w:rsidRPr="002904F3">
              <w:t>Physical port statistics</w:t>
            </w:r>
          </w:p>
          <w:p w14:paraId="7ADE19EA" w14:textId="77777777" w:rsidR="000B4489" w:rsidRPr="002904F3" w:rsidRDefault="000B4489" w:rsidP="008956F4">
            <w:pPr>
              <w:pStyle w:val="Code"/>
            </w:pPr>
            <w:r w:rsidRPr="002904F3">
              <w:t>   Rx statistics                         Tx statistics</w:t>
            </w:r>
          </w:p>
          <w:p w14:paraId="35950CE3" w14:textId="77777777" w:rsidR="000B4489" w:rsidRPr="002904F3" w:rsidRDefault="000B4489" w:rsidP="008956F4">
            <w:pPr>
              <w:pStyle w:val="Code"/>
            </w:pPr>
            <w:r w:rsidRPr="002904F3">
              <w:t xml:space="preserve">    Total bytes:       475404199200       Total bytes:       475404203600         </w:t>
            </w:r>
          </w:p>
          <w:p w14:paraId="321C2314" w14:textId="77777777" w:rsidR="000B4489" w:rsidRPr="002904F3" w:rsidRDefault="000B4489" w:rsidP="008956F4">
            <w:pPr>
              <w:pStyle w:val="Code"/>
            </w:pPr>
            <w:r w:rsidRPr="002904F3">
              <w:t xml:space="preserve">    Total packets:     1188510498         Total packets:     1188510509           </w:t>
            </w:r>
          </w:p>
          <w:p w14:paraId="7C7A7C18" w14:textId="77777777" w:rsidR="000B4489" w:rsidRPr="002904F3" w:rsidRDefault="000B4489" w:rsidP="008956F4">
            <w:pPr>
              <w:pStyle w:val="Code"/>
            </w:pPr>
            <w:r w:rsidRPr="002904F3">
              <w:t xml:space="preserve">    Average rate:      9.52 </w:t>
            </w:r>
            <w:proofErr w:type="spellStart"/>
            <w:r w:rsidRPr="002904F3">
              <w:t>gbps</w:t>
            </w:r>
            <w:proofErr w:type="spellEnd"/>
            <w:r w:rsidRPr="002904F3">
              <w:t xml:space="preserve">          Average rate:      9.52 </w:t>
            </w:r>
            <w:proofErr w:type="spellStart"/>
            <w:r w:rsidRPr="002904F3">
              <w:t>gbps</w:t>
            </w:r>
            <w:proofErr w:type="spellEnd"/>
            <w:r w:rsidRPr="002904F3">
              <w:t xml:space="preserve">            </w:t>
            </w:r>
          </w:p>
          <w:p w14:paraId="01F7B004" w14:textId="77777777" w:rsidR="000B4489" w:rsidRPr="002904F3" w:rsidRDefault="000B4489" w:rsidP="008956F4">
            <w:pPr>
              <w:pStyle w:val="Code"/>
            </w:pPr>
            <w:r w:rsidRPr="002904F3">
              <w:t xml:space="preserve">    Average packet rate: 2.97 </w:t>
            </w:r>
            <w:proofErr w:type="spellStart"/>
            <w:r w:rsidRPr="002904F3">
              <w:t>mpps</w:t>
            </w:r>
            <w:proofErr w:type="spellEnd"/>
            <w:r w:rsidRPr="002904F3">
              <w:t xml:space="preserve">        Average packet rate: 2.97 </w:t>
            </w:r>
            <w:proofErr w:type="spellStart"/>
            <w:r w:rsidRPr="002904F3">
              <w:t>mpps</w:t>
            </w:r>
            <w:proofErr w:type="spellEnd"/>
            <w:r w:rsidRPr="002904F3">
              <w:t xml:space="preserve">            </w:t>
            </w:r>
          </w:p>
          <w:p w14:paraId="16283058" w14:textId="77777777" w:rsidR="000B4489" w:rsidRPr="002904F3" w:rsidRDefault="000B4489" w:rsidP="008956F4">
            <w:pPr>
              <w:pStyle w:val="Code"/>
            </w:pPr>
            <w:r w:rsidRPr="002904F3">
              <w:t xml:space="preserve">    Received packets:    1188510498       Transmitted packets: 1188510509           </w:t>
            </w:r>
          </w:p>
          <w:p w14:paraId="1ED35DDD" w14:textId="77777777" w:rsidR="000B4489" w:rsidRPr="002904F3" w:rsidRDefault="000B4489" w:rsidP="008956F4">
            <w:pPr>
              <w:pStyle w:val="Code"/>
            </w:pPr>
            <w:r w:rsidRPr="002904F3">
              <w:t xml:space="preserve">     </w:t>
            </w:r>
            <w:proofErr w:type="spellStart"/>
            <w:r w:rsidRPr="002904F3">
              <w:t>Ucast</w:t>
            </w:r>
            <w:proofErr w:type="spellEnd"/>
            <w:r w:rsidRPr="002904F3">
              <w:t xml:space="preserve">:              1188510498       </w:t>
            </w:r>
            <w:proofErr w:type="spellStart"/>
            <w:r w:rsidRPr="002904F3">
              <w:t>Ucast</w:t>
            </w:r>
            <w:proofErr w:type="spellEnd"/>
            <w:r w:rsidRPr="002904F3">
              <w:t xml:space="preserve">:               1188510509           </w:t>
            </w:r>
          </w:p>
          <w:p w14:paraId="2DC4B31D" w14:textId="77777777" w:rsidR="000B4489" w:rsidRPr="002904F3" w:rsidRDefault="000B4489" w:rsidP="008956F4">
            <w:pPr>
              <w:pStyle w:val="Code"/>
            </w:pPr>
            <w:r w:rsidRPr="002904F3">
              <w:t xml:space="preserve">     </w:t>
            </w:r>
            <w:proofErr w:type="spellStart"/>
            <w:r w:rsidRPr="002904F3">
              <w:t>Mcast</w:t>
            </w:r>
            <w:proofErr w:type="spellEnd"/>
            <w:r w:rsidRPr="002904F3">
              <w:t xml:space="preserve">:              0                </w:t>
            </w:r>
            <w:proofErr w:type="spellStart"/>
            <w:r w:rsidRPr="002904F3">
              <w:t>Mcast</w:t>
            </w:r>
            <w:proofErr w:type="spellEnd"/>
            <w:r w:rsidRPr="002904F3">
              <w:t xml:space="preserve">:               0                    </w:t>
            </w:r>
          </w:p>
          <w:p w14:paraId="6E18327A" w14:textId="77777777" w:rsidR="000B4489" w:rsidRPr="002904F3" w:rsidRDefault="000B4489" w:rsidP="008956F4">
            <w:pPr>
              <w:pStyle w:val="Code"/>
            </w:pPr>
            <w:r w:rsidRPr="002904F3">
              <w:t xml:space="preserve">     </w:t>
            </w:r>
            <w:proofErr w:type="spellStart"/>
            <w:r w:rsidRPr="002904F3">
              <w:t>Bcast</w:t>
            </w:r>
            <w:proofErr w:type="spellEnd"/>
            <w:r w:rsidRPr="002904F3">
              <w:t xml:space="preserve">:              0                </w:t>
            </w:r>
            <w:proofErr w:type="spellStart"/>
            <w:r w:rsidRPr="002904F3">
              <w:t>Bcast</w:t>
            </w:r>
            <w:proofErr w:type="spellEnd"/>
            <w:r w:rsidRPr="002904F3">
              <w:t xml:space="preserve">:               0                    </w:t>
            </w:r>
          </w:p>
          <w:p w14:paraId="31557572" w14:textId="77777777" w:rsidR="000B4489" w:rsidRPr="002904F3" w:rsidRDefault="000B4489" w:rsidP="008956F4">
            <w:pPr>
              <w:pStyle w:val="Code"/>
            </w:pPr>
            <w:r w:rsidRPr="002904F3">
              <w:lastRenderedPageBreak/>
              <w:t xml:space="preserve">     Control:            0                Control:             0                    </w:t>
            </w:r>
          </w:p>
          <w:p w14:paraId="36876B75" w14:textId="77777777" w:rsidR="000B4489" w:rsidRPr="002904F3" w:rsidRDefault="000B4489" w:rsidP="008956F4">
            <w:pPr>
              <w:pStyle w:val="Code"/>
            </w:pPr>
            <w:r w:rsidRPr="002904F3">
              <w:t xml:space="preserve">     </w:t>
            </w:r>
            <w:r w:rsidRPr="00CF74BD">
              <w:t>P</w:t>
            </w:r>
            <w:r>
              <w:t>ause</w:t>
            </w:r>
            <w:r w:rsidRPr="00CF74BD">
              <w:t>:              0</w:t>
            </w:r>
            <w:r w:rsidRPr="002904F3">
              <w:t xml:space="preserve"> </w:t>
            </w:r>
            <w:r>
              <w:t xml:space="preserve">               </w:t>
            </w:r>
            <w:r w:rsidRPr="00CF74BD">
              <w:t>P</w:t>
            </w:r>
            <w:r>
              <w:t>ause</w:t>
            </w:r>
            <w:r w:rsidRPr="00CF74BD">
              <w:t>:               0</w:t>
            </w:r>
          </w:p>
          <w:p w14:paraId="04324791" w14:textId="77777777" w:rsidR="000B4489" w:rsidRPr="002904F3" w:rsidRDefault="000B4489" w:rsidP="008956F4">
            <w:pPr>
              <w:pStyle w:val="Code"/>
            </w:pPr>
            <w:r w:rsidRPr="002904F3">
              <w:t xml:space="preserve">    Error packets:       0                Error packets:       0                    </w:t>
            </w:r>
          </w:p>
          <w:p w14:paraId="17F033E9" w14:textId="77777777" w:rsidR="000B4489" w:rsidRPr="002904F3" w:rsidRDefault="000B4489" w:rsidP="008956F4">
            <w:pPr>
              <w:pStyle w:val="Code"/>
            </w:pPr>
            <w:r w:rsidRPr="002904F3">
              <w:t xml:space="preserve">     CRC errors:         0                    </w:t>
            </w:r>
          </w:p>
          <w:p w14:paraId="750427E4" w14:textId="77777777" w:rsidR="000B4489" w:rsidRPr="002904F3" w:rsidRDefault="000B4489" w:rsidP="008956F4">
            <w:pPr>
              <w:pStyle w:val="Code"/>
            </w:pPr>
            <w:r w:rsidRPr="002904F3">
              <w:t xml:space="preserve">     Runts:              0                    </w:t>
            </w:r>
          </w:p>
          <w:p w14:paraId="3B7B4326" w14:textId="77777777" w:rsidR="000B4489" w:rsidRPr="002904F3" w:rsidRDefault="000B4489" w:rsidP="008956F4">
            <w:pPr>
              <w:pStyle w:val="Code"/>
            </w:pPr>
            <w:r w:rsidRPr="002904F3">
              <w:t xml:space="preserve">     Giants:             0                    </w:t>
            </w:r>
          </w:p>
          <w:p w14:paraId="02CBE33F" w14:textId="77777777" w:rsidR="000B4489" w:rsidRPr="002904F3" w:rsidRDefault="000B4489" w:rsidP="008956F4">
            <w:pPr>
              <w:pStyle w:val="Code"/>
            </w:pPr>
            <w:r w:rsidRPr="002904F3">
              <w:t xml:space="preserve">     Ignored:            0                    </w:t>
            </w:r>
          </w:p>
          <w:p w14:paraId="62D9A494" w14:textId="77777777" w:rsidR="000B4489" w:rsidRPr="002904F3" w:rsidRDefault="000B4489" w:rsidP="008956F4">
            <w:pPr>
              <w:pStyle w:val="Code"/>
            </w:pPr>
            <w:r w:rsidRPr="002904F3">
              <w:t xml:space="preserve">    Discard packets:     0                    </w:t>
            </w:r>
          </w:p>
          <w:p w14:paraId="528BA08D" w14:textId="77777777" w:rsidR="000B4489" w:rsidRPr="002904F3" w:rsidRDefault="000B4489" w:rsidP="008956F4">
            <w:pPr>
              <w:pStyle w:val="Code"/>
            </w:pPr>
            <w:r w:rsidRPr="002904F3">
              <w:t xml:space="preserve">     MAC filtered:       0                    </w:t>
            </w:r>
          </w:p>
          <w:p w14:paraId="519B2972" w14:textId="77777777" w:rsidR="000B4489" w:rsidRPr="002904F3" w:rsidRDefault="000B4489" w:rsidP="008956F4">
            <w:pPr>
              <w:pStyle w:val="Code"/>
            </w:pPr>
            <w:r w:rsidRPr="002904F3">
              <w:t xml:space="preserve">     FIFO drop:          0</w:t>
            </w:r>
          </w:p>
          <w:p w14:paraId="4891EDA7" w14:textId="77777777" w:rsidR="000B4489" w:rsidRPr="002904F3" w:rsidRDefault="000B4489" w:rsidP="008956F4">
            <w:pPr>
              <w:pStyle w:val="Code"/>
            </w:pPr>
          </w:p>
        </w:tc>
      </w:tr>
    </w:tbl>
    <w:p w14:paraId="22C569D9" w14:textId="77777777" w:rsidR="000B4489" w:rsidRDefault="000B4489" w:rsidP="000B4489"/>
    <w:tbl>
      <w:tblPr>
        <w:tblW w:w="0" w:type="auto"/>
        <w:tblLayout w:type="fixed"/>
        <w:tblCellMar>
          <w:left w:w="62" w:type="dxa"/>
          <w:right w:w="62" w:type="dxa"/>
        </w:tblCellMar>
        <w:tblLook w:val="0000" w:firstRow="0" w:lastRow="0" w:firstColumn="0" w:lastColumn="0" w:noHBand="0" w:noVBand="0"/>
      </w:tblPr>
      <w:tblGrid>
        <w:gridCol w:w="9270"/>
      </w:tblGrid>
      <w:tr w:rsidR="000B4489" w:rsidRPr="002904F3" w14:paraId="0210F3D2" w14:textId="77777777" w:rsidTr="007D26F4">
        <w:tc>
          <w:tcPr>
            <w:tcW w:w="927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A7A5D9C" w14:textId="77777777" w:rsidR="000B4489" w:rsidRPr="002904F3" w:rsidRDefault="000B4489" w:rsidP="00995202">
            <w:pPr>
              <w:pStyle w:val="CLITableBody"/>
            </w:pPr>
            <w:r w:rsidRPr="002904F3">
              <w:t>This example shows a physical Ethernet interface with LACP enabled on the aggregator:</w:t>
            </w:r>
          </w:p>
          <w:p w14:paraId="1365F0DB" w14:textId="77777777" w:rsidR="000B4489" w:rsidRPr="002904F3" w:rsidRDefault="000B4489" w:rsidP="008956F4">
            <w:pPr>
              <w:pStyle w:val="Code"/>
            </w:pPr>
            <w:r>
              <w:t>exaware</w:t>
            </w:r>
            <w:r w:rsidRPr="002904F3">
              <w:t># show interface x-eth 0/</w:t>
            </w:r>
            <w:r>
              <w:t>0</w:t>
            </w:r>
            <w:r w:rsidRPr="002904F3">
              <w:t>/</w:t>
            </w:r>
            <w:r>
              <w:t>2</w:t>
            </w:r>
            <w:r w:rsidRPr="002904F3">
              <w:t xml:space="preserve"> </w:t>
            </w:r>
            <w:r>
              <w:t>detail</w:t>
            </w:r>
          </w:p>
          <w:p w14:paraId="48D5CA77" w14:textId="77777777" w:rsidR="000B4489" w:rsidRPr="002904F3" w:rsidRDefault="000B4489" w:rsidP="008956F4">
            <w:pPr>
              <w:pStyle w:val="Code"/>
            </w:pPr>
            <w:r w:rsidRPr="002904F3">
              <w:t>interface x-eth 0/</w:t>
            </w:r>
            <w:r>
              <w:t>0</w:t>
            </w:r>
            <w:r w:rsidRPr="002904F3">
              <w:t>/</w:t>
            </w:r>
            <w:r>
              <w:t>2</w:t>
            </w:r>
          </w:p>
          <w:p w14:paraId="4CC506F4" w14:textId="77777777" w:rsidR="000B4489" w:rsidRPr="002904F3" w:rsidRDefault="000B4489" w:rsidP="008956F4">
            <w:pPr>
              <w:pStyle w:val="Code"/>
            </w:pPr>
            <w:r w:rsidRPr="002904F3">
              <w:t> Oper-state: up</w:t>
            </w:r>
          </w:p>
          <w:p w14:paraId="3DA8A2AC" w14:textId="77777777" w:rsidR="000B4489" w:rsidRPr="002904F3" w:rsidRDefault="000B4489" w:rsidP="008956F4">
            <w:pPr>
              <w:pStyle w:val="Code"/>
            </w:pPr>
            <w:r w:rsidRPr="002904F3">
              <w:t xml:space="preserve">Aggregated in </w:t>
            </w:r>
            <w:proofErr w:type="spellStart"/>
            <w:r w:rsidRPr="002904F3">
              <w:t>agg</w:t>
            </w:r>
            <w:proofErr w:type="spellEnd"/>
            <w:r w:rsidRPr="002904F3">
              <w:t>-eth 5, LACP-state: up</w:t>
            </w:r>
          </w:p>
          <w:p w14:paraId="097566C5" w14:textId="77777777" w:rsidR="000B4489" w:rsidRPr="002904F3" w:rsidRDefault="000B4489" w:rsidP="008956F4">
            <w:pPr>
              <w:pStyle w:val="Code"/>
            </w:pPr>
            <w:r w:rsidRPr="002904F3">
              <w:t>Link up delay: disabled</w:t>
            </w:r>
          </w:p>
          <w:p w14:paraId="77F45593" w14:textId="77777777" w:rsidR="000B4489" w:rsidRPr="002904F3" w:rsidRDefault="000B4489" w:rsidP="008956F4">
            <w:pPr>
              <w:pStyle w:val="Code"/>
            </w:pPr>
            <w:r w:rsidRPr="002904F3">
              <w:t>Link down delay: disabled</w:t>
            </w:r>
          </w:p>
          <w:p w14:paraId="7383E993" w14:textId="77777777" w:rsidR="000B4489" w:rsidRPr="002904F3" w:rsidRDefault="000B4489" w:rsidP="008956F4">
            <w:pPr>
              <w:pStyle w:val="Code"/>
            </w:pPr>
            <w:r w:rsidRPr="002904F3">
              <w:t>MPLS: disabled</w:t>
            </w:r>
          </w:p>
          <w:p w14:paraId="26A4B24D" w14:textId="77777777" w:rsidR="000B4489" w:rsidRPr="002904F3" w:rsidRDefault="000B4489" w:rsidP="008956F4">
            <w:pPr>
              <w:pStyle w:val="Code"/>
            </w:pPr>
            <w:r w:rsidRPr="002904F3">
              <w:t>Interface index: 0x2000fff   SNMP ifIndex: 0x2000000</w:t>
            </w:r>
          </w:p>
          <w:p w14:paraId="1758FE3B" w14:textId="77777777" w:rsidR="000B4489" w:rsidRPr="002904F3" w:rsidRDefault="000B4489" w:rsidP="008956F4">
            <w:pPr>
              <w:pStyle w:val="Code"/>
            </w:pPr>
            <w:r w:rsidRPr="002904F3">
              <w:t>Layer 1 Parameters</w:t>
            </w:r>
          </w:p>
          <w:p w14:paraId="4C1DD122" w14:textId="77777777" w:rsidR="000B4489" w:rsidRDefault="000B4489" w:rsidP="008956F4">
            <w:pPr>
              <w:pStyle w:val="Code"/>
            </w:pPr>
            <w:r w:rsidRPr="002904F3">
              <w:t xml:space="preserve">  Link capabilities: 10G</w:t>
            </w:r>
            <w:r>
              <w:t xml:space="preserve"> 100G</w:t>
            </w:r>
          </w:p>
          <w:p w14:paraId="2EECEBEE" w14:textId="77777777" w:rsidR="000B4489" w:rsidRDefault="000B4489" w:rsidP="008956F4">
            <w:pPr>
              <w:pStyle w:val="Code"/>
            </w:pPr>
            <w:r>
              <w:t xml:space="preserve">  Link Speed: 100G</w:t>
            </w:r>
          </w:p>
          <w:p w14:paraId="5223D67D" w14:textId="77777777" w:rsidR="000B4489" w:rsidRPr="002904F3" w:rsidRDefault="000B4489" w:rsidP="008956F4">
            <w:pPr>
              <w:pStyle w:val="Code"/>
            </w:pPr>
            <w:r>
              <w:t xml:space="preserve">  </w:t>
            </w:r>
            <w:proofErr w:type="spellStart"/>
            <w:r>
              <w:t>Fec</w:t>
            </w:r>
            <w:proofErr w:type="spellEnd"/>
            <w:r>
              <w:t xml:space="preserve"> mode: cl91</w:t>
            </w:r>
          </w:p>
          <w:p w14:paraId="43E848C2" w14:textId="77777777" w:rsidR="000B4489" w:rsidRPr="00DE4F1D" w:rsidRDefault="000B4489" w:rsidP="008956F4">
            <w:pPr>
              <w:pStyle w:val="Code"/>
            </w:pPr>
            <w:r>
              <w:t xml:space="preserve">  </w:t>
            </w:r>
            <w:r w:rsidRPr="00DE4F1D">
              <w:t>Flow control: disabled</w:t>
            </w:r>
          </w:p>
          <w:p w14:paraId="413C2207" w14:textId="77777777" w:rsidR="000B4489" w:rsidRPr="002904F3" w:rsidRDefault="000B4489" w:rsidP="008956F4">
            <w:pPr>
              <w:pStyle w:val="Code"/>
            </w:pPr>
            <w:r w:rsidRPr="002904F3">
              <w:t>Layer 2 Parameters</w:t>
            </w:r>
          </w:p>
          <w:p w14:paraId="3AF2416E" w14:textId="77777777" w:rsidR="000B4489" w:rsidRPr="002904F3" w:rsidRDefault="000B4489" w:rsidP="008956F4">
            <w:pPr>
              <w:pStyle w:val="Code"/>
            </w:pPr>
            <w:r w:rsidRPr="002904F3">
              <w:t>  MAC address: 00:0</w:t>
            </w:r>
            <w:proofErr w:type="gramStart"/>
            <w:r w:rsidRPr="002904F3">
              <w:t>c:29:89:09</w:t>
            </w:r>
            <w:proofErr w:type="gramEnd"/>
            <w:r w:rsidRPr="002904F3">
              <w:t>:fe</w:t>
            </w:r>
          </w:p>
          <w:p w14:paraId="7AC4FF76" w14:textId="77777777" w:rsidR="000B4489" w:rsidRPr="002904F3" w:rsidRDefault="000B4489" w:rsidP="008956F4">
            <w:pPr>
              <w:pStyle w:val="Code"/>
            </w:pPr>
            <w:r w:rsidRPr="002904F3">
              <w:t xml:space="preserve">  L2 MTU: 1518 bytes      Encapsulation: Ethernet II</w:t>
            </w:r>
          </w:p>
          <w:p w14:paraId="72893E49" w14:textId="77777777" w:rsidR="000B4489" w:rsidRPr="002904F3" w:rsidRDefault="000B4489" w:rsidP="008956F4">
            <w:pPr>
              <w:pStyle w:val="Code"/>
            </w:pPr>
            <w:r w:rsidRPr="002904F3">
              <w:t xml:space="preserve">  Link capabilities: 10G-Base</w:t>
            </w:r>
          </w:p>
          <w:p w14:paraId="1627706E" w14:textId="77777777" w:rsidR="000B4489" w:rsidRPr="002904F3" w:rsidRDefault="000B4489" w:rsidP="008956F4">
            <w:pPr>
              <w:pStyle w:val="Code"/>
            </w:pPr>
            <w:r w:rsidRPr="0048777E">
              <w:t xml:space="preserve">  LLDP: disable</w:t>
            </w:r>
          </w:p>
        </w:tc>
      </w:tr>
    </w:tbl>
    <w:p w14:paraId="5F667A2E" w14:textId="77777777" w:rsidR="000B4489" w:rsidRDefault="000B4489" w:rsidP="000B4489"/>
    <w:p w14:paraId="796A2E12" w14:textId="77777777" w:rsidR="000B4489" w:rsidRDefault="000B4489" w:rsidP="000B4489">
      <w:pPr>
        <w:spacing w:before="0" w:after="160"/>
      </w:pPr>
      <w:r>
        <w:br w:type="page"/>
      </w:r>
    </w:p>
    <w:tbl>
      <w:tblPr>
        <w:tblW w:w="0" w:type="auto"/>
        <w:tblLayout w:type="fixed"/>
        <w:tblCellMar>
          <w:left w:w="62" w:type="dxa"/>
          <w:right w:w="62" w:type="dxa"/>
        </w:tblCellMar>
        <w:tblLook w:val="0000" w:firstRow="0" w:lastRow="0" w:firstColumn="0" w:lastColumn="0" w:noHBand="0" w:noVBand="0"/>
      </w:tblPr>
      <w:tblGrid>
        <w:gridCol w:w="9270"/>
      </w:tblGrid>
      <w:tr w:rsidR="000B4489" w:rsidRPr="002904F3" w14:paraId="52848A9D" w14:textId="77777777" w:rsidTr="007D26F4">
        <w:tc>
          <w:tcPr>
            <w:tcW w:w="927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7666F1" w14:textId="77777777" w:rsidR="000B4489" w:rsidRPr="002904F3" w:rsidRDefault="000B4489" w:rsidP="00995202">
            <w:pPr>
              <w:pStyle w:val="CLITableBody"/>
            </w:pPr>
            <w:r w:rsidRPr="002904F3">
              <w:lastRenderedPageBreak/>
              <w:t>This example shows a</w:t>
            </w:r>
            <w:r>
              <w:t xml:space="preserve"> sub-interface</w:t>
            </w:r>
            <w:r w:rsidRPr="002904F3">
              <w:t>:</w:t>
            </w:r>
          </w:p>
          <w:p w14:paraId="4E5815E0" w14:textId="77777777" w:rsidR="000B4489" w:rsidRPr="002904F3" w:rsidRDefault="000B4489" w:rsidP="008956F4">
            <w:pPr>
              <w:pStyle w:val="Code"/>
            </w:pPr>
            <w:r>
              <w:t>exaware</w:t>
            </w:r>
            <w:r w:rsidRPr="002904F3">
              <w:t># show interface x-eth 0/1/5.6</w:t>
            </w:r>
            <w:r>
              <w:t xml:space="preserve"> detail</w:t>
            </w:r>
          </w:p>
          <w:p w14:paraId="244C02A0" w14:textId="77777777" w:rsidR="000B4489" w:rsidRPr="002904F3" w:rsidRDefault="000B4489" w:rsidP="008956F4">
            <w:pPr>
              <w:pStyle w:val="Code"/>
            </w:pPr>
            <w:r w:rsidRPr="002904F3">
              <w:t>interface x-eth 0/1/5.6</w:t>
            </w:r>
          </w:p>
          <w:p w14:paraId="130D7C36" w14:textId="77777777" w:rsidR="000B4489" w:rsidRPr="002904F3" w:rsidRDefault="000B4489" w:rsidP="008956F4">
            <w:pPr>
              <w:pStyle w:val="Code"/>
            </w:pPr>
            <w:r w:rsidRPr="002904F3">
              <w:t xml:space="preserve"> Oper-state: up</w:t>
            </w:r>
          </w:p>
          <w:p w14:paraId="0762CD0E" w14:textId="77777777" w:rsidR="000B4489" w:rsidRPr="002904F3" w:rsidRDefault="000B4489" w:rsidP="008956F4">
            <w:pPr>
              <w:pStyle w:val="Code"/>
            </w:pPr>
            <w:r w:rsidRPr="002904F3">
              <w:t xml:space="preserve"> Link up delay: disabled</w:t>
            </w:r>
          </w:p>
          <w:p w14:paraId="746156B8" w14:textId="77777777" w:rsidR="000B4489" w:rsidRPr="002904F3" w:rsidRDefault="000B4489" w:rsidP="008956F4">
            <w:pPr>
              <w:pStyle w:val="Code"/>
            </w:pPr>
            <w:r w:rsidRPr="002904F3">
              <w:t xml:space="preserve"> Link down delay: disabled</w:t>
            </w:r>
          </w:p>
          <w:p w14:paraId="5548B95E" w14:textId="77777777" w:rsidR="000B4489" w:rsidRPr="002904F3" w:rsidRDefault="000B4489" w:rsidP="008956F4">
            <w:pPr>
              <w:pStyle w:val="Code"/>
            </w:pPr>
            <w:r w:rsidRPr="002904F3">
              <w:t xml:space="preserve"> Interface index: 0x2045fff   SNMP ifIndex: 0x6045000</w:t>
            </w:r>
          </w:p>
          <w:p w14:paraId="61FC33F9" w14:textId="77777777" w:rsidR="000B4489" w:rsidRPr="002904F3" w:rsidRDefault="000B4489" w:rsidP="008956F4">
            <w:pPr>
              <w:pStyle w:val="Code"/>
            </w:pPr>
            <w:r w:rsidRPr="002904F3">
              <w:t xml:space="preserve"> Layer 2 Parameters</w:t>
            </w:r>
          </w:p>
          <w:p w14:paraId="2362B5B8" w14:textId="77777777" w:rsidR="000B4489" w:rsidRPr="002904F3" w:rsidRDefault="000B4489" w:rsidP="008956F4">
            <w:pPr>
              <w:pStyle w:val="Code"/>
            </w:pPr>
            <w:r w:rsidRPr="002904F3">
              <w:t xml:space="preserve">  MAC address: </w:t>
            </w:r>
            <w:proofErr w:type="gramStart"/>
            <w:r w:rsidRPr="002904F3">
              <w:t>40:12:e</w:t>
            </w:r>
            <w:proofErr w:type="gramEnd"/>
            <w:r w:rsidRPr="002904F3">
              <w:t>4:00:00:1d</w:t>
            </w:r>
          </w:p>
          <w:p w14:paraId="1CE21AA7" w14:textId="77777777" w:rsidR="000B4489" w:rsidRPr="002904F3" w:rsidRDefault="000B4489" w:rsidP="008956F4">
            <w:pPr>
              <w:pStyle w:val="Code"/>
            </w:pPr>
            <w:r w:rsidRPr="002904F3">
              <w:t xml:space="preserve">  L2 MTU: 9200 Bytes      Encapsulation: Ethernet II</w:t>
            </w:r>
          </w:p>
          <w:p w14:paraId="29254519" w14:textId="77777777" w:rsidR="000B4489" w:rsidRPr="002904F3" w:rsidRDefault="000B4489" w:rsidP="008956F4">
            <w:pPr>
              <w:pStyle w:val="Code"/>
            </w:pPr>
            <w:r w:rsidRPr="002904F3">
              <w:t xml:space="preserve">  Link capabilities: 10G-Base</w:t>
            </w:r>
          </w:p>
          <w:p w14:paraId="15D88E0D" w14:textId="77777777" w:rsidR="000B4489" w:rsidRPr="002904F3" w:rsidRDefault="000B4489" w:rsidP="008956F4">
            <w:pPr>
              <w:pStyle w:val="Code"/>
            </w:pPr>
            <w:r w:rsidRPr="002904F3">
              <w:t xml:space="preserve"> Layer 3 Parameters</w:t>
            </w:r>
          </w:p>
          <w:p w14:paraId="2FCE4484" w14:textId="77777777" w:rsidR="000B4489" w:rsidRPr="002904F3" w:rsidRDefault="000B4489" w:rsidP="008956F4">
            <w:pPr>
              <w:pStyle w:val="Code"/>
            </w:pPr>
            <w:r w:rsidRPr="002904F3">
              <w:t xml:space="preserve">  VRF name: </w:t>
            </w:r>
            <w:proofErr w:type="gramStart"/>
            <w:r w:rsidRPr="002904F3">
              <w:t>default  VRF</w:t>
            </w:r>
            <w:proofErr w:type="gramEnd"/>
            <w:r w:rsidRPr="002904F3">
              <w:t xml:space="preserve"> ID: 0</w:t>
            </w:r>
          </w:p>
          <w:p w14:paraId="172753D9" w14:textId="77777777" w:rsidR="000B4489" w:rsidRPr="002904F3" w:rsidRDefault="000B4489" w:rsidP="008956F4">
            <w:pPr>
              <w:pStyle w:val="Code"/>
            </w:pPr>
            <w:r w:rsidRPr="002904F3">
              <w:t xml:space="preserve">  IPv4 primary address: 50.50.</w:t>
            </w:r>
            <w:proofErr w:type="gramStart"/>
            <w:r w:rsidRPr="002904F3">
              <w:t>50.3</w:t>
            </w:r>
            <w:proofErr w:type="gramEnd"/>
            <w:r w:rsidRPr="002904F3">
              <w:t>/24</w:t>
            </w:r>
          </w:p>
          <w:p w14:paraId="5AC861C7" w14:textId="77777777" w:rsidR="000B4489" w:rsidRPr="002904F3" w:rsidRDefault="000B4489" w:rsidP="008956F4">
            <w:pPr>
              <w:pStyle w:val="Code"/>
            </w:pPr>
            <w:r w:rsidRPr="002904F3">
              <w:t xml:space="preserve">  IPv4 MTU: 9200 Bytes</w:t>
            </w:r>
          </w:p>
          <w:p w14:paraId="545C071A" w14:textId="77777777" w:rsidR="000B4489" w:rsidRPr="002904F3" w:rsidRDefault="000B4489" w:rsidP="008956F4">
            <w:pPr>
              <w:pStyle w:val="Code"/>
            </w:pPr>
            <w:r w:rsidRPr="002904F3">
              <w:t xml:space="preserve">  IPv4 unicast RPF: disabled</w:t>
            </w:r>
          </w:p>
          <w:p w14:paraId="69895B4A" w14:textId="77777777" w:rsidR="000B4489" w:rsidRPr="002904F3" w:rsidRDefault="000B4489" w:rsidP="008956F4">
            <w:pPr>
              <w:pStyle w:val="Code"/>
            </w:pPr>
            <w:r w:rsidRPr="002904F3">
              <w:t xml:space="preserve">  ICMPv4: disabled</w:t>
            </w:r>
          </w:p>
          <w:p w14:paraId="558026D5" w14:textId="77777777" w:rsidR="000B4489" w:rsidRPr="002904F3" w:rsidRDefault="000B4489" w:rsidP="008956F4">
            <w:pPr>
              <w:pStyle w:val="Code"/>
            </w:pPr>
            <w:r w:rsidRPr="002904F3">
              <w:t xml:space="preserve">  Handling of IP options: to-</w:t>
            </w:r>
            <w:proofErr w:type="spellStart"/>
            <w:r w:rsidRPr="002904F3">
              <w:t>cpu</w:t>
            </w:r>
            <w:proofErr w:type="spellEnd"/>
          </w:p>
          <w:p w14:paraId="305EAA5F" w14:textId="77777777" w:rsidR="000B4489" w:rsidRPr="002904F3" w:rsidRDefault="000B4489" w:rsidP="008956F4">
            <w:pPr>
              <w:pStyle w:val="Code"/>
            </w:pPr>
            <w:r w:rsidRPr="002904F3">
              <w:t xml:space="preserve">  IPv6 link local address: fe80::</w:t>
            </w:r>
            <w:proofErr w:type="gramStart"/>
            <w:r w:rsidRPr="002904F3">
              <w:t>4212:e</w:t>
            </w:r>
            <w:proofErr w:type="gramEnd"/>
            <w:r w:rsidRPr="002904F3">
              <w:t>4</w:t>
            </w:r>
            <w:proofErr w:type="gramStart"/>
            <w:r w:rsidRPr="002904F3">
              <w:t>ff:fe</w:t>
            </w:r>
            <w:proofErr w:type="gramEnd"/>
            <w:r w:rsidRPr="002904F3">
              <w:t>00:2c4c</w:t>
            </w:r>
          </w:p>
          <w:p w14:paraId="3ABAD50E" w14:textId="77777777" w:rsidR="000B4489" w:rsidRPr="002904F3" w:rsidRDefault="000B4489" w:rsidP="008956F4">
            <w:pPr>
              <w:pStyle w:val="Code"/>
            </w:pPr>
            <w:r w:rsidRPr="002904F3">
              <w:t xml:space="preserve">  IPv6 unicast addresses</w:t>
            </w:r>
            <w:proofErr w:type="gramStart"/>
            <w:r w:rsidRPr="002904F3">
              <w:t>:  2001:</w:t>
            </w:r>
            <w:proofErr w:type="gramEnd"/>
            <w:r w:rsidRPr="002904F3">
              <w:t>:1/64</w:t>
            </w:r>
          </w:p>
          <w:p w14:paraId="2C8C4C0F" w14:textId="77777777" w:rsidR="000B4489" w:rsidRPr="002904F3" w:rsidRDefault="000B4489" w:rsidP="008956F4">
            <w:pPr>
              <w:pStyle w:val="Code"/>
            </w:pPr>
            <w:r w:rsidRPr="002904F3">
              <w:t xml:space="preserve">  IPv6 mc solicited addresses:  ff02::</w:t>
            </w:r>
            <w:proofErr w:type="gramStart"/>
            <w:r w:rsidRPr="002904F3">
              <w:t>1:ff</w:t>
            </w:r>
            <w:proofErr w:type="gramEnd"/>
            <w:r w:rsidRPr="002904F3">
              <w:t>00:2c4c</w:t>
            </w:r>
          </w:p>
          <w:p w14:paraId="1D4EAA5A" w14:textId="77777777" w:rsidR="000B4489" w:rsidRPr="002904F3" w:rsidRDefault="000B4489" w:rsidP="008956F4">
            <w:pPr>
              <w:pStyle w:val="Code"/>
            </w:pPr>
            <w:r w:rsidRPr="002904F3">
              <w:t xml:space="preserve">                                ff02::</w:t>
            </w:r>
            <w:proofErr w:type="gramStart"/>
            <w:r w:rsidRPr="002904F3">
              <w:t>1:ff</w:t>
            </w:r>
            <w:proofErr w:type="gramEnd"/>
            <w:r w:rsidRPr="002904F3">
              <w:t>00:1</w:t>
            </w:r>
          </w:p>
          <w:p w14:paraId="6DE9FC6F" w14:textId="77777777" w:rsidR="000B4489" w:rsidRPr="002904F3" w:rsidRDefault="000B4489" w:rsidP="008956F4">
            <w:pPr>
              <w:pStyle w:val="Code"/>
            </w:pPr>
            <w:r w:rsidRPr="002904F3">
              <w:t xml:space="preserve">  IPv6 MTU: 9200 Bytes</w:t>
            </w:r>
          </w:p>
          <w:p w14:paraId="448621F0" w14:textId="77777777" w:rsidR="000B4489" w:rsidRPr="002904F3" w:rsidRDefault="000B4489" w:rsidP="008956F4">
            <w:pPr>
              <w:pStyle w:val="Code"/>
            </w:pPr>
            <w:r w:rsidRPr="002904F3">
              <w:t xml:space="preserve">  IPv6 unicast RPF: disabled</w:t>
            </w:r>
          </w:p>
          <w:p w14:paraId="68D0D884" w14:textId="77777777" w:rsidR="000B4489" w:rsidRPr="002904F3" w:rsidRDefault="000B4489" w:rsidP="008956F4">
            <w:pPr>
              <w:pStyle w:val="Code"/>
            </w:pPr>
            <w:r w:rsidRPr="002904F3">
              <w:t xml:space="preserve">  ICMPv6: disabled</w:t>
            </w:r>
          </w:p>
          <w:p w14:paraId="2F0F221C" w14:textId="77777777" w:rsidR="000B4489" w:rsidRPr="002904F3" w:rsidRDefault="000B4489" w:rsidP="008956F4">
            <w:pPr>
              <w:pStyle w:val="Code"/>
            </w:pPr>
            <w:r w:rsidRPr="002904F3">
              <w:t xml:space="preserve">  Handling of </w:t>
            </w:r>
            <w:proofErr w:type="gramStart"/>
            <w:r w:rsidRPr="002904F3">
              <w:t>hop by hop</w:t>
            </w:r>
            <w:proofErr w:type="gramEnd"/>
            <w:r w:rsidRPr="002904F3">
              <w:t xml:space="preserve"> option extension header: to-</w:t>
            </w:r>
            <w:proofErr w:type="spellStart"/>
            <w:r w:rsidRPr="002904F3">
              <w:t>cpu</w:t>
            </w:r>
            <w:proofErr w:type="spellEnd"/>
          </w:p>
          <w:p w14:paraId="729C640F" w14:textId="77777777" w:rsidR="000B4489" w:rsidRPr="002904F3" w:rsidRDefault="000B4489" w:rsidP="008956F4">
            <w:pPr>
              <w:pStyle w:val="Code"/>
            </w:pPr>
            <w:r w:rsidRPr="002904F3">
              <w:t xml:space="preserve">  MPLS: disabled</w:t>
            </w:r>
          </w:p>
          <w:p w14:paraId="74B7961F" w14:textId="77777777" w:rsidR="000B4489" w:rsidRPr="002904F3" w:rsidRDefault="000B4489" w:rsidP="008956F4">
            <w:pPr>
              <w:pStyle w:val="Code"/>
            </w:pPr>
            <w:r w:rsidRPr="002904F3">
              <w:t xml:space="preserve">  MPLS MTU: 9200 Bytes</w:t>
            </w:r>
          </w:p>
          <w:p w14:paraId="42071B12" w14:textId="77777777" w:rsidR="000B4489" w:rsidRPr="002904F3" w:rsidRDefault="000B4489" w:rsidP="008956F4">
            <w:pPr>
              <w:pStyle w:val="Code"/>
            </w:pPr>
            <w:r w:rsidRPr="002904F3">
              <w:t xml:space="preserve">  ARP timeout: 14400sec</w:t>
            </w:r>
          </w:p>
          <w:p w14:paraId="25A66C77" w14:textId="77777777" w:rsidR="000B4489" w:rsidRPr="002904F3" w:rsidRDefault="000B4489" w:rsidP="008956F4">
            <w:pPr>
              <w:pStyle w:val="Code"/>
            </w:pPr>
            <w:r w:rsidRPr="002904F3">
              <w:t xml:space="preserve">  NDP timeout: 14400sec</w:t>
            </w:r>
          </w:p>
          <w:p w14:paraId="7C9BCC6C" w14:textId="77777777" w:rsidR="000B4489" w:rsidRPr="002904F3" w:rsidRDefault="000B4489" w:rsidP="008956F4">
            <w:pPr>
              <w:pStyle w:val="Code"/>
            </w:pPr>
          </w:p>
          <w:p w14:paraId="7FFE381A" w14:textId="77777777" w:rsidR="000B4489" w:rsidRPr="002904F3" w:rsidRDefault="000B4489" w:rsidP="008956F4">
            <w:pPr>
              <w:pStyle w:val="Code"/>
            </w:pPr>
            <w:r w:rsidRPr="002904F3">
              <w:t xml:space="preserve"> Statistics</w:t>
            </w:r>
          </w:p>
          <w:p w14:paraId="56BB3ACD" w14:textId="77777777" w:rsidR="000B4489" w:rsidRPr="002904F3" w:rsidRDefault="000B4489" w:rsidP="008956F4">
            <w:pPr>
              <w:pStyle w:val="Code"/>
            </w:pPr>
            <w:r w:rsidRPr="002904F3">
              <w:t xml:space="preserve">  Last clear counters</w:t>
            </w:r>
            <w:proofErr w:type="gramStart"/>
            <w:r w:rsidRPr="002904F3">
              <w:t>:  19</w:t>
            </w:r>
            <w:proofErr w:type="gramEnd"/>
            <w:r w:rsidRPr="002904F3">
              <w:t>min 29sec</w:t>
            </w:r>
          </w:p>
          <w:p w14:paraId="67CB9FF7" w14:textId="77777777" w:rsidR="000B4489" w:rsidRPr="002904F3" w:rsidRDefault="000B4489" w:rsidP="008956F4">
            <w:pPr>
              <w:pStyle w:val="Code"/>
            </w:pPr>
            <w:r w:rsidRPr="002904F3">
              <w:t xml:space="preserve">   Rx statistics                         Tx statistics</w:t>
            </w:r>
          </w:p>
          <w:p w14:paraId="09C4AA3D" w14:textId="77777777" w:rsidR="000B4489" w:rsidRPr="002904F3" w:rsidRDefault="000B4489" w:rsidP="008956F4">
            <w:pPr>
              <w:pStyle w:val="Code"/>
            </w:pPr>
            <w:r w:rsidRPr="002904F3">
              <w:t xml:space="preserve">    Total bytes:       470649924756       Total bytes:       468326579292         </w:t>
            </w:r>
          </w:p>
          <w:p w14:paraId="58C3A207" w14:textId="77777777" w:rsidR="000B4489" w:rsidRPr="002904F3" w:rsidRDefault="000B4489" w:rsidP="008956F4">
            <w:pPr>
              <w:pStyle w:val="Code"/>
            </w:pPr>
            <w:r w:rsidRPr="002904F3">
              <w:t xml:space="preserve">    Total packets:     1188509911         Total packets:     1182642877           </w:t>
            </w:r>
          </w:p>
          <w:p w14:paraId="642BC566" w14:textId="77777777" w:rsidR="000B4489" w:rsidRPr="002904F3" w:rsidRDefault="000B4489" w:rsidP="008956F4">
            <w:pPr>
              <w:pStyle w:val="Code"/>
            </w:pPr>
            <w:r w:rsidRPr="002904F3">
              <w:t xml:space="preserve">     IPv4:             1188509911         IPv4:              1182642877           </w:t>
            </w:r>
          </w:p>
          <w:p w14:paraId="7E40D89B" w14:textId="77777777" w:rsidR="000B4489" w:rsidRPr="002904F3" w:rsidRDefault="000B4489" w:rsidP="008956F4">
            <w:pPr>
              <w:pStyle w:val="Code"/>
            </w:pPr>
            <w:r w:rsidRPr="002904F3">
              <w:t xml:space="preserve">     IPv6:             0                  IPv6:              0                    </w:t>
            </w:r>
          </w:p>
          <w:p w14:paraId="18C2AA7F" w14:textId="77777777" w:rsidR="000B4489" w:rsidRPr="002904F3" w:rsidRDefault="000B4489" w:rsidP="008956F4">
            <w:pPr>
              <w:pStyle w:val="Code"/>
            </w:pPr>
            <w:r w:rsidRPr="002904F3">
              <w:t xml:space="preserve">     MPLS:             0                  MPLS:              0                    </w:t>
            </w:r>
          </w:p>
          <w:p w14:paraId="7F138B19" w14:textId="77777777" w:rsidR="000B4489" w:rsidRPr="002904F3" w:rsidRDefault="000B4489" w:rsidP="008956F4">
            <w:pPr>
              <w:pStyle w:val="Code"/>
            </w:pPr>
            <w:r w:rsidRPr="002904F3">
              <w:t xml:space="preserve">     Other:            0                  Other:             0</w:t>
            </w:r>
          </w:p>
          <w:p w14:paraId="2BCC2A6E" w14:textId="77777777" w:rsidR="000B4489" w:rsidRPr="002904F3" w:rsidRDefault="000B4489" w:rsidP="00995202">
            <w:pPr>
              <w:pStyle w:val="CLITableBody"/>
            </w:pPr>
          </w:p>
        </w:tc>
      </w:tr>
      <w:tr w:rsidR="000B4489" w:rsidRPr="002904F3" w14:paraId="1680A0F1" w14:textId="77777777" w:rsidTr="007D26F4">
        <w:tc>
          <w:tcPr>
            <w:tcW w:w="927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EDC36EA" w14:textId="77777777" w:rsidR="000B4489" w:rsidRPr="002904F3" w:rsidRDefault="000B4489" w:rsidP="00995202">
            <w:pPr>
              <w:pStyle w:val="CLITableBody"/>
            </w:pPr>
            <w:r w:rsidRPr="002904F3">
              <w:t>This example shows a physical management interface:</w:t>
            </w:r>
          </w:p>
          <w:p w14:paraId="6133A71E" w14:textId="77777777" w:rsidR="000B4489" w:rsidRPr="002904F3" w:rsidRDefault="000B4489" w:rsidP="008956F4">
            <w:pPr>
              <w:pStyle w:val="Code"/>
            </w:pPr>
            <w:r>
              <w:t>exaware</w:t>
            </w:r>
            <w:r w:rsidRPr="002904F3">
              <w:t xml:space="preserve"># show interface </w:t>
            </w:r>
            <w:proofErr w:type="spellStart"/>
            <w:r w:rsidRPr="002904F3">
              <w:t>mgmt</w:t>
            </w:r>
            <w:proofErr w:type="spellEnd"/>
            <w:r w:rsidRPr="002904F3">
              <w:t xml:space="preserve"> 0/0/0</w:t>
            </w:r>
            <w:r>
              <w:t xml:space="preserve"> detail</w:t>
            </w:r>
          </w:p>
          <w:p w14:paraId="159F0A56" w14:textId="77777777" w:rsidR="000B4489" w:rsidRPr="002904F3" w:rsidRDefault="000B4489" w:rsidP="008956F4">
            <w:pPr>
              <w:pStyle w:val="Code"/>
            </w:pPr>
            <w:r w:rsidRPr="002904F3">
              <w:t xml:space="preserve">interface </w:t>
            </w:r>
            <w:proofErr w:type="spellStart"/>
            <w:r w:rsidRPr="002904F3">
              <w:t>mgmt</w:t>
            </w:r>
            <w:proofErr w:type="spellEnd"/>
            <w:r w:rsidRPr="002904F3">
              <w:t xml:space="preserve"> 0/0/0</w:t>
            </w:r>
          </w:p>
          <w:p w14:paraId="115C2FF4" w14:textId="77777777" w:rsidR="000B4489" w:rsidRPr="002904F3" w:rsidRDefault="000B4489" w:rsidP="008956F4">
            <w:pPr>
              <w:pStyle w:val="Code"/>
            </w:pPr>
            <w:r w:rsidRPr="002904F3">
              <w:t xml:space="preserve"> Description: </w:t>
            </w:r>
            <w:proofErr w:type="spellStart"/>
            <w:r w:rsidRPr="002904F3">
              <w:t>mgmt</w:t>
            </w:r>
            <w:proofErr w:type="spellEnd"/>
          </w:p>
          <w:p w14:paraId="18A86BA6" w14:textId="77777777" w:rsidR="000B4489" w:rsidRPr="002904F3" w:rsidRDefault="000B4489" w:rsidP="008956F4">
            <w:pPr>
              <w:pStyle w:val="Code"/>
            </w:pPr>
            <w:r w:rsidRPr="002904F3">
              <w:t xml:space="preserve"> Oper-state: up</w:t>
            </w:r>
          </w:p>
          <w:p w14:paraId="10368823" w14:textId="77777777" w:rsidR="000B4489" w:rsidRPr="002904F3" w:rsidRDefault="000B4489" w:rsidP="008956F4">
            <w:pPr>
              <w:pStyle w:val="Code"/>
            </w:pPr>
            <w:r w:rsidRPr="002904F3">
              <w:t xml:space="preserve"> Full-duplex   1000Mbit/sec   Auto-negotiation: enabled</w:t>
            </w:r>
          </w:p>
          <w:p w14:paraId="17116F79" w14:textId="77777777" w:rsidR="000B4489" w:rsidRPr="002904F3" w:rsidRDefault="000B4489" w:rsidP="008956F4">
            <w:pPr>
              <w:pStyle w:val="Code"/>
            </w:pPr>
            <w:r w:rsidRPr="002904F3">
              <w:t xml:space="preserve"> Layer 2 Parameters</w:t>
            </w:r>
          </w:p>
          <w:p w14:paraId="12EE36BF" w14:textId="77777777" w:rsidR="000B4489" w:rsidRPr="002904F3" w:rsidRDefault="000B4489" w:rsidP="008956F4">
            <w:pPr>
              <w:pStyle w:val="Code"/>
            </w:pPr>
            <w:r w:rsidRPr="002904F3">
              <w:t xml:space="preserve">  MAC address: 00:0c:29:c</w:t>
            </w:r>
            <w:proofErr w:type="gramStart"/>
            <w:r w:rsidRPr="002904F3">
              <w:t>9:42:f</w:t>
            </w:r>
            <w:proofErr w:type="gramEnd"/>
            <w:r w:rsidRPr="002904F3">
              <w:t>4</w:t>
            </w:r>
          </w:p>
          <w:p w14:paraId="57B7034B" w14:textId="77777777" w:rsidR="000B4489" w:rsidRPr="002904F3" w:rsidRDefault="000B4489" w:rsidP="008956F4">
            <w:pPr>
              <w:pStyle w:val="Code"/>
            </w:pPr>
            <w:r w:rsidRPr="002904F3">
              <w:t xml:space="preserve">  L2 MTU: 1389 bytes      Encapsulation: Ethernet II</w:t>
            </w:r>
          </w:p>
          <w:p w14:paraId="23064025" w14:textId="77777777" w:rsidR="000B4489" w:rsidRDefault="000B4489" w:rsidP="008956F4">
            <w:pPr>
              <w:pStyle w:val="Code"/>
            </w:pPr>
            <w:r w:rsidRPr="002904F3">
              <w:t xml:space="preserve">  Link capabilities: 1G</w:t>
            </w:r>
            <w:r>
              <w:t xml:space="preserve"> 10G</w:t>
            </w:r>
          </w:p>
          <w:p w14:paraId="41D7947F" w14:textId="77777777" w:rsidR="000B4489" w:rsidRPr="002904F3" w:rsidRDefault="000B4489" w:rsidP="008956F4">
            <w:pPr>
              <w:pStyle w:val="Code"/>
            </w:pPr>
            <w:r>
              <w:lastRenderedPageBreak/>
              <w:t xml:space="preserve">  Link Speed: 10G</w:t>
            </w:r>
          </w:p>
          <w:p w14:paraId="0668A9CD" w14:textId="77777777" w:rsidR="000B4489" w:rsidRPr="002904F3" w:rsidRDefault="000B4489" w:rsidP="008956F4">
            <w:pPr>
              <w:pStyle w:val="Code"/>
            </w:pPr>
            <w:r w:rsidRPr="002904F3">
              <w:t>Layer 3 Parameters</w:t>
            </w:r>
          </w:p>
          <w:p w14:paraId="7846D2E5" w14:textId="77777777" w:rsidR="000B4489" w:rsidRPr="002904F3" w:rsidRDefault="000B4489" w:rsidP="008956F4">
            <w:pPr>
              <w:pStyle w:val="Code"/>
            </w:pPr>
            <w:r w:rsidRPr="002904F3">
              <w:t xml:space="preserve">  L3 MTU: 1371 bytes</w:t>
            </w:r>
          </w:p>
          <w:p w14:paraId="50158896" w14:textId="77777777" w:rsidR="000B4489" w:rsidRPr="002904F3" w:rsidRDefault="000B4489" w:rsidP="008956F4">
            <w:pPr>
              <w:pStyle w:val="Code"/>
            </w:pPr>
            <w:r w:rsidRPr="002904F3">
              <w:t xml:space="preserve">  VRF name: </w:t>
            </w:r>
            <w:proofErr w:type="gramStart"/>
            <w:r w:rsidRPr="002904F3">
              <w:t>management  VRF</w:t>
            </w:r>
            <w:proofErr w:type="gramEnd"/>
            <w:r w:rsidRPr="002904F3">
              <w:t xml:space="preserve"> ID: 8191</w:t>
            </w:r>
          </w:p>
          <w:p w14:paraId="6525C3D2" w14:textId="77777777" w:rsidR="000B4489" w:rsidRPr="002904F3" w:rsidRDefault="000B4489" w:rsidP="008956F4">
            <w:pPr>
              <w:pStyle w:val="Code"/>
            </w:pPr>
            <w:r w:rsidRPr="002904F3">
              <w:t xml:space="preserve">  IPV4 primary address is not set</w:t>
            </w:r>
          </w:p>
          <w:p w14:paraId="74D64D9E" w14:textId="77777777" w:rsidR="000B4489" w:rsidRPr="002904F3" w:rsidRDefault="000B4489" w:rsidP="008956F4">
            <w:pPr>
              <w:pStyle w:val="Code"/>
            </w:pPr>
            <w:r w:rsidRPr="002904F3">
              <w:t xml:space="preserve">  IPV4 MTU: 1385</w:t>
            </w:r>
          </w:p>
          <w:p w14:paraId="5C6C89AD" w14:textId="77777777" w:rsidR="000B4489" w:rsidRPr="002904F3" w:rsidRDefault="000B4489" w:rsidP="008956F4">
            <w:pPr>
              <w:pStyle w:val="Code"/>
            </w:pPr>
            <w:r w:rsidRPr="002904F3">
              <w:t xml:space="preserve">  IPV6: disabled</w:t>
            </w:r>
          </w:p>
          <w:p w14:paraId="4AEAA59D" w14:textId="77777777" w:rsidR="000B4489" w:rsidRPr="002904F3" w:rsidRDefault="000B4489" w:rsidP="008956F4">
            <w:pPr>
              <w:pStyle w:val="Code"/>
            </w:pPr>
            <w:r w:rsidRPr="002904F3">
              <w:t xml:space="preserve">  IPV6 MTU: 1389</w:t>
            </w:r>
          </w:p>
          <w:p w14:paraId="26E043DD" w14:textId="77777777" w:rsidR="000B4489" w:rsidRPr="002904F3" w:rsidRDefault="000B4489" w:rsidP="008956F4">
            <w:pPr>
              <w:pStyle w:val="Code"/>
            </w:pPr>
            <w:r w:rsidRPr="002904F3">
              <w:t xml:space="preserve">  ARP timeout: 14400sec</w:t>
            </w:r>
          </w:p>
          <w:p w14:paraId="0498483C" w14:textId="77777777" w:rsidR="000B4489" w:rsidRPr="002904F3" w:rsidRDefault="000B4489" w:rsidP="008956F4">
            <w:pPr>
              <w:pStyle w:val="Code"/>
            </w:pPr>
          </w:p>
          <w:p w14:paraId="6117DC31" w14:textId="77777777" w:rsidR="000B4489" w:rsidRPr="002904F3" w:rsidRDefault="000B4489" w:rsidP="008956F4">
            <w:pPr>
              <w:pStyle w:val="Code"/>
            </w:pPr>
            <w:r w:rsidRPr="002904F3">
              <w:t xml:space="preserve"> Statistics</w:t>
            </w:r>
          </w:p>
          <w:p w14:paraId="6B673F0E" w14:textId="77777777" w:rsidR="000B4489" w:rsidRPr="002904F3" w:rsidRDefault="000B4489" w:rsidP="008956F4">
            <w:pPr>
              <w:pStyle w:val="Code"/>
            </w:pPr>
            <w:r w:rsidRPr="002904F3">
              <w:t xml:space="preserve">  Last clear counters:     19min 37sec</w:t>
            </w:r>
          </w:p>
          <w:p w14:paraId="72EAF491" w14:textId="77777777" w:rsidR="000B4489" w:rsidRPr="002904F3" w:rsidRDefault="000B4489" w:rsidP="008956F4">
            <w:pPr>
              <w:pStyle w:val="Code"/>
            </w:pPr>
            <w:r w:rsidRPr="002904F3">
              <w:t xml:space="preserve">   Rx packets:         118521               Tx packets:         0</w:t>
            </w:r>
          </w:p>
          <w:p w14:paraId="3AB561E0" w14:textId="77777777" w:rsidR="000B4489" w:rsidRPr="002904F3" w:rsidRDefault="000B4489" w:rsidP="008956F4">
            <w:pPr>
              <w:pStyle w:val="Code"/>
            </w:pPr>
            <w:r w:rsidRPr="002904F3">
              <w:t xml:space="preserve">   Rx bytes:           2772720              Tx bytes:           0</w:t>
            </w:r>
          </w:p>
          <w:p w14:paraId="5B78AA50" w14:textId="77777777" w:rsidR="000B4489" w:rsidRPr="002904F3" w:rsidRDefault="000B4489" w:rsidP="008956F4">
            <w:pPr>
              <w:pStyle w:val="Code"/>
            </w:pPr>
            <w:r w:rsidRPr="002904F3">
              <w:t xml:space="preserve">   Rx drops:           0                    Tx drops:           0</w:t>
            </w:r>
          </w:p>
          <w:p w14:paraId="3F2A9408" w14:textId="77777777" w:rsidR="000B4489" w:rsidRPr="002904F3" w:rsidRDefault="000B4489" w:rsidP="008956F4">
            <w:pPr>
              <w:pStyle w:val="Code"/>
            </w:pPr>
            <w:r w:rsidRPr="002904F3">
              <w:t xml:space="preserve">   Rx IPV4 packets:    118521               Tx IPV4 packets:    0</w:t>
            </w:r>
          </w:p>
          <w:p w14:paraId="5F7DCFFF" w14:textId="77777777" w:rsidR="000B4489" w:rsidRPr="002904F3" w:rsidRDefault="000B4489" w:rsidP="008956F4">
            <w:pPr>
              <w:pStyle w:val="Code"/>
            </w:pPr>
            <w:r w:rsidRPr="002904F3">
              <w:t xml:space="preserve">   Rx IPV6 packets:    0                    Tx IPV6 packets:    0</w:t>
            </w:r>
          </w:p>
          <w:p w14:paraId="78A14259" w14:textId="77777777" w:rsidR="000B4489" w:rsidRPr="002904F3" w:rsidRDefault="000B4489" w:rsidP="008956F4">
            <w:pPr>
              <w:pStyle w:val="Code"/>
            </w:pPr>
          </w:p>
          <w:p w14:paraId="5D7B52EE" w14:textId="77777777" w:rsidR="000B4489" w:rsidRPr="002904F3" w:rsidRDefault="000B4489" w:rsidP="008956F4">
            <w:pPr>
              <w:pStyle w:val="Code"/>
            </w:pPr>
            <w:r w:rsidRPr="002904F3">
              <w:t xml:space="preserve">  L2 Statistics</w:t>
            </w:r>
          </w:p>
          <w:p w14:paraId="5F296560" w14:textId="77777777" w:rsidR="000B4489" w:rsidRPr="002904F3" w:rsidRDefault="000B4489" w:rsidP="008956F4">
            <w:pPr>
              <w:pStyle w:val="Code"/>
            </w:pPr>
            <w:r w:rsidRPr="002904F3">
              <w:t xml:space="preserve">   Rx packets:         21349                Tx packets:         0</w:t>
            </w:r>
          </w:p>
          <w:p w14:paraId="522309D0" w14:textId="77777777" w:rsidR="000B4489" w:rsidRPr="002904F3" w:rsidRDefault="000B4489" w:rsidP="008956F4">
            <w:pPr>
              <w:pStyle w:val="Code"/>
            </w:pPr>
            <w:r w:rsidRPr="002904F3">
              <w:t xml:space="preserve">   Rx bytes:           3308471              Tx bytes:           0</w:t>
            </w:r>
          </w:p>
          <w:p w14:paraId="253C46A8" w14:textId="77777777" w:rsidR="000B4489" w:rsidRPr="002904F3" w:rsidRDefault="000B4489" w:rsidP="008956F4">
            <w:pPr>
              <w:pStyle w:val="Code"/>
            </w:pPr>
            <w:r w:rsidRPr="002904F3">
              <w:t xml:space="preserve">   Rx errors:          0                    Tx errors:          0</w:t>
            </w:r>
          </w:p>
          <w:p w14:paraId="146F698F" w14:textId="77777777" w:rsidR="000B4489" w:rsidRPr="002904F3" w:rsidRDefault="000B4489" w:rsidP="008956F4">
            <w:pPr>
              <w:pStyle w:val="Code"/>
            </w:pPr>
            <w:r w:rsidRPr="002904F3">
              <w:t xml:space="preserve">   Rx drops:           0                    Tx drops:           0</w:t>
            </w:r>
          </w:p>
          <w:p w14:paraId="11315437" w14:textId="77777777" w:rsidR="000B4489" w:rsidRPr="002904F3" w:rsidRDefault="000B4489" w:rsidP="008956F4">
            <w:pPr>
              <w:pStyle w:val="Code"/>
            </w:pPr>
            <w:r w:rsidRPr="002904F3">
              <w:t xml:space="preserve">   Rx </w:t>
            </w:r>
            <w:proofErr w:type="spellStart"/>
            <w:r w:rsidRPr="002904F3">
              <w:t>ucast</w:t>
            </w:r>
            <w:proofErr w:type="spellEnd"/>
            <w:r w:rsidRPr="002904F3">
              <w:t xml:space="preserve"> packets:   21349                Tx </w:t>
            </w:r>
            <w:proofErr w:type="spellStart"/>
            <w:r w:rsidRPr="002904F3">
              <w:t>ucast</w:t>
            </w:r>
            <w:proofErr w:type="spellEnd"/>
            <w:r w:rsidRPr="002904F3">
              <w:t xml:space="preserve"> packets:   0</w:t>
            </w:r>
          </w:p>
          <w:p w14:paraId="2C787D7A" w14:textId="77777777" w:rsidR="000B4489" w:rsidRPr="002904F3" w:rsidRDefault="000B4489" w:rsidP="008956F4">
            <w:pPr>
              <w:pStyle w:val="Code"/>
            </w:pPr>
            <w:r w:rsidRPr="002904F3">
              <w:t xml:space="preserve">   Rx </w:t>
            </w:r>
            <w:proofErr w:type="spellStart"/>
            <w:r w:rsidRPr="002904F3">
              <w:t>mcast</w:t>
            </w:r>
            <w:proofErr w:type="spellEnd"/>
            <w:r w:rsidRPr="002904F3">
              <w:t xml:space="preserve"> packets:   0                    Tx </w:t>
            </w:r>
            <w:proofErr w:type="spellStart"/>
            <w:r w:rsidRPr="002904F3">
              <w:t>mcast</w:t>
            </w:r>
            <w:proofErr w:type="spellEnd"/>
            <w:r w:rsidRPr="002904F3">
              <w:t xml:space="preserve"> packets:   0</w:t>
            </w:r>
          </w:p>
          <w:p w14:paraId="25726D57" w14:textId="77777777" w:rsidR="000B4489" w:rsidRPr="002904F3" w:rsidRDefault="000B4489" w:rsidP="008956F4">
            <w:pPr>
              <w:pStyle w:val="Code"/>
            </w:pPr>
            <w:r w:rsidRPr="002904F3">
              <w:t xml:space="preserve">   Rx </w:t>
            </w:r>
            <w:proofErr w:type="spellStart"/>
            <w:r w:rsidRPr="002904F3">
              <w:t>bcast</w:t>
            </w:r>
            <w:proofErr w:type="spellEnd"/>
            <w:r w:rsidRPr="002904F3">
              <w:t xml:space="preserve"> packets:   0                    Tx </w:t>
            </w:r>
            <w:proofErr w:type="spellStart"/>
            <w:r w:rsidRPr="002904F3">
              <w:t>bcast</w:t>
            </w:r>
            <w:proofErr w:type="spellEnd"/>
            <w:r w:rsidRPr="002904F3">
              <w:t xml:space="preserve"> packets:   0</w:t>
            </w:r>
          </w:p>
          <w:p w14:paraId="31D9690A" w14:textId="77777777" w:rsidR="000B4489" w:rsidRPr="002904F3" w:rsidRDefault="000B4489" w:rsidP="008956F4">
            <w:pPr>
              <w:pStyle w:val="Code"/>
            </w:pPr>
            <w:r w:rsidRPr="002904F3">
              <w:t xml:space="preserve">   Rx CRC errors:      0                    Tx collisions:      0</w:t>
            </w:r>
          </w:p>
          <w:p w14:paraId="7C9F7494" w14:textId="77777777" w:rsidR="000B4489" w:rsidRPr="002904F3" w:rsidRDefault="000B4489" w:rsidP="008956F4">
            <w:pPr>
              <w:pStyle w:val="Code"/>
            </w:pPr>
            <w:r w:rsidRPr="002904F3">
              <w:t xml:space="preserve">   Rx runts:           0                    </w:t>
            </w:r>
          </w:p>
          <w:p w14:paraId="0C484AB4" w14:textId="77777777" w:rsidR="000B4489" w:rsidRPr="002904F3" w:rsidRDefault="000B4489" w:rsidP="008956F4">
            <w:pPr>
              <w:pStyle w:val="Code"/>
            </w:pPr>
            <w:r w:rsidRPr="002904F3">
              <w:t xml:space="preserve">   Rx giants:          0       </w:t>
            </w:r>
          </w:p>
          <w:p w14:paraId="4C669576" w14:textId="77777777" w:rsidR="000B4489" w:rsidRPr="002904F3" w:rsidRDefault="000B4489" w:rsidP="008956F4">
            <w:pPr>
              <w:pStyle w:val="Code"/>
            </w:pPr>
          </w:p>
        </w:tc>
      </w:tr>
    </w:tbl>
    <w:p w14:paraId="5FAB058E" w14:textId="77777777" w:rsidR="000B4489" w:rsidRDefault="000B4489" w:rsidP="000B4489"/>
    <w:p w14:paraId="3F0107C8" w14:textId="77777777" w:rsidR="000B4489" w:rsidRDefault="000B4489" w:rsidP="000B4489">
      <w:pPr>
        <w:spacing w:before="0" w:after="160"/>
      </w:pPr>
      <w:r>
        <w:br w:type="page"/>
      </w:r>
    </w:p>
    <w:tbl>
      <w:tblPr>
        <w:tblW w:w="0" w:type="auto"/>
        <w:tblLayout w:type="fixed"/>
        <w:tblCellMar>
          <w:left w:w="62" w:type="dxa"/>
          <w:right w:w="62" w:type="dxa"/>
        </w:tblCellMar>
        <w:tblLook w:val="0000" w:firstRow="0" w:lastRow="0" w:firstColumn="0" w:lastColumn="0" w:noHBand="0" w:noVBand="0"/>
      </w:tblPr>
      <w:tblGrid>
        <w:gridCol w:w="9270"/>
      </w:tblGrid>
      <w:tr w:rsidR="000B4489" w:rsidRPr="002904F3" w14:paraId="33CFC637" w14:textId="77777777" w:rsidTr="007D26F4">
        <w:tc>
          <w:tcPr>
            <w:tcW w:w="927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944C6A" w14:textId="77777777" w:rsidR="000B4489" w:rsidRPr="002904F3" w:rsidRDefault="000B4489" w:rsidP="00995202">
            <w:pPr>
              <w:pStyle w:val="CLITableBody"/>
            </w:pPr>
            <w:r w:rsidRPr="002904F3">
              <w:lastRenderedPageBreak/>
              <w:t>This example shows a management VLAN interface:</w:t>
            </w:r>
          </w:p>
          <w:p w14:paraId="4544404B" w14:textId="77777777" w:rsidR="000B4489" w:rsidRPr="002904F3" w:rsidRDefault="000B4489" w:rsidP="008956F4">
            <w:pPr>
              <w:pStyle w:val="Code"/>
            </w:pPr>
            <w:r>
              <w:t>exaware</w:t>
            </w:r>
            <w:r w:rsidRPr="002904F3">
              <w:t xml:space="preserve"># show interface </w:t>
            </w:r>
            <w:proofErr w:type="spellStart"/>
            <w:r w:rsidRPr="002904F3">
              <w:t>mgmt</w:t>
            </w:r>
            <w:proofErr w:type="spellEnd"/>
            <w:r w:rsidRPr="002904F3">
              <w:t xml:space="preserve"> 0/0/0.1</w:t>
            </w:r>
            <w:r>
              <w:t xml:space="preserve"> detail</w:t>
            </w:r>
          </w:p>
          <w:p w14:paraId="66636984" w14:textId="77777777" w:rsidR="000B4489" w:rsidRPr="002904F3" w:rsidRDefault="000B4489" w:rsidP="008956F4">
            <w:pPr>
              <w:pStyle w:val="Code"/>
            </w:pPr>
            <w:r w:rsidRPr="002904F3">
              <w:t xml:space="preserve">interface </w:t>
            </w:r>
            <w:proofErr w:type="spellStart"/>
            <w:r w:rsidRPr="002904F3">
              <w:t>mgmt</w:t>
            </w:r>
            <w:proofErr w:type="spellEnd"/>
            <w:r w:rsidRPr="002904F3">
              <w:t xml:space="preserve"> 0/0/0.1</w:t>
            </w:r>
          </w:p>
          <w:p w14:paraId="0ED3D8DA" w14:textId="77777777" w:rsidR="000B4489" w:rsidRPr="002904F3" w:rsidRDefault="000B4489" w:rsidP="008956F4">
            <w:pPr>
              <w:pStyle w:val="Code"/>
            </w:pPr>
            <w:r w:rsidRPr="002904F3">
              <w:t xml:space="preserve"> Description: man</w:t>
            </w:r>
          </w:p>
          <w:p w14:paraId="7032EC3F" w14:textId="77777777" w:rsidR="000B4489" w:rsidRPr="002904F3" w:rsidRDefault="000B4489" w:rsidP="008956F4">
            <w:pPr>
              <w:pStyle w:val="Code"/>
            </w:pPr>
            <w:r w:rsidRPr="002904F3">
              <w:t xml:space="preserve"> Oper-state: up</w:t>
            </w:r>
          </w:p>
          <w:p w14:paraId="6C9E30E8" w14:textId="77777777" w:rsidR="000B4489" w:rsidRPr="002904F3" w:rsidRDefault="000B4489" w:rsidP="008956F4">
            <w:pPr>
              <w:pStyle w:val="Code"/>
            </w:pPr>
            <w:r w:rsidRPr="002904F3">
              <w:t xml:space="preserve"> MPLS: disabled</w:t>
            </w:r>
          </w:p>
          <w:p w14:paraId="0BC73696" w14:textId="77777777" w:rsidR="000B4489" w:rsidRPr="002904F3" w:rsidRDefault="000B4489" w:rsidP="008956F4">
            <w:pPr>
              <w:pStyle w:val="Code"/>
            </w:pPr>
            <w:r w:rsidRPr="002904F3">
              <w:t xml:space="preserve"> Multicast: enabled</w:t>
            </w:r>
          </w:p>
          <w:p w14:paraId="7485C72B" w14:textId="77777777" w:rsidR="000B4489" w:rsidRPr="002904F3" w:rsidRDefault="000B4489" w:rsidP="008956F4">
            <w:pPr>
              <w:pStyle w:val="Code"/>
            </w:pPr>
            <w:r w:rsidRPr="002904F3">
              <w:t xml:space="preserve"> Layer 2 Parameters</w:t>
            </w:r>
          </w:p>
          <w:p w14:paraId="4B36C30B" w14:textId="77777777" w:rsidR="000B4489" w:rsidRPr="002904F3" w:rsidRDefault="000B4489" w:rsidP="008956F4">
            <w:pPr>
              <w:pStyle w:val="Code"/>
            </w:pPr>
            <w:r w:rsidRPr="002904F3">
              <w:t xml:space="preserve">  MAC address: 00:0</w:t>
            </w:r>
            <w:proofErr w:type="gramStart"/>
            <w:r w:rsidRPr="002904F3">
              <w:t>c:29:89:09</w:t>
            </w:r>
            <w:proofErr w:type="gramEnd"/>
            <w:r w:rsidRPr="002904F3">
              <w:t>:fe</w:t>
            </w:r>
          </w:p>
          <w:p w14:paraId="0EE551BE" w14:textId="77777777" w:rsidR="000B4489" w:rsidRPr="002904F3" w:rsidRDefault="000B4489" w:rsidP="008956F4">
            <w:pPr>
              <w:pStyle w:val="Code"/>
            </w:pPr>
            <w:r w:rsidRPr="002904F3">
              <w:t xml:space="preserve">  L2 MTU: 1500 bytes   Encapsulation: 802.1Q Virtual LAN, VLAN Id 1</w:t>
            </w:r>
          </w:p>
          <w:p w14:paraId="0E7DAA36" w14:textId="77777777" w:rsidR="000B4489" w:rsidRPr="002904F3" w:rsidRDefault="000B4489" w:rsidP="008956F4">
            <w:pPr>
              <w:pStyle w:val="Code"/>
            </w:pPr>
            <w:r w:rsidRPr="002904F3">
              <w:t xml:space="preserve"> Layer 3 Parameters</w:t>
            </w:r>
          </w:p>
          <w:p w14:paraId="05F79856" w14:textId="77777777" w:rsidR="000B4489" w:rsidRPr="002904F3" w:rsidRDefault="000B4489" w:rsidP="008956F4">
            <w:pPr>
              <w:pStyle w:val="Code"/>
            </w:pPr>
            <w:r w:rsidRPr="002904F3">
              <w:t xml:space="preserve">  L3 MTU: 1478 bytes</w:t>
            </w:r>
          </w:p>
          <w:p w14:paraId="069BCFFF" w14:textId="77777777" w:rsidR="000B4489" w:rsidRPr="002904F3" w:rsidRDefault="000B4489" w:rsidP="008956F4">
            <w:pPr>
              <w:pStyle w:val="Code"/>
            </w:pPr>
            <w:r w:rsidRPr="002904F3">
              <w:t xml:space="preserve">  VRF name: </w:t>
            </w:r>
            <w:proofErr w:type="gramStart"/>
            <w:r w:rsidRPr="002904F3">
              <w:t>default  VRF</w:t>
            </w:r>
            <w:proofErr w:type="gramEnd"/>
            <w:r w:rsidRPr="002904F3">
              <w:t xml:space="preserve"> ID: 0</w:t>
            </w:r>
          </w:p>
          <w:p w14:paraId="22871852" w14:textId="77777777" w:rsidR="000B4489" w:rsidRPr="002904F3" w:rsidRDefault="000B4489" w:rsidP="008956F4">
            <w:pPr>
              <w:pStyle w:val="Code"/>
            </w:pPr>
            <w:r w:rsidRPr="002904F3">
              <w:t xml:space="preserve">  Handling of IP options: to-</w:t>
            </w:r>
            <w:proofErr w:type="spellStart"/>
            <w:r w:rsidRPr="002904F3">
              <w:t>cpu</w:t>
            </w:r>
            <w:proofErr w:type="spellEnd"/>
          </w:p>
          <w:p w14:paraId="33BCBB7C" w14:textId="77777777" w:rsidR="000B4489" w:rsidRPr="002904F3" w:rsidRDefault="000B4489" w:rsidP="008956F4">
            <w:pPr>
              <w:pStyle w:val="Code"/>
            </w:pPr>
            <w:r w:rsidRPr="002904F3">
              <w:t xml:space="preserve">  IPV4 primary address is not set</w:t>
            </w:r>
          </w:p>
          <w:p w14:paraId="6A7158A3" w14:textId="77777777" w:rsidR="000B4489" w:rsidRPr="002904F3" w:rsidRDefault="000B4489" w:rsidP="008956F4">
            <w:pPr>
              <w:pStyle w:val="Code"/>
            </w:pPr>
            <w:r w:rsidRPr="002904F3">
              <w:t xml:space="preserve">  IPV4 MTU: 1500</w:t>
            </w:r>
          </w:p>
          <w:p w14:paraId="19626831" w14:textId="77777777" w:rsidR="000B4489" w:rsidRPr="002904F3" w:rsidRDefault="000B4489" w:rsidP="008956F4">
            <w:pPr>
              <w:pStyle w:val="Code"/>
            </w:pPr>
            <w:r w:rsidRPr="002904F3">
              <w:t xml:space="preserve">  IPV4 unicast RPF: disabled</w:t>
            </w:r>
          </w:p>
          <w:p w14:paraId="6F43E6C1" w14:textId="77777777" w:rsidR="000B4489" w:rsidRPr="002904F3" w:rsidRDefault="000B4489" w:rsidP="008956F4">
            <w:pPr>
              <w:pStyle w:val="Code"/>
            </w:pPr>
            <w:r w:rsidRPr="002904F3">
              <w:t xml:space="preserve">  IPV6: disabled</w:t>
            </w:r>
          </w:p>
          <w:p w14:paraId="1AF87AD8" w14:textId="77777777" w:rsidR="000B4489" w:rsidRPr="002904F3" w:rsidRDefault="000B4489" w:rsidP="008956F4">
            <w:pPr>
              <w:pStyle w:val="Code"/>
            </w:pPr>
            <w:r w:rsidRPr="002904F3">
              <w:t xml:space="preserve">  IPV6 MTU: 1500</w:t>
            </w:r>
          </w:p>
          <w:p w14:paraId="498D6658" w14:textId="77777777" w:rsidR="000B4489" w:rsidRPr="002904F3" w:rsidRDefault="000B4489" w:rsidP="008956F4">
            <w:pPr>
              <w:pStyle w:val="Code"/>
            </w:pPr>
            <w:r w:rsidRPr="002904F3">
              <w:t xml:space="preserve">  IPV6 unicast RPF: disabled</w:t>
            </w:r>
          </w:p>
          <w:p w14:paraId="509C0872" w14:textId="77777777" w:rsidR="000B4489" w:rsidRPr="002904F3" w:rsidRDefault="000B4489" w:rsidP="008956F4">
            <w:pPr>
              <w:pStyle w:val="Code"/>
            </w:pPr>
            <w:r w:rsidRPr="002904F3">
              <w:t xml:space="preserve">  MPLS MTU: 1500</w:t>
            </w:r>
          </w:p>
          <w:p w14:paraId="0CFCEC63" w14:textId="77777777" w:rsidR="000B4489" w:rsidRPr="002904F3" w:rsidRDefault="000B4489" w:rsidP="008956F4">
            <w:pPr>
              <w:pStyle w:val="Code"/>
            </w:pPr>
            <w:r w:rsidRPr="002904F3">
              <w:t xml:space="preserve">  ARP timeout: 14400sec</w:t>
            </w:r>
          </w:p>
          <w:p w14:paraId="5E0545D0" w14:textId="77777777" w:rsidR="000B4489" w:rsidRPr="002904F3" w:rsidRDefault="000B4489" w:rsidP="008956F4">
            <w:pPr>
              <w:pStyle w:val="Code"/>
            </w:pPr>
          </w:p>
          <w:p w14:paraId="0B543114" w14:textId="77777777" w:rsidR="000B4489" w:rsidRPr="002904F3" w:rsidRDefault="000B4489" w:rsidP="008956F4">
            <w:pPr>
              <w:pStyle w:val="Code"/>
            </w:pPr>
            <w:r w:rsidRPr="002904F3">
              <w:t xml:space="preserve"> Statistics</w:t>
            </w:r>
          </w:p>
          <w:p w14:paraId="37EB910D" w14:textId="77777777" w:rsidR="000B4489" w:rsidRPr="002904F3" w:rsidRDefault="000B4489" w:rsidP="008956F4">
            <w:pPr>
              <w:pStyle w:val="Code"/>
            </w:pPr>
            <w:r w:rsidRPr="002904F3">
              <w:t xml:space="preserve">  Last clear counters:     39sec</w:t>
            </w:r>
          </w:p>
          <w:p w14:paraId="63286FD2" w14:textId="77777777" w:rsidR="000B4489" w:rsidRPr="002904F3" w:rsidRDefault="000B4489" w:rsidP="008956F4">
            <w:pPr>
              <w:pStyle w:val="Code"/>
            </w:pPr>
            <w:r w:rsidRPr="002904F3">
              <w:t xml:space="preserve">   Rx packets:         </w:t>
            </w:r>
            <w:proofErr w:type="gramStart"/>
            <w:r w:rsidRPr="002904F3">
              <w:t>18446744073709551568  Tx</w:t>
            </w:r>
            <w:proofErr w:type="gramEnd"/>
            <w:r w:rsidRPr="002904F3">
              <w:t xml:space="preserve"> packets:        48 </w:t>
            </w:r>
          </w:p>
          <w:p w14:paraId="2156ABCD" w14:textId="77777777" w:rsidR="000B4489" w:rsidRPr="002904F3" w:rsidRDefault="000B4489" w:rsidP="008956F4">
            <w:pPr>
              <w:pStyle w:val="Code"/>
            </w:pPr>
            <w:r w:rsidRPr="002904F3">
              <w:t xml:space="preserve">   Rx bytes:           432345564227567568    Tx bytes:          48 </w:t>
            </w:r>
          </w:p>
          <w:p w14:paraId="15098927" w14:textId="77777777" w:rsidR="000B4489" w:rsidRPr="002904F3" w:rsidRDefault="000B4489" w:rsidP="008956F4">
            <w:pPr>
              <w:pStyle w:val="Code"/>
            </w:pPr>
            <w:r w:rsidRPr="002904F3">
              <w:t xml:space="preserve">   Rx drops:           0                     Tx drops:          0  </w:t>
            </w:r>
          </w:p>
          <w:p w14:paraId="29DF610E" w14:textId="77777777" w:rsidR="000B4489" w:rsidRPr="002904F3" w:rsidRDefault="000B4489" w:rsidP="008956F4">
            <w:pPr>
              <w:pStyle w:val="Code"/>
            </w:pPr>
            <w:r w:rsidRPr="002904F3">
              <w:t xml:space="preserve">   Rx IPV4 packets:    </w:t>
            </w:r>
            <w:proofErr w:type="gramStart"/>
            <w:r w:rsidRPr="002904F3">
              <w:t>18446744073709551600  Tx</w:t>
            </w:r>
            <w:proofErr w:type="gramEnd"/>
            <w:r w:rsidRPr="002904F3">
              <w:t xml:space="preserve"> IPV4 packets:   16 </w:t>
            </w:r>
          </w:p>
          <w:p w14:paraId="799B1F4A" w14:textId="77777777" w:rsidR="000B4489" w:rsidRPr="002904F3" w:rsidRDefault="000B4489" w:rsidP="008956F4">
            <w:pPr>
              <w:pStyle w:val="Code"/>
            </w:pPr>
            <w:r w:rsidRPr="002904F3">
              <w:t xml:space="preserve">   Rx IPV6 packets:    0                     Tx IPV6 packets:   0  </w:t>
            </w:r>
          </w:p>
          <w:p w14:paraId="4F0C457B" w14:textId="77777777" w:rsidR="000B4489" w:rsidRPr="002904F3" w:rsidRDefault="000B4489" w:rsidP="008956F4">
            <w:pPr>
              <w:pStyle w:val="Code"/>
            </w:pPr>
            <w:r w:rsidRPr="002904F3">
              <w:t xml:space="preserve">   Rx MPLS packets:    0                     Tx MPLS packets:   0  </w:t>
            </w:r>
          </w:p>
          <w:p w14:paraId="24D2533B" w14:textId="77777777" w:rsidR="000B4489" w:rsidRPr="002904F3" w:rsidRDefault="000B4489" w:rsidP="00995202">
            <w:pPr>
              <w:pStyle w:val="CLITableBody"/>
            </w:pPr>
          </w:p>
        </w:tc>
      </w:tr>
    </w:tbl>
    <w:p w14:paraId="44F40645" w14:textId="77777777" w:rsidR="000B4489" w:rsidRDefault="000B4489" w:rsidP="000B4489">
      <w:r>
        <w:tab/>
      </w:r>
    </w:p>
    <w:tbl>
      <w:tblPr>
        <w:tblW w:w="0" w:type="auto"/>
        <w:tblLayout w:type="fixed"/>
        <w:tblCellMar>
          <w:left w:w="62" w:type="dxa"/>
          <w:right w:w="62" w:type="dxa"/>
        </w:tblCellMar>
        <w:tblLook w:val="0000" w:firstRow="0" w:lastRow="0" w:firstColumn="0" w:lastColumn="0" w:noHBand="0" w:noVBand="0"/>
      </w:tblPr>
      <w:tblGrid>
        <w:gridCol w:w="9270"/>
      </w:tblGrid>
      <w:tr w:rsidR="000B4489" w:rsidRPr="002904F3" w14:paraId="19A5FDF0" w14:textId="77777777" w:rsidTr="007D26F4">
        <w:tc>
          <w:tcPr>
            <w:tcW w:w="927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0A15A2F" w14:textId="77777777" w:rsidR="000B4489" w:rsidRPr="002904F3" w:rsidRDefault="000B4489" w:rsidP="008956F4">
            <w:pPr>
              <w:pStyle w:val="Code"/>
            </w:pPr>
          </w:p>
          <w:p w14:paraId="290DA41A" w14:textId="77777777" w:rsidR="000B4489" w:rsidRPr="002904F3" w:rsidRDefault="000B4489" w:rsidP="00995202">
            <w:pPr>
              <w:pStyle w:val="CLITableBody"/>
            </w:pPr>
            <w:r w:rsidRPr="002904F3">
              <w:t>This example shows a loopback interface:</w:t>
            </w:r>
          </w:p>
          <w:p w14:paraId="0B5D49EC" w14:textId="77777777" w:rsidR="000B4489" w:rsidRPr="002904F3" w:rsidRDefault="000B4489" w:rsidP="008956F4">
            <w:pPr>
              <w:pStyle w:val="Code"/>
            </w:pPr>
            <w:r>
              <w:t>exaware</w:t>
            </w:r>
            <w:r w:rsidRPr="002904F3">
              <w:t># show interface loopback 0</w:t>
            </w:r>
            <w:r>
              <w:t xml:space="preserve"> detail</w:t>
            </w:r>
          </w:p>
          <w:p w14:paraId="14E9995C" w14:textId="77777777" w:rsidR="000B4489" w:rsidRPr="002904F3" w:rsidRDefault="000B4489" w:rsidP="008956F4">
            <w:pPr>
              <w:pStyle w:val="Code"/>
            </w:pPr>
            <w:r w:rsidRPr="002904F3">
              <w:t>interface loopback 0</w:t>
            </w:r>
          </w:p>
          <w:p w14:paraId="60AD21DB" w14:textId="77777777" w:rsidR="000B4489" w:rsidRPr="002904F3" w:rsidRDefault="000B4489" w:rsidP="008956F4">
            <w:pPr>
              <w:pStyle w:val="Code"/>
            </w:pPr>
            <w:r w:rsidRPr="002904F3">
              <w:t xml:space="preserve"> Oper-state: up</w:t>
            </w:r>
          </w:p>
          <w:p w14:paraId="6CF8BAAD" w14:textId="77777777" w:rsidR="000B4489" w:rsidRPr="002904F3" w:rsidRDefault="000B4489" w:rsidP="008956F4">
            <w:pPr>
              <w:pStyle w:val="Code"/>
            </w:pPr>
            <w:r w:rsidRPr="002904F3">
              <w:t xml:space="preserve"> Layer 3 Parameters</w:t>
            </w:r>
          </w:p>
          <w:p w14:paraId="1D1E832C" w14:textId="77777777" w:rsidR="000B4489" w:rsidRPr="002904F3" w:rsidRDefault="000B4489" w:rsidP="008956F4">
            <w:pPr>
              <w:pStyle w:val="Code"/>
            </w:pPr>
            <w:r w:rsidRPr="002904F3">
              <w:t xml:space="preserve">  VRF name: </w:t>
            </w:r>
            <w:proofErr w:type="gramStart"/>
            <w:r w:rsidRPr="002904F3">
              <w:t>default  VRF</w:t>
            </w:r>
            <w:proofErr w:type="gramEnd"/>
            <w:r w:rsidRPr="002904F3">
              <w:t xml:space="preserve"> ID: 0</w:t>
            </w:r>
          </w:p>
          <w:p w14:paraId="369B006F" w14:textId="77777777" w:rsidR="000B4489" w:rsidRPr="002904F3" w:rsidRDefault="000B4489" w:rsidP="008956F4">
            <w:pPr>
              <w:pStyle w:val="Code"/>
            </w:pPr>
            <w:r w:rsidRPr="002904F3">
              <w:t xml:space="preserve">  IPV4 primary address is not set</w:t>
            </w:r>
          </w:p>
          <w:p w14:paraId="736C66CE" w14:textId="77777777" w:rsidR="000B4489" w:rsidRPr="002904F3" w:rsidRDefault="000B4489" w:rsidP="008956F4">
            <w:pPr>
              <w:pStyle w:val="Code"/>
            </w:pPr>
            <w:r w:rsidRPr="002904F3">
              <w:t xml:space="preserve">  IPV6: disabled</w:t>
            </w:r>
          </w:p>
          <w:p w14:paraId="20B0EDCA" w14:textId="77777777" w:rsidR="000B4489" w:rsidRPr="002904F3" w:rsidRDefault="000B4489" w:rsidP="008956F4">
            <w:pPr>
              <w:pStyle w:val="Code"/>
            </w:pPr>
          </w:p>
          <w:p w14:paraId="3E9F2916" w14:textId="77777777" w:rsidR="000B4489" w:rsidRPr="002904F3" w:rsidRDefault="000B4489" w:rsidP="008956F4">
            <w:pPr>
              <w:pStyle w:val="Code"/>
            </w:pPr>
          </w:p>
          <w:p w14:paraId="7AF80E80" w14:textId="77777777" w:rsidR="000B4489" w:rsidRPr="002904F3" w:rsidRDefault="000B4489" w:rsidP="00995202">
            <w:pPr>
              <w:pStyle w:val="CLITableBody"/>
            </w:pPr>
            <w:r w:rsidRPr="002904F3">
              <w:t xml:space="preserve">This example shows an </w:t>
            </w:r>
            <w:proofErr w:type="spellStart"/>
            <w:r w:rsidRPr="002904F3">
              <w:t>agg</w:t>
            </w:r>
            <w:proofErr w:type="spellEnd"/>
            <w:r w:rsidRPr="002904F3">
              <w:t>-eth interface with LACP active and where the interval is short:</w:t>
            </w:r>
          </w:p>
          <w:p w14:paraId="195138B7" w14:textId="77777777" w:rsidR="000B4489" w:rsidRPr="002904F3" w:rsidRDefault="000B4489" w:rsidP="008956F4">
            <w:pPr>
              <w:pStyle w:val="Code"/>
            </w:pPr>
            <w:r>
              <w:t>exaware</w:t>
            </w:r>
            <w:r w:rsidRPr="002904F3">
              <w:t xml:space="preserve"># show interface </w:t>
            </w:r>
            <w:proofErr w:type="spellStart"/>
            <w:r w:rsidRPr="002904F3">
              <w:t>agg</w:t>
            </w:r>
            <w:proofErr w:type="spellEnd"/>
            <w:r w:rsidRPr="002904F3">
              <w:t>-eth 5</w:t>
            </w:r>
          </w:p>
          <w:p w14:paraId="5BF993D4" w14:textId="77777777" w:rsidR="000B4489" w:rsidRPr="002904F3" w:rsidRDefault="000B4489" w:rsidP="008956F4">
            <w:pPr>
              <w:pStyle w:val="Code"/>
            </w:pPr>
            <w:r w:rsidRPr="002904F3">
              <w:t xml:space="preserve">interface </w:t>
            </w:r>
            <w:proofErr w:type="spellStart"/>
            <w:r w:rsidRPr="002904F3">
              <w:t>agg</w:t>
            </w:r>
            <w:proofErr w:type="spellEnd"/>
            <w:r w:rsidRPr="002904F3">
              <w:t>-eth 5</w:t>
            </w:r>
          </w:p>
          <w:p w14:paraId="10A91392" w14:textId="77777777" w:rsidR="000B4489" w:rsidRPr="002904F3" w:rsidRDefault="000B4489" w:rsidP="008956F4">
            <w:pPr>
              <w:pStyle w:val="Code"/>
            </w:pPr>
            <w:r w:rsidRPr="002904F3">
              <w:t xml:space="preserve"> Oper-state: up</w:t>
            </w:r>
          </w:p>
          <w:p w14:paraId="41607C90" w14:textId="77777777" w:rsidR="000B4489" w:rsidRPr="002904F3" w:rsidRDefault="000B4489" w:rsidP="008956F4">
            <w:pPr>
              <w:pStyle w:val="Code"/>
            </w:pPr>
            <w:r w:rsidRPr="002904F3">
              <w:t xml:space="preserve"> Aggregated interfaces: x-eth0/1/5, </w:t>
            </w:r>
            <w:proofErr w:type="spellStart"/>
            <w:r w:rsidRPr="002904F3">
              <w:t>oper</w:t>
            </w:r>
            <w:proofErr w:type="spellEnd"/>
            <w:r w:rsidRPr="002904F3">
              <w:t>-state: up, member-state: up</w:t>
            </w:r>
          </w:p>
          <w:p w14:paraId="2D9786D1" w14:textId="77777777" w:rsidR="000B4489" w:rsidRPr="002904F3" w:rsidRDefault="000B4489" w:rsidP="008956F4">
            <w:pPr>
              <w:pStyle w:val="Code"/>
            </w:pPr>
            <w:r w:rsidRPr="002904F3">
              <w:lastRenderedPageBreak/>
              <w:t xml:space="preserve">                        x-eth0/1/6, </w:t>
            </w:r>
            <w:proofErr w:type="spellStart"/>
            <w:r w:rsidRPr="002904F3">
              <w:t>oper</w:t>
            </w:r>
            <w:proofErr w:type="spellEnd"/>
            <w:r w:rsidRPr="002904F3">
              <w:t>-state: up, member-state: up</w:t>
            </w:r>
          </w:p>
          <w:p w14:paraId="291BC5FC" w14:textId="77777777" w:rsidR="000B4489" w:rsidRPr="002904F3" w:rsidRDefault="000B4489" w:rsidP="008956F4">
            <w:pPr>
              <w:pStyle w:val="Code"/>
            </w:pPr>
            <w:r w:rsidRPr="002904F3">
              <w:t xml:space="preserve"> LACP: active, short-interval (</w:t>
            </w:r>
            <w:proofErr w:type="spellStart"/>
            <w:r w:rsidRPr="002904F3">
              <w:t>rx</w:t>
            </w:r>
            <w:proofErr w:type="spellEnd"/>
            <w:r w:rsidRPr="002904F3">
              <w:t xml:space="preserve">-interval: 350ms, </w:t>
            </w:r>
            <w:proofErr w:type="spellStart"/>
            <w:r w:rsidRPr="002904F3">
              <w:t>tx</w:t>
            </w:r>
            <w:proofErr w:type="spellEnd"/>
            <w:r w:rsidRPr="002904F3">
              <w:t>-interval: 500ms)</w:t>
            </w:r>
          </w:p>
          <w:p w14:paraId="29872805" w14:textId="77777777" w:rsidR="000B4489" w:rsidRPr="002904F3" w:rsidRDefault="000B4489" w:rsidP="008956F4">
            <w:pPr>
              <w:pStyle w:val="Code"/>
            </w:pPr>
            <w:r w:rsidRPr="002904F3">
              <w:t xml:space="preserve"> Configured-members: 2, currently-up: 2</w:t>
            </w:r>
          </w:p>
          <w:p w14:paraId="411708A1" w14:textId="77777777" w:rsidR="000B4489" w:rsidRPr="002904F3" w:rsidRDefault="000B4489" w:rsidP="008956F4">
            <w:pPr>
              <w:pStyle w:val="Code"/>
            </w:pPr>
            <w:r w:rsidRPr="002904F3">
              <w:t xml:space="preserve"> Min-links: 1</w:t>
            </w:r>
          </w:p>
          <w:p w14:paraId="2BB2E6E6" w14:textId="77777777" w:rsidR="000B4489" w:rsidRPr="002904F3" w:rsidRDefault="000B4489" w:rsidP="008956F4">
            <w:pPr>
              <w:pStyle w:val="Code"/>
            </w:pPr>
            <w:r w:rsidRPr="002904F3">
              <w:t xml:space="preserve"> Link up delay: disabled</w:t>
            </w:r>
          </w:p>
          <w:p w14:paraId="0950DA4D" w14:textId="77777777" w:rsidR="000B4489" w:rsidRPr="002904F3" w:rsidRDefault="000B4489" w:rsidP="008956F4">
            <w:pPr>
              <w:pStyle w:val="Code"/>
            </w:pPr>
            <w:r w:rsidRPr="002904F3">
              <w:t xml:space="preserve"> Link down delay: disabled</w:t>
            </w:r>
          </w:p>
          <w:p w14:paraId="7DD38027" w14:textId="77777777" w:rsidR="000B4489" w:rsidRPr="002904F3" w:rsidRDefault="000B4489" w:rsidP="008956F4">
            <w:pPr>
              <w:pStyle w:val="Code"/>
            </w:pPr>
            <w:r w:rsidRPr="002904F3">
              <w:t xml:space="preserve"> SNMP interface index: 1610633216</w:t>
            </w:r>
          </w:p>
          <w:p w14:paraId="72A79343" w14:textId="77777777" w:rsidR="000B4489" w:rsidRPr="009D53B3" w:rsidRDefault="000B4489" w:rsidP="008956F4">
            <w:pPr>
              <w:pStyle w:val="Code"/>
              <w:rPr>
                <w:highlight w:val="yellow"/>
              </w:rPr>
            </w:pPr>
            <w:r w:rsidRPr="002904F3">
              <w:t xml:space="preserve"> </w:t>
            </w:r>
            <w:r w:rsidRPr="009D53B3">
              <w:rPr>
                <w:highlight w:val="yellow"/>
              </w:rPr>
              <w:t>Ethernet Segment Parameters:</w:t>
            </w:r>
          </w:p>
          <w:p w14:paraId="21C96854" w14:textId="77777777" w:rsidR="000B4489" w:rsidRPr="009D53B3" w:rsidRDefault="000B4489" w:rsidP="008956F4">
            <w:pPr>
              <w:pStyle w:val="Code"/>
              <w:rPr>
                <w:highlight w:val="yellow"/>
              </w:rPr>
            </w:pPr>
            <w:r w:rsidRPr="009D53B3">
              <w:rPr>
                <w:highlight w:val="yellow"/>
              </w:rPr>
              <w:t xml:space="preserve">  Identifier: 0001</w:t>
            </w:r>
            <w:r>
              <w:rPr>
                <w:highlight w:val="yellow"/>
              </w:rPr>
              <w:t>.</w:t>
            </w:r>
            <w:r w:rsidRPr="009D53B3">
              <w:rPr>
                <w:highlight w:val="yellow"/>
              </w:rPr>
              <w:t>0203</w:t>
            </w:r>
            <w:r>
              <w:rPr>
                <w:highlight w:val="yellow"/>
              </w:rPr>
              <w:t>.</w:t>
            </w:r>
            <w:r w:rsidRPr="009D53B3">
              <w:rPr>
                <w:highlight w:val="yellow"/>
              </w:rPr>
              <w:t>0405</w:t>
            </w:r>
            <w:r>
              <w:rPr>
                <w:highlight w:val="yellow"/>
              </w:rPr>
              <w:t>.</w:t>
            </w:r>
            <w:r w:rsidRPr="009D53B3">
              <w:rPr>
                <w:highlight w:val="yellow"/>
              </w:rPr>
              <w:t>0607</w:t>
            </w:r>
            <w:r>
              <w:rPr>
                <w:highlight w:val="yellow"/>
              </w:rPr>
              <w:t>.</w:t>
            </w:r>
            <w:r w:rsidRPr="009D53B3">
              <w:rPr>
                <w:highlight w:val="yellow"/>
              </w:rPr>
              <w:t>08</w:t>
            </w:r>
            <w:r>
              <w:rPr>
                <w:highlight w:val="yellow"/>
              </w:rPr>
              <w:t>09</w:t>
            </w:r>
          </w:p>
          <w:p w14:paraId="46B42313" w14:textId="77777777" w:rsidR="000B4489" w:rsidRPr="009D53B3" w:rsidRDefault="000B4489" w:rsidP="008956F4">
            <w:pPr>
              <w:pStyle w:val="Code"/>
              <w:rPr>
                <w:highlight w:val="yellow"/>
              </w:rPr>
            </w:pPr>
            <w:r w:rsidRPr="009D53B3">
              <w:rPr>
                <w:highlight w:val="yellow"/>
              </w:rPr>
              <w:t xml:space="preserve">  LACP System MAC: 00:01:</w:t>
            </w:r>
            <w:proofErr w:type="gramStart"/>
            <w:r w:rsidRPr="009D53B3">
              <w:rPr>
                <w:highlight w:val="yellow"/>
              </w:rPr>
              <w:t>af:11:22</w:t>
            </w:r>
            <w:proofErr w:type="gramEnd"/>
            <w:r w:rsidRPr="009D53B3">
              <w:rPr>
                <w:highlight w:val="yellow"/>
              </w:rPr>
              <w:t>:bf</w:t>
            </w:r>
          </w:p>
          <w:p w14:paraId="07B27176" w14:textId="77777777" w:rsidR="000B4489" w:rsidRPr="009D53B3" w:rsidRDefault="000B4489" w:rsidP="008956F4">
            <w:pPr>
              <w:pStyle w:val="Code"/>
              <w:rPr>
                <w:highlight w:val="yellow"/>
              </w:rPr>
            </w:pPr>
            <w:r w:rsidRPr="009D53B3">
              <w:rPr>
                <w:highlight w:val="yellow"/>
              </w:rPr>
              <w:t xml:space="preserve">  LACP </w:t>
            </w:r>
            <w:r>
              <w:rPr>
                <w:highlight w:val="yellow"/>
              </w:rPr>
              <w:t>Key</w:t>
            </w:r>
            <w:r w:rsidRPr="009D53B3">
              <w:rPr>
                <w:highlight w:val="yellow"/>
              </w:rPr>
              <w:t xml:space="preserve">: </w:t>
            </w:r>
            <w:r>
              <w:rPr>
                <w:highlight w:val="yellow"/>
              </w:rPr>
              <w:t>4</w:t>
            </w:r>
          </w:p>
          <w:p w14:paraId="63B7825F" w14:textId="77777777" w:rsidR="000B4489" w:rsidRDefault="000B4489" w:rsidP="008956F4">
            <w:pPr>
              <w:pStyle w:val="Code"/>
              <w:rPr>
                <w:highlight w:val="yellow"/>
              </w:rPr>
            </w:pPr>
            <w:r w:rsidRPr="009D53B3">
              <w:rPr>
                <w:highlight w:val="yellow"/>
              </w:rPr>
              <w:t xml:space="preserve">  Load Balancing Mode: All-Active}</w:t>
            </w:r>
          </w:p>
          <w:p w14:paraId="121173CC" w14:textId="77777777" w:rsidR="000B4489" w:rsidRPr="00D36C3D" w:rsidRDefault="000B4489" w:rsidP="008956F4">
            <w:pPr>
              <w:pStyle w:val="Code"/>
            </w:pPr>
            <w:r>
              <w:rPr>
                <w:highlight w:val="yellow"/>
              </w:rPr>
              <w:t xml:space="preserve">  </w:t>
            </w:r>
            <w:r w:rsidRPr="00D36C3D">
              <w:rPr>
                <w:highlight w:val="yellow"/>
              </w:rPr>
              <w:t xml:space="preserve">Service Carving: </w:t>
            </w:r>
            <w:r>
              <w:rPr>
                <w:highlight w:val="yellow"/>
              </w:rPr>
              <w:t>highest-random-w</w:t>
            </w:r>
            <w:r w:rsidRPr="00D36C3D">
              <w:rPr>
                <w:highlight w:val="yellow"/>
              </w:rPr>
              <w:t>eight, weight=100</w:t>
            </w:r>
            <w:r w:rsidRPr="00D36C3D">
              <w:t xml:space="preserve"> </w:t>
            </w:r>
          </w:p>
          <w:p w14:paraId="35E8639C" w14:textId="42940132" w:rsidR="000B4489" w:rsidRPr="002904F3" w:rsidRDefault="000B4489" w:rsidP="008956F4">
            <w:pPr>
              <w:pStyle w:val="Code"/>
            </w:pPr>
            <w:r w:rsidRPr="002904F3">
              <w:t>Layer 1 Parameters</w:t>
            </w:r>
          </w:p>
          <w:p w14:paraId="2F4232DC" w14:textId="77777777" w:rsidR="000B4489" w:rsidRPr="002904F3" w:rsidRDefault="000B4489" w:rsidP="00995202">
            <w:pPr>
              <w:pStyle w:val="CLITableBody"/>
            </w:pPr>
            <w:r w:rsidRPr="002904F3">
              <w:t>...</w:t>
            </w:r>
          </w:p>
        </w:tc>
      </w:tr>
    </w:tbl>
    <w:p w14:paraId="100B95C4" w14:textId="62C43EF3" w:rsidR="007773DC" w:rsidRDefault="007773DC" w:rsidP="000B4489"/>
    <w:p w14:paraId="1DAFE8D7" w14:textId="77777777" w:rsidR="007773DC" w:rsidRDefault="007773DC">
      <w:pPr>
        <w:spacing w:before="0" w:after="160"/>
      </w:pPr>
      <w:r>
        <w:br w:type="page"/>
      </w:r>
    </w:p>
    <w:p w14:paraId="383611AB" w14:textId="79B0BDE3" w:rsidR="007773DC" w:rsidRDefault="007773DC" w:rsidP="007773DC">
      <w:pPr>
        <w:pStyle w:val="Heading1"/>
      </w:pPr>
      <w:r w:rsidRPr="002904F3">
        <w:lastRenderedPageBreak/>
        <w:fldChar w:fldCharType="begin"/>
      </w:r>
      <w:r>
        <w:instrText>XE "Routing Commands"</w:instrText>
      </w:r>
      <w:r w:rsidRPr="002904F3">
        <w:fldChar w:fldCharType="end"/>
      </w:r>
      <w:bookmarkStart w:id="45" w:name="_Toc212530328"/>
      <w:r>
        <w:t>Routing</w:t>
      </w:r>
      <w:r w:rsidRPr="002904F3">
        <w:t xml:space="preserve"> Commands</w:t>
      </w:r>
      <w:bookmarkEnd w:id="45"/>
    </w:p>
    <w:p w14:paraId="216C0497" w14:textId="77777777" w:rsidR="0052375B" w:rsidRPr="002904F3" w:rsidRDefault="0052375B" w:rsidP="0052375B">
      <w:pPr>
        <w:pStyle w:val="Heading2"/>
        <w:ind w:left="788" w:hanging="788"/>
      </w:pPr>
      <w:r w:rsidRPr="002904F3">
        <w:fldChar w:fldCharType="begin"/>
      </w:r>
      <w:r>
        <w:instrText>XE "L2 Services Configuration Commands"</w:instrText>
      </w:r>
      <w:r w:rsidRPr="002904F3">
        <w:fldChar w:fldCharType="end"/>
      </w:r>
      <w:bookmarkStart w:id="46" w:name="_Toc212530329"/>
      <w:r>
        <w:t>BGP Routing</w:t>
      </w:r>
      <w:r w:rsidRPr="002904F3">
        <w:t xml:space="preserve"> Commands</w:t>
      </w:r>
      <w:bookmarkEnd w:id="46"/>
    </w:p>
    <w:p w14:paraId="47F8EB3F" w14:textId="77777777" w:rsidR="0052375B" w:rsidRPr="002904F3" w:rsidRDefault="0052375B" w:rsidP="0052375B">
      <w:pPr>
        <w:pStyle w:val="Heading3"/>
      </w:pPr>
      <w:r w:rsidRPr="002904F3">
        <w:fldChar w:fldCharType="begin"/>
      </w:r>
      <w:r>
        <w:instrText>XE "L2 Services Configuration Commands"</w:instrText>
      </w:r>
      <w:r w:rsidRPr="002904F3">
        <w:fldChar w:fldCharType="end"/>
      </w:r>
      <w:bookmarkStart w:id="47" w:name="_Toc212530330"/>
      <w:r>
        <w:t>BGP Configuration</w:t>
      </w:r>
      <w:r w:rsidRPr="002904F3">
        <w:t xml:space="preserve"> Commands</w:t>
      </w:r>
      <w:bookmarkEnd w:id="47"/>
    </w:p>
    <w:p w14:paraId="3365BA49" w14:textId="77777777" w:rsidR="0052375B" w:rsidRPr="002904F3" w:rsidRDefault="0052375B" w:rsidP="0052375B">
      <w:pPr>
        <w:pStyle w:val="Heading4"/>
      </w:pPr>
      <w:r w:rsidRPr="002904F3">
        <w:fldChar w:fldCharType="begin"/>
      </w:r>
      <w:r>
        <w:instrText>XE "af-l2vpn vpls"</w:instrText>
      </w:r>
      <w:r w:rsidRPr="002904F3">
        <w:fldChar w:fldCharType="end"/>
      </w:r>
      <w:r w:rsidRPr="002904F3">
        <w:t xml:space="preserve">af-l2vpn </w:t>
      </w:r>
      <w:proofErr w:type="spellStart"/>
      <w:r>
        <w:t>evpn</w:t>
      </w:r>
      <w:proofErr w:type="spellEnd"/>
    </w:p>
    <w:tbl>
      <w:tblPr>
        <w:tblW w:w="0" w:type="auto"/>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620"/>
        <w:gridCol w:w="7830"/>
      </w:tblGrid>
      <w:tr w:rsidR="0052375B" w:rsidRPr="002904F3" w14:paraId="3AB7A219" w14:textId="77777777" w:rsidTr="007D26F4">
        <w:tc>
          <w:tcPr>
            <w:tcW w:w="1620" w:type="dxa"/>
            <w:tcMar>
              <w:top w:w="0" w:type="dxa"/>
              <w:left w:w="62" w:type="dxa"/>
              <w:bottom w:w="0" w:type="dxa"/>
              <w:right w:w="62" w:type="dxa"/>
            </w:tcMar>
          </w:tcPr>
          <w:p w14:paraId="60A859A9" w14:textId="77777777" w:rsidR="0052375B" w:rsidRDefault="0052375B" w:rsidP="002624C2">
            <w:pPr>
              <w:pStyle w:val="TableHeading"/>
              <w:rPr>
                <w:lang w:val="en-NZ"/>
              </w:rPr>
            </w:pPr>
            <w:r w:rsidRPr="002904F3">
              <w:t>Description</w:t>
            </w:r>
          </w:p>
        </w:tc>
        <w:tc>
          <w:tcPr>
            <w:tcW w:w="7830" w:type="dxa"/>
            <w:tcMar>
              <w:top w:w="0" w:type="dxa"/>
              <w:left w:w="62" w:type="dxa"/>
              <w:bottom w:w="0" w:type="dxa"/>
              <w:right w:w="62" w:type="dxa"/>
            </w:tcMar>
          </w:tcPr>
          <w:p w14:paraId="35848BC0" w14:textId="77777777" w:rsidR="0052375B" w:rsidRPr="002904F3" w:rsidRDefault="0052375B" w:rsidP="007D26F4">
            <w:pPr>
              <w:pStyle w:val="BodyText"/>
            </w:pPr>
            <w:r w:rsidRPr="002904F3">
              <w:t xml:space="preserve">Enables the L2VPN </w:t>
            </w:r>
            <w:r>
              <w:t>EVPN</w:t>
            </w:r>
            <w:r w:rsidRPr="002904F3">
              <w:t xml:space="preserve"> AFI/SAFI in neighbor or neighbor group.</w:t>
            </w:r>
          </w:p>
          <w:p w14:paraId="38F2190C" w14:textId="77777777" w:rsidR="0052375B" w:rsidRDefault="0052375B" w:rsidP="00995202">
            <w:pPr>
              <w:pStyle w:val="CLITableBody"/>
              <w:rPr>
                <w:lang w:val="en-NZ"/>
              </w:rPr>
            </w:pPr>
            <w:r w:rsidRPr="002904F3">
              <w:t xml:space="preserve">Use the </w:t>
            </w:r>
            <w:r w:rsidRPr="007773DC">
              <w:rPr>
                <w:b/>
                <w:bCs/>
              </w:rPr>
              <w:t>no</w:t>
            </w:r>
            <w:r w:rsidRPr="002904F3">
              <w:t xml:space="preserve"> form of the command to disable the L2VPN </w:t>
            </w:r>
            <w:r>
              <w:t>EVPN</w:t>
            </w:r>
            <w:r w:rsidRPr="002904F3">
              <w:t xml:space="preserve"> AFI/SAFI in neighbor or neighbor group. </w:t>
            </w:r>
          </w:p>
        </w:tc>
      </w:tr>
      <w:tr w:rsidR="0052375B" w:rsidRPr="002904F3" w14:paraId="180BD3CC" w14:textId="77777777" w:rsidTr="007D26F4">
        <w:trPr>
          <w:trHeight w:val="999"/>
        </w:trPr>
        <w:tc>
          <w:tcPr>
            <w:tcW w:w="1620" w:type="dxa"/>
            <w:tcMar>
              <w:top w:w="0" w:type="dxa"/>
              <w:left w:w="62" w:type="dxa"/>
              <w:bottom w:w="0" w:type="dxa"/>
              <w:right w:w="62" w:type="dxa"/>
            </w:tcMar>
          </w:tcPr>
          <w:p w14:paraId="31D27086" w14:textId="77777777" w:rsidR="0052375B" w:rsidRPr="002904F3" w:rsidRDefault="0052375B" w:rsidP="002624C2">
            <w:pPr>
              <w:pStyle w:val="TableHeading"/>
            </w:pPr>
            <w:r w:rsidRPr="002904F3">
              <w:t>Command Syntax</w:t>
            </w:r>
          </w:p>
        </w:tc>
        <w:tc>
          <w:tcPr>
            <w:tcW w:w="7830" w:type="dxa"/>
            <w:tcMar>
              <w:top w:w="0" w:type="dxa"/>
              <w:left w:w="62" w:type="dxa"/>
              <w:bottom w:w="0" w:type="dxa"/>
              <w:right w:w="62" w:type="dxa"/>
            </w:tcMar>
          </w:tcPr>
          <w:p w14:paraId="71339D8B" w14:textId="77777777" w:rsidR="0052375B" w:rsidRPr="002904F3" w:rsidRDefault="0052375B" w:rsidP="00995202">
            <w:pPr>
              <w:pStyle w:val="CLITableBody"/>
            </w:pPr>
            <w:r w:rsidRPr="002904F3">
              <w:rPr>
                <w:rStyle w:val="Monospace"/>
              </w:rPr>
              <w:t xml:space="preserve">af-l2vpn </w:t>
            </w:r>
            <w:proofErr w:type="spellStart"/>
            <w:r>
              <w:rPr>
                <w:rStyle w:val="Monospace"/>
              </w:rPr>
              <w:t>evpn</w:t>
            </w:r>
            <w:proofErr w:type="spellEnd"/>
          </w:p>
          <w:p w14:paraId="642FC7AB" w14:textId="77777777" w:rsidR="0052375B" w:rsidRDefault="0052375B" w:rsidP="00995202">
            <w:pPr>
              <w:pStyle w:val="CLITableBody"/>
              <w:rPr>
                <w:lang w:val="en-NZ"/>
              </w:rPr>
            </w:pPr>
            <w:r w:rsidRPr="002904F3">
              <w:rPr>
                <w:rStyle w:val="Monospace"/>
              </w:rPr>
              <w:t xml:space="preserve">no af-l2vpn </w:t>
            </w:r>
            <w:proofErr w:type="spellStart"/>
            <w:r>
              <w:rPr>
                <w:rStyle w:val="Monospace"/>
              </w:rPr>
              <w:t>evpn</w:t>
            </w:r>
            <w:proofErr w:type="spellEnd"/>
          </w:p>
        </w:tc>
      </w:tr>
      <w:tr w:rsidR="0052375B" w:rsidRPr="002904F3" w14:paraId="4855A8BF" w14:textId="77777777" w:rsidTr="007D26F4">
        <w:trPr>
          <w:trHeight w:val="757"/>
        </w:trPr>
        <w:tc>
          <w:tcPr>
            <w:tcW w:w="1620" w:type="dxa"/>
            <w:tcMar>
              <w:top w:w="0" w:type="dxa"/>
              <w:left w:w="62" w:type="dxa"/>
              <w:bottom w:w="0" w:type="dxa"/>
              <w:right w:w="62" w:type="dxa"/>
            </w:tcMar>
          </w:tcPr>
          <w:p w14:paraId="18C9096F" w14:textId="77777777" w:rsidR="0052375B" w:rsidRDefault="0052375B" w:rsidP="002624C2">
            <w:pPr>
              <w:pStyle w:val="TableHeading"/>
              <w:rPr>
                <w:lang w:val="en-NZ"/>
              </w:rPr>
            </w:pPr>
            <w:r w:rsidRPr="002904F3">
              <w:t>Command Mode</w:t>
            </w:r>
          </w:p>
        </w:tc>
        <w:tc>
          <w:tcPr>
            <w:tcW w:w="7830" w:type="dxa"/>
            <w:tcMar>
              <w:top w:w="0" w:type="dxa"/>
              <w:left w:w="62" w:type="dxa"/>
              <w:bottom w:w="0" w:type="dxa"/>
              <w:right w:w="62" w:type="dxa"/>
            </w:tcMar>
          </w:tcPr>
          <w:p w14:paraId="737BB65F" w14:textId="77777777" w:rsidR="0052375B" w:rsidRPr="002904F3" w:rsidRDefault="0052375B" w:rsidP="00995202">
            <w:pPr>
              <w:pStyle w:val="CLITableBody"/>
            </w:pPr>
            <w:r w:rsidRPr="002904F3">
              <w:t xml:space="preserve">configuration routing </w:t>
            </w:r>
            <w:proofErr w:type="spellStart"/>
            <w:r w:rsidRPr="002904F3">
              <w:t>bgp</w:t>
            </w:r>
            <w:proofErr w:type="spellEnd"/>
            <w:r w:rsidRPr="002904F3">
              <w:t xml:space="preserve"> </w:t>
            </w:r>
            <w:proofErr w:type="spellStart"/>
            <w:r w:rsidRPr="002904F3">
              <w:t>vrf</w:t>
            </w:r>
            <w:proofErr w:type="spellEnd"/>
            <w:r w:rsidRPr="002904F3">
              <w:t xml:space="preserve"> neighbor</w:t>
            </w:r>
          </w:p>
          <w:p w14:paraId="6C104C8D" w14:textId="77777777" w:rsidR="0052375B" w:rsidRDefault="0052375B" w:rsidP="00995202">
            <w:pPr>
              <w:pStyle w:val="CLITableBody"/>
              <w:rPr>
                <w:lang w:val="en-NZ"/>
              </w:rPr>
            </w:pPr>
            <w:r w:rsidRPr="002904F3">
              <w:t xml:space="preserve">configuration routing </w:t>
            </w:r>
            <w:proofErr w:type="spellStart"/>
            <w:r w:rsidRPr="002904F3">
              <w:t>bgp</w:t>
            </w:r>
            <w:proofErr w:type="spellEnd"/>
            <w:r w:rsidRPr="002904F3">
              <w:t xml:space="preserve"> </w:t>
            </w:r>
            <w:proofErr w:type="spellStart"/>
            <w:r w:rsidRPr="007773DC">
              <w:t>vrf</w:t>
            </w:r>
            <w:proofErr w:type="spellEnd"/>
            <w:r w:rsidRPr="007773DC">
              <w:t xml:space="preserve"> </w:t>
            </w:r>
            <w:r w:rsidRPr="002904F3">
              <w:t>neighbor-group</w:t>
            </w:r>
          </w:p>
        </w:tc>
      </w:tr>
      <w:tr w:rsidR="0052375B" w:rsidRPr="002904F3" w14:paraId="58AE08A8" w14:textId="77777777" w:rsidTr="007D26F4">
        <w:trPr>
          <w:cantSplit/>
          <w:trHeight w:val="278"/>
        </w:trPr>
        <w:tc>
          <w:tcPr>
            <w:tcW w:w="1620" w:type="dxa"/>
            <w:tcMar>
              <w:top w:w="0" w:type="dxa"/>
              <w:left w:w="62" w:type="dxa"/>
              <w:bottom w:w="0" w:type="dxa"/>
              <w:right w:w="62" w:type="dxa"/>
            </w:tcMar>
          </w:tcPr>
          <w:p w14:paraId="1937740B" w14:textId="77777777" w:rsidR="0052375B" w:rsidRDefault="0052375B" w:rsidP="002624C2">
            <w:pPr>
              <w:pStyle w:val="TableHeading"/>
              <w:rPr>
                <w:lang w:val="en-NZ"/>
              </w:rPr>
            </w:pPr>
            <w:r w:rsidRPr="002904F3">
              <w:t>Parameters Table</w:t>
            </w:r>
          </w:p>
        </w:tc>
        <w:tc>
          <w:tcPr>
            <w:tcW w:w="7830" w:type="dxa"/>
            <w:tcMar>
              <w:top w:w="0" w:type="dxa"/>
              <w:left w:w="62" w:type="dxa"/>
              <w:bottom w:w="0" w:type="dxa"/>
              <w:right w:w="62" w:type="dxa"/>
            </w:tcMar>
          </w:tcPr>
          <w:p w14:paraId="7F6B7680" w14:textId="77777777" w:rsidR="0052375B" w:rsidRDefault="0052375B" w:rsidP="00995202">
            <w:pPr>
              <w:pStyle w:val="CLITableBody"/>
              <w:rPr>
                <w:lang w:val="en-NZ"/>
              </w:rPr>
            </w:pPr>
            <w:r w:rsidRPr="002904F3">
              <w:t>N/A</w:t>
            </w:r>
          </w:p>
        </w:tc>
      </w:tr>
      <w:tr w:rsidR="0052375B" w:rsidRPr="002904F3" w14:paraId="385AB746" w14:textId="77777777" w:rsidTr="007D26F4">
        <w:trPr>
          <w:trHeight w:val="1090"/>
        </w:trPr>
        <w:tc>
          <w:tcPr>
            <w:tcW w:w="1620" w:type="dxa"/>
            <w:tcMar>
              <w:top w:w="0" w:type="dxa"/>
              <w:left w:w="62" w:type="dxa"/>
              <w:bottom w:w="0" w:type="dxa"/>
              <w:right w:w="62" w:type="dxa"/>
            </w:tcMar>
          </w:tcPr>
          <w:p w14:paraId="278EEE1F" w14:textId="77777777" w:rsidR="0052375B" w:rsidRDefault="0052375B" w:rsidP="002624C2">
            <w:pPr>
              <w:pStyle w:val="TableHeading"/>
              <w:rPr>
                <w:lang w:val="en-NZ"/>
              </w:rPr>
            </w:pPr>
            <w:r w:rsidRPr="002904F3">
              <w:t>Examples</w:t>
            </w:r>
          </w:p>
        </w:tc>
        <w:tc>
          <w:tcPr>
            <w:tcW w:w="7830" w:type="dxa"/>
            <w:tcMar>
              <w:top w:w="0" w:type="dxa"/>
              <w:left w:w="62" w:type="dxa"/>
              <w:bottom w:w="0" w:type="dxa"/>
              <w:right w:w="62" w:type="dxa"/>
            </w:tcMar>
          </w:tcPr>
          <w:p w14:paraId="5611EE6C" w14:textId="77777777" w:rsidR="009C7169" w:rsidRDefault="009C7169" w:rsidP="008956F4">
            <w:pPr>
              <w:pStyle w:val="Code"/>
            </w:pPr>
            <w:r w:rsidRPr="002904F3">
              <w:t>Th</w:t>
            </w:r>
            <w:r>
              <w:t>e</w:t>
            </w:r>
            <w:r w:rsidRPr="002904F3">
              <w:t xml:space="preserve"> </w:t>
            </w:r>
            <w:r>
              <w:t xml:space="preserve">following </w:t>
            </w:r>
            <w:r w:rsidRPr="002904F3">
              <w:t>example shows how to use this command</w:t>
            </w:r>
            <w:r w:rsidR="0052375B" w:rsidRPr="002904F3">
              <w:t>:</w:t>
            </w:r>
          </w:p>
          <w:p w14:paraId="3151F3FA" w14:textId="7DFC6093" w:rsidR="0052375B" w:rsidRPr="002904F3" w:rsidRDefault="0052375B" w:rsidP="008956F4">
            <w:pPr>
              <w:pStyle w:val="Code"/>
            </w:pPr>
            <w:r w:rsidRPr="002904F3">
              <w:br/>
            </w:r>
            <w:r>
              <w:t>exaware</w:t>
            </w:r>
            <w:r w:rsidRPr="002904F3">
              <w:t># config</w:t>
            </w:r>
          </w:p>
          <w:p w14:paraId="30099A0F" w14:textId="77777777" w:rsidR="0052375B" w:rsidRPr="002904F3" w:rsidRDefault="0052375B" w:rsidP="008956F4">
            <w:pPr>
              <w:pStyle w:val="Code"/>
            </w:pPr>
            <w:r>
              <w:t>exaware</w:t>
            </w:r>
            <w:r w:rsidRPr="002904F3">
              <w:t>(</w:t>
            </w:r>
            <w:proofErr w:type="gramStart"/>
            <w:r w:rsidRPr="002904F3">
              <w:t>config)#</w:t>
            </w:r>
            <w:proofErr w:type="gramEnd"/>
            <w:r w:rsidRPr="002904F3">
              <w:t xml:space="preserve"> routing </w:t>
            </w:r>
            <w:proofErr w:type="spellStart"/>
            <w:r w:rsidRPr="002904F3">
              <w:t>bgp</w:t>
            </w:r>
            <w:proofErr w:type="spellEnd"/>
            <w:r w:rsidRPr="002904F3">
              <w:t xml:space="preserve"> 123</w:t>
            </w:r>
          </w:p>
          <w:p w14:paraId="7B67FBED" w14:textId="77777777" w:rsidR="0052375B" w:rsidRPr="002904F3" w:rsidRDefault="0052375B" w:rsidP="008956F4">
            <w:pPr>
              <w:pStyle w:val="Code"/>
            </w:pPr>
            <w:r>
              <w:t>exaware</w:t>
            </w:r>
            <w:r w:rsidRPr="002904F3">
              <w:t>(config-routing-bgp-</w:t>
            </w:r>
            <w:proofErr w:type="gramStart"/>
            <w:r w:rsidRPr="002904F3">
              <w:t>123)#</w:t>
            </w:r>
            <w:proofErr w:type="gramEnd"/>
            <w:r w:rsidRPr="002904F3">
              <w:t xml:space="preserve"> </w:t>
            </w:r>
            <w:proofErr w:type="spellStart"/>
            <w:r w:rsidRPr="002904F3">
              <w:t>vrf</w:t>
            </w:r>
            <w:proofErr w:type="spellEnd"/>
            <w:r w:rsidRPr="002904F3">
              <w:t xml:space="preserve"> default</w:t>
            </w:r>
          </w:p>
          <w:p w14:paraId="5F38A211" w14:textId="77777777" w:rsidR="0052375B" w:rsidRPr="002904F3" w:rsidRDefault="0052375B" w:rsidP="008956F4">
            <w:pPr>
              <w:pStyle w:val="Code"/>
            </w:pPr>
            <w:r>
              <w:t>exaware</w:t>
            </w:r>
            <w:r w:rsidRPr="002904F3">
              <w:t>(config-routing-bgp-123-vrf-</w:t>
            </w:r>
            <w:proofErr w:type="gramStart"/>
            <w:r w:rsidRPr="002904F3">
              <w:t>default)#</w:t>
            </w:r>
            <w:proofErr w:type="gramEnd"/>
            <w:r w:rsidRPr="002904F3">
              <w:t xml:space="preserve"> neighbor 3.3.3.2</w:t>
            </w:r>
          </w:p>
          <w:p w14:paraId="1AAE4078" w14:textId="77777777" w:rsidR="0052375B" w:rsidRPr="002904F3" w:rsidRDefault="0052375B" w:rsidP="008956F4">
            <w:pPr>
              <w:pStyle w:val="Code"/>
            </w:pPr>
            <w:r>
              <w:t>exaware</w:t>
            </w:r>
            <w:r w:rsidRPr="002904F3">
              <w:t>(config-vrf-vrf1-neighbor-3.3.3.</w:t>
            </w:r>
            <w:proofErr w:type="gramStart"/>
            <w:r w:rsidRPr="002904F3">
              <w:t>2)#</w:t>
            </w:r>
            <w:proofErr w:type="gramEnd"/>
            <w:r w:rsidRPr="002904F3">
              <w:t xml:space="preserve"> af-l2vpn </w:t>
            </w:r>
            <w:proofErr w:type="spellStart"/>
            <w:r>
              <w:t>evpn</w:t>
            </w:r>
            <w:proofErr w:type="spellEnd"/>
          </w:p>
          <w:p w14:paraId="29EBEA5A" w14:textId="77777777" w:rsidR="0052375B" w:rsidRPr="002904F3" w:rsidRDefault="0052375B" w:rsidP="008956F4">
            <w:pPr>
              <w:pStyle w:val="Code"/>
            </w:pPr>
          </w:p>
          <w:p w14:paraId="5A8A3F5B" w14:textId="77777777" w:rsidR="0052375B" w:rsidRPr="002904F3" w:rsidRDefault="0052375B" w:rsidP="008956F4">
            <w:pPr>
              <w:pStyle w:val="Code"/>
            </w:pPr>
            <w:r>
              <w:t>exaware</w:t>
            </w:r>
            <w:r w:rsidRPr="002904F3">
              <w:t># config</w:t>
            </w:r>
          </w:p>
          <w:p w14:paraId="04AD7CE6" w14:textId="77777777" w:rsidR="0052375B" w:rsidRPr="002904F3" w:rsidRDefault="0052375B" w:rsidP="008956F4">
            <w:pPr>
              <w:pStyle w:val="Code"/>
            </w:pPr>
            <w:r>
              <w:t>exaware</w:t>
            </w:r>
            <w:r w:rsidRPr="002904F3">
              <w:t>(</w:t>
            </w:r>
            <w:proofErr w:type="gramStart"/>
            <w:r w:rsidRPr="002904F3">
              <w:t>config)#</w:t>
            </w:r>
            <w:proofErr w:type="gramEnd"/>
            <w:r w:rsidRPr="002904F3">
              <w:t xml:space="preserve"> routing </w:t>
            </w:r>
            <w:proofErr w:type="spellStart"/>
            <w:r w:rsidRPr="002904F3">
              <w:t>bgp</w:t>
            </w:r>
            <w:proofErr w:type="spellEnd"/>
            <w:r w:rsidRPr="002904F3">
              <w:t xml:space="preserve"> 123</w:t>
            </w:r>
          </w:p>
          <w:p w14:paraId="0E9D3A2E" w14:textId="77777777" w:rsidR="0052375B" w:rsidRPr="002904F3" w:rsidRDefault="0052375B" w:rsidP="008956F4">
            <w:pPr>
              <w:pStyle w:val="Code"/>
            </w:pPr>
            <w:r>
              <w:t>exaware</w:t>
            </w:r>
            <w:r w:rsidRPr="002904F3">
              <w:t>(config-routing-bgp-</w:t>
            </w:r>
            <w:proofErr w:type="gramStart"/>
            <w:r w:rsidRPr="002904F3">
              <w:t>123)#</w:t>
            </w:r>
            <w:proofErr w:type="gramEnd"/>
            <w:r w:rsidRPr="002904F3">
              <w:t xml:space="preserve"> </w:t>
            </w:r>
            <w:proofErr w:type="spellStart"/>
            <w:r w:rsidRPr="002904F3">
              <w:t>vrf</w:t>
            </w:r>
            <w:proofErr w:type="spellEnd"/>
            <w:r w:rsidRPr="002904F3">
              <w:t xml:space="preserve"> default</w:t>
            </w:r>
          </w:p>
          <w:p w14:paraId="40CDBA26" w14:textId="77777777" w:rsidR="0052375B" w:rsidRPr="002904F3" w:rsidRDefault="0052375B" w:rsidP="008956F4">
            <w:pPr>
              <w:pStyle w:val="Code"/>
            </w:pPr>
            <w:r>
              <w:t>exaware</w:t>
            </w:r>
            <w:r w:rsidRPr="002904F3">
              <w:t>(config-routing-bgp-123-vrf-</w:t>
            </w:r>
            <w:proofErr w:type="gramStart"/>
            <w:r w:rsidRPr="002904F3">
              <w:t>default)#</w:t>
            </w:r>
            <w:proofErr w:type="gramEnd"/>
            <w:r w:rsidRPr="002904F3">
              <w:t xml:space="preserve"> neighbor-group </w:t>
            </w:r>
            <w:r>
              <w:t>EVPN</w:t>
            </w:r>
            <w:r w:rsidRPr="002904F3">
              <w:t>-neighbors</w:t>
            </w:r>
          </w:p>
          <w:p w14:paraId="2F6B0990" w14:textId="77777777" w:rsidR="0052375B" w:rsidRDefault="0052375B" w:rsidP="008956F4">
            <w:pPr>
              <w:pStyle w:val="Code"/>
              <w:rPr>
                <w:lang w:val="en-NZ"/>
              </w:rPr>
            </w:pPr>
            <w:r>
              <w:t>exaware</w:t>
            </w:r>
            <w:r w:rsidRPr="002904F3">
              <w:t>(config-vrf-vrf1-neighbor-group-</w:t>
            </w:r>
            <w:r>
              <w:t>EVPN</w:t>
            </w:r>
            <w:r w:rsidRPr="002904F3">
              <w:t>-</w:t>
            </w:r>
            <w:proofErr w:type="gramStart"/>
            <w:r w:rsidRPr="002904F3">
              <w:t>neighbors)#</w:t>
            </w:r>
            <w:proofErr w:type="gramEnd"/>
            <w:r w:rsidRPr="002904F3">
              <w:t xml:space="preserve"> af-l2vpn </w:t>
            </w:r>
            <w:proofErr w:type="spellStart"/>
            <w:r>
              <w:t>evpn</w:t>
            </w:r>
            <w:proofErr w:type="spellEnd"/>
          </w:p>
        </w:tc>
      </w:tr>
      <w:tr w:rsidR="0052375B" w:rsidRPr="002904F3" w14:paraId="7E736E83" w14:textId="77777777" w:rsidTr="007D26F4">
        <w:trPr>
          <w:trHeight w:val="221"/>
        </w:trPr>
        <w:tc>
          <w:tcPr>
            <w:tcW w:w="1620" w:type="dxa"/>
            <w:tcMar>
              <w:top w:w="0" w:type="dxa"/>
              <w:left w:w="62" w:type="dxa"/>
              <w:bottom w:w="0" w:type="dxa"/>
              <w:right w:w="62" w:type="dxa"/>
            </w:tcMar>
          </w:tcPr>
          <w:p w14:paraId="0B35C9BB" w14:textId="77777777" w:rsidR="0052375B" w:rsidRDefault="0052375B" w:rsidP="002624C2">
            <w:pPr>
              <w:pStyle w:val="TableHeading"/>
              <w:rPr>
                <w:lang w:val="en-NZ"/>
              </w:rPr>
            </w:pPr>
            <w:r w:rsidRPr="002904F3">
              <w:t>Notes</w:t>
            </w:r>
          </w:p>
        </w:tc>
        <w:tc>
          <w:tcPr>
            <w:tcW w:w="7830" w:type="dxa"/>
            <w:tcMar>
              <w:top w:w="0" w:type="dxa"/>
              <w:left w:w="62" w:type="dxa"/>
              <w:bottom w:w="0" w:type="dxa"/>
              <w:right w:w="62" w:type="dxa"/>
            </w:tcMar>
          </w:tcPr>
          <w:p w14:paraId="2988C17C" w14:textId="77777777" w:rsidR="0052375B" w:rsidRPr="002904F3" w:rsidRDefault="0052375B" w:rsidP="00995202">
            <w:pPr>
              <w:pStyle w:val="CLITableBody"/>
            </w:pPr>
            <w:r w:rsidRPr="002904F3">
              <w:t xml:space="preserve">The </w:t>
            </w:r>
            <w:r w:rsidRPr="007773DC">
              <w:rPr>
                <w:b/>
                <w:bCs/>
              </w:rPr>
              <w:t xml:space="preserve">af-l2vpn </w:t>
            </w:r>
            <w:proofErr w:type="spellStart"/>
            <w:r w:rsidRPr="007773DC">
              <w:rPr>
                <w:b/>
                <w:bCs/>
              </w:rPr>
              <w:t>evpn</w:t>
            </w:r>
            <w:proofErr w:type="spellEnd"/>
            <w:r w:rsidRPr="002904F3">
              <w:t xml:space="preserve"> command is supported only in VRF default.</w:t>
            </w:r>
          </w:p>
        </w:tc>
      </w:tr>
    </w:tbl>
    <w:p w14:paraId="662D88E5" w14:textId="77777777" w:rsidR="0052375B" w:rsidRDefault="0052375B" w:rsidP="0052375B">
      <w:pPr>
        <w:spacing w:before="0" w:after="160"/>
      </w:pPr>
      <w:r>
        <w:br w:type="page"/>
      </w:r>
    </w:p>
    <w:p w14:paraId="071CB40C" w14:textId="12B152F8" w:rsidR="009C7169" w:rsidRDefault="009C7169" w:rsidP="009C7169">
      <w:pPr>
        <w:pStyle w:val="Heading3"/>
      </w:pPr>
      <w:r w:rsidRPr="002904F3">
        <w:lastRenderedPageBreak/>
        <w:fldChar w:fldCharType="begin"/>
      </w:r>
      <w:r>
        <w:instrText>XE "L2 Services Configuration Commands"</w:instrText>
      </w:r>
      <w:r w:rsidRPr="002904F3">
        <w:fldChar w:fldCharType="end"/>
      </w:r>
      <w:bookmarkStart w:id="48" w:name="_Toc212530331"/>
      <w:r>
        <w:t>BGP Show</w:t>
      </w:r>
      <w:r w:rsidRPr="002904F3">
        <w:t xml:space="preserve"> Commands</w:t>
      </w:r>
      <w:bookmarkEnd w:id="48"/>
    </w:p>
    <w:p w14:paraId="7B417DC2" w14:textId="31046BB4" w:rsidR="001B0092" w:rsidRPr="00B00EE7" w:rsidRDefault="001B0092" w:rsidP="001B0092">
      <w:pPr>
        <w:pStyle w:val="Heading4"/>
      </w:pPr>
      <w:r w:rsidRPr="00B00EE7">
        <w:fldChar w:fldCharType="begin"/>
      </w:r>
      <w:r w:rsidRPr="00B00EE7">
        <w:instrText>XE "show bgp neighbors advertised/received routes"</w:instrText>
      </w:r>
      <w:r w:rsidRPr="00B00EE7">
        <w:fldChar w:fldCharType="end"/>
      </w:r>
      <w:r w:rsidRPr="00B00EE7">
        <w:t xml:space="preserve">show </w:t>
      </w:r>
      <w:proofErr w:type="spellStart"/>
      <w:r w:rsidRPr="00B00EE7">
        <w:t>bgp</w:t>
      </w:r>
      <w:proofErr w:type="spellEnd"/>
      <w:r w:rsidRPr="00B00EE7">
        <w:t xml:space="preserve"> </w:t>
      </w:r>
      <w:r w:rsidR="007E7CAE">
        <w:t xml:space="preserve">l2vpn </w:t>
      </w:r>
      <w:proofErr w:type="spellStart"/>
      <w:r w:rsidRPr="00B00EE7">
        <w:t>evpn</w:t>
      </w:r>
      <w:proofErr w:type="spellEnd"/>
      <w:r w:rsidRPr="00B00EE7">
        <w:t xml:space="preserve"> neighbors </w:t>
      </w:r>
      <w:r w:rsidR="00EC5105" w:rsidRPr="00B00EE7">
        <w:t>advertised/</w:t>
      </w:r>
      <w:r w:rsidRPr="00B00EE7">
        <w:t>received routes</w:t>
      </w:r>
    </w:p>
    <w:tbl>
      <w:tblPr>
        <w:tblW w:w="9450" w:type="dxa"/>
        <w:tblLayout w:type="fixed"/>
        <w:tblCellMar>
          <w:left w:w="62" w:type="dxa"/>
          <w:right w:w="62" w:type="dxa"/>
        </w:tblCellMar>
        <w:tblLook w:val="0000" w:firstRow="0" w:lastRow="0" w:firstColumn="0" w:lastColumn="0" w:noHBand="0" w:noVBand="0"/>
      </w:tblPr>
      <w:tblGrid>
        <w:gridCol w:w="1710"/>
        <w:gridCol w:w="1404"/>
        <w:gridCol w:w="4111"/>
        <w:gridCol w:w="2225"/>
      </w:tblGrid>
      <w:tr w:rsidR="001B0092" w:rsidRPr="002904F3" w14:paraId="2CD837E5" w14:textId="77777777" w:rsidTr="00216FDA">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A8268BA" w14:textId="77777777" w:rsidR="001B0092" w:rsidRDefault="001B0092" w:rsidP="002624C2">
            <w:pPr>
              <w:pStyle w:val="TableHeading"/>
              <w:rPr>
                <w:lang w:val="en-NZ"/>
              </w:rPr>
            </w:pPr>
            <w:r w:rsidRPr="002904F3">
              <w:lastRenderedPageBreak/>
              <w:t>Description</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7F854C1" w14:textId="5B023038" w:rsidR="001B0092" w:rsidRDefault="001B0092" w:rsidP="00216FDA">
            <w:pPr>
              <w:pStyle w:val="CLITableBody"/>
              <w:rPr>
                <w:lang w:val="en-NZ"/>
              </w:rPr>
            </w:pPr>
            <w:r w:rsidRPr="002904F3">
              <w:t xml:space="preserve">Displays BGP </w:t>
            </w:r>
            <w:r>
              <w:t xml:space="preserve">EVPN </w:t>
            </w:r>
            <w:r w:rsidRPr="002904F3">
              <w:t>routes received from the peer.</w:t>
            </w:r>
          </w:p>
        </w:tc>
      </w:tr>
      <w:tr w:rsidR="001B0092" w:rsidRPr="002904F3" w14:paraId="7971CC7F" w14:textId="77777777" w:rsidTr="00216FDA">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DE5267A" w14:textId="77777777" w:rsidR="001B0092" w:rsidRPr="002904F3" w:rsidRDefault="001B0092" w:rsidP="002624C2">
            <w:pPr>
              <w:pStyle w:val="TableHeading"/>
            </w:pPr>
            <w:r w:rsidRPr="002904F3">
              <w:t>Command Syntax</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B0211CD" w14:textId="7767470C" w:rsidR="001B0092" w:rsidRPr="00996BE0" w:rsidRDefault="00996BE0" w:rsidP="00996BE0">
            <w:pPr>
              <w:pStyle w:val="CLITableBody"/>
              <w:rPr>
                <w:szCs w:val="22"/>
              </w:rPr>
            </w:pPr>
            <w:r w:rsidRPr="00B00EE7">
              <w:rPr>
                <w:rStyle w:val="Monospace"/>
              </w:rPr>
              <w:t xml:space="preserve">show </w:t>
            </w:r>
            <w:proofErr w:type="spellStart"/>
            <w:r w:rsidRPr="00B00EE7">
              <w:rPr>
                <w:rStyle w:val="Monospace"/>
              </w:rPr>
              <w:t>bgp</w:t>
            </w:r>
            <w:proofErr w:type="spellEnd"/>
            <w:r w:rsidRPr="00B00EE7">
              <w:rPr>
                <w:rStyle w:val="Monospace"/>
              </w:rPr>
              <w:t xml:space="preserve"> </w:t>
            </w:r>
            <w:r>
              <w:rPr>
                <w:rStyle w:val="Monospace"/>
              </w:rPr>
              <w:t xml:space="preserve">l2vpn </w:t>
            </w:r>
            <w:proofErr w:type="spellStart"/>
            <w:r w:rsidRPr="00B00EE7">
              <w:rPr>
                <w:rStyle w:val="Monospace"/>
              </w:rPr>
              <w:t>evpn</w:t>
            </w:r>
            <w:proofErr w:type="spellEnd"/>
            <w:r w:rsidRPr="00B00EE7">
              <w:rPr>
                <w:rStyle w:val="Monospace"/>
              </w:rPr>
              <w:t xml:space="preserve"> neighbors </w:t>
            </w:r>
            <w:r>
              <w:rPr>
                <w:rStyle w:val="Monospace"/>
              </w:rPr>
              <w:t>{advertised</w:t>
            </w:r>
            <w:r w:rsidRPr="00B00EE7">
              <w:rPr>
                <w:rStyle w:val="Monospace"/>
              </w:rPr>
              <w:t>-routes</w:t>
            </w:r>
            <w:r>
              <w:rPr>
                <w:rStyle w:val="Monospace"/>
              </w:rPr>
              <w:t xml:space="preserve"> | </w:t>
            </w:r>
            <w:r w:rsidRPr="00B00EE7">
              <w:rPr>
                <w:rStyle w:val="Monospace"/>
              </w:rPr>
              <w:t>received-</w:t>
            </w:r>
            <w:proofErr w:type="gramStart"/>
            <w:r w:rsidRPr="00B00EE7">
              <w:rPr>
                <w:rStyle w:val="Monospace"/>
              </w:rPr>
              <w:t>routes</w:t>
            </w:r>
            <w:r>
              <w:rPr>
                <w:rStyle w:val="Monospace"/>
              </w:rPr>
              <w:t>}</w:t>
            </w:r>
            <w:r w:rsidRPr="00B00EE7">
              <w:rPr>
                <w:rStyle w:val="Monospace"/>
              </w:rPr>
              <w:t xml:space="preserve"> </w:t>
            </w:r>
            <w:r>
              <w:rPr>
                <w:rStyle w:val="Monospace"/>
              </w:rPr>
              <w:t>[</w:t>
            </w:r>
            <w:proofErr w:type="gramEnd"/>
            <w:r w:rsidRPr="00B00EE7">
              <w:rPr>
                <w:rStyle w:val="Monospace"/>
                <w:i/>
              </w:rPr>
              <w:t>neighbor-</w:t>
            </w:r>
            <w:proofErr w:type="spellStart"/>
            <w:r w:rsidRPr="00B00EE7">
              <w:rPr>
                <w:rStyle w:val="Monospace"/>
                <w:i/>
              </w:rPr>
              <w:t>ip</w:t>
            </w:r>
            <w:proofErr w:type="spellEnd"/>
            <w:r>
              <w:rPr>
                <w:rStyle w:val="Monospace"/>
                <w:i/>
              </w:rPr>
              <w:t xml:space="preserve"> </w:t>
            </w:r>
            <w:r w:rsidRPr="00B00EE7">
              <w:rPr>
                <w:rStyle w:val="Monospace"/>
              </w:rPr>
              <w:t>[</w:t>
            </w:r>
            <w:proofErr w:type="spellStart"/>
            <w:r w:rsidRPr="00B00EE7">
              <w:rPr>
                <w:rStyle w:val="Monospace"/>
                <w:i/>
                <w:iCs/>
              </w:rPr>
              <w:t>evpn</w:t>
            </w:r>
            <w:proofErr w:type="spellEnd"/>
            <w:r w:rsidRPr="00B00EE7">
              <w:rPr>
                <w:rStyle w:val="Monospace"/>
                <w:i/>
                <w:iCs/>
              </w:rPr>
              <w:t>-prefix</w:t>
            </w:r>
            <w:r w:rsidRPr="00B00EE7">
              <w:rPr>
                <w:rStyle w:val="Monospace"/>
              </w:rPr>
              <w:t>]</w:t>
            </w:r>
            <w:r>
              <w:rPr>
                <w:rStyle w:val="Monospace"/>
              </w:rPr>
              <w:t xml:space="preserve">] </w:t>
            </w:r>
            <w:r w:rsidRPr="00B00EE7">
              <w:rPr>
                <w:rStyle w:val="Monospace"/>
              </w:rPr>
              <w:t>[brief | detail]</w:t>
            </w:r>
          </w:p>
        </w:tc>
      </w:tr>
      <w:tr w:rsidR="001B0092" w:rsidRPr="002904F3" w14:paraId="46495B97" w14:textId="77777777" w:rsidTr="00216FDA">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DBF1AFA" w14:textId="77777777" w:rsidR="001B0092" w:rsidRDefault="001B0092" w:rsidP="002624C2">
            <w:pPr>
              <w:pStyle w:val="TableHeading"/>
              <w:rPr>
                <w:lang w:val="en-NZ"/>
              </w:rPr>
            </w:pPr>
            <w:r w:rsidRPr="002904F3">
              <w:t>Command Mode</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77A9F98" w14:textId="77777777" w:rsidR="001B0092" w:rsidRDefault="001B0092" w:rsidP="00216FDA">
            <w:pPr>
              <w:pStyle w:val="CLITableBody"/>
              <w:rPr>
                <w:lang w:val="en-NZ"/>
              </w:rPr>
            </w:pPr>
            <w:r w:rsidRPr="002904F3">
              <w:t>Operational</w:t>
            </w:r>
          </w:p>
        </w:tc>
      </w:tr>
      <w:tr w:rsidR="001B0092" w:rsidRPr="002904F3" w14:paraId="30D9F256" w14:textId="77777777" w:rsidTr="00E874F3">
        <w:trPr>
          <w:trHeight w:val="42"/>
        </w:trPr>
        <w:tc>
          <w:tcPr>
            <w:tcW w:w="171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074B93BD" w14:textId="77777777" w:rsidR="001B0092" w:rsidRPr="002904F3" w:rsidRDefault="001B0092" w:rsidP="002624C2">
            <w:pPr>
              <w:pStyle w:val="TableHeading"/>
            </w:pPr>
            <w:r w:rsidRPr="002904F3">
              <w:t>Parameters Table</w:t>
            </w: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6F7201" w14:textId="77777777" w:rsidR="001B0092" w:rsidRPr="002904F3" w:rsidRDefault="001B0092" w:rsidP="002624C2">
            <w:pPr>
              <w:pStyle w:val="TableHeading"/>
            </w:pPr>
            <w:r w:rsidRPr="002904F3">
              <w:t>Name</w:t>
            </w:r>
          </w:p>
        </w:tc>
        <w:tc>
          <w:tcPr>
            <w:tcW w:w="4111" w:type="dxa"/>
            <w:tcBorders>
              <w:top w:val="single" w:sz="4" w:space="0" w:color="7ADFED"/>
              <w:left w:val="single" w:sz="4" w:space="0" w:color="7ADFED"/>
              <w:bottom w:val="single" w:sz="4" w:space="0" w:color="7ADFED"/>
              <w:right w:val="single" w:sz="4" w:space="0" w:color="7ADFED"/>
            </w:tcBorders>
          </w:tcPr>
          <w:p w14:paraId="437580FB" w14:textId="77777777" w:rsidR="001B0092" w:rsidRPr="002904F3" w:rsidRDefault="001B0092" w:rsidP="002624C2">
            <w:pPr>
              <w:pStyle w:val="TableHeading"/>
            </w:pPr>
            <w:r w:rsidRPr="002904F3">
              <w:t>Value</w:t>
            </w:r>
          </w:p>
        </w:tc>
        <w:tc>
          <w:tcPr>
            <w:tcW w:w="2225" w:type="dxa"/>
            <w:tcBorders>
              <w:top w:val="single" w:sz="4" w:space="0" w:color="7ADFED"/>
              <w:left w:val="single" w:sz="4" w:space="0" w:color="7ADFED"/>
              <w:bottom w:val="single" w:sz="4" w:space="0" w:color="7ADFED"/>
              <w:right w:val="single" w:sz="4" w:space="0" w:color="7ADFED"/>
            </w:tcBorders>
          </w:tcPr>
          <w:p w14:paraId="0DE1F753" w14:textId="77777777" w:rsidR="001B0092" w:rsidRPr="002904F3" w:rsidRDefault="001B0092" w:rsidP="002624C2">
            <w:pPr>
              <w:pStyle w:val="TableHeading"/>
            </w:pPr>
            <w:r w:rsidRPr="002904F3">
              <w:t>Description</w:t>
            </w:r>
          </w:p>
        </w:tc>
      </w:tr>
      <w:tr w:rsidR="001B0092" w:rsidRPr="002904F3" w14:paraId="6C528E3D" w14:textId="77777777" w:rsidTr="00E874F3">
        <w:trPr>
          <w:trHeight w:val="35"/>
        </w:trPr>
        <w:tc>
          <w:tcPr>
            <w:tcW w:w="1710" w:type="dxa"/>
            <w:vMerge/>
            <w:tcBorders>
              <w:left w:val="single" w:sz="4" w:space="0" w:color="7ADFED"/>
              <w:right w:val="single" w:sz="4" w:space="0" w:color="7ADFED"/>
            </w:tcBorders>
            <w:tcMar>
              <w:top w:w="0" w:type="dxa"/>
              <w:left w:w="62" w:type="dxa"/>
              <w:bottom w:w="0" w:type="dxa"/>
              <w:right w:w="62" w:type="dxa"/>
            </w:tcMar>
          </w:tcPr>
          <w:p w14:paraId="2AAA9A2C" w14:textId="77777777" w:rsidR="001B0092" w:rsidRPr="002904F3" w:rsidRDefault="001B0092"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DE954E9" w14:textId="77777777" w:rsidR="001B0092" w:rsidRPr="002904F3" w:rsidRDefault="001B0092" w:rsidP="00216FDA">
            <w:pPr>
              <w:pStyle w:val="CLITableBody"/>
            </w:pPr>
            <w:r w:rsidRPr="002904F3">
              <w:rPr>
                <w:rStyle w:val="Emphasis"/>
              </w:rPr>
              <w:t>neighbor-</w:t>
            </w:r>
            <w:proofErr w:type="spellStart"/>
            <w:r w:rsidRPr="002904F3">
              <w:rPr>
                <w:rStyle w:val="Emphasis"/>
              </w:rPr>
              <w:t>ip</w:t>
            </w:r>
            <w:proofErr w:type="spellEnd"/>
          </w:p>
        </w:tc>
        <w:tc>
          <w:tcPr>
            <w:tcW w:w="4111" w:type="dxa"/>
            <w:tcBorders>
              <w:top w:val="single" w:sz="4" w:space="0" w:color="7ADFED"/>
              <w:left w:val="single" w:sz="4" w:space="0" w:color="7ADFED"/>
              <w:bottom w:val="single" w:sz="4" w:space="0" w:color="7ADFED"/>
              <w:right w:val="single" w:sz="4" w:space="0" w:color="7ADFED"/>
            </w:tcBorders>
          </w:tcPr>
          <w:p w14:paraId="2B6B6110" w14:textId="77777777" w:rsidR="001B0092" w:rsidRPr="002904F3" w:rsidRDefault="001B0092" w:rsidP="00216FDA">
            <w:pPr>
              <w:pStyle w:val="CLITableBody"/>
            </w:pPr>
            <w:r w:rsidRPr="002904F3">
              <w:t>IPv4 or IPv6 address</w:t>
            </w:r>
          </w:p>
        </w:tc>
        <w:tc>
          <w:tcPr>
            <w:tcW w:w="2225" w:type="dxa"/>
            <w:tcBorders>
              <w:top w:val="single" w:sz="4" w:space="0" w:color="7ADFED"/>
              <w:left w:val="single" w:sz="4" w:space="0" w:color="7ADFED"/>
              <w:bottom w:val="single" w:sz="4" w:space="0" w:color="7ADFED"/>
              <w:right w:val="single" w:sz="4" w:space="0" w:color="7ADFED"/>
            </w:tcBorders>
          </w:tcPr>
          <w:p w14:paraId="51776460" w14:textId="77777777" w:rsidR="001B0092" w:rsidRPr="002904F3" w:rsidRDefault="001B0092" w:rsidP="00216FDA">
            <w:pPr>
              <w:pStyle w:val="CLITableBody"/>
            </w:pPr>
            <w:r w:rsidRPr="002904F3">
              <w:t>IP address of specific neighbor.</w:t>
            </w:r>
            <w:r w:rsidRPr="002904F3">
              <w:br/>
              <w:t>(Default = all)</w:t>
            </w:r>
          </w:p>
        </w:tc>
      </w:tr>
      <w:tr w:rsidR="001B0092" w:rsidRPr="002904F3" w14:paraId="01440230" w14:textId="77777777" w:rsidTr="00E874F3">
        <w:trPr>
          <w:trHeight w:val="35"/>
        </w:trPr>
        <w:tc>
          <w:tcPr>
            <w:tcW w:w="1710" w:type="dxa"/>
            <w:vMerge/>
            <w:tcBorders>
              <w:left w:val="single" w:sz="4" w:space="0" w:color="7ADFED"/>
              <w:right w:val="single" w:sz="4" w:space="0" w:color="7ADFED"/>
            </w:tcBorders>
            <w:tcMar>
              <w:top w:w="0" w:type="dxa"/>
              <w:left w:w="62" w:type="dxa"/>
              <w:bottom w:w="0" w:type="dxa"/>
              <w:right w:w="62" w:type="dxa"/>
            </w:tcMar>
          </w:tcPr>
          <w:p w14:paraId="3627B26C" w14:textId="77777777" w:rsidR="001B0092" w:rsidRPr="002904F3" w:rsidRDefault="001B0092"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BF4A13E" w14:textId="77777777" w:rsidR="001B0092" w:rsidRDefault="001B0092" w:rsidP="00216FDA">
            <w:pPr>
              <w:pStyle w:val="CLITableBody"/>
              <w:rPr>
                <w:rStyle w:val="Emphasis"/>
              </w:rPr>
            </w:pPr>
            <w:proofErr w:type="spellStart"/>
            <w:r>
              <w:rPr>
                <w:rStyle w:val="Emphasis"/>
              </w:rPr>
              <w:t>evpn</w:t>
            </w:r>
            <w:proofErr w:type="spellEnd"/>
            <w:r w:rsidRPr="002904F3">
              <w:rPr>
                <w:rStyle w:val="Emphasis"/>
              </w:rPr>
              <w:t>-prefix</w:t>
            </w:r>
          </w:p>
        </w:tc>
        <w:tc>
          <w:tcPr>
            <w:tcW w:w="4111" w:type="dxa"/>
            <w:tcBorders>
              <w:top w:val="single" w:sz="4" w:space="0" w:color="7ADFED"/>
              <w:left w:val="single" w:sz="4" w:space="0" w:color="7ADFED"/>
              <w:bottom w:val="single" w:sz="4" w:space="0" w:color="7ADFED"/>
              <w:right w:val="single" w:sz="4" w:space="0" w:color="7ADFED"/>
            </w:tcBorders>
          </w:tcPr>
          <w:p w14:paraId="62DA905A" w14:textId="5EEC08F3" w:rsidR="001B0092" w:rsidRDefault="001B0092" w:rsidP="00216FDA">
            <w:pPr>
              <w:pStyle w:val="CLITableBody"/>
              <w:rPr>
                <w:i/>
                <w:iCs/>
              </w:rPr>
            </w:pPr>
            <w:r w:rsidRPr="00E874F3">
              <w:t>1</w:t>
            </w:r>
            <w:r w:rsidR="00E874F3">
              <w:t>#</w:t>
            </w:r>
            <w:r w:rsidRPr="001B0092">
              <w:rPr>
                <w:i/>
                <w:iCs/>
              </w:rPr>
              <w:t>rd</w:t>
            </w:r>
            <w:r w:rsidR="00E874F3">
              <w:rPr>
                <w:i/>
                <w:iCs/>
              </w:rPr>
              <w:t>#</w:t>
            </w:r>
            <w:r w:rsidRPr="000556AA">
              <w:rPr>
                <w:i/>
                <w:iCs/>
              </w:rPr>
              <w:t>esi</w:t>
            </w:r>
            <w:r w:rsidR="00E874F3">
              <w:t>#</w:t>
            </w:r>
            <w:r w:rsidRPr="000556AA">
              <w:rPr>
                <w:i/>
                <w:iCs/>
              </w:rPr>
              <w:t>vlan-id</w:t>
            </w:r>
          </w:p>
          <w:p w14:paraId="75E0BBD0" w14:textId="67CB02B4" w:rsidR="001B0092" w:rsidRDefault="001B0092" w:rsidP="00216FDA">
            <w:pPr>
              <w:pStyle w:val="CLITableBody"/>
            </w:pPr>
            <w:r>
              <w:t>2</w:t>
            </w:r>
            <w:r w:rsidR="00E874F3">
              <w:t>#</w:t>
            </w:r>
            <w:r w:rsidRPr="001B0092">
              <w:rPr>
                <w:i/>
                <w:iCs/>
              </w:rPr>
              <w:t>rd</w:t>
            </w:r>
            <w:r w:rsidR="00E874F3">
              <w:rPr>
                <w:i/>
                <w:iCs/>
              </w:rPr>
              <w:t>#</w:t>
            </w:r>
            <w:r w:rsidRPr="000556AA">
              <w:rPr>
                <w:i/>
                <w:iCs/>
              </w:rPr>
              <w:t>vlan-id</w:t>
            </w:r>
            <w:r w:rsidR="00E874F3">
              <w:t>#</w:t>
            </w:r>
            <w:r w:rsidRPr="000556AA">
              <w:rPr>
                <w:i/>
                <w:iCs/>
              </w:rPr>
              <w:t>mac</w:t>
            </w:r>
            <w:r>
              <w:rPr>
                <w:i/>
                <w:iCs/>
              </w:rPr>
              <w:t>-addr</w:t>
            </w:r>
            <w:r w:rsidR="00E874F3">
              <w:rPr>
                <w:i/>
                <w:iCs/>
              </w:rPr>
              <w:t>#</w:t>
            </w:r>
            <w:r w:rsidR="004D1D9A">
              <w:rPr>
                <w:i/>
                <w:iCs/>
              </w:rPr>
              <w:t>ip-addr</w:t>
            </w:r>
          </w:p>
          <w:p w14:paraId="499202B6" w14:textId="454E3068" w:rsidR="001B0092" w:rsidRDefault="001B0092" w:rsidP="00216FDA">
            <w:pPr>
              <w:pStyle w:val="CLITableBody"/>
              <w:rPr>
                <w:i/>
                <w:iCs/>
              </w:rPr>
            </w:pPr>
            <w:r>
              <w:t>3</w:t>
            </w:r>
            <w:r w:rsidR="00E874F3">
              <w:t>#</w:t>
            </w:r>
            <w:r w:rsidRPr="001B0092">
              <w:rPr>
                <w:i/>
                <w:iCs/>
              </w:rPr>
              <w:t>rd</w:t>
            </w:r>
            <w:r w:rsidR="00E874F3">
              <w:rPr>
                <w:i/>
                <w:iCs/>
              </w:rPr>
              <w:t>#</w:t>
            </w:r>
            <w:r w:rsidRPr="000556AA">
              <w:rPr>
                <w:i/>
                <w:iCs/>
              </w:rPr>
              <w:t>vlan-id</w:t>
            </w:r>
            <w:r w:rsidR="00E874F3">
              <w:t>#</w:t>
            </w:r>
            <w:r w:rsidRPr="000556AA">
              <w:rPr>
                <w:i/>
                <w:iCs/>
              </w:rPr>
              <w:t>orig-ip</w:t>
            </w:r>
            <w:r>
              <w:rPr>
                <w:i/>
                <w:iCs/>
              </w:rPr>
              <w:t>-addr</w:t>
            </w:r>
          </w:p>
          <w:p w14:paraId="6A933DFB" w14:textId="703B8A6B" w:rsidR="001B0092" w:rsidRDefault="001B0092" w:rsidP="00216FDA">
            <w:pPr>
              <w:pStyle w:val="CLITableBody"/>
              <w:rPr>
                <w:i/>
                <w:iCs/>
              </w:rPr>
            </w:pPr>
            <w:r>
              <w:t>4</w:t>
            </w:r>
            <w:r w:rsidR="00E874F3">
              <w:t>#</w:t>
            </w:r>
            <w:r w:rsidRPr="001B0092">
              <w:rPr>
                <w:i/>
                <w:iCs/>
              </w:rPr>
              <w:t>rd</w:t>
            </w:r>
            <w:r w:rsidR="00E874F3">
              <w:rPr>
                <w:i/>
                <w:iCs/>
              </w:rPr>
              <w:t>#</w:t>
            </w:r>
            <w:r w:rsidRPr="000556AA">
              <w:rPr>
                <w:i/>
                <w:iCs/>
              </w:rPr>
              <w:t>esi</w:t>
            </w:r>
            <w:r w:rsidR="00E874F3">
              <w:t>#</w:t>
            </w:r>
            <w:r w:rsidRPr="000556AA">
              <w:rPr>
                <w:i/>
                <w:iCs/>
              </w:rPr>
              <w:t>orig-ip</w:t>
            </w:r>
            <w:r>
              <w:rPr>
                <w:i/>
                <w:iCs/>
              </w:rPr>
              <w:t>-addr</w:t>
            </w:r>
          </w:p>
          <w:p w14:paraId="48B318C3" w14:textId="0DCF9FED" w:rsidR="00E874F3" w:rsidRDefault="00E874F3" w:rsidP="00E874F3">
            <w:pPr>
              <w:pStyle w:val="CLITableBody"/>
            </w:pPr>
            <w:proofErr w:type="spellStart"/>
            <w:r w:rsidRPr="00B00EE7">
              <w:rPr>
                <w:i/>
                <w:iCs/>
              </w:rPr>
              <w:t>esi</w:t>
            </w:r>
            <w:proofErr w:type="spellEnd"/>
            <w:r>
              <w:t xml:space="preserve"> - 9-octets field in </w:t>
            </w:r>
            <w:r w:rsidR="001D3A27">
              <w:t xml:space="preserve">the hexadecimal </w:t>
            </w:r>
            <w:r>
              <w:t xml:space="preserve">format </w:t>
            </w:r>
            <w:proofErr w:type="spellStart"/>
            <w:r>
              <w:t>xxxxxxxxxxxxxxxxxx</w:t>
            </w:r>
            <w:proofErr w:type="spellEnd"/>
            <w:r>
              <w:t>, where x is a character from range 0-9, a-f, or A-F.</w:t>
            </w:r>
          </w:p>
          <w:p w14:paraId="017EEC8B" w14:textId="5B0F074B" w:rsidR="001B0092" w:rsidRDefault="00E874F3" w:rsidP="00CF1621">
            <w:pPr>
              <w:pStyle w:val="CLITableBody"/>
            </w:pPr>
            <w:proofErr w:type="spellStart"/>
            <w:r w:rsidRPr="000556AA">
              <w:rPr>
                <w:i/>
                <w:iCs/>
              </w:rPr>
              <w:t>vlan</w:t>
            </w:r>
            <w:proofErr w:type="spellEnd"/>
            <w:r w:rsidRPr="000556AA">
              <w:rPr>
                <w:i/>
                <w:iCs/>
              </w:rPr>
              <w:t>-id</w:t>
            </w:r>
            <w:r>
              <w:t xml:space="preserve"> – integer in range 0-4095</w:t>
            </w:r>
          </w:p>
        </w:tc>
        <w:tc>
          <w:tcPr>
            <w:tcW w:w="2225" w:type="dxa"/>
            <w:tcBorders>
              <w:top w:val="single" w:sz="4" w:space="0" w:color="7ADFED"/>
              <w:left w:val="single" w:sz="4" w:space="0" w:color="7ADFED"/>
              <w:bottom w:val="single" w:sz="4" w:space="0" w:color="7ADFED"/>
              <w:right w:val="single" w:sz="4" w:space="0" w:color="7ADFED"/>
            </w:tcBorders>
          </w:tcPr>
          <w:p w14:paraId="7D453D99" w14:textId="560DC4AC" w:rsidR="001B0092" w:rsidRDefault="001B0092" w:rsidP="00216FDA">
            <w:pPr>
              <w:pStyle w:val="CLITableBody"/>
            </w:pPr>
            <w:r>
              <w:t>EVPN Prefix</w:t>
            </w:r>
            <w:r w:rsidR="002B1064">
              <w:t>.</w:t>
            </w:r>
          </w:p>
          <w:p w14:paraId="2D55E2BC" w14:textId="0BE54D27" w:rsidR="002B1064" w:rsidRDefault="002B1064" w:rsidP="00216FDA">
            <w:pPr>
              <w:pStyle w:val="CLITableBody"/>
            </w:pPr>
            <w:r w:rsidRPr="002904F3">
              <w:t>(Default = all)</w:t>
            </w:r>
          </w:p>
          <w:p w14:paraId="4ACBA349" w14:textId="568E8E05" w:rsidR="00F1312F" w:rsidRDefault="00F1312F" w:rsidP="00126AFA">
            <w:pPr>
              <w:pStyle w:val="CLITableBody"/>
            </w:pPr>
          </w:p>
        </w:tc>
      </w:tr>
      <w:tr w:rsidR="001B0092" w:rsidRPr="002904F3" w14:paraId="7E76255C" w14:textId="77777777" w:rsidTr="00E874F3">
        <w:trPr>
          <w:trHeight w:val="35"/>
        </w:trPr>
        <w:tc>
          <w:tcPr>
            <w:tcW w:w="1710" w:type="dxa"/>
            <w:vMerge/>
            <w:tcBorders>
              <w:left w:val="single" w:sz="4" w:space="0" w:color="7ADFED"/>
              <w:right w:val="single" w:sz="4" w:space="0" w:color="7ADFED"/>
            </w:tcBorders>
            <w:tcMar>
              <w:top w:w="0" w:type="dxa"/>
              <w:left w:w="62" w:type="dxa"/>
              <w:bottom w:w="0" w:type="dxa"/>
              <w:right w:w="62" w:type="dxa"/>
            </w:tcMar>
          </w:tcPr>
          <w:p w14:paraId="291496AC" w14:textId="77777777" w:rsidR="001B0092" w:rsidRPr="002904F3" w:rsidRDefault="001B0092"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E516E9" w14:textId="77777777" w:rsidR="001B0092" w:rsidRPr="002904F3" w:rsidRDefault="001B0092" w:rsidP="00216FDA">
            <w:pPr>
              <w:pStyle w:val="CLITableBody"/>
            </w:pPr>
            <w:r w:rsidRPr="00B00EE7">
              <w:rPr>
                <w:rStyle w:val="Monospace"/>
              </w:rPr>
              <w:t>brief | detail</w:t>
            </w:r>
          </w:p>
        </w:tc>
        <w:tc>
          <w:tcPr>
            <w:tcW w:w="4111" w:type="dxa"/>
            <w:tcBorders>
              <w:top w:val="single" w:sz="4" w:space="0" w:color="7ADFED"/>
              <w:left w:val="single" w:sz="4" w:space="0" w:color="7ADFED"/>
              <w:bottom w:val="single" w:sz="4" w:space="0" w:color="7ADFED"/>
              <w:right w:val="single" w:sz="4" w:space="0" w:color="7ADFED"/>
            </w:tcBorders>
          </w:tcPr>
          <w:p w14:paraId="10ACA022" w14:textId="77777777" w:rsidR="001B0092" w:rsidRPr="002904F3" w:rsidRDefault="001B0092" w:rsidP="00216FDA">
            <w:pPr>
              <w:pStyle w:val="CLITableBody"/>
            </w:pPr>
          </w:p>
        </w:tc>
        <w:tc>
          <w:tcPr>
            <w:tcW w:w="2225" w:type="dxa"/>
            <w:tcBorders>
              <w:top w:val="single" w:sz="4" w:space="0" w:color="7ADFED"/>
              <w:left w:val="single" w:sz="4" w:space="0" w:color="7ADFED"/>
              <w:bottom w:val="single" w:sz="4" w:space="0" w:color="7ADFED"/>
              <w:right w:val="single" w:sz="4" w:space="0" w:color="7ADFED"/>
            </w:tcBorders>
          </w:tcPr>
          <w:p w14:paraId="4987EC04" w14:textId="77777777" w:rsidR="001B0092" w:rsidRPr="002904F3" w:rsidRDefault="001B0092" w:rsidP="00216FDA">
            <w:pPr>
              <w:pStyle w:val="CLITableBody"/>
            </w:pPr>
            <w:r>
              <w:t>Default = brief</w:t>
            </w:r>
          </w:p>
        </w:tc>
      </w:tr>
      <w:tr w:rsidR="001B0092" w14:paraId="64637224" w14:textId="77777777" w:rsidTr="00216FDA">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844318" w14:textId="77777777" w:rsidR="001B0092" w:rsidRDefault="001B0092" w:rsidP="002624C2">
            <w:pPr>
              <w:pStyle w:val="TableHeading"/>
              <w:rPr>
                <w:lang w:val="en-NZ"/>
              </w:rPr>
            </w:pPr>
            <w:r w:rsidRPr="002904F3">
              <w:t>Examples</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E0EAF30" w14:textId="77777777" w:rsidR="001B0092" w:rsidRDefault="001B0092" w:rsidP="00216FDA">
            <w:pPr>
              <w:pStyle w:val="CLITableBody"/>
              <w:rPr>
                <w:lang w:val="en-NZ"/>
              </w:rPr>
            </w:pPr>
            <w:r w:rsidRPr="002904F3">
              <w:t>The following examples show sample output from this command:</w:t>
            </w:r>
          </w:p>
        </w:tc>
      </w:tr>
      <w:tr w:rsidR="001B0092" w:rsidRPr="002904F3" w14:paraId="52EFEF78" w14:textId="77777777" w:rsidTr="00216FDA">
        <w:trPr>
          <w:trHeight w:val="501"/>
        </w:trPr>
        <w:tc>
          <w:tcPr>
            <w:tcW w:w="945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54493A6" w14:textId="507C0511" w:rsidR="00EC5105" w:rsidRPr="00FF2C60" w:rsidRDefault="00EC5105" w:rsidP="00996BE0">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7E7CAE">
              <w:rPr>
                <w:sz w:val="20"/>
                <w:szCs w:val="20"/>
              </w:rPr>
              <w:t xml:space="preserve">l2vpn </w:t>
            </w:r>
            <w:proofErr w:type="spellStart"/>
            <w:r w:rsidRPr="00FF2C60">
              <w:rPr>
                <w:sz w:val="20"/>
                <w:szCs w:val="20"/>
              </w:rPr>
              <w:t>evpn</w:t>
            </w:r>
            <w:proofErr w:type="spellEnd"/>
            <w:r w:rsidRPr="00FF2C60">
              <w:rPr>
                <w:sz w:val="20"/>
                <w:szCs w:val="20"/>
              </w:rPr>
              <w:t xml:space="preserve"> neighbors </w:t>
            </w:r>
            <w:proofErr w:type="gramStart"/>
            <w:r>
              <w:rPr>
                <w:sz w:val="20"/>
                <w:szCs w:val="20"/>
              </w:rPr>
              <w:t>advertised</w:t>
            </w:r>
            <w:r w:rsidRPr="00FF2C60">
              <w:rPr>
                <w:sz w:val="20"/>
                <w:szCs w:val="20"/>
              </w:rPr>
              <w:t>-routes</w:t>
            </w:r>
            <w:proofErr w:type="gramEnd"/>
          </w:p>
          <w:p w14:paraId="72E119DF" w14:textId="77777777" w:rsidR="00EC5105" w:rsidRDefault="00EC5105" w:rsidP="00EC5105">
            <w:pPr>
              <w:pStyle w:val="code9"/>
              <w:rPr>
                <w:sz w:val="20"/>
                <w:szCs w:val="20"/>
              </w:rPr>
            </w:pPr>
          </w:p>
          <w:p w14:paraId="40AA86A8" w14:textId="0D32DED7" w:rsidR="00EC5105" w:rsidRPr="00FF2C60" w:rsidRDefault="00EC5105" w:rsidP="00EC5105">
            <w:pPr>
              <w:pStyle w:val="code9"/>
              <w:rPr>
                <w:sz w:val="20"/>
                <w:szCs w:val="20"/>
              </w:rPr>
            </w:pPr>
            <w:r>
              <w:rPr>
                <w:sz w:val="20"/>
                <w:szCs w:val="20"/>
              </w:rPr>
              <w:t xml:space="preserve"> </w:t>
            </w:r>
            <w:r w:rsidR="00B23509">
              <w:rPr>
                <w:sz w:val="20"/>
                <w:szCs w:val="20"/>
              </w:rPr>
              <w:t xml:space="preserve">   </w:t>
            </w:r>
            <w:r>
              <w:rPr>
                <w:sz w:val="20"/>
                <w:szCs w:val="20"/>
              </w:rPr>
              <w:t xml:space="preserve">                                        </w:t>
            </w:r>
            <w:r w:rsidR="00EA5C77">
              <w:rPr>
                <w:sz w:val="20"/>
                <w:szCs w:val="20"/>
              </w:rPr>
              <w:t xml:space="preserve">        </w:t>
            </w:r>
            <w:r w:rsidRPr="00FF2C60">
              <w:rPr>
                <w:sz w:val="20"/>
                <w:szCs w:val="20"/>
              </w:rPr>
              <w:t xml:space="preserve">NEXT </w:t>
            </w:r>
            <w:r>
              <w:rPr>
                <w:sz w:val="20"/>
                <w:szCs w:val="20"/>
              </w:rPr>
              <w:t xml:space="preserve">          </w:t>
            </w:r>
            <w:proofErr w:type="gramStart"/>
            <w:r w:rsidRPr="00FF2C60">
              <w:rPr>
                <w:sz w:val="20"/>
                <w:szCs w:val="20"/>
              </w:rPr>
              <w:t>LOC  AS</w:t>
            </w:r>
            <w:proofErr w:type="gramEnd"/>
          </w:p>
          <w:p w14:paraId="68FCC49A" w14:textId="358AAE62" w:rsidR="00EC5105" w:rsidRPr="00FF2C60" w:rsidRDefault="00EC5105" w:rsidP="00EC5105">
            <w:pPr>
              <w:pStyle w:val="code9"/>
              <w:rPr>
                <w:sz w:val="20"/>
                <w:szCs w:val="20"/>
              </w:rPr>
            </w:pPr>
            <w:r w:rsidRPr="00FF2C60">
              <w:rPr>
                <w:sz w:val="20"/>
                <w:szCs w:val="20"/>
              </w:rPr>
              <w:t xml:space="preserve">NEIGHBOR   EVPN PREFIX                   </w:t>
            </w:r>
            <w:r>
              <w:rPr>
                <w:sz w:val="20"/>
                <w:szCs w:val="20"/>
              </w:rPr>
              <w:t xml:space="preserve">   </w:t>
            </w:r>
            <w:r w:rsidR="00EA5C77">
              <w:rPr>
                <w:sz w:val="20"/>
                <w:szCs w:val="20"/>
              </w:rPr>
              <w:t xml:space="preserve">        </w:t>
            </w:r>
            <w:r w:rsidRPr="00FF2C60">
              <w:rPr>
                <w:sz w:val="20"/>
                <w:szCs w:val="20"/>
              </w:rPr>
              <w:t xml:space="preserve">HOP     METRIC </w:t>
            </w:r>
            <w:proofErr w:type="gramStart"/>
            <w:r w:rsidRPr="00FF2C60">
              <w:rPr>
                <w:sz w:val="20"/>
                <w:szCs w:val="20"/>
              </w:rPr>
              <w:t>PRF  PATH</w:t>
            </w:r>
            <w:proofErr w:type="gramEnd"/>
            <w:r w:rsidRPr="00FF2C60">
              <w:rPr>
                <w:sz w:val="20"/>
                <w:szCs w:val="20"/>
              </w:rPr>
              <w:t xml:space="preserve">   </w:t>
            </w:r>
          </w:p>
          <w:p w14:paraId="440F4586" w14:textId="77777777" w:rsidR="00EC5105" w:rsidRPr="00FF2C60" w:rsidRDefault="00EC5105" w:rsidP="00EC5105">
            <w:pPr>
              <w:pStyle w:val="code9"/>
              <w:rPr>
                <w:sz w:val="20"/>
                <w:szCs w:val="20"/>
              </w:rPr>
            </w:pPr>
            <w:r w:rsidRPr="00FF2C60">
              <w:rPr>
                <w:sz w:val="20"/>
                <w:szCs w:val="20"/>
              </w:rPr>
              <w:t>----------------------------------------------------------------------------</w:t>
            </w:r>
          </w:p>
          <w:p w14:paraId="3D9369A0" w14:textId="77777777" w:rsidR="00E012A5" w:rsidRPr="00FF2C60" w:rsidRDefault="00E012A5" w:rsidP="00E012A5">
            <w:pPr>
              <w:pStyle w:val="code9"/>
              <w:rPr>
                <w:sz w:val="20"/>
                <w:szCs w:val="20"/>
              </w:rPr>
            </w:pPr>
            <w:r w:rsidRPr="00FF2C60">
              <w:rPr>
                <w:sz w:val="20"/>
                <w:szCs w:val="20"/>
              </w:rPr>
              <w:t>3.3.3.2    1</w:t>
            </w:r>
            <w:r>
              <w:rPr>
                <w:sz w:val="20"/>
                <w:szCs w:val="20"/>
              </w:rPr>
              <w:t>#100:100#</w:t>
            </w:r>
            <w:r w:rsidRPr="00FF2C60">
              <w:rPr>
                <w:sz w:val="20"/>
                <w:szCs w:val="20"/>
              </w:rPr>
              <w:t>000102030405060708</w:t>
            </w:r>
            <w:r>
              <w:rPr>
                <w:sz w:val="20"/>
                <w:szCs w:val="20"/>
              </w:rPr>
              <w:t>#</w:t>
            </w:r>
            <w:r w:rsidRPr="00FF2C60">
              <w:rPr>
                <w:sz w:val="20"/>
                <w:szCs w:val="20"/>
              </w:rPr>
              <w:t>105</w:t>
            </w:r>
            <w:r>
              <w:rPr>
                <w:sz w:val="20"/>
                <w:szCs w:val="20"/>
              </w:rPr>
              <w:t xml:space="preserve">         </w:t>
            </w:r>
            <w:r w:rsidRPr="00FF2C60">
              <w:rPr>
                <w:sz w:val="20"/>
                <w:szCs w:val="20"/>
              </w:rPr>
              <w:t xml:space="preserve">3.3.3.1 100    100 64401       </w:t>
            </w:r>
          </w:p>
          <w:p w14:paraId="5B47E63B" w14:textId="1B75926E" w:rsidR="00E012A5" w:rsidRPr="00FF2C60" w:rsidRDefault="00E012A5" w:rsidP="00E012A5">
            <w:pPr>
              <w:pStyle w:val="code9"/>
              <w:rPr>
                <w:sz w:val="20"/>
                <w:szCs w:val="20"/>
              </w:rPr>
            </w:pPr>
            <w:r w:rsidRPr="00FF2C60">
              <w:rPr>
                <w:sz w:val="20"/>
                <w:szCs w:val="20"/>
              </w:rPr>
              <w:t>3.3.3.2    2</w:t>
            </w:r>
            <w:r>
              <w:rPr>
                <w:sz w:val="20"/>
                <w:szCs w:val="20"/>
              </w:rPr>
              <w:t>#</w:t>
            </w:r>
            <w:r w:rsidR="00534329">
              <w:rPr>
                <w:sz w:val="20"/>
                <w:szCs w:val="20"/>
              </w:rPr>
              <w:t>1</w:t>
            </w:r>
            <w:r>
              <w:rPr>
                <w:sz w:val="20"/>
                <w:szCs w:val="20"/>
              </w:rPr>
              <w:t>00:100#</w:t>
            </w:r>
            <w:r w:rsidRPr="00FF2C60">
              <w:rPr>
                <w:sz w:val="20"/>
                <w:szCs w:val="20"/>
              </w:rPr>
              <w:t>1024</w:t>
            </w:r>
            <w:r>
              <w:rPr>
                <w:sz w:val="20"/>
                <w:szCs w:val="20"/>
              </w:rPr>
              <w:t>#</w:t>
            </w:r>
            <w:r w:rsidRPr="00FF2C60">
              <w:rPr>
                <w:sz w:val="20"/>
                <w:szCs w:val="20"/>
              </w:rPr>
              <w:t>00:02:03:04:05:06</w:t>
            </w:r>
            <w:r>
              <w:rPr>
                <w:sz w:val="20"/>
                <w:szCs w:val="20"/>
              </w:rPr>
              <w:t xml:space="preserve"> </w:t>
            </w:r>
            <w:r w:rsidRPr="00FF2C60">
              <w:rPr>
                <w:sz w:val="20"/>
                <w:szCs w:val="20"/>
              </w:rPr>
              <w:t xml:space="preserve"> </w:t>
            </w:r>
            <w:r>
              <w:rPr>
                <w:sz w:val="20"/>
                <w:szCs w:val="20"/>
              </w:rPr>
              <w:t xml:space="preserve">       </w:t>
            </w:r>
            <w:r w:rsidRPr="00FF2C60">
              <w:rPr>
                <w:sz w:val="20"/>
                <w:szCs w:val="20"/>
              </w:rPr>
              <w:t xml:space="preserve">3.3.3.1 100   </w:t>
            </w:r>
            <w:r>
              <w:rPr>
                <w:sz w:val="20"/>
                <w:szCs w:val="20"/>
              </w:rPr>
              <w:t xml:space="preserve"> </w:t>
            </w:r>
            <w:r w:rsidRPr="00FF2C60">
              <w:rPr>
                <w:sz w:val="20"/>
                <w:szCs w:val="20"/>
              </w:rPr>
              <w:t xml:space="preserve">100 64401       </w:t>
            </w:r>
          </w:p>
          <w:p w14:paraId="70584DBB" w14:textId="77777777" w:rsidR="00E012A5" w:rsidRDefault="00E012A5" w:rsidP="00E012A5">
            <w:pPr>
              <w:pStyle w:val="code9"/>
              <w:rPr>
                <w:sz w:val="20"/>
                <w:szCs w:val="20"/>
              </w:rPr>
            </w:pPr>
            <w:r w:rsidRPr="00FF2C60">
              <w:rPr>
                <w:sz w:val="20"/>
                <w:szCs w:val="20"/>
              </w:rPr>
              <w:t>3.3.3.2    3</w:t>
            </w:r>
            <w:r>
              <w:rPr>
                <w:sz w:val="20"/>
                <w:szCs w:val="20"/>
              </w:rPr>
              <w:t>#100:100#</w:t>
            </w:r>
            <w:r w:rsidRPr="00FF2C60">
              <w:rPr>
                <w:sz w:val="20"/>
                <w:szCs w:val="20"/>
              </w:rPr>
              <w:t>108</w:t>
            </w:r>
            <w:r>
              <w:rPr>
                <w:sz w:val="20"/>
                <w:szCs w:val="20"/>
              </w:rPr>
              <w:t>#</w:t>
            </w:r>
            <w:r w:rsidRPr="00FF2C60">
              <w:rPr>
                <w:sz w:val="20"/>
                <w:szCs w:val="20"/>
              </w:rPr>
              <w:t>10.10.10</w:t>
            </w:r>
            <w:r>
              <w:rPr>
                <w:sz w:val="20"/>
                <w:szCs w:val="20"/>
              </w:rPr>
              <w:t>/32</w:t>
            </w:r>
            <w:r w:rsidRPr="00FF2C60">
              <w:rPr>
                <w:sz w:val="20"/>
                <w:szCs w:val="20"/>
              </w:rPr>
              <w:t xml:space="preserve">        </w:t>
            </w:r>
            <w:r>
              <w:rPr>
                <w:sz w:val="20"/>
                <w:szCs w:val="20"/>
              </w:rPr>
              <w:t xml:space="preserve">        </w:t>
            </w:r>
            <w:r w:rsidRPr="00FF2C60">
              <w:rPr>
                <w:sz w:val="20"/>
                <w:szCs w:val="20"/>
              </w:rPr>
              <w:t xml:space="preserve">3.3.3.1 100   </w:t>
            </w:r>
            <w:r>
              <w:rPr>
                <w:sz w:val="20"/>
                <w:szCs w:val="20"/>
              </w:rPr>
              <w:t xml:space="preserve"> </w:t>
            </w:r>
            <w:r w:rsidRPr="00FF2C60">
              <w:rPr>
                <w:sz w:val="20"/>
                <w:szCs w:val="20"/>
              </w:rPr>
              <w:t>100 64401</w:t>
            </w:r>
          </w:p>
          <w:p w14:paraId="06AAF925" w14:textId="6F0C0374" w:rsidR="00E012A5" w:rsidRPr="00FF2C60" w:rsidRDefault="00E012A5" w:rsidP="00E012A5">
            <w:pPr>
              <w:pStyle w:val="code9"/>
              <w:rPr>
                <w:sz w:val="20"/>
                <w:szCs w:val="20"/>
              </w:rPr>
            </w:pPr>
            <w:r w:rsidRPr="001B0092">
              <w:rPr>
                <w:sz w:val="20"/>
                <w:szCs w:val="20"/>
              </w:rPr>
              <w:lastRenderedPageBreak/>
              <w:t>3.3.3.3    4</w:t>
            </w:r>
            <w:r>
              <w:rPr>
                <w:sz w:val="20"/>
                <w:szCs w:val="20"/>
              </w:rPr>
              <w:t>#</w:t>
            </w:r>
            <w:r w:rsidR="00534329">
              <w:rPr>
                <w:sz w:val="20"/>
                <w:szCs w:val="20"/>
              </w:rPr>
              <w:t>2</w:t>
            </w:r>
            <w:r>
              <w:rPr>
                <w:sz w:val="20"/>
                <w:szCs w:val="20"/>
              </w:rPr>
              <w:t>00:</w:t>
            </w:r>
            <w:r w:rsidR="00534329">
              <w:rPr>
                <w:sz w:val="20"/>
                <w:szCs w:val="20"/>
              </w:rPr>
              <w:t>2</w:t>
            </w:r>
            <w:r>
              <w:rPr>
                <w:sz w:val="20"/>
                <w:szCs w:val="20"/>
              </w:rPr>
              <w:t>00#</w:t>
            </w:r>
            <w:r w:rsidRPr="001B0092">
              <w:rPr>
                <w:sz w:val="20"/>
                <w:szCs w:val="20"/>
              </w:rPr>
              <w:t>000102030405060708</w:t>
            </w:r>
            <w:r>
              <w:rPr>
                <w:sz w:val="20"/>
                <w:szCs w:val="20"/>
              </w:rPr>
              <w:t>#</w:t>
            </w:r>
            <w:r w:rsidRPr="001B0092">
              <w:rPr>
                <w:sz w:val="20"/>
                <w:szCs w:val="20"/>
              </w:rPr>
              <w:t>10.10.10.10</w:t>
            </w:r>
            <w:r>
              <w:rPr>
                <w:sz w:val="20"/>
                <w:szCs w:val="20"/>
              </w:rPr>
              <w:t xml:space="preserve"> </w:t>
            </w:r>
            <w:r w:rsidRPr="001B0092">
              <w:rPr>
                <w:sz w:val="20"/>
                <w:szCs w:val="20"/>
              </w:rPr>
              <w:t xml:space="preserve">3.3.3.1 100   </w:t>
            </w:r>
            <w:r>
              <w:rPr>
                <w:sz w:val="20"/>
                <w:szCs w:val="20"/>
              </w:rPr>
              <w:t xml:space="preserve"> </w:t>
            </w:r>
            <w:r w:rsidRPr="001B0092">
              <w:rPr>
                <w:sz w:val="20"/>
                <w:szCs w:val="20"/>
              </w:rPr>
              <w:t>100 64401</w:t>
            </w:r>
            <w:r w:rsidRPr="00FF2C60">
              <w:rPr>
                <w:sz w:val="20"/>
                <w:szCs w:val="20"/>
              </w:rPr>
              <w:t xml:space="preserve"> </w:t>
            </w:r>
          </w:p>
          <w:p w14:paraId="16980DCF" w14:textId="61776CBD" w:rsidR="00EC5105" w:rsidRPr="00FF2C60" w:rsidRDefault="00EC5105" w:rsidP="00EC5105">
            <w:pPr>
              <w:pStyle w:val="code9"/>
              <w:rPr>
                <w:sz w:val="20"/>
                <w:szCs w:val="20"/>
              </w:rPr>
            </w:pPr>
          </w:p>
          <w:p w14:paraId="62568275" w14:textId="77777777" w:rsidR="00EC5105" w:rsidRDefault="00EC5105" w:rsidP="00EC5105">
            <w:pPr>
              <w:pStyle w:val="code9"/>
              <w:rPr>
                <w:sz w:val="20"/>
                <w:szCs w:val="20"/>
              </w:rPr>
            </w:pPr>
          </w:p>
          <w:p w14:paraId="2BD7AE8D" w14:textId="7C6AF603" w:rsidR="00EC5105" w:rsidRPr="00FF2C60" w:rsidRDefault="00EC5105" w:rsidP="00EC5105">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7E7CAE">
              <w:rPr>
                <w:sz w:val="20"/>
                <w:szCs w:val="20"/>
              </w:rPr>
              <w:t xml:space="preserve">l2vpn </w:t>
            </w:r>
            <w:proofErr w:type="spellStart"/>
            <w:r w:rsidRPr="00FF2C60">
              <w:rPr>
                <w:sz w:val="20"/>
                <w:szCs w:val="20"/>
              </w:rPr>
              <w:t>evpn</w:t>
            </w:r>
            <w:proofErr w:type="spellEnd"/>
            <w:r w:rsidRPr="00FF2C60">
              <w:rPr>
                <w:sz w:val="20"/>
                <w:szCs w:val="20"/>
              </w:rPr>
              <w:t xml:space="preserve"> neighbors advertised-routes detail</w:t>
            </w:r>
          </w:p>
          <w:p w14:paraId="0C502E38" w14:textId="77777777" w:rsidR="00EC5105" w:rsidRPr="00FF2C60" w:rsidRDefault="00EC5105" w:rsidP="00EC5105">
            <w:pPr>
              <w:pStyle w:val="code9"/>
              <w:rPr>
                <w:sz w:val="20"/>
                <w:szCs w:val="20"/>
              </w:rPr>
            </w:pPr>
            <w:r w:rsidRPr="00FF2C60">
              <w:rPr>
                <w:sz w:val="20"/>
                <w:szCs w:val="20"/>
              </w:rPr>
              <w:t xml:space="preserve">Neighbor 3.3.3.2 </w:t>
            </w:r>
          </w:p>
          <w:p w14:paraId="7D199467" w14:textId="77777777" w:rsidR="00D82781" w:rsidRPr="00FF2C60" w:rsidRDefault="00D82781" w:rsidP="00D82781">
            <w:pPr>
              <w:pStyle w:val="code9"/>
              <w:rPr>
                <w:sz w:val="20"/>
                <w:szCs w:val="20"/>
              </w:rPr>
            </w:pPr>
            <w:r w:rsidRPr="00FF2C60">
              <w:rPr>
                <w:sz w:val="20"/>
                <w:szCs w:val="20"/>
              </w:rPr>
              <w:t xml:space="preserve">Type=1: </w:t>
            </w:r>
            <w:r>
              <w:rPr>
                <w:sz w:val="20"/>
                <w:szCs w:val="20"/>
              </w:rPr>
              <w:t xml:space="preserve">RD=200:400, </w:t>
            </w:r>
            <w:r w:rsidRPr="00FF2C60">
              <w:rPr>
                <w:sz w:val="20"/>
                <w:szCs w:val="20"/>
              </w:rPr>
              <w:t xml:space="preserve">ESI=0:0001.0203.0405.0607.0809, </w:t>
            </w:r>
            <w:r>
              <w:rPr>
                <w:sz w:val="20"/>
                <w:szCs w:val="20"/>
              </w:rPr>
              <w:t>VLAN</w:t>
            </w:r>
            <w:r w:rsidRPr="00FF2C60">
              <w:rPr>
                <w:sz w:val="20"/>
                <w:szCs w:val="20"/>
              </w:rPr>
              <w:t>-ID=</w:t>
            </w:r>
            <w:r>
              <w:rPr>
                <w:sz w:val="20"/>
                <w:szCs w:val="20"/>
              </w:rPr>
              <w:t>10</w:t>
            </w:r>
            <w:r w:rsidRPr="00FF2C60">
              <w:rPr>
                <w:sz w:val="20"/>
                <w:szCs w:val="20"/>
              </w:rPr>
              <w:t xml:space="preserve"> </w:t>
            </w:r>
          </w:p>
          <w:p w14:paraId="595F3651" w14:textId="77777777" w:rsidR="00D82781" w:rsidRPr="00FF2C60" w:rsidRDefault="00D82781" w:rsidP="00D82781">
            <w:pPr>
              <w:pStyle w:val="code9"/>
              <w:rPr>
                <w:sz w:val="20"/>
                <w:szCs w:val="20"/>
              </w:rPr>
            </w:pPr>
            <w:r w:rsidRPr="00FF2C60">
              <w:rPr>
                <w:sz w:val="20"/>
                <w:szCs w:val="20"/>
              </w:rPr>
              <w:t xml:space="preserve"> </w:t>
            </w:r>
            <w:r>
              <w:rPr>
                <w:sz w:val="20"/>
                <w:szCs w:val="20"/>
              </w:rPr>
              <w:t xml:space="preserve"> </w:t>
            </w:r>
            <w:r w:rsidRPr="00FF2C60">
              <w:rPr>
                <w:sz w:val="20"/>
                <w:szCs w:val="20"/>
              </w:rPr>
              <w:t xml:space="preserve">As path: 64401 </w:t>
            </w:r>
          </w:p>
          <w:p w14:paraId="34B3A7DB" w14:textId="77777777" w:rsidR="00D82781" w:rsidRPr="00FF2C60" w:rsidRDefault="00D82781" w:rsidP="00D82781">
            <w:pPr>
              <w:pStyle w:val="code9"/>
              <w:rPr>
                <w:sz w:val="20"/>
                <w:szCs w:val="20"/>
              </w:rPr>
            </w:pPr>
            <w:r w:rsidRPr="00FF2C60">
              <w:rPr>
                <w:sz w:val="20"/>
                <w:szCs w:val="20"/>
              </w:rPr>
              <w:t xml:space="preserve"> </w:t>
            </w:r>
            <w:r>
              <w:rPr>
                <w:sz w:val="20"/>
                <w:szCs w:val="20"/>
              </w:rPr>
              <w:t xml:space="preserve"> </w:t>
            </w:r>
            <w:r w:rsidRPr="00FF2C60">
              <w:rPr>
                <w:sz w:val="20"/>
                <w:szCs w:val="20"/>
              </w:rPr>
              <w:t xml:space="preserve">Next-hop: 3.3.3.1 </w:t>
            </w:r>
          </w:p>
          <w:p w14:paraId="6B3B3BA5" w14:textId="77777777" w:rsidR="00D82781" w:rsidRDefault="00D82781" w:rsidP="00D82781">
            <w:pPr>
              <w:pStyle w:val="code9"/>
              <w:rPr>
                <w:sz w:val="20"/>
                <w:szCs w:val="20"/>
              </w:rPr>
            </w:pPr>
            <w:r w:rsidRPr="00FF2C60">
              <w:rPr>
                <w:sz w:val="20"/>
                <w:szCs w:val="20"/>
              </w:rPr>
              <w:t xml:space="preserve"> </w:t>
            </w:r>
            <w:r>
              <w:rPr>
                <w:sz w:val="20"/>
                <w:szCs w:val="20"/>
              </w:rPr>
              <w:t xml:space="preserve"> M</w:t>
            </w:r>
            <w:r w:rsidRPr="00FF2C60">
              <w:rPr>
                <w:sz w:val="20"/>
                <w:szCs w:val="20"/>
              </w:rPr>
              <w:t>etric: 100</w:t>
            </w:r>
          </w:p>
          <w:p w14:paraId="5A6C26E5" w14:textId="77777777" w:rsidR="00D82781" w:rsidRDefault="00D82781" w:rsidP="00D82781">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021D0612" w14:textId="77777777" w:rsidR="00D82781" w:rsidRPr="00FF2C60" w:rsidRDefault="00D82781" w:rsidP="00D82781">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2E7EA314" w14:textId="77777777" w:rsidR="00D82781" w:rsidRPr="00FF2C60" w:rsidRDefault="00D82781" w:rsidP="00D82781">
            <w:pPr>
              <w:pStyle w:val="code9"/>
              <w:rPr>
                <w:sz w:val="20"/>
                <w:szCs w:val="20"/>
              </w:rPr>
            </w:pPr>
            <w:r w:rsidRPr="00FF2C60">
              <w:rPr>
                <w:sz w:val="20"/>
                <w:szCs w:val="20"/>
              </w:rPr>
              <w:t xml:space="preserve"> </w:t>
            </w:r>
            <w:r>
              <w:rPr>
                <w:sz w:val="20"/>
                <w:szCs w:val="20"/>
              </w:rPr>
              <w:t xml:space="preserve"> </w:t>
            </w:r>
            <w:r w:rsidRPr="00FF2C60">
              <w:rPr>
                <w:sz w:val="20"/>
                <w:szCs w:val="20"/>
              </w:rPr>
              <w:t>MPLS Label=4052</w:t>
            </w:r>
          </w:p>
          <w:p w14:paraId="4B42F522" w14:textId="36E9E803" w:rsidR="00D82781" w:rsidRDefault="00D82781" w:rsidP="00D82781">
            <w:pPr>
              <w:pStyle w:val="code9"/>
              <w:rPr>
                <w:sz w:val="20"/>
                <w:szCs w:val="20"/>
              </w:rPr>
            </w:pPr>
            <w:r w:rsidRPr="00FF2C60">
              <w:rPr>
                <w:sz w:val="20"/>
                <w:szCs w:val="20"/>
              </w:rPr>
              <w:t xml:space="preserve"> </w:t>
            </w:r>
            <w:r>
              <w:rPr>
                <w:sz w:val="20"/>
                <w:szCs w:val="20"/>
              </w:rPr>
              <w:t xml:space="preserve"> </w:t>
            </w:r>
            <w:r w:rsidRPr="00FF2C60">
              <w:rPr>
                <w:sz w:val="20"/>
                <w:szCs w:val="20"/>
              </w:rPr>
              <w:t xml:space="preserve">Extended Communities: </w:t>
            </w:r>
          </w:p>
          <w:p w14:paraId="62C2F30A" w14:textId="5D6CE532" w:rsidR="00D82781" w:rsidRPr="00FF2C60" w:rsidRDefault="00D82781" w:rsidP="00D82781">
            <w:pPr>
              <w:pStyle w:val="code9"/>
              <w:rPr>
                <w:sz w:val="20"/>
                <w:szCs w:val="20"/>
              </w:rPr>
            </w:pPr>
            <w:r>
              <w:rPr>
                <w:sz w:val="20"/>
                <w:szCs w:val="20"/>
              </w:rPr>
              <w:t xml:space="preserve">   L2-Attr: P=</w:t>
            </w:r>
            <w:r w:rsidR="0031315A">
              <w:rPr>
                <w:sz w:val="20"/>
                <w:szCs w:val="20"/>
              </w:rPr>
              <w:t>0</w:t>
            </w:r>
            <w:r>
              <w:rPr>
                <w:sz w:val="20"/>
                <w:szCs w:val="20"/>
              </w:rPr>
              <w:t>, B=0</w:t>
            </w:r>
          </w:p>
          <w:p w14:paraId="6BF2B0BB" w14:textId="77777777" w:rsidR="00D82781" w:rsidRPr="00FF2C60" w:rsidRDefault="00D82781" w:rsidP="00D82781">
            <w:pPr>
              <w:pStyle w:val="code9"/>
              <w:rPr>
                <w:sz w:val="20"/>
                <w:szCs w:val="20"/>
              </w:rPr>
            </w:pPr>
            <w:r w:rsidRPr="00FF2C60">
              <w:rPr>
                <w:sz w:val="20"/>
                <w:szCs w:val="20"/>
              </w:rPr>
              <w:t xml:space="preserve"> </w:t>
            </w:r>
            <w:r>
              <w:rPr>
                <w:sz w:val="20"/>
                <w:szCs w:val="20"/>
              </w:rPr>
              <w:t xml:space="preserve">  </w:t>
            </w:r>
            <w:r w:rsidRPr="00FF2C60">
              <w:rPr>
                <w:sz w:val="20"/>
                <w:szCs w:val="20"/>
              </w:rPr>
              <w:t xml:space="preserve">RT: </w:t>
            </w:r>
            <w:r>
              <w:rPr>
                <w:sz w:val="20"/>
                <w:szCs w:val="20"/>
              </w:rPr>
              <w:t>100</w:t>
            </w:r>
            <w:r w:rsidRPr="00FF2C60">
              <w:rPr>
                <w:sz w:val="20"/>
                <w:szCs w:val="20"/>
              </w:rPr>
              <w:t>:200</w:t>
            </w:r>
          </w:p>
          <w:p w14:paraId="5872D790" w14:textId="77777777" w:rsidR="00D82781" w:rsidRPr="004243C0" w:rsidRDefault="00D82781" w:rsidP="00D82781">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7B09C965" w14:textId="726FBD26" w:rsidR="00EC5105" w:rsidRPr="00FF2C60" w:rsidRDefault="00EC5105" w:rsidP="00EC5105">
            <w:pPr>
              <w:pStyle w:val="code9"/>
              <w:rPr>
                <w:sz w:val="20"/>
                <w:szCs w:val="20"/>
              </w:rPr>
            </w:pPr>
            <w:r w:rsidRPr="00FF2C60">
              <w:rPr>
                <w:sz w:val="20"/>
                <w:szCs w:val="20"/>
              </w:rPr>
              <w:t xml:space="preserve"> Type=1: </w:t>
            </w:r>
            <w:r>
              <w:rPr>
                <w:sz w:val="20"/>
                <w:szCs w:val="20"/>
              </w:rPr>
              <w:t xml:space="preserve">RD=200:400, </w:t>
            </w:r>
            <w:r w:rsidRPr="00FF2C60">
              <w:rPr>
                <w:sz w:val="20"/>
                <w:szCs w:val="20"/>
              </w:rPr>
              <w:t xml:space="preserve">ESI=0:0001.0203.0405.0607.0809, </w:t>
            </w:r>
            <w:r>
              <w:rPr>
                <w:sz w:val="20"/>
                <w:szCs w:val="20"/>
              </w:rPr>
              <w:t>VLAN</w:t>
            </w:r>
            <w:r w:rsidRPr="00FF2C60">
              <w:rPr>
                <w:sz w:val="20"/>
                <w:szCs w:val="20"/>
              </w:rPr>
              <w:t>-ID=</w:t>
            </w:r>
            <w:r w:rsidR="00D82781">
              <w:rPr>
                <w:sz w:val="20"/>
                <w:szCs w:val="20"/>
              </w:rPr>
              <w:t>4095</w:t>
            </w:r>
            <w:r w:rsidRPr="00FF2C60">
              <w:rPr>
                <w:sz w:val="20"/>
                <w:szCs w:val="20"/>
              </w:rPr>
              <w:t xml:space="preserve"> </w:t>
            </w:r>
          </w:p>
          <w:p w14:paraId="41802A97" w14:textId="77777777" w:rsidR="00EC5105" w:rsidRPr="00FF2C60" w:rsidRDefault="00EC5105" w:rsidP="00EC5105">
            <w:pPr>
              <w:pStyle w:val="code9"/>
              <w:rPr>
                <w:sz w:val="20"/>
                <w:szCs w:val="20"/>
              </w:rPr>
            </w:pPr>
            <w:r w:rsidRPr="00FF2C60">
              <w:rPr>
                <w:sz w:val="20"/>
                <w:szCs w:val="20"/>
              </w:rPr>
              <w:t xml:space="preserve"> </w:t>
            </w:r>
            <w:r>
              <w:rPr>
                <w:sz w:val="20"/>
                <w:szCs w:val="20"/>
              </w:rPr>
              <w:t xml:space="preserve"> </w:t>
            </w:r>
            <w:r w:rsidRPr="00FF2C60">
              <w:rPr>
                <w:sz w:val="20"/>
                <w:szCs w:val="20"/>
              </w:rPr>
              <w:t xml:space="preserve">As path: 64401 </w:t>
            </w:r>
          </w:p>
          <w:p w14:paraId="6CEEC948" w14:textId="77777777" w:rsidR="00EC5105" w:rsidRPr="00FF2C60" w:rsidRDefault="00EC5105" w:rsidP="00EC5105">
            <w:pPr>
              <w:pStyle w:val="code9"/>
              <w:rPr>
                <w:sz w:val="20"/>
                <w:szCs w:val="20"/>
              </w:rPr>
            </w:pPr>
            <w:r w:rsidRPr="00FF2C60">
              <w:rPr>
                <w:sz w:val="20"/>
                <w:szCs w:val="20"/>
              </w:rPr>
              <w:t xml:space="preserve"> </w:t>
            </w:r>
            <w:r>
              <w:rPr>
                <w:sz w:val="20"/>
                <w:szCs w:val="20"/>
              </w:rPr>
              <w:t xml:space="preserve"> </w:t>
            </w:r>
            <w:r w:rsidRPr="00FF2C60">
              <w:rPr>
                <w:sz w:val="20"/>
                <w:szCs w:val="20"/>
              </w:rPr>
              <w:t xml:space="preserve">Next-hop: 3.3.3.1 </w:t>
            </w:r>
          </w:p>
          <w:p w14:paraId="1FACB49D" w14:textId="77777777" w:rsidR="00EC5105" w:rsidRDefault="00EC5105" w:rsidP="00EC5105">
            <w:pPr>
              <w:pStyle w:val="code9"/>
              <w:rPr>
                <w:sz w:val="20"/>
                <w:szCs w:val="20"/>
              </w:rPr>
            </w:pPr>
            <w:r w:rsidRPr="00FF2C60">
              <w:rPr>
                <w:sz w:val="20"/>
                <w:szCs w:val="20"/>
              </w:rPr>
              <w:t xml:space="preserve"> </w:t>
            </w:r>
            <w:r>
              <w:rPr>
                <w:sz w:val="20"/>
                <w:szCs w:val="20"/>
              </w:rPr>
              <w:t xml:space="preserve"> M</w:t>
            </w:r>
            <w:r w:rsidRPr="00FF2C60">
              <w:rPr>
                <w:sz w:val="20"/>
                <w:szCs w:val="20"/>
              </w:rPr>
              <w:t>etric: 100</w:t>
            </w:r>
          </w:p>
          <w:p w14:paraId="3F999C6A" w14:textId="77777777" w:rsidR="00EC5105" w:rsidRDefault="00EC5105" w:rsidP="00EC5105">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03125CE3" w14:textId="77777777" w:rsidR="00EC5105" w:rsidRDefault="00EC5105" w:rsidP="00EC5105">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4A3C94F9" w14:textId="7DCC34AF" w:rsidR="00674E60" w:rsidRPr="00FF2C60" w:rsidRDefault="00674E60" w:rsidP="00EC5105">
            <w:pPr>
              <w:pStyle w:val="code9"/>
              <w:rPr>
                <w:sz w:val="20"/>
                <w:szCs w:val="20"/>
              </w:rPr>
            </w:pPr>
            <w:r>
              <w:rPr>
                <w:sz w:val="20"/>
                <w:szCs w:val="20"/>
              </w:rPr>
              <w:t xml:space="preserve">  </w:t>
            </w:r>
            <w:r w:rsidRPr="00FF2C60">
              <w:rPr>
                <w:sz w:val="20"/>
                <w:szCs w:val="20"/>
              </w:rPr>
              <w:t>MPLS Label=0</w:t>
            </w:r>
          </w:p>
          <w:p w14:paraId="701A5817" w14:textId="1CFE41B2" w:rsidR="00D82781" w:rsidRDefault="00EC5105" w:rsidP="00EC5105">
            <w:pPr>
              <w:pStyle w:val="code9"/>
              <w:rPr>
                <w:sz w:val="20"/>
                <w:szCs w:val="20"/>
              </w:rPr>
            </w:pPr>
            <w:r w:rsidRPr="00FF2C60">
              <w:rPr>
                <w:sz w:val="20"/>
                <w:szCs w:val="20"/>
              </w:rPr>
              <w:t xml:space="preserve"> </w:t>
            </w:r>
            <w:r>
              <w:rPr>
                <w:sz w:val="20"/>
                <w:szCs w:val="20"/>
              </w:rPr>
              <w:t xml:space="preserve"> </w:t>
            </w:r>
            <w:r w:rsidRPr="00FF2C60">
              <w:rPr>
                <w:sz w:val="20"/>
                <w:szCs w:val="20"/>
              </w:rPr>
              <w:t>Extended Communities:</w:t>
            </w:r>
          </w:p>
          <w:p w14:paraId="05A3E67D" w14:textId="1550E58B" w:rsidR="00EC5105" w:rsidRDefault="00D82781" w:rsidP="00EC5105">
            <w:pPr>
              <w:pStyle w:val="code9"/>
              <w:rPr>
                <w:sz w:val="20"/>
                <w:szCs w:val="20"/>
              </w:rPr>
            </w:pPr>
            <w:r>
              <w:rPr>
                <w:sz w:val="20"/>
                <w:szCs w:val="20"/>
              </w:rPr>
              <w:t xml:space="preserve">   ESI Label: ESI Mode=Single-Active, ESI Label </w:t>
            </w:r>
            <w:r w:rsidR="00BB5EE6">
              <w:rPr>
                <w:sz w:val="20"/>
                <w:szCs w:val="20"/>
              </w:rPr>
              <w:t>4052</w:t>
            </w:r>
            <w:r>
              <w:rPr>
                <w:sz w:val="20"/>
                <w:szCs w:val="20"/>
              </w:rPr>
              <w:t xml:space="preserve"> </w:t>
            </w:r>
            <w:r w:rsidR="00EC5105" w:rsidRPr="00FF2C60">
              <w:rPr>
                <w:sz w:val="20"/>
                <w:szCs w:val="20"/>
              </w:rPr>
              <w:t xml:space="preserve"> </w:t>
            </w:r>
          </w:p>
          <w:p w14:paraId="3EFE755E" w14:textId="7009066F" w:rsidR="007F36FC" w:rsidRPr="00FF2C60" w:rsidRDefault="007F36FC" w:rsidP="00EC5105">
            <w:pPr>
              <w:pStyle w:val="code9"/>
              <w:rPr>
                <w:sz w:val="20"/>
                <w:szCs w:val="20"/>
              </w:rPr>
            </w:pPr>
            <w:r>
              <w:rPr>
                <w:sz w:val="20"/>
                <w:szCs w:val="20"/>
              </w:rPr>
              <w:t xml:space="preserve">   L2-Attr: P=</w:t>
            </w:r>
            <w:r w:rsidR="0031315A">
              <w:rPr>
                <w:sz w:val="20"/>
                <w:szCs w:val="20"/>
              </w:rPr>
              <w:t>0</w:t>
            </w:r>
            <w:r>
              <w:rPr>
                <w:sz w:val="20"/>
                <w:szCs w:val="20"/>
              </w:rPr>
              <w:t>, B=0</w:t>
            </w:r>
          </w:p>
          <w:p w14:paraId="7BCDF564" w14:textId="0AB29E9D" w:rsidR="00EC5105" w:rsidRPr="00FF2C60" w:rsidRDefault="00EC5105" w:rsidP="00EC5105">
            <w:pPr>
              <w:pStyle w:val="code9"/>
              <w:rPr>
                <w:sz w:val="20"/>
                <w:szCs w:val="20"/>
              </w:rPr>
            </w:pPr>
            <w:r w:rsidRPr="00FF2C60">
              <w:rPr>
                <w:sz w:val="20"/>
                <w:szCs w:val="20"/>
              </w:rPr>
              <w:t xml:space="preserve"> </w:t>
            </w:r>
            <w:r>
              <w:rPr>
                <w:sz w:val="20"/>
                <w:szCs w:val="20"/>
              </w:rPr>
              <w:t xml:space="preserve"> </w:t>
            </w:r>
            <w:r w:rsidR="007F36FC">
              <w:rPr>
                <w:sz w:val="20"/>
                <w:szCs w:val="20"/>
              </w:rPr>
              <w:t xml:space="preserve"> </w:t>
            </w:r>
            <w:r w:rsidRPr="00FF2C60">
              <w:rPr>
                <w:sz w:val="20"/>
                <w:szCs w:val="20"/>
              </w:rPr>
              <w:t xml:space="preserve">RT: </w:t>
            </w:r>
            <w:r w:rsidR="007F36FC">
              <w:rPr>
                <w:sz w:val="20"/>
                <w:szCs w:val="20"/>
              </w:rPr>
              <w:t>100</w:t>
            </w:r>
            <w:r w:rsidRPr="00FF2C60">
              <w:rPr>
                <w:sz w:val="20"/>
                <w:szCs w:val="20"/>
              </w:rPr>
              <w:t>:200</w:t>
            </w:r>
          </w:p>
          <w:p w14:paraId="5A15A02E"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274BEF12" w14:textId="77777777" w:rsidR="00EC5105" w:rsidRPr="00FF2C60" w:rsidRDefault="00EC5105" w:rsidP="00EC5105">
            <w:pPr>
              <w:pStyle w:val="code9"/>
              <w:rPr>
                <w:sz w:val="20"/>
                <w:szCs w:val="20"/>
              </w:rPr>
            </w:pPr>
            <w:r w:rsidRPr="00FF2C60">
              <w:rPr>
                <w:sz w:val="20"/>
                <w:szCs w:val="20"/>
              </w:rPr>
              <w:t xml:space="preserve"> Type=2: </w:t>
            </w:r>
            <w:r>
              <w:rPr>
                <w:sz w:val="20"/>
                <w:szCs w:val="20"/>
              </w:rPr>
              <w:t>RD=200:400, VLAN</w:t>
            </w:r>
            <w:r w:rsidRPr="00FF2C60">
              <w:rPr>
                <w:sz w:val="20"/>
                <w:szCs w:val="20"/>
              </w:rPr>
              <w:t>-ID=0, MAC=00:01:02:03:04:05:06</w:t>
            </w:r>
          </w:p>
          <w:p w14:paraId="271F5531" w14:textId="77777777" w:rsidR="00EC5105" w:rsidRPr="00FF2C60" w:rsidRDefault="00EC5105" w:rsidP="00EC5105">
            <w:pPr>
              <w:pStyle w:val="code9"/>
              <w:rPr>
                <w:sz w:val="20"/>
                <w:szCs w:val="20"/>
              </w:rPr>
            </w:pPr>
            <w:r w:rsidRPr="00FF2C60">
              <w:rPr>
                <w:sz w:val="20"/>
                <w:szCs w:val="20"/>
              </w:rPr>
              <w:t xml:space="preserve">  As path: 64401 </w:t>
            </w:r>
          </w:p>
          <w:p w14:paraId="7813EF7F" w14:textId="77777777" w:rsidR="00EC5105" w:rsidRPr="00FF2C60" w:rsidRDefault="00EC5105" w:rsidP="00EC5105">
            <w:pPr>
              <w:pStyle w:val="code9"/>
              <w:rPr>
                <w:sz w:val="20"/>
                <w:szCs w:val="20"/>
              </w:rPr>
            </w:pPr>
            <w:r w:rsidRPr="00FF2C60">
              <w:rPr>
                <w:sz w:val="20"/>
                <w:szCs w:val="20"/>
              </w:rPr>
              <w:t xml:space="preserve">  Next-hop: 3.3.3.1 </w:t>
            </w:r>
          </w:p>
          <w:p w14:paraId="2FD7CBE8" w14:textId="77777777" w:rsidR="00EC5105" w:rsidRDefault="00EC5105" w:rsidP="00EC5105">
            <w:pPr>
              <w:pStyle w:val="code9"/>
              <w:rPr>
                <w:sz w:val="20"/>
                <w:szCs w:val="20"/>
              </w:rPr>
            </w:pPr>
            <w:r>
              <w:rPr>
                <w:sz w:val="20"/>
                <w:szCs w:val="20"/>
              </w:rPr>
              <w:t xml:space="preserve">  M</w:t>
            </w:r>
            <w:r w:rsidRPr="00FF2C60">
              <w:rPr>
                <w:sz w:val="20"/>
                <w:szCs w:val="20"/>
              </w:rPr>
              <w:t>etric: 100</w:t>
            </w:r>
          </w:p>
          <w:p w14:paraId="04B644FF" w14:textId="77777777" w:rsidR="00EC5105" w:rsidRDefault="00EC5105" w:rsidP="00EC5105">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5F81A993" w14:textId="77777777" w:rsidR="00EC5105" w:rsidRPr="00FF2C60" w:rsidRDefault="00EC5105" w:rsidP="00EC5105">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0C535C6C" w14:textId="77777777" w:rsidR="00EC5105" w:rsidRPr="00FF2C60" w:rsidRDefault="00EC5105" w:rsidP="00EC5105">
            <w:pPr>
              <w:pStyle w:val="code9"/>
              <w:rPr>
                <w:sz w:val="20"/>
                <w:szCs w:val="20"/>
              </w:rPr>
            </w:pPr>
            <w:r w:rsidRPr="00FF2C60">
              <w:rPr>
                <w:sz w:val="20"/>
                <w:szCs w:val="20"/>
              </w:rPr>
              <w:t xml:space="preserve">  ESI=0:0001.0203.0405.0607.0809</w:t>
            </w:r>
          </w:p>
          <w:p w14:paraId="750D63E9" w14:textId="77777777" w:rsidR="00EC5105" w:rsidRPr="00FF2C60" w:rsidRDefault="00EC5105" w:rsidP="00EC5105">
            <w:pPr>
              <w:pStyle w:val="code9"/>
              <w:rPr>
                <w:sz w:val="20"/>
                <w:szCs w:val="20"/>
              </w:rPr>
            </w:pPr>
            <w:r w:rsidRPr="00FF2C60">
              <w:rPr>
                <w:sz w:val="20"/>
                <w:szCs w:val="20"/>
              </w:rPr>
              <w:t xml:space="preserve">  MPLS Label=4051</w:t>
            </w:r>
          </w:p>
          <w:p w14:paraId="1DBEE931" w14:textId="77777777" w:rsidR="00EC5105" w:rsidRPr="00FF2C60" w:rsidRDefault="00EC5105" w:rsidP="00EC5105">
            <w:pPr>
              <w:pStyle w:val="code9"/>
              <w:rPr>
                <w:sz w:val="20"/>
                <w:szCs w:val="20"/>
              </w:rPr>
            </w:pPr>
            <w:r w:rsidRPr="00FF2C60">
              <w:rPr>
                <w:sz w:val="20"/>
                <w:szCs w:val="20"/>
              </w:rPr>
              <w:t xml:space="preserve">  Extended Communities: </w:t>
            </w:r>
          </w:p>
          <w:p w14:paraId="4004C6E8" w14:textId="5A3A5213" w:rsidR="00EC5105" w:rsidRPr="00FF2C60" w:rsidRDefault="00EC5105" w:rsidP="00EC5105">
            <w:pPr>
              <w:pStyle w:val="code9"/>
              <w:rPr>
                <w:sz w:val="20"/>
                <w:szCs w:val="20"/>
              </w:rPr>
            </w:pPr>
            <w:r w:rsidRPr="00FF2C60">
              <w:rPr>
                <w:sz w:val="20"/>
                <w:szCs w:val="20"/>
              </w:rPr>
              <w:t xml:space="preserve">   MAC Mobility: </w:t>
            </w:r>
            <w:proofErr w:type="spellStart"/>
            <w:r w:rsidRPr="00FF2C60">
              <w:rPr>
                <w:sz w:val="20"/>
                <w:szCs w:val="20"/>
              </w:rPr>
              <w:t>StaticFlag</w:t>
            </w:r>
            <w:proofErr w:type="spellEnd"/>
            <w:r w:rsidRPr="00FF2C60">
              <w:rPr>
                <w:sz w:val="20"/>
                <w:szCs w:val="20"/>
              </w:rPr>
              <w:t xml:space="preserve">=0, </w:t>
            </w:r>
            <w:proofErr w:type="spellStart"/>
            <w:r w:rsidRPr="00FF2C60">
              <w:rPr>
                <w:sz w:val="20"/>
                <w:szCs w:val="20"/>
              </w:rPr>
              <w:t>SeqNum</w:t>
            </w:r>
            <w:proofErr w:type="spellEnd"/>
            <w:r w:rsidRPr="00FF2C60">
              <w:rPr>
                <w:sz w:val="20"/>
                <w:szCs w:val="20"/>
              </w:rPr>
              <w:t>=1</w:t>
            </w:r>
          </w:p>
          <w:p w14:paraId="124F7E69" w14:textId="77777777" w:rsidR="00EC5105" w:rsidRPr="00FF2C60" w:rsidRDefault="00EC5105" w:rsidP="00EC5105">
            <w:pPr>
              <w:pStyle w:val="code9"/>
              <w:rPr>
                <w:sz w:val="20"/>
                <w:szCs w:val="20"/>
              </w:rPr>
            </w:pPr>
            <w:r w:rsidRPr="00FF2C60">
              <w:rPr>
                <w:sz w:val="20"/>
                <w:szCs w:val="20"/>
              </w:rPr>
              <w:t xml:space="preserve">   RT: 64401:200</w:t>
            </w:r>
          </w:p>
          <w:p w14:paraId="10D51092"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0EB14A9B" w14:textId="77777777" w:rsidR="00EC5105" w:rsidRPr="00FF2C60" w:rsidRDefault="00EC5105" w:rsidP="00EC5105">
            <w:pPr>
              <w:pStyle w:val="code9"/>
              <w:rPr>
                <w:sz w:val="20"/>
                <w:szCs w:val="20"/>
              </w:rPr>
            </w:pPr>
            <w:r w:rsidRPr="00FF2C60">
              <w:rPr>
                <w:sz w:val="20"/>
                <w:szCs w:val="20"/>
              </w:rPr>
              <w:t xml:space="preserve"> Type=3: </w:t>
            </w:r>
            <w:r>
              <w:rPr>
                <w:sz w:val="20"/>
                <w:szCs w:val="20"/>
              </w:rPr>
              <w:t>RD=200:400, VLAN</w:t>
            </w:r>
            <w:r w:rsidRPr="00FF2C60">
              <w:rPr>
                <w:sz w:val="20"/>
                <w:szCs w:val="20"/>
              </w:rPr>
              <w:t>-ID=0, Originating Router’s IP=10.10.10.1</w:t>
            </w:r>
          </w:p>
          <w:p w14:paraId="4287C239" w14:textId="77777777" w:rsidR="00EC5105" w:rsidRPr="00FF2C60" w:rsidRDefault="00EC5105" w:rsidP="00EC5105">
            <w:pPr>
              <w:pStyle w:val="code9"/>
              <w:rPr>
                <w:sz w:val="20"/>
                <w:szCs w:val="20"/>
              </w:rPr>
            </w:pPr>
            <w:r w:rsidRPr="00FF2C60">
              <w:rPr>
                <w:sz w:val="20"/>
                <w:szCs w:val="20"/>
              </w:rPr>
              <w:t xml:space="preserve">  Next-hop: 4.4.4.1</w:t>
            </w:r>
          </w:p>
          <w:p w14:paraId="6D32DB19" w14:textId="77777777" w:rsidR="00EC5105" w:rsidRDefault="00EC5105" w:rsidP="00EC5105">
            <w:pPr>
              <w:pStyle w:val="code9"/>
              <w:rPr>
                <w:sz w:val="20"/>
                <w:szCs w:val="20"/>
              </w:rPr>
            </w:pPr>
            <w:r>
              <w:rPr>
                <w:sz w:val="20"/>
                <w:szCs w:val="20"/>
              </w:rPr>
              <w:t xml:space="preserve">  M</w:t>
            </w:r>
            <w:r w:rsidRPr="00FF2C60">
              <w:rPr>
                <w:sz w:val="20"/>
                <w:szCs w:val="20"/>
              </w:rPr>
              <w:t>etric: 100</w:t>
            </w:r>
          </w:p>
          <w:p w14:paraId="530C387B" w14:textId="77777777" w:rsidR="00EC5105" w:rsidRDefault="00EC5105" w:rsidP="00EC5105">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16DF9DD4" w14:textId="77777777" w:rsidR="00EC5105" w:rsidRPr="00FF2C60" w:rsidRDefault="00EC5105" w:rsidP="00EC5105">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1BB68B03" w14:textId="77777777" w:rsidR="00EC5105" w:rsidRPr="00FF2C60" w:rsidRDefault="00EC5105" w:rsidP="00EC5105">
            <w:pPr>
              <w:pStyle w:val="code9"/>
              <w:rPr>
                <w:sz w:val="20"/>
                <w:szCs w:val="20"/>
              </w:rPr>
            </w:pPr>
            <w:r w:rsidRPr="00FF2C60">
              <w:rPr>
                <w:sz w:val="20"/>
                <w:szCs w:val="20"/>
              </w:rPr>
              <w:t xml:space="preserve">  </w:t>
            </w:r>
            <w:r>
              <w:rPr>
                <w:sz w:val="20"/>
                <w:szCs w:val="20"/>
              </w:rPr>
              <w:t>M</w:t>
            </w:r>
            <w:r w:rsidRPr="00FF2C60">
              <w:rPr>
                <w:sz w:val="20"/>
                <w:szCs w:val="20"/>
              </w:rPr>
              <w:t>PLS Label: 4052</w:t>
            </w:r>
          </w:p>
          <w:p w14:paraId="44FFA005" w14:textId="570B9D36" w:rsidR="00EC5105" w:rsidRPr="00FF2C60" w:rsidRDefault="00EC5105" w:rsidP="00EC5105">
            <w:pPr>
              <w:pStyle w:val="code9"/>
              <w:rPr>
                <w:sz w:val="20"/>
                <w:szCs w:val="20"/>
              </w:rPr>
            </w:pPr>
            <w:r w:rsidRPr="00FF2C60">
              <w:rPr>
                <w:sz w:val="20"/>
                <w:szCs w:val="20"/>
              </w:rPr>
              <w:t xml:space="preserve">  Extended Communit</w:t>
            </w:r>
            <w:r w:rsidR="00BB5EE6">
              <w:rPr>
                <w:sz w:val="20"/>
                <w:szCs w:val="20"/>
              </w:rPr>
              <w:t>ies</w:t>
            </w:r>
            <w:r w:rsidRPr="00FF2C60">
              <w:rPr>
                <w:sz w:val="20"/>
                <w:szCs w:val="20"/>
              </w:rPr>
              <w:t xml:space="preserve">: </w:t>
            </w:r>
          </w:p>
          <w:p w14:paraId="0E7F78C4" w14:textId="2A4FCB97" w:rsidR="00472F7F" w:rsidRPr="00FF2C60" w:rsidRDefault="00472F7F" w:rsidP="00472F7F">
            <w:pPr>
              <w:pStyle w:val="code9"/>
              <w:rPr>
                <w:sz w:val="20"/>
                <w:szCs w:val="20"/>
              </w:rPr>
            </w:pPr>
            <w:r>
              <w:rPr>
                <w:sz w:val="20"/>
                <w:szCs w:val="20"/>
              </w:rPr>
              <w:t xml:space="preserve">   L2-Attr: F=0, C=0, MTU=1500</w:t>
            </w:r>
          </w:p>
          <w:p w14:paraId="1DAAC6EC" w14:textId="77777777" w:rsidR="00EC5105" w:rsidRDefault="00EC5105" w:rsidP="00EC5105">
            <w:pPr>
              <w:pStyle w:val="code9"/>
              <w:rPr>
                <w:sz w:val="20"/>
                <w:szCs w:val="20"/>
              </w:rPr>
            </w:pPr>
            <w:r w:rsidRPr="00FF2C60">
              <w:rPr>
                <w:sz w:val="20"/>
                <w:szCs w:val="20"/>
              </w:rPr>
              <w:t xml:space="preserve">   PMSI Tunnel Attribute: </w:t>
            </w:r>
          </w:p>
          <w:p w14:paraId="3B9DFCD0" w14:textId="77777777" w:rsidR="00EC5105" w:rsidRPr="00FF2C60" w:rsidRDefault="00EC5105" w:rsidP="00EC5105">
            <w:pPr>
              <w:pStyle w:val="code9"/>
              <w:rPr>
                <w:sz w:val="20"/>
                <w:szCs w:val="20"/>
              </w:rPr>
            </w:pPr>
            <w:r>
              <w:rPr>
                <w:sz w:val="20"/>
                <w:szCs w:val="20"/>
              </w:rPr>
              <w:t xml:space="preserve">    </w:t>
            </w:r>
            <w:r w:rsidRPr="00FF2C60">
              <w:rPr>
                <w:sz w:val="20"/>
                <w:szCs w:val="20"/>
              </w:rPr>
              <w:t>Flag=0, Type=6, MPLS Label=4053, Tunnel-ID=10.10.10.1</w:t>
            </w:r>
          </w:p>
          <w:p w14:paraId="36F8906E" w14:textId="50DF8103" w:rsidR="00EC5105" w:rsidRDefault="00EC5105" w:rsidP="00EC5105">
            <w:pPr>
              <w:pStyle w:val="code9"/>
              <w:rPr>
                <w:sz w:val="20"/>
                <w:szCs w:val="20"/>
              </w:rPr>
            </w:pPr>
            <w:r w:rsidRPr="00FF2C60">
              <w:rPr>
                <w:sz w:val="20"/>
                <w:szCs w:val="20"/>
              </w:rPr>
              <w:t xml:space="preserve">   RT: 1</w:t>
            </w:r>
            <w:r w:rsidR="007F36FC">
              <w:rPr>
                <w:sz w:val="20"/>
                <w:szCs w:val="20"/>
              </w:rPr>
              <w:t>00</w:t>
            </w:r>
            <w:r w:rsidRPr="00FF2C60">
              <w:rPr>
                <w:sz w:val="20"/>
                <w:szCs w:val="20"/>
              </w:rPr>
              <w:t>:200</w:t>
            </w:r>
          </w:p>
          <w:p w14:paraId="3D94CF89" w14:textId="77777777" w:rsidR="001125AC" w:rsidRPr="004243C0" w:rsidRDefault="001125AC" w:rsidP="001125AC">
            <w:pPr>
              <w:pStyle w:val="code9"/>
              <w:rPr>
                <w:sz w:val="20"/>
                <w:szCs w:val="20"/>
              </w:rPr>
            </w:pPr>
            <w:r w:rsidRPr="004243C0">
              <w:rPr>
                <w:sz w:val="20"/>
                <w:szCs w:val="20"/>
              </w:rPr>
              <w:lastRenderedPageBreak/>
              <w:t xml:space="preserve"> </w:t>
            </w:r>
            <w:r>
              <w:rPr>
                <w:sz w:val="20"/>
                <w:szCs w:val="20"/>
              </w:rPr>
              <w:t xml:space="preserve"> </w:t>
            </w:r>
            <w:r w:rsidRPr="004243C0">
              <w:rPr>
                <w:sz w:val="20"/>
                <w:szCs w:val="20"/>
              </w:rPr>
              <w:t>Last update: Wed Apr 29 10:28:52 2015</w:t>
            </w:r>
          </w:p>
          <w:p w14:paraId="4948FB67"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78C98FC5" w14:textId="77777777" w:rsidR="00EC5105" w:rsidRPr="0072111E" w:rsidRDefault="00EC5105" w:rsidP="00EC5105">
            <w:pPr>
              <w:pStyle w:val="code9"/>
              <w:rPr>
                <w:sz w:val="20"/>
                <w:szCs w:val="20"/>
              </w:rPr>
            </w:pPr>
            <w:r>
              <w:rPr>
                <w:sz w:val="20"/>
                <w:szCs w:val="20"/>
              </w:rPr>
              <w:t xml:space="preserve"> Type=4: RD=100:100, </w:t>
            </w:r>
            <w:r w:rsidRPr="0072111E">
              <w:rPr>
                <w:sz w:val="20"/>
                <w:szCs w:val="20"/>
              </w:rPr>
              <w:t>ESI=00010203040506070809, Orig</w:t>
            </w:r>
            <w:r>
              <w:rPr>
                <w:sz w:val="20"/>
                <w:szCs w:val="20"/>
              </w:rPr>
              <w:t>.</w:t>
            </w:r>
            <w:r w:rsidRPr="0072111E">
              <w:rPr>
                <w:sz w:val="20"/>
                <w:szCs w:val="20"/>
              </w:rPr>
              <w:t xml:space="preserve"> Router’s IP=10.10.10.1</w:t>
            </w:r>
          </w:p>
          <w:p w14:paraId="679D612A" w14:textId="77777777" w:rsidR="00EC5105" w:rsidRPr="0072111E" w:rsidRDefault="00EC5105" w:rsidP="00EC5105">
            <w:pPr>
              <w:pStyle w:val="code9"/>
              <w:rPr>
                <w:sz w:val="20"/>
                <w:szCs w:val="20"/>
              </w:rPr>
            </w:pPr>
            <w:r w:rsidRPr="0072111E">
              <w:rPr>
                <w:sz w:val="20"/>
                <w:szCs w:val="20"/>
              </w:rPr>
              <w:t xml:space="preserve">  Next-hop: 4.4.4.1</w:t>
            </w:r>
          </w:p>
          <w:p w14:paraId="1BA577FA" w14:textId="77777777" w:rsidR="00EC5105" w:rsidRDefault="00EC5105" w:rsidP="00EC5105">
            <w:pPr>
              <w:pStyle w:val="code9"/>
              <w:rPr>
                <w:sz w:val="20"/>
                <w:szCs w:val="20"/>
              </w:rPr>
            </w:pPr>
            <w:r>
              <w:rPr>
                <w:sz w:val="20"/>
                <w:szCs w:val="20"/>
              </w:rPr>
              <w:t xml:space="preserve">  M</w:t>
            </w:r>
            <w:r w:rsidRPr="00FF2C60">
              <w:rPr>
                <w:sz w:val="20"/>
                <w:szCs w:val="20"/>
              </w:rPr>
              <w:t>etric: 100</w:t>
            </w:r>
          </w:p>
          <w:p w14:paraId="35F884FE" w14:textId="77777777" w:rsidR="00EC5105" w:rsidRDefault="00EC5105" w:rsidP="00EC5105">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1A12CF94" w14:textId="77777777" w:rsidR="00EC5105" w:rsidRPr="00FF2C60" w:rsidRDefault="00EC5105" w:rsidP="00EC5105">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5EB2294B" w14:textId="77777777" w:rsidR="00EC5105" w:rsidRPr="0072111E" w:rsidRDefault="00EC5105" w:rsidP="00EC5105">
            <w:pPr>
              <w:pStyle w:val="code9"/>
              <w:rPr>
                <w:sz w:val="20"/>
                <w:szCs w:val="20"/>
              </w:rPr>
            </w:pPr>
            <w:r w:rsidRPr="0072111E">
              <w:rPr>
                <w:sz w:val="20"/>
                <w:szCs w:val="20"/>
              </w:rPr>
              <w:t xml:space="preserve">  MPLS Label: 4052</w:t>
            </w:r>
          </w:p>
          <w:p w14:paraId="73E71BDA" w14:textId="77777777" w:rsidR="00EC5105" w:rsidRPr="0072111E" w:rsidRDefault="00EC5105" w:rsidP="00EC5105">
            <w:pPr>
              <w:pStyle w:val="code9"/>
              <w:rPr>
                <w:sz w:val="20"/>
                <w:szCs w:val="20"/>
              </w:rPr>
            </w:pPr>
            <w:r w:rsidRPr="0072111E">
              <w:rPr>
                <w:sz w:val="20"/>
                <w:szCs w:val="20"/>
              </w:rPr>
              <w:t xml:space="preserve">  Extended Community: </w:t>
            </w:r>
          </w:p>
          <w:p w14:paraId="042472D5" w14:textId="508EB4C4" w:rsidR="00EC5105" w:rsidRPr="0072111E" w:rsidRDefault="00EC5105" w:rsidP="00EC5105">
            <w:pPr>
              <w:pStyle w:val="code9"/>
              <w:rPr>
                <w:sz w:val="20"/>
                <w:szCs w:val="20"/>
              </w:rPr>
            </w:pPr>
            <w:r w:rsidRPr="0072111E">
              <w:rPr>
                <w:sz w:val="20"/>
                <w:szCs w:val="20"/>
              </w:rPr>
              <w:t xml:space="preserve">   ES-Import RT: </w:t>
            </w:r>
            <w:r w:rsidR="00D31A8E">
              <w:rPr>
                <w:sz w:val="20"/>
                <w:szCs w:val="20"/>
              </w:rPr>
              <w:t>66051</w:t>
            </w:r>
            <w:r w:rsidR="007F36FC">
              <w:rPr>
                <w:sz w:val="20"/>
                <w:szCs w:val="20"/>
              </w:rPr>
              <w:t>:</w:t>
            </w:r>
            <w:r w:rsidR="00D31A8E">
              <w:rPr>
                <w:sz w:val="20"/>
                <w:szCs w:val="20"/>
              </w:rPr>
              <w:t>263430</w:t>
            </w:r>
          </w:p>
          <w:p w14:paraId="055619F1" w14:textId="77777777" w:rsidR="00EC5105" w:rsidRPr="0072111E" w:rsidRDefault="00EC5105" w:rsidP="00EC5105">
            <w:pPr>
              <w:pStyle w:val="code9"/>
              <w:rPr>
                <w:sz w:val="20"/>
                <w:szCs w:val="20"/>
              </w:rPr>
            </w:pPr>
            <w:r w:rsidRPr="0072111E">
              <w:rPr>
                <w:sz w:val="20"/>
                <w:szCs w:val="20"/>
              </w:rPr>
              <w:t xml:space="preserve">   DF Election: DF </w:t>
            </w:r>
            <w:proofErr w:type="spellStart"/>
            <w:r w:rsidRPr="0072111E">
              <w:rPr>
                <w:sz w:val="20"/>
                <w:szCs w:val="20"/>
              </w:rPr>
              <w:t>Alg</w:t>
            </w:r>
            <w:proofErr w:type="spellEnd"/>
            <w:r w:rsidRPr="0072111E">
              <w:rPr>
                <w:sz w:val="20"/>
                <w:szCs w:val="20"/>
              </w:rPr>
              <w:t>=</w:t>
            </w:r>
            <w:proofErr w:type="spellStart"/>
            <w:r w:rsidRPr="0072111E">
              <w:rPr>
                <w:sz w:val="20"/>
                <w:szCs w:val="20"/>
              </w:rPr>
              <w:t>Hig</w:t>
            </w:r>
            <w:proofErr w:type="spellEnd"/>
            <w:r w:rsidRPr="0072111E">
              <w:rPr>
                <w:sz w:val="20"/>
                <w:szCs w:val="20"/>
              </w:rPr>
              <w:t xml:space="preserve">-Pref, Bimap=00, Prefer=200 </w:t>
            </w:r>
          </w:p>
          <w:p w14:paraId="07E3E01F"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295944D2" w14:textId="532DEDBE" w:rsidR="00EC5105" w:rsidRDefault="00EC5105" w:rsidP="00EC5105">
            <w:pPr>
              <w:pStyle w:val="code9"/>
              <w:rPr>
                <w:sz w:val="20"/>
                <w:szCs w:val="20"/>
              </w:rPr>
            </w:pPr>
            <w:r w:rsidRPr="0072111E">
              <w:rPr>
                <w:sz w:val="20"/>
                <w:szCs w:val="20"/>
              </w:rPr>
              <w:t xml:space="preserve">  </w:t>
            </w:r>
          </w:p>
          <w:p w14:paraId="5D541BDA" w14:textId="77777777" w:rsidR="00EC5105" w:rsidRDefault="00EC5105" w:rsidP="00216FDA">
            <w:pPr>
              <w:pStyle w:val="code9"/>
              <w:rPr>
                <w:sz w:val="20"/>
                <w:szCs w:val="20"/>
              </w:rPr>
            </w:pPr>
          </w:p>
          <w:p w14:paraId="561EC7A3" w14:textId="4502DF0D" w:rsidR="001B0092" w:rsidRPr="00FF2C60" w:rsidRDefault="001B0092" w:rsidP="00216FDA">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7E7CAE">
              <w:rPr>
                <w:sz w:val="20"/>
                <w:szCs w:val="20"/>
              </w:rPr>
              <w:t xml:space="preserve">l2vpn </w:t>
            </w:r>
            <w:proofErr w:type="spellStart"/>
            <w:r w:rsidRPr="00FF2C60">
              <w:rPr>
                <w:sz w:val="20"/>
                <w:szCs w:val="20"/>
              </w:rPr>
              <w:t>evpn</w:t>
            </w:r>
            <w:proofErr w:type="spellEnd"/>
            <w:r w:rsidRPr="00FF2C60">
              <w:rPr>
                <w:sz w:val="20"/>
                <w:szCs w:val="20"/>
              </w:rPr>
              <w:t xml:space="preserve"> neighbors </w:t>
            </w:r>
            <w:proofErr w:type="gramStart"/>
            <w:r w:rsidR="0072111E">
              <w:rPr>
                <w:sz w:val="20"/>
                <w:szCs w:val="20"/>
              </w:rPr>
              <w:t>received</w:t>
            </w:r>
            <w:r w:rsidRPr="00FF2C60">
              <w:rPr>
                <w:sz w:val="20"/>
                <w:szCs w:val="20"/>
              </w:rPr>
              <w:t>-routes</w:t>
            </w:r>
            <w:proofErr w:type="gramEnd"/>
          </w:p>
          <w:p w14:paraId="51B7438F" w14:textId="77777777" w:rsidR="001B0092" w:rsidRDefault="001B0092" w:rsidP="00216FDA">
            <w:pPr>
              <w:pStyle w:val="code9"/>
              <w:rPr>
                <w:sz w:val="20"/>
                <w:szCs w:val="20"/>
              </w:rPr>
            </w:pPr>
          </w:p>
          <w:p w14:paraId="4B1D3B9F" w14:textId="77777777" w:rsidR="00B23509" w:rsidRPr="00FF2C60" w:rsidRDefault="00B23509" w:rsidP="00B23509">
            <w:pPr>
              <w:pStyle w:val="code9"/>
              <w:rPr>
                <w:sz w:val="20"/>
                <w:szCs w:val="20"/>
              </w:rPr>
            </w:pPr>
            <w:r>
              <w:rPr>
                <w:sz w:val="20"/>
                <w:szCs w:val="20"/>
              </w:rPr>
              <w:t xml:space="preserve">                                                    </w:t>
            </w:r>
            <w:r w:rsidRPr="00FF2C60">
              <w:rPr>
                <w:sz w:val="20"/>
                <w:szCs w:val="20"/>
              </w:rPr>
              <w:t xml:space="preserve">NEXT </w:t>
            </w:r>
            <w:r>
              <w:rPr>
                <w:sz w:val="20"/>
                <w:szCs w:val="20"/>
              </w:rPr>
              <w:t xml:space="preserve">          </w:t>
            </w:r>
            <w:proofErr w:type="gramStart"/>
            <w:r w:rsidRPr="00FF2C60">
              <w:rPr>
                <w:sz w:val="20"/>
                <w:szCs w:val="20"/>
              </w:rPr>
              <w:t>LOC  AS</w:t>
            </w:r>
            <w:proofErr w:type="gramEnd"/>
          </w:p>
          <w:p w14:paraId="3B85249E" w14:textId="77777777" w:rsidR="00B23509" w:rsidRPr="00FF2C60" w:rsidRDefault="00B23509" w:rsidP="00B23509">
            <w:pPr>
              <w:pStyle w:val="code9"/>
              <w:rPr>
                <w:sz w:val="20"/>
                <w:szCs w:val="20"/>
              </w:rPr>
            </w:pPr>
            <w:r w:rsidRPr="00FF2C60">
              <w:rPr>
                <w:sz w:val="20"/>
                <w:szCs w:val="20"/>
              </w:rPr>
              <w:t xml:space="preserve">NEIGHBOR   EVPN PREFIX                   </w:t>
            </w:r>
            <w:r>
              <w:rPr>
                <w:sz w:val="20"/>
                <w:szCs w:val="20"/>
              </w:rPr>
              <w:t xml:space="preserve">           </w:t>
            </w:r>
            <w:r w:rsidRPr="00FF2C60">
              <w:rPr>
                <w:sz w:val="20"/>
                <w:szCs w:val="20"/>
              </w:rPr>
              <w:t xml:space="preserve">HOP     METRIC </w:t>
            </w:r>
            <w:proofErr w:type="gramStart"/>
            <w:r w:rsidRPr="00FF2C60">
              <w:rPr>
                <w:sz w:val="20"/>
                <w:szCs w:val="20"/>
              </w:rPr>
              <w:t>PRF  PATH</w:t>
            </w:r>
            <w:proofErr w:type="gramEnd"/>
            <w:r w:rsidRPr="00FF2C60">
              <w:rPr>
                <w:sz w:val="20"/>
                <w:szCs w:val="20"/>
              </w:rPr>
              <w:t xml:space="preserve">   </w:t>
            </w:r>
          </w:p>
          <w:p w14:paraId="7DDAA3C7" w14:textId="77777777" w:rsidR="00B23509" w:rsidRPr="00FF2C60" w:rsidRDefault="00B23509" w:rsidP="00B23509">
            <w:pPr>
              <w:pStyle w:val="code9"/>
              <w:rPr>
                <w:sz w:val="20"/>
                <w:szCs w:val="20"/>
              </w:rPr>
            </w:pPr>
            <w:r w:rsidRPr="00FF2C60">
              <w:rPr>
                <w:sz w:val="20"/>
                <w:szCs w:val="20"/>
              </w:rPr>
              <w:t>----------------------------------------------------------------------------</w:t>
            </w:r>
          </w:p>
          <w:p w14:paraId="096857CD" w14:textId="3EBECD1E" w:rsidR="00126AFA" w:rsidRPr="00FF2C60" w:rsidRDefault="00126AFA" w:rsidP="00126AFA">
            <w:pPr>
              <w:pStyle w:val="code9"/>
              <w:rPr>
                <w:sz w:val="20"/>
                <w:szCs w:val="20"/>
              </w:rPr>
            </w:pPr>
            <w:r w:rsidRPr="00FF2C60">
              <w:rPr>
                <w:sz w:val="20"/>
                <w:szCs w:val="20"/>
              </w:rPr>
              <w:t>3.3.3.2    1</w:t>
            </w:r>
            <w:r w:rsidR="00E012A5">
              <w:rPr>
                <w:sz w:val="20"/>
                <w:szCs w:val="20"/>
              </w:rPr>
              <w:t>#</w:t>
            </w:r>
            <w:r>
              <w:rPr>
                <w:sz w:val="20"/>
                <w:szCs w:val="20"/>
              </w:rPr>
              <w:t>100:100</w:t>
            </w:r>
            <w:r w:rsidR="00E012A5">
              <w:rPr>
                <w:sz w:val="20"/>
                <w:szCs w:val="20"/>
              </w:rPr>
              <w:t>#</w:t>
            </w:r>
            <w:r w:rsidRPr="00FF2C60">
              <w:rPr>
                <w:sz w:val="20"/>
                <w:szCs w:val="20"/>
              </w:rPr>
              <w:t>000102030405060708</w:t>
            </w:r>
            <w:r w:rsidR="00E012A5">
              <w:rPr>
                <w:sz w:val="20"/>
                <w:szCs w:val="20"/>
              </w:rPr>
              <w:t>#</w:t>
            </w:r>
            <w:r w:rsidRPr="00FF2C60">
              <w:rPr>
                <w:sz w:val="20"/>
                <w:szCs w:val="20"/>
              </w:rPr>
              <w:t>105</w:t>
            </w:r>
            <w:r>
              <w:rPr>
                <w:sz w:val="20"/>
                <w:szCs w:val="20"/>
              </w:rPr>
              <w:t xml:space="preserve">         </w:t>
            </w:r>
            <w:r w:rsidRPr="00FF2C60">
              <w:rPr>
                <w:sz w:val="20"/>
                <w:szCs w:val="20"/>
              </w:rPr>
              <w:t xml:space="preserve">3.3.3.1 100    100 64401       </w:t>
            </w:r>
          </w:p>
          <w:p w14:paraId="02FD0CF2" w14:textId="2FFDAAE8" w:rsidR="00126AFA" w:rsidRPr="00FF2C60" w:rsidRDefault="00126AFA" w:rsidP="00126AFA">
            <w:pPr>
              <w:pStyle w:val="code9"/>
              <w:rPr>
                <w:sz w:val="20"/>
                <w:szCs w:val="20"/>
              </w:rPr>
            </w:pPr>
            <w:r w:rsidRPr="00FF2C60">
              <w:rPr>
                <w:sz w:val="20"/>
                <w:szCs w:val="20"/>
              </w:rPr>
              <w:t>3.3.3.2    2</w:t>
            </w:r>
            <w:r w:rsidR="00E012A5">
              <w:rPr>
                <w:sz w:val="20"/>
                <w:szCs w:val="20"/>
              </w:rPr>
              <w:t>#</w:t>
            </w:r>
            <w:r w:rsidR="00446A4E">
              <w:rPr>
                <w:sz w:val="20"/>
                <w:szCs w:val="20"/>
              </w:rPr>
              <w:t>1</w:t>
            </w:r>
            <w:r>
              <w:rPr>
                <w:sz w:val="20"/>
                <w:szCs w:val="20"/>
              </w:rPr>
              <w:t>00:100</w:t>
            </w:r>
            <w:r w:rsidR="00E012A5">
              <w:rPr>
                <w:sz w:val="20"/>
                <w:szCs w:val="20"/>
              </w:rPr>
              <w:t>#</w:t>
            </w:r>
            <w:r w:rsidRPr="00FF2C60">
              <w:rPr>
                <w:sz w:val="20"/>
                <w:szCs w:val="20"/>
              </w:rPr>
              <w:t>1024</w:t>
            </w:r>
            <w:r w:rsidR="00E012A5">
              <w:rPr>
                <w:sz w:val="20"/>
                <w:szCs w:val="20"/>
              </w:rPr>
              <w:t>#</w:t>
            </w:r>
            <w:r w:rsidRPr="00FF2C60">
              <w:rPr>
                <w:sz w:val="20"/>
                <w:szCs w:val="20"/>
              </w:rPr>
              <w:t>00:02:03:04:05:06</w:t>
            </w:r>
            <w:r>
              <w:rPr>
                <w:sz w:val="20"/>
                <w:szCs w:val="20"/>
              </w:rPr>
              <w:t xml:space="preserve"> </w:t>
            </w:r>
            <w:r w:rsidRPr="00FF2C60">
              <w:rPr>
                <w:sz w:val="20"/>
                <w:szCs w:val="20"/>
              </w:rPr>
              <w:t xml:space="preserve"> </w:t>
            </w:r>
            <w:r>
              <w:rPr>
                <w:sz w:val="20"/>
                <w:szCs w:val="20"/>
              </w:rPr>
              <w:t xml:space="preserve">       </w:t>
            </w:r>
            <w:r w:rsidRPr="00FF2C60">
              <w:rPr>
                <w:sz w:val="20"/>
                <w:szCs w:val="20"/>
              </w:rPr>
              <w:t xml:space="preserve">3.3.3.1 100   </w:t>
            </w:r>
            <w:r>
              <w:rPr>
                <w:sz w:val="20"/>
                <w:szCs w:val="20"/>
              </w:rPr>
              <w:t xml:space="preserve"> </w:t>
            </w:r>
            <w:r w:rsidRPr="00FF2C60">
              <w:rPr>
                <w:sz w:val="20"/>
                <w:szCs w:val="20"/>
              </w:rPr>
              <w:t xml:space="preserve">100 64401       </w:t>
            </w:r>
          </w:p>
          <w:p w14:paraId="40E65F9A" w14:textId="01A2A7F3" w:rsidR="00126AFA" w:rsidRDefault="00126AFA" w:rsidP="00126AFA">
            <w:pPr>
              <w:pStyle w:val="code9"/>
              <w:rPr>
                <w:sz w:val="20"/>
                <w:szCs w:val="20"/>
              </w:rPr>
            </w:pPr>
            <w:r w:rsidRPr="00FF2C60">
              <w:rPr>
                <w:sz w:val="20"/>
                <w:szCs w:val="20"/>
              </w:rPr>
              <w:t>3.3.3.2    3</w:t>
            </w:r>
            <w:r w:rsidR="00E012A5">
              <w:rPr>
                <w:sz w:val="20"/>
                <w:szCs w:val="20"/>
              </w:rPr>
              <w:t>#</w:t>
            </w:r>
            <w:r>
              <w:rPr>
                <w:sz w:val="20"/>
                <w:szCs w:val="20"/>
              </w:rPr>
              <w:t>100:100</w:t>
            </w:r>
            <w:r w:rsidR="00E012A5">
              <w:rPr>
                <w:sz w:val="20"/>
                <w:szCs w:val="20"/>
              </w:rPr>
              <w:t>#</w:t>
            </w:r>
            <w:r w:rsidRPr="00FF2C60">
              <w:rPr>
                <w:sz w:val="20"/>
                <w:szCs w:val="20"/>
              </w:rPr>
              <w:t>108</w:t>
            </w:r>
            <w:r w:rsidR="00E012A5">
              <w:rPr>
                <w:sz w:val="20"/>
                <w:szCs w:val="20"/>
              </w:rPr>
              <w:t>#</w:t>
            </w:r>
            <w:r w:rsidRPr="00FF2C60">
              <w:rPr>
                <w:sz w:val="20"/>
                <w:szCs w:val="20"/>
              </w:rPr>
              <w:t>10.10.10</w:t>
            </w:r>
            <w:r>
              <w:rPr>
                <w:sz w:val="20"/>
                <w:szCs w:val="20"/>
              </w:rPr>
              <w:t>/32</w:t>
            </w:r>
            <w:r w:rsidRPr="00FF2C60">
              <w:rPr>
                <w:sz w:val="20"/>
                <w:szCs w:val="20"/>
              </w:rPr>
              <w:t xml:space="preserve">        </w:t>
            </w:r>
            <w:r>
              <w:rPr>
                <w:sz w:val="20"/>
                <w:szCs w:val="20"/>
              </w:rPr>
              <w:t xml:space="preserve">        </w:t>
            </w:r>
            <w:r w:rsidRPr="00FF2C60">
              <w:rPr>
                <w:sz w:val="20"/>
                <w:szCs w:val="20"/>
              </w:rPr>
              <w:t xml:space="preserve">3.3.3.1 100   </w:t>
            </w:r>
            <w:r>
              <w:rPr>
                <w:sz w:val="20"/>
                <w:szCs w:val="20"/>
              </w:rPr>
              <w:t xml:space="preserve"> </w:t>
            </w:r>
            <w:r w:rsidRPr="00FF2C60">
              <w:rPr>
                <w:sz w:val="20"/>
                <w:szCs w:val="20"/>
              </w:rPr>
              <w:t>100 64401</w:t>
            </w:r>
          </w:p>
          <w:p w14:paraId="60EE7FEC" w14:textId="6FBD3C8D" w:rsidR="00126AFA" w:rsidRPr="00FF2C60" w:rsidRDefault="00126AFA" w:rsidP="00126AFA">
            <w:pPr>
              <w:pStyle w:val="code9"/>
              <w:rPr>
                <w:sz w:val="20"/>
                <w:szCs w:val="20"/>
              </w:rPr>
            </w:pPr>
            <w:r w:rsidRPr="001B0092">
              <w:rPr>
                <w:sz w:val="20"/>
                <w:szCs w:val="20"/>
              </w:rPr>
              <w:t>3.3.3.3    4</w:t>
            </w:r>
            <w:r w:rsidR="00E012A5">
              <w:rPr>
                <w:sz w:val="20"/>
                <w:szCs w:val="20"/>
              </w:rPr>
              <w:t>#</w:t>
            </w:r>
            <w:r w:rsidR="00446A4E">
              <w:rPr>
                <w:sz w:val="20"/>
                <w:szCs w:val="20"/>
              </w:rPr>
              <w:t>2</w:t>
            </w:r>
            <w:r>
              <w:rPr>
                <w:sz w:val="20"/>
                <w:szCs w:val="20"/>
              </w:rPr>
              <w:t>00:</w:t>
            </w:r>
            <w:r w:rsidR="00446A4E">
              <w:rPr>
                <w:sz w:val="20"/>
                <w:szCs w:val="20"/>
              </w:rPr>
              <w:t>2</w:t>
            </w:r>
            <w:r>
              <w:rPr>
                <w:sz w:val="20"/>
                <w:szCs w:val="20"/>
              </w:rPr>
              <w:t>00</w:t>
            </w:r>
            <w:r w:rsidR="00E012A5">
              <w:rPr>
                <w:sz w:val="20"/>
                <w:szCs w:val="20"/>
              </w:rPr>
              <w:t>#</w:t>
            </w:r>
            <w:r w:rsidRPr="001B0092">
              <w:rPr>
                <w:sz w:val="20"/>
                <w:szCs w:val="20"/>
              </w:rPr>
              <w:t>000102030405060708</w:t>
            </w:r>
            <w:r w:rsidR="00E012A5">
              <w:rPr>
                <w:sz w:val="20"/>
                <w:szCs w:val="20"/>
              </w:rPr>
              <w:t>#</w:t>
            </w:r>
            <w:r w:rsidRPr="001B0092">
              <w:rPr>
                <w:sz w:val="20"/>
                <w:szCs w:val="20"/>
              </w:rPr>
              <w:t>10.10.10.10</w:t>
            </w:r>
            <w:r>
              <w:rPr>
                <w:sz w:val="20"/>
                <w:szCs w:val="20"/>
              </w:rPr>
              <w:t xml:space="preserve"> </w:t>
            </w:r>
            <w:r w:rsidRPr="001B0092">
              <w:rPr>
                <w:sz w:val="20"/>
                <w:szCs w:val="20"/>
              </w:rPr>
              <w:t xml:space="preserve">3.3.3.1 100   </w:t>
            </w:r>
            <w:r>
              <w:rPr>
                <w:sz w:val="20"/>
                <w:szCs w:val="20"/>
              </w:rPr>
              <w:t xml:space="preserve"> </w:t>
            </w:r>
            <w:r w:rsidRPr="001B0092">
              <w:rPr>
                <w:sz w:val="20"/>
                <w:szCs w:val="20"/>
              </w:rPr>
              <w:t>100 64401</w:t>
            </w:r>
            <w:r w:rsidRPr="00FF2C60">
              <w:rPr>
                <w:sz w:val="20"/>
                <w:szCs w:val="20"/>
              </w:rPr>
              <w:t xml:space="preserve"> </w:t>
            </w:r>
          </w:p>
          <w:p w14:paraId="60D375A1" w14:textId="77777777" w:rsidR="001B0092" w:rsidRDefault="001B0092" w:rsidP="00216FDA">
            <w:pPr>
              <w:pStyle w:val="code9"/>
              <w:rPr>
                <w:sz w:val="20"/>
                <w:szCs w:val="20"/>
              </w:rPr>
            </w:pPr>
          </w:p>
          <w:p w14:paraId="7BB23AC6" w14:textId="02F3B067" w:rsidR="001B0092" w:rsidRPr="00FF2C60" w:rsidRDefault="001B0092" w:rsidP="00216FDA">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7E7CAE">
              <w:rPr>
                <w:sz w:val="20"/>
                <w:szCs w:val="20"/>
              </w:rPr>
              <w:t xml:space="preserve">l2vpn </w:t>
            </w:r>
            <w:proofErr w:type="spellStart"/>
            <w:r w:rsidRPr="00FF2C60">
              <w:rPr>
                <w:sz w:val="20"/>
                <w:szCs w:val="20"/>
              </w:rPr>
              <w:t>evpn</w:t>
            </w:r>
            <w:proofErr w:type="spellEnd"/>
            <w:r w:rsidRPr="00FF2C60">
              <w:rPr>
                <w:sz w:val="20"/>
                <w:szCs w:val="20"/>
              </w:rPr>
              <w:t xml:space="preserve"> neighbors advertised-routes </w:t>
            </w:r>
            <w:proofErr w:type="spellStart"/>
            <w:r w:rsidRPr="009E0D31">
              <w:rPr>
                <w:sz w:val="20"/>
                <w:szCs w:val="20"/>
              </w:rPr>
              <w:t>evi</w:t>
            </w:r>
            <w:proofErr w:type="spellEnd"/>
            <w:r w:rsidRPr="009E0D31">
              <w:rPr>
                <w:sz w:val="20"/>
                <w:szCs w:val="20"/>
              </w:rPr>
              <w:t>-name EVPN1</w:t>
            </w:r>
            <w:r>
              <w:rPr>
                <w:sz w:val="20"/>
                <w:szCs w:val="20"/>
              </w:rPr>
              <w:t xml:space="preserve"> </w:t>
            </w:r>
            <w:r w:rsidRPr="00FF2C60">
              <w:rPr>
                <w:sz w:val="20"/>
                <w:szCs w:val="20"/>
              </w:rPr>
              <w:t>detail</w:t>
            </w:r>
          </w:p>
          <w:p w14:paraId="7F85C1F3" w14:textId="77777777" w:rsidR="001B0092" w:rsidRPr="00FF2C60" w:rsidRDefault="001B0092" w:rsidP="00216FDA">
            <w:pPr>
              <w:pStyle w:val="code9"/>
              <w:rPr>
                <w:sz w:val="20"/>
                <w:szCs w:val="20"/>
              </w:rPr>
            </w:pPr>
            <w:r w:rsidRPr="00FF2C60">
              <w:rPr>
                <w:sz w:val="20"/>
                <w:szCs w:val="20"/>
              </w:rPr>
              <w:t xml:space="preserve">Neighbor 3.3.3.2 </w:t>
            </w:r>
          </w:p>
          <w:p w14:paraId="30A0C7CF" w14:textId="77470452" w:rsidR="001B0092" w:rsidRPr="00FF2C60" w:rsidRDefault="001B0092" w:rsidP="001B0092">
            <w:pPr>
              <w:pStyle w:val="code9"/>
              <w:rPr>
                <w:sz w:val="20"/>
                <w:szCs w:val="20"/>
              </w:rPr>
            </w:pPr>
            <w:r w:rsidRPr="00FF2C60">
              <w:rPr>
                <w:sz w:val="20"/>
                <w:szCs w:val="20"/>
              </w:rPr>
              <w:t xml:space="preserve"> Type=1: </w:t>
            </w:r>
            <w:r>
              <w:rPr>
                <w:sz w:val="20"/>
                <w:szCs w:val="20"/>
              </w:rPr>
              <w:t xml:space="preserve">RD=200:400, </w:t>
            </w:r>
            <w:r w:rsidRPr="00FF2C60">
              <w:rPr>
                <w:sz w:val="20"/>
                <w:szCs w:val="20"/>
              </w:rPr>
              <w:t xml:space="preserve">ESI=0:0001.0203.0405.0607.0809, </w:t>
            </w:r>
            <w:r>
              <w:rPr>
                <w:sz w:val="20"/>
                <w:szCs w:val="20"/>
              </w:rPr>
              <w:t>VLAN</w:t>
            </w:r>
            <w:r w:rsidRPr="00FF2C60">
              <w:rPr>
                <w:sz w:val="20"/>
                <w:szCs w:val="20"/>
              </w:rPr>
              <w:t>-ID=</w:t>
            </w:r>
            <w:r w:rsidR="007F36FC">
              <w:rPr>
                <w:sz w:val="20"/>
                <w:szCs w:val="20"/>
              </w:rPr>
              <w:t>1</w:t>
            </w:r>
            <w:r w:rsidRPr="00FF2C60">
              <w:rPr>
                <w:sz w:val="20"/>
                <w:szCs w:val="20"/>
              </w:rPr>
              <w:t xml:space="preserve">0 </w:t>
            </w:r>
          </w:p>
          <w:p w14:paraId="231E3042" w14:textId="146269AE" w:rsidR="001B0092" w:rsidRPr="00FF2C60" w:rsidRDefault="001B0092" w:rsidP="00216FDA">
            <w:pPr>
              <w:pStyle w:val="code9"/>
              <w:rPr>
                <w:sz w:val="20"/>
                <w:szCs w:val="20"/>
              </w:rPr>
            </w:pPr>
            <w:r w:rsidRPr="00FF2C60">
              <w:rPr>
                <w:sz w:val="20"/>
                <w:szCs w:val="20"/>
              </w:rPr>
              <w:t xml:space="preserve"> </w:t>
            </w:r>
            <w:r w:rsidR="0045511E">
              <w:rPr>
                <w:sz w:val="20"/>
                <w:szCs w:val="20"/>
              </w:rPr>
              <w:t xml:space="preserve"> </w:t>
            </w:r>
            <w:r w:rsidRPr="00FF2C60">
              <w:rPr>
                <w:sz w:val="20"/>
                <w:szCs w:val="20"/>
              </w:rPr>
              <w:t xml:space="preserve">As path: 64401 </w:t>
            </w:r>
          </w:p>
          <w:p w14:paraId="582E2892" w14:textId="77032FB2" w:rsidR="001B0092" w:rsidRPr="00FF2C60" w:rsidRDefault="001B0092" w:rsidP="00216FDA">
            <w:pPr>
              <w:pStyle w:val="code9"/>
              <w:rPr>
                <w:sz w:val="20"/>
                <w:szCs w:val="20"/>
              </w:rPr>
            </w:pPr>
            <w:r w:rsidRPr="00FF2C60">
              <w:rPr>
                <w:sz w:val="20"/>
                <w:szCs w:val="20"/>
              </w:rPr>
              <w:t xml:space="preserve"> </w:t>
            </w:r>
            <w:r w:rsidR="0045511E">
              <w:rPr>
                <w:sz w:val="20"/>
                <w:szCs w:val="20"/>
              </w:rPr>
              <w:t xml:space="preserve"> </w:t>
            </w:r>
            <w:r w:rsidRPr="00FF2C60">
              <w:rPr>
                <w:sz w:val="20"/>
                <w:szCs w:val="20"/>
              </w:rPr>
              <w:t xml:space="preserve">Next-hop: 3.3.3.1 </w:t>
            </w:r>
          </w:p>
          <w:p w14:paraId="212BFAB3" w14:textId="6AEE5F6F" w:rsidR="0045511E" w:rsidRDefault="001B0092" w:rsidP="00216FDA">
            <w:pPr>
              <w:pStyle w:val="code9"/>
              <w:rPr>
                <w:sz w:val="20"/>
                <w:szCs w:val="20"/>
              </w:rPr>
            </w:pPr>
            <w:r w:rsidRPr="00FF2C60">
              <w:rPr>
                <w:sz w:val="20"/>
                <w:szCs w:val="20"/>
              </w:rPr>
              <w:t xml:space="preserve"> </w:t>
            </w:r>
            <w:r w:rsidR="0045511E">
              <w:rPr>
                <w:sz w:val="20"/>
                <w:szCs w:val="20"/>
              </w:rPr>
              <w:t xml:space="preserve"> </w:t>
            </w:r>
            <w:r w:rsidR="0072111E">
              <w:rPr>
                <w:sz w:val="20"/>
                <w:szCs w:val="20"/>
              </w:rPr>
              <w:t>M</w:t>
            </w:r>
            <w:r w:rsidRPr="00FF2C60">
              <w:rPr>
                <w:sz w:val="20"/>
                <w:szCs w:val="20"/>
              </w:rPr>
              <w:t>etric: 100</w:t>
            </w:r>
          </w:p>
          <w:p w14:paraId="67BF3E75" w14:textId="6E09AB1B" w:rsidR="0045511E" w:rsidRDefault="0045511E" w:rsidP="00216FDA">
            <w:pPr>
              <w:pStyle w:val="code9"/>
              <w:rPr>
                <w:sz w:val="20"/>
                <w:szCs w:val="20"/>
              </w:rPr>
            </w:pPr>
            <w:r>
              <w:rPr>
                <w:sz w:val="20"/>
                <w:szCs w:val="20"/>
              </w:rPr>
              <w:t xml:space="preserve">  L</w:t>
            </w:r>
            <w:r w:rsidR="001B0092" w:rsidRPr="00FF2C60">
              <w:rPr>
                <w:sz w:val="20"/>
                <w:szCs w:val="20"/>
              </w:rPr>
              <w:t>ocal</w:t>
            </w:r>
            <w:r>
              <w:rPr>
                <w:sz w:val="20"/>
                <w:szCs w:val="20"/>
              </w:rPr>
              <w:t xml:space="preserve"> </w:t>
            </w:r>
            <w:proofErr w:type="spellStart"/>
            <w:r w:rsidR="001B0092" w:rsidRPr="00FF2C60">
              <w:rPr>
                <w:sz w:val="20"/>
                <w:szCs w:val="20"/>
              </w:rPr>
              <w:t>pref</w:t>
            </w:r>
            <w:proofErr w:type="spellEnd"/>
            <w:r w:rsidR="001B0092" w:rsidRPr="00FF2C60">
              <w:rPr>
                <w:sz w:val="20"/>
                <w:szCs w:val="20"/>
              </w:rPr>
              <w:t>: 100</w:t>
            </w:r>
          </w:p>
          <w:p w14:paraId="7DD745A6" w14:textId="6AAF1ACC" w:rsidR="001B0092" w:rsidRPr="00FF2C60" w:rsidRDefault="001B0092" w:rsidP="00216FDA">
            <w:pPr>
              <w:pStyle w:val="code9"/>
              <w:rPr>
                <w:sz w:val="20"/>
                <w:szCs w:val="20"/>
              </w:rPr>
            </w:pPr>
            <w:r w:rsidRPr="00FF2C60">
              <w:rPr>
                <w:sz w:val="20"/>
                <w:szCs w:val="20"/>
              </w:rPr>
              <w:t xml:space="preserve"> </w:t>
            </w:r>
            <w:r w:rsidR="0045511E">
              <w:rPr>
                <w:sz w:val="20"/>
                <w:szCs w:val="20"/>
              </w:rPr>
              <w:t xml:space="preserve"> W</w:t>
            </w:r>
            <w:r w:rsidRPr="00FF2C60">
              <w:rPr>
                <w:sz w:val="20"/>
                <w:szCs w:val="20"/>
              </w:rPr>
              <w:t xml:space="preserve">eight: 0 </w:t>
            </w:r>
          </w:p>
          <w:p w14:paraId="4697DEA0" w14:textId="4309318A" w:rsidR="001B0092" w:rsidRPr="00FF2C60" w:rsidRDefault="001B0092" w:rsidP="00216FDA">
            <w:pPr>
              <w:pStyle w:val="code9"/>
              <w:rPr>
                <w:sz w:val="20"/>
                <w:szCs w:val="20"/>
              </w:rPr>
            </w:pPr>
            <w:r w:rsidRPr="00FF2C60">
              <w:rPr>
                <w:sz w:val="20"/>
                <w:szCs w:val="20"/>
              </w:rPr>
              <w:t xml:space="preserve"> </w:t>
            </w:r>
            <w:r w:rsidR="0045511E">
              <w:rPr>
                <w:sz w:val="20"/>
                <w:szCs w:val="20"/>
              </w:rPr>
              <w:t xml:space="preserve"> </w:t>
            </w:r>
            <w:r w:rsidRPr="00FF2C60">
              <w:rPr>
                <w:sz w:val="20"/>
                <w:szCs w:val="20"/>
              </w:rPr>
              <w:t>MPLS Label=4052</w:t>
            </w:r>
          </w:p>
          <w:p w14:paraId="409A1828" w14:textId="1CDB7DF1" w:rsidR="007F36FC" w:rsidRDefault="007F36FC" w:rsidP="007F36FC">
            <w:pPr>
              <w:pStyle w:val="code9"/>
              <w:rPr>
                <w:sz w:val="20"/>
                <w:szCs w:val="20"/>
              </w:rPr>
            </w:pPr>
            <w:r w:rsidRPr="00FF2C60">
              <w:rPr>
                <w:sz w:val="20"/>
                <w:szCs w:val="20"/>
              </w:rPr>
              <w:t xml:space="preserve"> </w:t>
            </w:r>
            <w:r>
              <w:rPr>
                <w:sz w:val="20"/>
                <w:szCs w:val="20"/>
              </w:rPr>
              <w:t xml:space="preserve"> </w:t>
            </w:r>
            <w:r w:rsidRPr="00FF2C60">
              <w:rPr>
                <w:sz w:val="20"/>
                <w:szCs w:val="20"/>
              </w:rPr>
              <w:t xml:space="preserve">Extended Communities: </w:t>
            </w:r>
          </w:p>
          <w:p w14:paraId="729D7F95" w14:textId="77777777" w:rsidR="007F36FC" w:rsidRPr="00FF2C60" w:rsidRDefault="007F36FC" w:rsidP="007F36FC">
            <w:pPr>
              <w:pStyle w:val="code9"/>
              <w:rPr>
                <w:sz w:val="20"/>
                <w:szCs w:val="20"/>
              </w:rPr>
            </w:pPr>
            <w:r>
              <w:rPr>
                <w:sz w:val="20"/>
                <w:szCs w:val="20"/>
              </w:rPr>
              <w:t xml:space="preserve">   L2-Attr: F=0, C=0, P=1, B=0</w:t>
            </w:r>
          </w:p>
          <w:p w14:paraId="1F347B28" w14:textId="6B5DD43D" w:rsidR="007F36FC" w:rsidRPr="00FF2C60" w:rsidRDefault="007F36FC" w:rsidP="007F36FC">
            <w:pPr>
              <w:pStyle w:val="code9"/>
              <w:rPr>
                <w:sz w:val="20"/>
                <w:szCs w:val="20"/>
              </w:rPr>
            </w:pPr>
            <w:r w:rsidRPr="00FF2C60">
              <w:rPr>
                <w:sz w:val="20"/>
                <w:szCs w:val="20"/>
              </w:rPr>
              <w:t xml:space="preserve"> </w:t>
            </w:r>
            <w:r>
              <w:rPr>
                <w:sz w:val="20"/>
                <w:szCs w:val="20"/>
              </w:rPr>
              <w:t xml:space="preserve">  </w:t>
            </w:r>
            <w:r w:rsidRPr="00FF2C60">
              <w:rPr>
                <w:sz w:val="20"/>
                <w:szCs w:val="20"/>
              </w:rPr>
              <w:t xml:space="preserve">RT: </w:t>
            </w:r>
            <w:r>
              <w:rPr>
                <w:sz w:val="20"/>
                <w:szCs w:val="20"/>
              </w:rPr>
              <w:t>100</w:t>
            </w:r>
            <w:r w:rsidRPr="00FF2C60">
              <w:rPr>
                <w:sz w:val="20"/>
                <w:szCs w:val="20"/>
              </w:rPr>
              <w:t>:200</w:t>
            </w:r>
          </w:p>
          <w:p w14:paraId="3906F617"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411FF9EF" w14:textId="3C46417F" w:rsidR="001B0092" w:rsidRPr="00FF2C60" w:rsidRDefault="001B0092" w:rsidP="00216FDA">
            <w:pPr>
              <w:pStyle w:val="code9"/>
              <w:rPr>
                <w:sz w:val="20"/>
                <w:szCs w:val="20"/>
              </w:rPr>
            </w:pPr>
            <w:r w:rsidRPr="00FF2C60">
              <w:rPr>
                <w:sz w:val="20"/>
                <w:szCs w:val="20"/>
              </w:rPr>
              <w:t xml:space="preserve">Type=2: </w:t>
            </w:r>
            <w:r>
              <w:rPr>
                <w:sz w:val="20"/>
                <w:szCs w:val="20"/>
              </w:rPr>
              <w:t>RD=200:400, VLAN</w:t>
            </w:r>
            <w:r w:rsidRPr="00FF2C60">
              <w:rPr>
                <w:sz w:val="20"/>
                <w:szCs w:val="20"/>
              </w:rPr>
              <w:t>-ID=0, MAC=00:01:02:03:04:05:06</w:t>
            </w:r>
          </w:p>
          <w:p w14:paraId="02C4170D" w14:textId="1DE4A39A" w:rsidR="001B0092" w:rsidRPr="00FF2C60" w:rsidRDefault="001B0092" w:rsidP="00216FDA">
            <w:pPr>
              <w:pStyle w:val="code9"/>
              <w:rPr>
                <w:sz w:val="20"/>
                <w:szCs w:val="20"/>
              </w:rPr>
            </w:pPr>
            <w:r w:rsidRPr="00FF2C60">
              <w:rPr>
                <w:sz w:val="20"/>
                <w:szCs w:val="20"/>
              </w:rPr>
              <w:t xml:space="preserve">  As path: 64401 </w:t>
            </w:r>
          </w:p>
          <w:p w14:paraId="37B4FD4E" w14:textId="249C7845" w:rsidR="001B0092" w:rsidRPr="00FF2C60" w:rsidRDefault="001B0092" w:rsidP="00216FDA">
            <w:pPr>
              <w:pStyle w:val="code9"/>
              <w:rPr>
                <w:sz w:val="20"/>
                <w:szCs w:val="20"/>
              </w:rPr>
            </w:pPr>
            <w:r w:rsidRPr="00FF2C60">
              <w:rPr>
                <w:sz w:val="20"/>
                <w:szCs w:val="20"/>
              </w:rPr>
              <w:t xml:space="preserve">  Next-hop: 3.3.3.1 </w:t>
            </w:r>
          </w:p>
          <w:p w14:paraId="43144522" w14:textId="5EB737B6" w:rsidR="0045511E" w:rsidRDefault="0045511E" w:rsidP="0045511E">
            <w:pPr>
              <w:pStyle w:val="code9"/>
              <w:rPr>
                <w:sz w:val="20"/>
                <w:szCs w:val="20"/>
              </w:rPr>
            </w:pPr>
            <w:r>
              <w:rPr>
                <w:sz w:val="20"/>
                <w:szCs w:val="20"/>
              </w:rPr>
              <w:t xml:space="preserve">  M</w:t>
            </w:r>
            <w:r w:rsidRPr="00FF2C60">
              <w:rPr>
                <w:sz w:val="20"/>
                <w:szCs w:val="20"/>
              </w:rPr>
              <w:t>etric: 100</w:t>
            </w:r>
          </w:p>
          <w:p w14:paraId="7BACFF4A" w14:textId="17A12EE4" w:rsidR="0045511E" w:rsidRDefault="0045511E" w:rsidP="0045511E">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36CAC733" w14:textId="160E146A" w:rsidR="0045511E" w:rsidRPr="00FF2C60" w:rsidRDefault="0045511E" w:rsidP="0045511E">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3294B99B" w14:textId="453939F2" w:rsidR="001B0092" w:rsidRPr="00FF2C60" w:rsidRDefault="001B0092" w:rsidP="00216FDA">
            <w:pPr>
              <w:pStyle w:val="code9"/>
              <w:rPr>
                <w:sz w:val="20"/>
                <w:szCs w:val="20"/>
              </w:rPr>
            </w:pPr>
            <w:r w:rsidRPr="00FF2C60">
              <w:rPr>
                <w:sz w:val="20"/>
                <w:szCs w:val="20"/>
              </w:rPr>
              <w:t xml:space="preserve">  ESI=0:0001.0203.0405.0607.0809</w:t>
            </w:r>
          </w:p>
          <w:p w14:paraId="0EA1475A" w14:textId="04873C34" w:rsidR="001B0092" w:rsidRPr="00FF2C60" w:rsidRDefault="001B0092" w:rsidP="00216FDA">
            <w:pPr>
              <w:pStyle w:val="code9"/>
              <w:rPr>
                <w:sz w:val="20"/>
                <w:szCs w:val="20"/>
              </w:rPr>
            </w:pPr>
            <w:r w:rsidRPr="00FF2C60">
              <w:rPr>
                <w:sz w:val="20"/>
                <w:szCs w:val="20"/>
              </w:rPr>
              <w:t xml:space="preserve">  MPLS Label=4051</w:t>
            </w:r>
          </w:p>
          <w:p w14:paraId="5C3B0B94" w14:textId="26985643" w:rsidR="001B0092" w:rsidRPr="00FF2C60" w:rsidRDefault="001B0092" w:rsidP="00216FDA">
            <w:pPr>
              <w:pStyle w:val="code9"/>
              <w:rPr>
                <w:sz w:val="20"/>
                <w:szCs w:val="20"/>
              </w:rPr>
            </w:pPr>
            <w:r w:rsidRPr="00FF2C60">
              <w:rPr>
                <w:sz w:val="20"/>
                <w:szCs w:val="20"/>
              </w:rPr>
              <w:t xml:space="preserve">  Extended Communities: </w:t>
            </w:r>
          </w:p>
          <w:p w14:paraId="60381C55" w14:textId="5E634E71" w:rsidR="001B0092" w:rsidRPr="00FF2C60" w:rsidRDefault="001B0092" w:rsidP="00216FDA">
            <w:pPr>
              <w:pStyle w:val="code9"/>
              <w:rPr>
                <w:sz w:val="20"/>
                <w:szCs w:val="20"/>
              </w:rPr>
            </w:pPr>
            <w:r w:rsidRPr="00FF2C60">
              <w:rPr>
                <w:sz w:val="20"/>
                <w:szCs w:val="20"/>
              </w:rPr>
              <w:t xml:space="preserve">   MAC Mobility: </w:t>
            </w:r>
            <w:proofErr w:type="spellStart"/>
            <w:r w:rsidRPr="00FF2C60">
              <w:rPr>
                <w:sz w:val="20"/>
                <w:szCs w:val="20"/>
              </w:rPr>
              <w:t>Static</w:t>
            </w:r>
            <w:r w:rsidR="00EE0213">
              <w:rPr>
                <w:sz w:val="20"/>
                <w:szCs w:val="20"/>
              </w:rPr>
              <w:t>Flag</w:t>
            </w:r>
            <w:proofErr w:type="spellEnd"/>
            <w:r w:rsidRPr="00FF2C60">
              <w:rPr>
                <w:sz w:val="20"/>
                <w:szCs w:val="20"/>
              </w:rPr>
              <w:t xml:space="preserve">=0, </w:t>
            </w:r>
            <w:proofErr w:type="spellStart"/>
            <w:r w:rsidRPr="00FF2C60">
              <w:rPr>
                <w:sz w:val="20"/>
                <w:szCs w:val="20"/>
              </w:rPr>
              <w:t>SeqNum</w:t>
            </w:r>
            <w:proofErr w:type="spellEnd"/>
            <w:r w:rsidRPr="00FF2C60">
              <w:rPr>
                <w:sz w:val="20"/>
                <w:szCs w:val="20"/>
              </w:rPr>
              <w:t>=1</w:t>
            </w:r>
          </w:p>
          <w:p w14:paraId="63A3D479" w14:textId="6166A0FC" w:rsidR="001B0092" w:rsidRPr="00FF2C60" w:rsidRDefault="001B0092" w:rsidP="00216FDA">
            <w:pPr>
              <w:pStyle w:val="code9"/>
              <w:rPr>
                <w:sz w:val="20"/>
                <w:szCs w:val="20"/>
              </w:rPr>
            </w:pPr>
            <w:r w:rsidRPr="00FF2C60">
              <w:rPr>
                <w:sz w:val="20"/>
                <w:szCs w:val="20"/>
              </w:rPr>
              <w:t xml:space="preserve">   RT: 1</w:t>
            </w:r>
            <w:r w:rsidR="007F36FC">
              <w:rPr>
                <w:sz w:val="20"/>
                <w:szCs w:val="20"/>
              </w:rPr>
              <w:t>00</w:t>
            </w:r>
            <w:r w:rsidRPr="00FF2C60">
              <w:rPr>
                <w:sz w:val="20"/>
                <w:szCs w:val="20"/>
              </w:rPr>
              <w:t>:200</w:t>
            </w:r>
          </w:p>
          <w:p w14:paraId="7E108810"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1F1B1FDE" w14:textId="5DEC0E09" w:rsidR="001B0092" w:rsidRPr="00FF2C60" w:rsidRDefault="001B0092" w:rsidP="00216FDA">
            <w:pPr>
              <w:pStyle w:val="code9"/>
              <w:rPr>
                <w:sz w:val="20"/>
                <w:szCs w:val="20"/>
              </w:rPr>
            </w:pPr>
            <w:r w:rsidRPr="00FF2C60">
              <w:rPr>
                <w:sz w:val="20"/>
                <w:szCs w:val="20"/>
              </w:rPr>
              <w:t xml:space="preserve"> Type=3: </w:t>
            </w:r>
            <w:r>
              <w:rPr>
                <w:sz w:val="20"/>
                <w:szCs w:val="20"/>
              </w:rPr>
              <w:t>RD=200:400, VLAN</w:t>
            </w:r>
            <w:r w:rsidRPr="00FF2C60">
              <w:rPr>
                <w:sz w:val="20"/>
                <w:szCs w:val="20"/>
              </w:rPr>
              <w:t>-ID=0, Originating Router’s IP=10.10.10.1</w:t>
            </w:r>
          </w:p>
          <w:p w14:paraId="6EA24F6D" w14:textId="5D1DA3B8" w:rsidR="001B0092" w:rsidRPr="00FF2C60" w:rsidRDefault="001B0092" w:rsidP="00216FDA">
            <w:pPr>
              <w:pStyle w:val="code9"/>
              <w:rPr>
                <w:sz w:val="20"/>
                <w:szCs w:val="20"/>
              </w:rPr>
            </w:pPr>
            <w:r w:rsidRPr="00FF2C60">
              <w:rPr>
                <w:sz w:val="20"/>
                <w:szCs w:val="20"/>
              </w:rPr>
              <w:lastRenderedPageBreak/>
              <w:t xml:space="preserve">  Next-hop: 4.4.4.1</w:t>
            </w:r>
          </w:p>
          <w:p w14:paraId="0311D212" w14:textId="77777777" w:rsidR="0045511E" w:rsidRDefault="0045511E" w:rsidP="0045511E">
            <w:pPr>
              <w:pStyle w:val="code9"/>
              <w:rPr>
                <w:sz w:val="20"/>
                <w:szCs w:val="20"/>
              </w:rPr>
            </w:pPr>
            <w:r>
              <w:rPr>
                <w:sz w:val="20"/>
                <w:szCs w:val="20"/>
              </w:rPr>
              <w:t xml:space="preserve">  M</w:t>
            </w:r>
            <w:r w:rsidRPr="00FF2C60">
              <w:rPr>
                <w:sz w:val="20"/>
                <w:szCs w:val="20"/>
              </w:rPr>
              <w:t>etric: 100</w:t>
            </w:r>
          </w:p>
          <w:p w14:paraId="5DB4B2B6" w14:textId="77777777" w:rsidR="0045511E" w:rsidRDefault="0045511E" w:rsidP="0045511E">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7838D678" w14:textId="77777777" w:rsidR="0045511E" w:rsidRPr="00FF2C60" w:rsidRDefault="0045511E" w:rsidP="0045511E">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7245B171" w14:textId="5EF01FCB" w:rsidR="001B0092" w:rsidRPr="00FF2C60" w:rsidRDefault="001B0092" w:rsidP="00216FDA">
            <w:pPr>
              <w:pStyle w:val="code9"/>
              <w:rPr>
                <w:sz w:val="20"/>
                <w:szCs w:val="20"/>
              </w:rPr>
            </w:pPr>
            <w:r w:rsidRPr="00FF2C60">
              <w:rPr>
                <w:sz w:val="20"/>
                <w:szCs w:val="20"/>
              </w:rPr>
              <w:t xml:space="preserve">  </w:t>
            </w:r>
            <w:r>
              <w:rPr>
                <w:sz w:val="20"/>
                <w:szCs w:val="20"/>
              </w:rPr>
              <w:t>M</w:t>
            </w:r>
            <w:r w:rsidRPr="00FF2C60">
              <w:rPr>
                <w:sz w:val="20"/>
                <w:szCs w:val="20"/>
              </w:rPr>
              <w:t>PLS Label: 4052</w:t>
            </w:r>
          </w:p>
          <w:p w14:paraId="76B52A0B" w14:textId="661E8395" w:rsidR="001B0092" w:rsidRPr="00FF2C60" w:rsidRDefault="001B0092" w:rsidP="00216FDA">
            <w:pPr>
              <w:pStyle w:val="code9"/>
              <w:rPr>
                <w:sz w:val="20"/>
                <w:szCs w:val="20"/>
              </w:rPr>
            </w:pPr>
            <w:r w:rsidRPr="00FF2C60">
              <w:rPr>
                <w:sz w:val="20"/>
                <w:szCs w:val="20"/>
              </w:rPr>
              <w:t xml:space="preserve">  Extended Communit</w:t>
            </w:r>
            <w:r w:rsidR="00BB5EE6">
              <w:rPr>
                <w:sz w:val="20"/>
                <w:szCs w:val="20"/>
              </w:rPr>
              <w:t>ies</w:t>
            </w:r>
            <w:r w:rsidRPr="00FF2C60">
              <w:rPr>
                <w:sz w:val="20"/>
                <w:szCs w:val="20"/>
              </w:rPr>
              <w:t xml:space="preserve">: </w:t>
            </w:r>
          </w:p>
          <w:p w14:paraId="4A1D30F7" w14:textId="77777777" w:rsidR="0045511E" w:rsidRDefault="001B0092" w:rsidP="00216FDA">
            <w:pPr>
              <w:pStyle w:val="code9"/>
              <w:rPr>
                <w:sz w:val="20"/>
                <w:szCs w:val="20"/>
              </w:rPr>
            </w:pPr>
            <w:r w:rsidRPr="00FF2C60">
              <w:rPr>
                <w:sz w:val="20"/>
                <w:szCs w:val="20"/>
              </w:rPr>
              <w:t xml:space="preserve">   PMSI Tunnel Attribute: </w:t>
            </w:r>
          </w:p>
          <w:p w14:paraId="1F1ADAB7" w14:textId="0C36CB5F" w:rsidR="001B0092" w:rsidRPr="00FF2C60" w:rsidRDefault="0045511E" w:rsidP="00216FDA">
            <w:pPr>
              <w:pStyle w:val="code9"/>
              <w:rPr>
                <w:sz w:val="20"/>
                <w:szCs w:val="20"/>
              </w:rPr>
            </w:pPr>
            <w:r>
              <w:rPr>
                <w:sz w:val="20"/>
                <w:szCs w:val="20"/>
              </w:rPr>
              <w:t xml:space="preserve">    </w:t>
            </w:r>
            <w:r w:rsidR="001B0092" w:rsidRPr="00FF2C60">
              <w:rPr>
                <w:sz w:val="20"/>
                <w:szCs w:val="20"/>
              </w:rPr>
              <w:t>Flag=0, Type=6, MPLS Label=4053, Tunnel-ID=10.10.10.1</w:t>
            </w:r>
          </w:p>
          <w:p w14:paraId="5E7D4934" w14:textId="21026CF7" w:rsidR="001B0092" w:rsidRDefault="001B0092" w:rsidP="00216FDA">
            <w:pPr>
              <w:pStyle w:val="code9"/>
              <w:rPr>
                <w:sz w:val="20"/>
                <w:szCs w:val="20"/>
              </w:rPr>
            </w:pPr>
            <w:r w:rsidRPr="00FF2C60">
              <w:rPr>
                <w:sz w:val="20"/>
                <w:szCs w:val="20"/>
              </w:rPr>
              <w:t xml:space="preserve">   RT: 1</w:t>
            </w:r>
            <w:r w:rsidR="007F36FC">
              <w:rPr>
                <w:sz w:val="20"/>
                <w:szCs w:val="20"/>
              </w:rPr>
              <w:t>00</w:t>
            </w:r>
            <w:r w:rsidRPr="00FF2C60">
              <w:rPr>
                <w:sz w:val="20"/>
                <w:szCs w:val="20"/>
              </w:rPr>
              <w:t>:200</w:t>
            </w:r>
          </w:p>
          <w:p w14:paraId="470DC4E7" w14:textId="77777777" w:rsidR="001125AC" w:rsidRPr="004243C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2AE315C3" w14:textId="0C50354E" w:rsidR="0072111E" w:rsidRPr="0072111E" w:rsidRDefault="0072111E" w:rsidP="0072111E">
            <w:pPr>
              <w:pStyle w:val="code9"/>
              <w:rPr>
                <w:sz w:val="20"/>
                <w:szCs w:val="20"/>
              </w:rPr>
            </w:pPr>
            <w:r>
              <w:rPr>
                <w:sz w:val="20"/>
                <w:szCs w:val="20"/>
              </w:rPr>
              <w:t xml:space="preserve"> Type=4: RD=100:100, </w:t>
            </w:r>
            <w:r w:rsidRPr="0072111E">
              <w:rPr>
                <w:sz w:val="20"/>
                <w:szCs w:val="20"/>
              </w:rPr>
              <w:t>ESI=00010203040506070809,</w:t>
            </w:r>
            <w:r w:rsidR="00A05C89" w:rsidRPr="00FF2C60">
              <w:rPr>
                <w:sz w:val="20"/>
                <w:szCs w:val="20"/>
              </w:rPr>
              <w:t xml:space="preserve"> Originating</w:t>
            </w:r>
            <w:r w:rsidRPr="0072111E">
              <w:rPr>
                <w:sz w:val="20"/>
                <w:szCs w:val="20"/>
              </w:rPr>
              <w:t xml:space="preserve"> Router’s IP=10.10.10.1</w:t>
            </w:r>
          </w:p>
          <w:p w14:paraId="64C69A80" w14:textId="77777777" w:rsidR="0072111E" w:rsidRPr="0072111E" w:rsidRDefault="0072111E" w:rsidP="0072111E">
            <w:pPr>
              <w:pStyle w:val="code9"/>
              <w:rPr>
                <w:sz w:val="20"/>
                <w:szCs w:val="20"/>
              </w:rPr>
            </w:pPr>
            <w:r w:rsidRPr="0072111E">
              <w:rPr>
                <w:sz w:val="20"/>
                <w:szCs w:val="20"/>
              </w:rPr>
              <w:t xml:space="preserve">  Next-hop: 4.4.4.1</w:t>
            </w:r>
          </w:p>
          <w:p w14:paraId="09A6294E" w14:textId="77777777" w:rsidR="0045511E" w:rsidRDefault="0045511E" w:rsidP="0045511E">
            <w:pPr>
              <w:pStyle w:val="code9"/>
              <w:rPr>
                <w:sz w:val="20"/>
                <w:szCs w:val="20"/>
              </w:rPr>
            </w:pPr>
            <w:r>
              <w:rPr>
                <w:sz w:val="20"/>
                <w:szCs w:val="20"/>
              </w:rPr>
              <w:t xml:space="preserve">  M</w:t>
            </w:r>
            <w:r w:rsidRPr="00FF2C60">
              <w:rPr>
                <w:sz w:val="20"/>
                <w:szCs w:val="20"/>
              </w:rPr>
              <w:t>etric: 100</w:t>
            </w:r>
          </w:p>
          <w:p w14:paraId="468B3D89" w14:textId="77777777" w:rsidR="0045511E" w:rsidRDefault="0045511E" w:rsidP="0045511E">
            <w:pPr>
              <w:pStyle w:val="code9"/>
              <w:rPr>
                <w:sz w:val="20"/>
                <w:szCs w:val="20"/>
              </w:rPr>
            </w:pPr>
            <w:r>
              <w:rPr>
                <w:sz w:val="20"/>
                <w:szCs w:val="20"/>
              </w:rPr>
              <w:t xml:space="preserve">  L</w:t>
            </w:r>
            <w:r w:rsidRPr="00FF2C60">
              <w:rPr>
                <w:sz w:val="20"/>
                <w:szCs w:val="20"/>
              </w:rPr>
              <w:t>ocal</w:t>
            </w:r>
            <w:r>
              <w:rPr>
                <w:sz w:val="20"/>
                <w:szCs w:val="20"/>
              </w:rPr>
              <w:t xml:space="preserve"> </w:t>
            </w:r>
            <w:proofErr w:type="spellStart"/>
            <w:r w:rsidRPr="00FF2C60">
              <w:rPr>
                <w:sz w:val="20"/>
                <w:szCs w:val="20"/>
              </w:rPr>
              <w:t>pref</w:t>
            </w:r>
            <w:proofErr w:type="spellEnd"/>
            <w:r w:rsidRPr="00FF2C60">
              <w:rPr>
                <w:sz w:val="20"/>
                <w:szCs w:val="20"/>
              </w:rPr>
              <w:t>: 100</w:t>
            </w:r>
          </w:p>
          <w:p w14:paraId="66C488B2" w14:textId="77777777" w:rsidR="0045511E" w:rsidRPr="00FF2C60" w:rsidRDefault="0045511E" w:rsidP="0045511E">
            <w:pPr>
              <w:pStyle w:val="code9"/>
              <w:rPr>
                <w:sz w:val="20"/>
                <w:szCs w:val="20"/>
              </w:rPr>
            </w:pPr>
            <w:r w:rsidRPr="00FF2C60">
              <w:rPr>
                <w:sz w:val="20"/>
                <w:szCs w:val="20"/>
              </w:rPr>
              <w:t xml:space="preserve"> </w:t>
            </w:r>
            <w:r>
              <w:rPr>
                <w:sz w:val="20"/>
                <w:szCs w:val="20"/>
              </w:rPr>
              <w:t xml:space="preserve"> W</w:t>
            </w:r>
            <w:r w:rsidRPr="00FF2C60">
              <w:rPr>
                <w:sz w:val="20"/>
                <w:szCs w:val="20"/>
              </w:rPr>
              <w:t xml:space="preserve">eight: 0 </w:t>
            </w:r>
          </w:p>
          <w:p w14:paraId="76AF69DE" w14:textId="77777777" w:rsidR="0072111E" w:rsidRPr="0072111E" w:rsidRDefault="0072111E" w:rsidP="0072111E">
            <w:pPr>
              <w:pStyle w:val="code9"/>
              <w:rPr>
                <w:sz w:val="20"/>
                <w:szCs w:val="20"/>
              </w:rPr>
            </w:pPr>
            <w:r w:rsidRPr="0072111E">
              <w:rPr>
                <w:sz w:val="20"/>
                <w:szCs w:val="20"/>
              </w:rPr>
              <w:t xml:space="preserve">  Extended Community: </w:t>
            </w:r>
          </w:p>
          <w:p w14:paraId="5D50449A" w14:textId="17BB1F9F" w:rsidR="0072111E" w:rsidRPr="0072111E" w:rsidRDefault="0072111E" w:rsidP="0072111E">
            <w:pPr>
              <w:pStyle w:val="code9"/>
              <w:rPr>
                <w:sz w:val="20"/>
                <w:szCs w:val="20"/>
              </w:rPr>
            </w:pPr>
            <w:r w:rsidRPr="0072111E">
              <w:rPr>
                <w:sz w:val="20"/>
                <w:szCs w:val="20"/>
              </w:rPr>
              <w:t xml:space="preserve">   DF Election: DF </w:t>
            </w:r>
            <w:proofErr w:type="spellStart"/>
            <w:r w:rsidRPr="0072111E">
              <w:rPr>
                <w:sz w:val="20"/>
                <w:szCs w:val="20"/>
              </w:rPr>
              <w:t>Alg</w:t>
            </w:r>
            <w:proofErr w:type="spellEnd"/>
            <w:r w:rsidRPr="0072111E">
              <w:rPr>
                <w:sz w:val="20"/>
                <w:szCs w:val="20"/>
              </w:rPr>
              <w:t>=</w:t>
            </w:r>
            <w:proofErr w:type="spellStart"/>
            <w:r w:rsidRPr="0072111E">
              <w:rPr>
                <w:sz w:val="20"/>
                <w:szCs w:val="20"/>
              </w:rPr>
              <w:t>Hig</w:t>
            </w:r>
            <w:proofErr w:type="spellEnd"/>
            <w:r w:rsidRPr="0072111E">
              <w:rPr>
                <w:sz w:val="20"/>
                <w:szCs w:val="20"/>
              </w:rPr>
              <w:t xml:space="preserve">-Pref, Bimap=00, Prefer=200 </w:t>
            </w:r>
          </w:p>
          <w:p w14:paraId="5FB4865C" w14:textId="77777777" w:rsidR="005C0EA2" w:rsidRPr="007F36FC" w:rsidRDefault="005C0EA2" w:rsidP="005C0EA2">
            <w:pPr>
              <w:pStyle w:val="code9"/>
              <w:rPr>
                <w:color w:val="auto"/>
                <w:sz w:val="20"/>
                <w:szCs w:val="20"/>
              </w:rPr>
            </w:pPr>
            <w:r w:rsidRPr="0072111E">
              <w:rPr>
                <w:sz w:val="20"/>
                <w:szCs w:val="20"/>
              </w:rPr>
              <w:t xml:space="preserve">   ES-</w:t>
            </w:r>
            <w:r w:rsidRPr="007F36FC">
              <w:rPr>
                <w:color w:val="auto"/>
                <w:sz w:val="20"/>
                <w:szCs w:val="20"/>
              </w:rPr>
              <w:t xml:space="preserve">Import RT: </w:t>
            </w:r>
            <w:r>
              <w:rPr>
                <w:sz w:val="20"/>
                <w:szCs w:val="20"/>
              </w:rPr>
              <w:t>66051:263430</w:t>
            </w:r>
          </w:p>
          <w:p w14:paraId="6445558D" w14:textId="7491D207" w:rsidR="0072111E" w:rsidRPr="00FF2C60" w:rsidRDefault="001125AC" w:rsidP="001125AC">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tc>
      </w:tr>
      <w:tr w:rsidR="00F1312F" w14:paraId="7EC16C09" w14:textId="77777777" w:rsidTr="00216FDA">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701BD9E" w14:textId="5AE7B44B" w:rsidR="00F1312F" w:rsidRDefault="00F1312F" w:rsidP="002624C2">
            <w:pPr>
              <w:pStyle w:val="TableHeading"/>
              <w:rPr>
                <w:lang w:val="en-NZ"/>
              </w:rPr>
            </w:pPr>
            <w:r>
              <w:lastRenderedPageBreak/>
              <w:t>Notes</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C763D67" w14:textId="5C567FC5" w:rsidR="00F1312F" w:rsidRDefault="00F1312F" w:rsidP="00F1312F">
            <w:pPr>
              <w:pStyle w:val="CLITableBody"/>
              <w:numPr>
                <w:ilvl w:val="0"/>
                <w:numId w:val="34"/>
              </w:numPr>
              <w:ind w:left="492"/>
            </w:pPr>
            <w:r>
              <w:t>Only IPv4 addresses are supported into the EVPN routes.</w:t>
            </w:r>
          </w:p>
          <w:p w14:paraId="78D42CA3" w14:textId="069FD14A" w:rsidR="00F1312F" w:rsidRPr="00F1312F" w:rsidRDefault="00F1312F" w:rsidP="00F1312F">
            <w:pPr>
              <w:pStyle w:val="CLITableBody"/>
              <w:numPr>
                <w:ilvl w:val="0"/>
                <w:numId w:val="34"/>
              </w:numPr>
              <w:ind w:left="492"/>
            </w:pPr>
            <w:r>
              <w:t xml:space="preserve">Type2: </w:t>
            </w:r>
            <w:r w:rsidR="00E874F3">
              <w:t xml:space="preserve">the </w:t>
            </w:r>
            <w:r>
              <w:t>IP address is</w:t>
            </w:r>
            <w:r w:rsidR="00E874F3">
              <w:t xml:space="preserve"> an</w:t>
            </w:r>
            <w:r>
              <w:t xml:space="preserve"> optional parameter</w:t>
            </w:r>
            <w:r w:rsidR="00E874F3">
              <w:t>.</w:t>
            </w:r>
          </w:p>
        </w:tc>
      </w:tr>
    </w:tbl>
    <w:p w14:paraId="5E0B8129" w14:textId="77777777" w:rsidR="00E874F3" w:rsidRDefault="00E874F3">
      <w:pPr>
        <w:spacing w:before="0" w:after="160"/>
        <w:rPr>
          <w:rFonts w:ascii="futura bold" w:eastAsia="Times New Roman" w:hAnsi="futura bold" w:cs="Tahoma"/>
          <w:b/>
          <w:bCs/>
          <w:iCs/>
          <w:color w:val="053150"/>
          <w:kern w:val="36"/>
          <w:sz w:val="32"/>
          <w:szCs w:val="30"/>
          <w:lang w:bidi="ar-AE"/>
        </w:rPr>
      </w:pPr>
      <w:r>
        <w:br w:type="page"/>
      </w:r>
    </w:p>
    <w:p w14:paraId="73999364" w14:textId="56B5C069" w:rsidR="0030734F" w:rsidRPr="004243C0" w:rsidRDefault="0030734F" w:rsidP="0030734F">
      <w:pPr>
        <w:pStyle w:val="Heading4"/>
      </w:pPr>
      <w:r w:rsidRPr="004243C0">
        <w:lastRenderedPageBreak/>
        <w:fldChar w:fldCharType="begin"/>
      </w:r>
      <w:r w:rsidRPr="004243C0">
        <w:instrText>XE "show bgp table brief/detail"</w:instrText>
      </w:r>
      <w:r w:rsidRPr="004243C0">
        <w:fldChar w:fldCharType="end"/>
      </w:r>
      <w:bookmarkStart w:id="49" w:name="_Toc42421025"/>
      <w:r w:rsidRPr="004243C0">
        <w:t xml:space="preserve">show </w:t>
      </w:r>
      <w:proofErr w:type="spellStart"/>
      <w:r w:rsidRPr="004243C0">
        <w:t>bgp</w:t>
      </w:r>
      <w:proofErr w:type="spellEnd"/>
      <w:r w:rsidRPr="004243C0">
        <w:t xml:space="preserve"> </w:t>
      </w:r>
      <w:r w:rsidR="00AE12A0">
        <w:t xml:space="preserve">l2vpn </w:t>
      </w:r>
      <w:proofErr w:type="spellStart"/>
      <w:r w:rsidR="009E0D31" w:rsidRPr="004243C0">
        <w:t>evpn</w:t>
      </w:r>
      <w:proofErr w:type="spellEnd"/>
      <w:r w:rsidR="009E0D31">
        <w:t xml:space="preserve"> </w:t>
      </w:r>
      <w:r w:rsidRPr="004243C0">
        <w:t xml:space="preserve">table </w:t>
      </w:r>
      <w:bookmarkEnd w:id="49"/>
      <w:proofErr w:type="spellStart"/>
      <w:r w:rsidR="00EB7E54">
        <w:t>evi</w:t>
      </w:r>
      <w:proofErr w:type="spellEnd"/>
    </w:p>
    <w:tbl>
      <w:tblPr>
        <w:tblW w:w="9493" w:type="dxa"/>
        <w:tblLayout w:type="fixed"/>
        <w:tblCellMar>
          <w:left w:w="62" w:type="dxa"/>
          <w:right w:w="62" w:type="dxa"/>
        </w:tblCellMar>
        <w:tblLook w:val="0000" w:firstRow="0" w:lastRow="0" w:firstColumn="0" w:lastColumn="0" w:noHBand="0" w:noVBand="0"/>
      </w:tblPr>
      <w:tblGrid>
        <w:gridCol w:w="1710"/>
        <w:gridCol w:w="1404"/>
        <w:gridCol w:w="3402"/>
        <w:gridCol w:w="2934"/>
        <w:gridCol w:w="43"/>
      </w:tblGrid>
      <w:tr w:rsidR="0030734F" w:rsidRPr="002904F3" w14:paraId="5D4F7A8D" w14:textId="77777777" w:rsidTr="009E0D31">
        <w:trPr>
          <w:gridAfter w:val="1"/>
          <w:wAfter w:w="43" w:type="dxa"/>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5B85B49" w14:textId="77777777" w:rsidR="0030734F" w:rsidRDefault="0030734F" w:rsidP="002624C2">
            <w:pPr>
              <w:pStyle w:val="TableHeading"/>
              <w:rPr>
                <w:lang w:val="en-NZ"/>
              </w:rPr>
            </w:pPr>
            <w:r w:rsidRPr="002904F3">
              <w:t>Description</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C92F860" w14:textId="62643224" w:rsidR="0030734F" w:rsidRDefault="0030734F" w:rsidP="00995202">
            <w:pPr>
              <w:pStyle w:val="CLITableBody"/>
              <w:rPr>
                <w:lang w:val="en-NZ"/>
              </w:rPr>
            </w:pPr>
            <w:r w:rsidRPr="002904F3">
              <w:t xml:space="preserve">Displays the </w:t>
            </w:r>
            <w:r w:rsidR="004243C0">
              <w:t>EVPN routes</w:t>
            </w:r>
            <w:r w:rsidR="00EB7E54">
              <w:t xml:space="preserve"> of types 1,2,</w:t>
            </w:r>
            <w:r w:rsidR="003315E7">
              <w:t xml:space="preserve"> and</w:t>
            </w:r>
            <w:r w:rsidR="00EB7E54">
              <w:t xml:space="preserve"> 3</w:t>
            </w:r>
            <w:r w:rsidR="00E01E34">
              <w:t xml:space="preserve"> imported by the Router</w:t>
            </w:r>
            <w:r w:rsidRPr="002904F3">
              <w:t>.</w:t>
            </w:r>
          </w:p>
        </w:tc>
      </w:tr>
      <w:tr w:rsidR="0030734F" w:rsidRPr="002904F3" w14:paraId="4EAF7602" w14:textId="77777777" w:rsidTr="009E0D31">
        <w:trPr>
          <w:gridAfter w:val="1"/>
          <w:wAfter w:w="43" w:type="dxa"/>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D1D60D8" w14:textId="77777777" w:rsidR="0030734F" w:rsidRPr="002904F3" w:rsidRDefault="0030734F" w:rsidP="002624C2">
            <w:pPr>
              <w:pStyle w:val="TableHeading"/>
            </w:pPr>
            <w:r w:rsidRPr="002904F3">
              <w:t>Command Syntax</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F22A20B" w14:textId="7FF8B452" w:rsidR="009E0D31" w:rsidRPr="009E0D31" w:rsidRDefault="00EB7E54" w:rsidP="009E0D31">
            <w:pPr>
              <w:pStyle w:val="Default"/>
              <w:rPr>
                <w:rStyle w:val="Monospace"/>
                <w:i/>
                <w:iCs/>
              </w:rPr>
            </w:pPr>
            <w:r w:rsidRPr="009E0D31">
              <w:rPr>
                <w:rStyle w:val="Monospace"/>
              </w:rPr>
              <w:t xml:space="preserve">show </w:t>
            </w:r>
            <w:proofErr w:type="spellStart"/>
            <w:r w:rsidRPr="009E0D31">
              <w:rPr>
                <w:rStyle w:val="Monospace"/>
              </w:rPr>
              <w:t>bgp</w:t>
            </w:r>
            <w:proofErr w:type="spellEnd"/>
            <w:r w:rsidRPr="009E0D31">
              <w:rPr>
                <w:rStyle w:val="Monospace"/>
              </w:rPr>
              <w:t xml:space="preserve"> </w:t>
            </w:r>
            <w:r w:rsidR="00AE12A0">
              <w:rPr>
                <w:rStyle w:val="Monospace"/>
              </w:rPr>
              <w:t xml:space="preserve">l2vpn </w:t>
            </w:r>
            <w:proofErr w:type="spellStart"/>
            <w:r w:rsidR="009E0D31" w:rsidRPr="009E0D31">
              <w:rPr>
                <w:rStyle w:val="Monospace"/>
              </w:rPr>
              <w:t>evpn</w:t>
            </w:r>
            <w:proofErr w:type="spellEnd"/>
            <w:r w:rsidR="009E0D31" w:rsidRPr="009E0D31">
              <w:rPr>
                <w:rStyle w:val="Monospace"/>
              </w:rPr>
              <w:t xml:space="preserve"> </w:t>
            </w:r>
            <w:r w:rsidRPr="009E0D31">
              <w:rPr>
                <w:rStyle w:val="Monospace"/>
              </w:rPr>
              <w:t>table</w:t>
            </w:r>
            <w:r w:rsidR="00BE07EF">
              <w:rPr>
                <w:rStyle w:val="Monospace"/>
              </w:rPr>
              <w:t xml:space="preserve"> </w:t>
            </w:r>
            <w:proofErr w:type="spellStart"/>
            <w:r w:rsidR="00BE07EF">
              <w:rPr>
                <w:rStyle w:val="Monospace"/>
              </w:rPr>
              <w:t>evi</w:t>
            </w:r>
            <w:proofErr w:type="spellEnd"/>
            <w:r w:rsidRPr="009E0D31">
              <w:rPr>
                <w:rStyle w:val="Monospace"/>
              </w:rPr>
              <w:t xml:space="preserve"> </w:t>
            </w:r>
            <w:r w:rsidR="009E0D31" w:rsidRPr="009E0D31">
              <w:rPr>
                <w:rStyle w:val="Monospace"/>
              </w:rPr>
              <w:t>[</w:t>
            </w:r>
            <w:proofErr w:type="spellStart"/>
            <w:r w:rsidR="009E0D31" w:rsidRPr="009E0D31">
              <w:rPr>
                <w:rStyle w:val="Monospace"/>
              </w:rPr>
              <w:t>evi</w:t>
            </w:r>
            <w:proofErr w:type="spellEnd"/>
            <w:r w:rsidR="009E0D31" w:rsidRPr="009E0D31">
              <w:rPr>
                <w:rStyle w:val="Monospace"/>
              </w:rPr>
              <w:t>-name</w:t>
            </w:r>
            <w:r w:rsidR="009E0D31" w:rsidRPr="009E0D31">
              <w:rPr>
                <w:rStyle w:val="Monospace"/>
                <w:i/>
                <w:iCs/>
              </w:rPr>
              <w:t xml:space="preserve"> </w:t>
            </w:r>
            <w:proofErr w:type="spellStart"/>
            <w:r w:rsidR="009E0D31" w:rsidRPr="00B00EE7">
              <w:rPr>
                <w:rStyle w:val="Monospace"/>
                <w:i/>
                <w:iCs/>
              </w:rPr>
              <w:t>evi</w:t>
            </w:r>
            <w:proofErr w:type="spellEnd"/>
            <w:r w:rsidR="009E0D31" w:rsidRPr="00B00EE7">
              <w:rPr>
                <w:rStyle w:val="Monospace"/>
                <w:i/>
                <w:iCs/>
              </w:rPr>
              <w:t>-name</w:t>
            </w:r>
            <w:r w:rsidR="009E0D31" w:rsidRPr="009E0D31">
              <w:rPr>
                <w:rStyle w:val="Monospace"/>
                <w:i/>
                <w:iCs/>
              </w:rPr>
              <w:t xml:space="preserve"> </w:t>
            </w:r>
            <w:r w:rsidR="009E0D31" w:rsidRPr="009E0D31">
              <w:rPr>
                <w:rStyle w:val="Monospace"/>
              </w:rPr>
              <w:t>[</w:t>
            </w:r>
            <w:proofErr w:type="spellStart"/>
            <w:r w:rsidR="009E0D31" w:rsidRPr="009E0D31">
              <w:rPr>
                <w:rStyle w:val="Monospace"/>
                <w:i/>
                <w:iCs/>
              </w:rPr>
              <w:t>evpn</w:t>
            </w:r>
            <w:proofErr w:type="spellEnd"/>
            <w:r w:rsidR="009E0D31" w:rsidRPr="009E0D31">
              <w:rPr>
                <w:rStyle w:val="Monospace"/>
                <w:i/>
                <w:iCs/>
              </w:rPr>
              <w:t>-prefix</w:t>
            </w:r>
            <w:r w:rsidR="009E0D31" w:rsidRPr="009E0D31">
              <w:rPr>
                <w:rStyle w:val="Monospace"/>
              </w:rPr>
              <w:t>]]</w:t>
            </w:r>
            <w:r w:rsidRPr="009E0D31">
              <w:rPr>
                <w:rStyle w:val="Monospace"/>
                <w:i/>
                <w:iCs/>
              </w:rPr>
              <w:t xml:space="preserve"> </w:t>
            </w:r>
            <w:r w:rsidR="009E0D31" w:rsidRPr="009E0D31">
              <w:rPr>
                <w:rStyle w:val="Monospace"/>
              </w:rPr>
              <w:t>[brief | detail]</w:t>
            </w:r>
          </w:p>
        </w:tc>
      </w:tr>
      <w:tr w:rsidR="0030734F" w:rsidRPr="002904F3" w14:paraId="4940F905" w14:textId="77777777" w:rsidTr="009E0D31">
        <w:trPr>
          <w:gridAfter w:val="1"/>
          <w:wAfter w:w="43" w:type="dxa"/>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C4F07CA" w14:textId="77777777" w:rsidR="0030734F" w:rsidRDefault="0030734F" w:rsidP="002624C2">
            <w:pPr>
              <w:pStyle w:val="TableHeading"/>
              <w:rPr>
                <w:lang w:val="en-NZ"/>
              </w:rPr>
            </w:pPr>
            <w:r w:rsidRPr="002904F3">
              <w:t>Command Mode</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EEA9AC9" w14:textId="77777777" w:rsidR="0030734F" w:rsidRPr="004243C0" w:rsidRDefault="0030734F" w:rsidP="00995202">
            <w:pPr>
              <w:pStyle w:val="CLITableBody"/>
              <w:rPr>
                <w:lang w:val="en-NZ"/>
              </w:rPr>
            </w:pPr>
            <w:r w:rsidRPr="004243C0">
              <w:t>Operational</w:t>
            </w:r>
          </w:p>
        </w:tc>
      </w:tr>
      <w:tr w:rsidR="0030734F" w:rsidRPr="002904F3" w14:paraId="4BF657FE" w14:textId="77777777" w:rsidTr="00AE12A0">
        <w:trPr>
          <w:gridAfter w:val="1"/>
          <w:wAfter w:w="43" w:type="dxa"/>
          <w:trHeight w:val="51"/>
        </w:trPr>
        <w:tc>
          <w:tcPr>
            <w:tcW w:w="171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5C9E1326" w14:textId="77777777" w:rsidR="0030734F" w:rsidRPr="002904F3" w:rsidRDefault="0030734F" w:rsidP="002624C2">
            <w:pPr>
              <w:pStyle w:val="TableHeading"/>
            </w:pPr>
            <w:r w:rsidRPr="002904F3">
              <w:t>Parameters Table</w:t>
            </w: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518CF2" w14:textId="77777777" w:rsidR="0030734F" w:rsidRPr="002904F3" w:rsidRDefault="0030734F" w:rsidP="002624C2">
            <w:pPr>
              <w:pStyle w:val="TableHeading"/>
            </w:pPr>
            <w:r w:rsidRPr="002904F3">
              <w:t>Name</w:t>
            </w:r>
          </w:p>
        </w:tc>
        <w:tc>
          <w:tcPr>
            <w:tcW w:w="3402" w:type="dxa"/>
            <w:tcBorders>
              <w:top w:val="single" w:sz="4" w:space="0" w:color="7ADFED"/>
              <w:left w:val="single" w:sz="4" w:space="0" w:color="7ADFED"/>
              <w:bottom w:val="single" w:sz="4" w:space="0" w:color="7ADFED"/>
              <w:right w:val="single" w:sz="4" w:space="0" w:color="7ADFED"/>
            </w:tcBorders>
          </w:tcPr>
          <w:p w14:paraId="4E98E838" w14:textId="77777777" w:rsidR="0030734F" w:rsidRPr="002904F3" w:rsidRDefault="0030734F" w:rsidP="002624C2">
            <w:pPr>
              <w:pStyle w:val="TableHeading"/>
            </w:pPr>
            <w:r w:rsidRPr="002904F3">
              <w:t>Value</w:t>
            </w:r>
          </w:p>
        </w:tc>
        <w:tc>
          <w:tcPr>
            <w:tcW w:w="2934" w:type="dxa"/>
            <w:tcBorders>
              <w:top w:val="single" w:sz="4" w:space="0" w:color="7ADFED"/>
              <w:left w:val="single" w:sz="4" w:space="0" w:color="7ADFED"/>
              <w:bottom w:val="single" w:sz="4" w:space="0" w:color="7ADFED"/>
              <w:right w:val="single" w:sz="4" w:space="0" w:color="7ADFED"/>
            </w:tcBorders>
          </w:tcPr>
          <w:p w14:paraId="5B11910C" w14:textId="77777777" w:rsidR="0030734F" w:rsidRPr="002904F3" w:rsidRDefault="0030734F" w:rsidP="002624C2">
            <w:pPr>
              <w:pStyle w:val="TableHeading"/>
            </w:pPr>
            <w:r w:rsidRPr="002904F3">
              <w:t>Description</w:t>
            </w:r>
          </w:p>
        </w:tc>
      </w:tr>
      <w:tr w:rsidR="009E0D31" w:rsidRPr="002904F3" w14:paraId="13EA6590" w14:textId="77777777" w:rsidTr="00AE12A0">
        <w:trPr>
          <w:gridAfter w:val="1"/>
          <w:wAfter w:w="43" w:type="dxa"/>
          <w:trHeight w:val="41"/>
        </w:trPr>
        <w:tc>
          <w:tcPr>
            <w:tcW w:w="1710" w:type="dxa"/>
            <w:vMerge/>
            <w:tcBorders>
              <w:left w:val="single" w:sz="4" w:space="0" w:color="7ADFED"/>
              <w:right w:val="single" w:sz="4" w:space="0" w:color="7ADFED"/>
            </w:tcBorders>
            <w:tcMar>
              <w:top w:w="0" w:type="dxa"/>
              <w:left w:w="62" w:type="dxa"/>
              <w:bottom w:w="0" w:type="dxa"/>
              <w:right w:w="62" w:type="dxa"/>
            </w:tcMar>
          </w:tcPr>
          <w:p w14:paraId="45D2EAF2" w14:textId="77777777" w:rsidR="009E0D31" w:rsidRPr="002904F3" w:rsidRDefault="009E0D31"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78C0F32" w14:textId="13B658E0" w:rsidR="009E0D31" w:rsidRDefault="009E0D31" w:rsidP="009E0D31">
            <w:pPr>
              <w:pStyle w:val="CLITableBody"/>
              <w:rPr>
                <w:rStyle w:val="Emphasis"/>
              </w:rPr>
            </w:pPr>
            <w:proofErr w:type="spellStart"/>
            <w:r>
              <w:rPr>
                <w:rStyle w:val="Emphasis"/>
              </w:rPr>
              <w:t>evi</w:t>
            </w:r>
            <w:proofErr w:type="spellEnd"/>
            <w:r>
              <w:rPr>
                <w:rStyle w:val="Emphasis"/>
              </w:rPr>
              <w:t>-name</w:t>
            </w:r>
          </w:p>
        </w:tc>
        <w:tc>
          <w:tcPr>
            <w:tcW w:w="3402" w:type="dxa"/>
            <w:tcBorders>
              <w:top w:val="single" w:sz="4" w:space="0" w:color="7ADFED"/>
              <w:left w:val="single" w:sz="4" w:space="0" w:color="7ADFED"/>
              <w:bottom w:val="single" w:sz="4" w:space="0" w:color="7ADFED"/>
              <w:right w:val="single" w:sz="4" w:space="0" w:color="7ADFED"/>
            </w:tcBorders>
          </w:tcPr>
          <w:p w14:paraId="632FBD5D" w14:textId="557C49AA" w:rsidR="009E0D31" w:rsidRDefault="009E0D31" w:rsidP="009E0D31">
            <w:pPr>
              <w:pStyle w:val="CLITableBody"/>
            </w:pPr>
            <w:r>
              <w:t>String</w:t>
            </w:r>
          </w:p>
        </w:tc>
        <w:tc>
          <w:tcPr>
            <w:tcW w:w="2934" w:type="dxa"/>
            <w:tcBorders>
              <w:top w:val="single" w:sz="4" w:space="0" w:color="7ADFED"/>
              <w:left w:val="single" w:sz="4" w:space="0" w:color="7ADFED"/>
              <w:bottom w:val="single" w:sz="4" w:space="0" w:color="7ADFED"/>
              <w:right w:val="single" w:sz="4" w:space="0" w:color="7ADFED"/>
            </w:tcBorders>
          </w:tcPr>
          <w:p w14:paraId="1C22DE42" w14:textId="77777777" w:rsidR="009E0D31" w:rsidRDefault="009E0D31" w:rsidP="009E0D31">
            <w:pPr>
              <w:pStyle w:val="CLITableBody"/>
            </w:pPr>
            <w:r>
              <w:t>Name of EVPN instance.</w:t>
            </w:r>
          </w:p>
          <w:p w14:paraId="39808E93" w14:textId="00B53D88" w:rsidR="009E0D31" w:rsidRDefault="009E0D31" w:rsidP="009E0D31">
            <w:pPr>
              <w:pStyle w:val="CLITableBody"/>
            </w:pPr>
            <w:r w:rsidRPr="002904F3">
              <w:t>(Default = all)</w:t>
            </w:r>
          </w:p>
        </w:tc>
      </w:tr>
      <w:tr w:rsidR="009E0D31" w:rsidRPr="002904F3" w14:paraId="5FFDBB7B" w14:textId="77777777" w:rsidTr="00AE12A0">
        <w:trPr>
          <w:gridAfter w:val="1"/>
          <w:wAfter w:w="43" w:type="dxa"/>
          <w:trHeight w:val="41"/>
        </w:trPr>
        <w:tc>
          <w:tcPr>
            <w:tcW w:w="1710" w:type="dxa"/>
            <w:vMerge/>
            <w:tcBorders>
              <w:left w:val="single" w:sz="4" w:space="0" w:color="7ADFED"/>
              <w:right w:val="single" w:sz="4" w:space="0" w:color="7ADFED"/>
            </w:tcBorders>
            <w:tcMar>
              <w:top w:w="0" w:type="dxa"/>
              <w:left w:w="62" w:type="dxa"/>
              <w:bottom w:w="0" w:type="dxa"/>
              <w:right w:w="62" w:type="dxa"/>
            </w:tcMar>
          </w:tcPr>
          <w:p w14:paraId="33EA9CF1" w14:textId="77777777" w:rsidR="009E0D31" w:rsidRPr="002904F3" w:rsidRDefault="009E0D31"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A939142" w14:textId="05FB48BF" w:rsidR="009E0D31" w:rsidRPr="00995202" w:rsidRDefault="009E0D31" w:rsidP="009E0D31">
            <w:pPr>
              <w:pStyle w:val="CLITableBody"/>
              <w:rPr>
                <w:rStyle w:val="Emphasis"/>
                <w:i w:val="0"/>
                <w:iCs/>
              </w:rPr>
            </w:pPr>
            <w:proofErr w:type="spellStart"/>
            <w:r>
              <w:rPr>
                <w:rStyle w:val="Emphasis"/>
              </w:rPr>
              <w:t>evpn</w:t>
            </w:r>
            <w:proofErr w:type="spellEnd"/>
            <w:r w:rsidRPr="002904F3">
              <w:rPr>
                <w:rStyle w:val="Emphasis"/>
              </w:rPr>
              <w:t>-prefix</w:t>
            </w:r>
          </w:p>
        </w:tc>
        <w:tc>
          <w:tcPr>
            <w:tcW w:w="3402" w:type="dxa"/>
            <w:tcBorders>
              <w:top w:val="single" w:sz="4" w:space="0" w:color="7ADFED"/>
              <w:left w:val="single" w:sz="4" w:space="0" w:color="7ADFED"/>
              <w:bottom w:val="single" w:sz="4" w:space="0" w:color="7ADFED"/>
              <w:right w:val="single" w:sz="4" w:space="0" w:color="7ADFED"/>
            </w:tcBorders>
          </w:tcPr>
          <w:p w14:paraId="1495F5A3" w14:textId="2CDD2A62" w:rsidR="00CF1621" w:rsidRDefault="00CF1621" w:rsidP="00CF1621">
            <w:pPr>
              <w:pStyle w:val="CLITableBody"/>
              <w:rPr>
                <w:i/>
                <w:iCs/>
              </w:rPr>
            </w:pPr>
            <w:r w:rsidRPr="00E874F3">
              <w:t>1</w:t>
            </w:r>
            <w:r>
              <w:rPr>
                <w:i/>
                <w:iCs/>
              </w:rPr>
              <w:t>#</w:t>
            </w:r>
            <w:r w:rsidRPr="000556AA">
              <w:rPr>
                <w:i/>
                <w:iCs/>
              </w:rPr>
              <w:t>esi</w:t>
            </w:r>
            <w:r>
              <w:t>#</w:t>
            </w:r>
            <w:r w:rsidRPr="000556AA">
              <w:rPr>
                <w:i/>
                <w:iCs/>
              </w:rPr>
              <w:t>vlan-id</w:t>
            </w:r>
          </w:p>
          <w:p w14:paraId="57FD19E6" w14:textId="6A9A4676" w:rsidR="00CF1621" w:rsidRDefault="00CF1621" w:rsidP="00CF1621">
            <w:pPr>
              <w:pStyle w:val="CLITableBody"/>
            </w:pPr>
            <w:r>
              <w:t>2</w:t>
            </w:r>
            <w:r>
              <w:rPr>
                <w:i/>
                <w:iCs/>
              </w:rPr>
              <w:t>#</w:t>
            </w:r>
            <w:r w:rsidRPr="000556AA">
              <w:rPr>
                <w:i/>
                <w:iCs/>
              </w:rPr>
              <w:t>vlan-id</w:t>
            </w:r>
            <w:r>
              <w:t>#</w:t>
            </w:r>
            <w:r w:rsidRPr="000556AA">
              <w:rPr>
                <w:i/>
                <w:iCs/>
              </w:rPr>
              <w:t>mac</w:t>
            </w:r>
            <w:r>
              <w:rPr>
                <w:i/>
                <w:iCs/>
              </w:rPr>
              <w:t>-addr#ip-addr</w:t>
            </w:r>
          </w:p>
          <w:p w14:paraId="23D7626D" w14:textId="5A5363E7" w:rsidR="00CF1621" w:rsidRDefault="00CF1621" w:rsidP="00CF1621">
            <w:pPr>
              <w:pStyle w:val="CLITableBody"/>
              <w:rPr>
                <w:i/>
                <w:iCs/>
              </w:rPr>
            </w:pPr>
            <w:r>
              <w:t>3</w:t>
            </w:r>
            <w:r>
              <w:rPr>
                <w:i/>
                <w:iCs/>
              </w:rPr>
              <w:t>#</w:t>
            </w:r>
            <w:r w:rsidRPr="000556AA">
              <w:rPr>
                <w:i/>
                <w:iCs/>
              </w:rPr>
              <w:t>vlan-id</w:t>
            </w:r>
            <w:r>
              <w:t>#</w:t>
            </w:r>
            <w:r w:rsidRPr="000556AA">
              <w:rPr>
                <w:i/>
                <w:iCs/>
              </w:rPr>
              <w:t>orig-ip</w:t>
            </w:r>
            <w:r>
              <w:rPr>
                <w:i/>
                <w:iCs/>
              </w:rPr>
              <w:t>-addr</w:t>
            </w:r>
          </w:p>
          <w:p w14:paraId="0A5396F9" w14:textId="13E4D452" w:rsidR="00CF1621" w:rsidRDefault="00CF1621" w:rsidP="00CF1621">
            <w:pPr>
              <w:pStyle w:val="CLITableBody"/>
            </w:pPr>
            <w:proofErr w:type="spellStart"/>
            <w:r w:rsidRPr="00B00EE7">
              <w:rPr>
                <w:i/>
                <w:iCs/>
              </w:rPr>
              <w:t>esi</w:t>
            </w:r>
            <w:proofErr w:type="spellEnd"/>
            <w:r>
              <w:t xml:space="preserve"> - 9-octets field in</w:t>
            </w:r>
            <w:r w:rsidR="002F510B">
              <w:t xml:space="preserve"> the hexadecimal</w:t>
            </w:r>
            <w:r>
              <w:t xml:space="preserve"> format </w:t>
            </w:r>
            <w:proofErr w:type="spellStart"/>
            <w:r>
              <w:t>xxxxxxxxxxxxxxxxxx</w:t>
            </w:r>
            <w:proofErr w:type="spellEnd"/>
            <w:r>
              <w:t>, where x is a character from range 0-9, a-f, or A-F.</w:t>
            </w:r>
          </w:p>
          <w:p w14:paraId="1A38644D" w14:textId="43D388D4" w:rsidR="009E0D31" w:rsidRPr="004243C0" w:rsidRDefault="00CF1621" w:rsidP="00CF1621">
            <w:pPr>
              <w:pStyle w:val="CLITableBody"/>
            </w:pPr>
            <w:proofErr w:type="spellStart"/>
            <w:r w:rsidRPr="000556AA">
              <w:rPr>
                <w:i/>
                <w:iCs/>
              </w:rPr>
              <w:t>vlan</w:t>
            </w:r>
            <w:proofErr w:type="spellEnd"/>
            <w:r w:rsidRPr="000556AA">
              <w:rPr>
                <w:i/>
                <w:iCs/>
              </w:rPr>
              <w:t>-id</w:t>
            </w:r>
            <w:r>
              <w:t xml:space="preserve"> – integer in range 0-4095</w:t>
            </w:r>
          </w:p>
        </w:tc>
        <w:tc>
          <w:tcPr>
            <w:tcW w:w="2934" w:type="dxa"/>
            <w:tcBorders>
              <w:top w:val="single" w:sz="4" w:space="0" w:color="7ADFED"/>
              <w:left w:val="single" w:sz="4" w:space="0" w:color="7ADFED"/>
              <w:bottom w:val="single" w:sz="4" w:space="0" w:color="7ADFED"/>
              <w:right w:val="single" w:sz="4" w:space="0" w:color="7ADFED"/>
            </w:tcBorders>
          </w:tcPr>
          <w:p w14:paraId="7F389A48" w14:textId="77777777" w:rsidR="009E0D31" w:rsidRDefault="009E0D31" w:rsidP="009E0D31">
            <w:pPr>
              <w:pStyle w:val="CLITableBody"/>
            </w:pPr>
            <w:r>
              <w:t>EVPN Prefix,</w:t>
            </w:r>
          </w:p>
          <w:p w14:paraId="006C90DA" w14:textId="0D0C780C" w:rsidR="00126AFA" w:rsidRPr="004243C0" w:rsidRDefault="00126AFA" w:rsidP="009E0D31">
            <w:pPr>
              <w:pStyle w:val="CLITableBody"/>
            </w:pPr>
          </w:p>
        </w:tc>
      </w:tr>
      <w:tr w:rsidR="009E0D31" w:rsidRPr="002904F3" w14:paraId="2B373BFC" w14:textId="77777777" w:rsidTr="00AE12A0">
        <w:trPr>
          <w:gridAfter w:val="1"/>
          <w:wAfter w:w="43" w:type="dxa"/>
          <w:trHeight w:val="41"/>
        </w:trPr>
        <w:tc>
          <w:tcPr>
            <w:tcW w:w="1710" w:type="dxa"/>
            <w:vMerge/>
            <w:tcBorders>
              <w:left w:val="single" w:sz="4" w:space="0" w:color="7ADFED"/>
              <w:right w:val="single" w:sz="4" w:space="0" w:color="7ADFED"/>
            </w:tcBorders>
            <w:tcMar>
              <w:top w:w="0" w:type="dxa"/>
              <w:left w:w="62" w:type="dxa"/>
              <w:bottom w:w="0" w:type="dxa"/>
              <w:right w:w="62" w:type="dxa"/>
            </w:tcMar>
          </w:tcPr>
          <w:p w14:paraId="05402076" w14:textId="77777777" w:rsidR="009E0D31" w:rsidRPr="002904F3" w:rsidRDefault="009E0D31"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82A0412" w14:textId="575011B9" w:rsidR="009E0D31" w:rsidRPr="00995202" w:rsidRDefault="009E0D31" w:rsidP="009E0D31">
            <w:pPr>
              <w:pStyle w:val="CLITableBody"/>
              <w:rPr>
                <w:rStyle w:val="Emphasis"/>
                <w:i w:val="0"/>
                <w:iCs/>
              </w:rPr>
            </w:pPr>
            <w:r>
              <w:rPr>
                <w:rStyle w:val="Monospace"/>
              </w:rPr>
              <w:t>brief | detail</w:t>
            </w:r>
          </w:p>
        </w:tc>
        <w:tc>
          <w:tcPr>
            <w:tcW w:w="3402" w:type="dxa"/>
            <w:tcBorders>
              <w:top w:val="single" w:sz="4" w:space="0" w:color="7ADFED"/>
              <w:left w:val="single" w:sz="4" w:space="0" w:color="7ADFED"/>
              <w:bottom w:val="single" w:sz="4" w:space="0" w:color="7ADFED"/>
              <w:right w:val="single" w:sz="4" w:space="0" w:color="7ADFED"/>
            </w:tcBorders>
          </w:tcPr>
          <w:p w14:paraId="4EEAD8AA" w14:textId="310CC8FC" w:rsidR="009E0D31" w:rsidRPr="004243C0" w:rsidRDefault="009E0D31" w:rsidP="009E0D31">
            <w:pPr>
              <w:pStyle w:val="CLITableBody"/>
            </w:pPr>
          </w:p>
        </w:tc>
        <w:tc>
          <w:tcPr>
            <w:tcW w:w="2934" w:type="dxa"/>
            <w:tcBorders>
              <w:top w:val="single" w:sz="4" w:space="0" w:color="7ADFED"/>
              <w:left w:val="single" w:sz="4" w:space="0" w:color="7ADFED"/>
              <w:bottom w:val="single" w:sz="4" w:space="0" w:color="7ADFED"/>
              <w:right w:val="single" w:sz="4" w:space="0" w:color="7ADFED"/>
            </w:tcBorders>
          </w:tcPr>
          <w:p w14:paraId="2286DF74" w14:textId="35C4D4BA" w:rsidR="009E0D31" w:rsidRPr="004243C0" w:rsidRDefault="009E0D31" w:rsidP="009E0D31">
            <w:pPr>
              <w:pStyle w:val="CLITableBody"/>
            </w:pPr>
            <w:r>
              <w:rPr>
                <w:rStyle w:val="Emphasis"/>
                <w:i w:val="0"/>
                <w:iCs/>
              </w:rPr>
              <w:t>Default: brief</w:t>
            </w:r>
          </w:p>
        </w:tc>
      </w:tr>
      <w:tr w:rsidR="009E0D31" w14:paraId="18849B6C" w14:textId="77777777" w:rsidTr="009E0D31">
        <w:trPr>
          <w:gridAfter w:val="1"/>
          <w:wAfter w:w="43" w:type="dxa"/>
          <w:cantSplit/>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586483" w14:textId="77777777" w:rsidR="009E0D31" w:rsidRDefault="009E0D31" w:rsidP="002624C2">
            <w:pPr>
              <w:pStyle w:val="TableHeading"/>
              <w:rPr>
                <w:lang w:val="en-NZ"/>
              </w:rPr>
            </w:pPr>
            <w:r w:rsidRPr="002904F3">
              <w:t>Examples</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3149AD5" w14:textId="0190FB05" w:rsidR="009E0D31" w:rsidRPr="00D74733" w:rsidRDefault="009E0D31" w:rsidP="009E0D31">
            <w:pPr>
              <w:pStyle w:val="CLITableBody"/>
            </w:pPr>
          </w:p>
        </w:tc>
      </w:tr>
      <w:tr w:rsidR="009E0D31" w:rsidRPr="002904F3" w14:paraId="4156415A" w14:textId="77777777" w:rsidTr="009E0D31">
        <w:tc>
          <w:tcPr>
            <w:tcW w:w="9493" w:type="dxa"/>
            <w:gridSpan w:val="5"/>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1EAAAD8" w14:textId="69F98982" w:rsidR="009E0D31" w:rsidRPr="00FF2C60" w:rsidRDefault="009E0D31" w:rsidP="009E0D31">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AE12A0">
              <w:rPr>
                <w:sz w:val="20"/>
                <w:szCs w:val="20"/>
              </w:rPr>
              <w:t xml:space="preserve">l2vpn </w:t>
            </w:r>
            <w:proofErr w:type="spellStart"/>
            <w:r w:rsidRPr="00FF2C60">
              <w:rPr>
                <w:sz w:val="20"/>
                <w:szCs w:val="20"/>
              </w:rPr>
              <w:t>evpn</w:t>
            </w:r>
            <w:proofErr w:type="spellEnd"/>
            <w:r w:rsidRPr="00FF2C60">
              <w:rPr>
                <w:sz w:val="20"/>
                <w:szCs w:val="20"/>
              </w:rPr>
              <w:t xml:space="preserve"> </w:t>
            </w:r>
            <w:r>
              <w:rPr>
                <w:sz w:val="20"/>
                <w:szCs w:val="20"/>
              </w:rPr>
              <w:t>table</w:t>
            </w:r>
            <w:r w:rsidRPr="00FF2C60">
              <w:rPr>
                <w:sz w:val="20"/>
                <w:szCs w:val="20"/>
              </w:rPr>
              <w:t xml:space="preserve"> </w:t>
            </w:r>
            <w:proofErr w:type="spellStart"/>
            <w:r w:rsidR="00FB5C6D">
              <w:rPr>
                <w:sz w:val="20"/>
                <w:szCs w:val="20"/>
              </w:rPr>
              <w:t>evi</w:t>
            </w:r>
            <w:proofErr w:type="spellEnd"/>
            <w:r w:rsidR="00FB5C6D">
              <w:rPr>
                <w:sz w:val="20"/>
                <w:szCs w:val="20"/>
              </w:rPr>
              <w:t xml:space="preserve"> </w:t>
            </w:r>
            <w:proofErr w:type="spellStart"/>
            <w:r w:rsidRPr="00FF2C60">
              <w:rPr>
                <w:sz w:val="20"/>
                <w:szCs w:val="20"/>
              </w:rPr>
              <w:t>evi</w:t>
            </w:r>
            <w:proofErr w:type="spellEnd"/>
            <w:r w:rsidR="001B52C7">
              <w:rPr>
                <w:sz w:val="20"/>
                <w:szCs w:val="20"/>
              </w:rPr>
              <w:t>-name</w:t>
            </w:r>
            <w:r>
              <w:rPr>
                <w:sz w:val="20"/>
                <w:szCs w:val="20"/>
              </w:rPr>
              <w:t xml:space="preserve"> EVPN12</w:t>
            </w:r>
          </w:p>
          <w:p w14:paraId="31AB9E02" w14:textId="77777777" w:rsidR="009E0D31" w:rsidRPr="009E0D31" w:rsidRDefault="009E0D31" w:rsidP="009E0D31">
            <w:pPr>
              <w:pStyle w:val="code9"/>
              <w:rPr>
                <w:sz w:val="20"/>
                <w:szCs w:val="20"/>
              </w:rPr>
            </w:pPr>
            <w:r w:rsidRPr="009E0D31">
              <w:rPr>
                <w:sz w:val="20"/>
                <w:szCs w:val="20"/>
              </w:rPr>
              <w:t xml:space="preserve">Flags: s - suppressed, d - damped, h - history, * - valid, &gt; - best </w:t>
            </w:r>
          </w:p>
          <w:p w14:paraId="1DC12B8C" w14:textId="78FADC72" w:rsidR="009E0D31" w:rsidRDefault="009E0D31" w:rsidP="009E0D31">
            <w:pPr>
              <w:pStyle w:val="code9"/>
              <w:rPr>
                <w:sz w:val="20"/>
                <w:szCs w:val="20"/>
              </w:rPr>
            </w:pPr>
            <w:proofErr w:type="spellStart"/>
            <w:r w:rsidRPr="009E0D31">
              <w:rPr>
                <w:sz w:val="20"/>
                <w:szCs w:val="20"/>
              </w:rPr>
              <w:t>i</w:t>
            </w:r>
            <w:proofErr w:type="spellEnd"/>
            <w:r w:rsidRPr="009E0D31">
              <w:rPr>
                <w:sz w:val="20"/>
                <w:szCs w:val="20"/>
              </w:rPr>
              <w:t xml:space="preserve"> - internal, S - stale, = - multipath, a - alternate </w:t>
            </w:r>
          </w:p>
          <w:p w14:paraId="42A8F1FE" w14:textId="336B7026" w:rsidR="009E0D31" w:rsidRPr="00FF2C60" w:rsidRDefault="009E0D31" w:rsidP="009E0D31">
            <w:pPr>
              <w:pStyle w:val="code9"/>
              <w:rPr>
                <w:sz w:val="20"/>
                <w:szCs w:val="20"/>
              </w:rPr>
            </w:pPr>
            <w:r w:rsidRPr="00FF2C60">
              <w:rPr>
                <w:sz w:val="20"/>
                <w:szCs w:val="20"/>
              </w:rPr>
              <w:t xml:space="preserve">Origin:  </w:t>
            </w:r>
            <w:proofErr w:type="spellStart"/>
            <w:r w:rsidRPr="00FF2C60">
              <w:rPr>
                <w:sz w:val="20"/>
                <w:szCs w:val="20"/>
              </w:rPr>
              <w:t>i</w:t>
            </w:r>
            <w:proofErr w:type="spellEnd"/>
            <w:r w:rsidRPr="00FF2C60">
              <w:rPr>
                <w:sz w:val="20"/>
                <w:szCs w:val="20"/>
              </w:rPr>
              <w:t xml:space="preserve"> - IGP, e - EGP</w:t>
            </w:r>
            <w:proofErr w:type="gramStart"/>
            <w:r w:rsidRPr="00FF2C60">
              <w:rPr>
                <w:sz w:val="20"/>
                <w:szCs w:val="20"/>
              </w:rPr>
              <w:t>, ?</w:t>
            </w:r>
            <w:proofErr w:type="gramEnd"/>
            <w:r w:rsidRPr="00FF2C60">
              <w:rPr>
                <w:sz w:val="20"/>
                <w:szCs w:val="20"/>
              </w:rPr>
              <w:t xml:space="preserve"> – incomplete</w:t>
            </w:r>
          </w:p>
          <w:p w14:paraId="665868B9" w14:textId="77777777" w:rsidR="009E0D31" w:rsidRPr="00FF2C60" w:rsidRDefault="009E0D31" w:rsidP="009E0D31">
            <w:pPr>
              <w:pStyle w:val="code9"/>
              <w:rPr>
                <w:sz w:val="20"/>
                <w:szCs w:val="20"/>
              </w:rPr>
            </w:pPr>
          </w:p>
          <w:p w14:paraId="68B67E09" w14:textId="3FEE68F9" w:rsidR="009E0D31" w:rsidRDefault="009E0D31" w:rsidP="009E0D31">
            <w:pPr>
              <w:pStyle w:val="code9"/>
              <w:rPr>
                <w:sz w:val="20"/>
                <w:szCs w:val="20"/>
              </w:rPr>
            </w:pPr>
            <w:r w:rsidRPr="00FF2C60">
              <w:rPr>
                <w:sz w:val="20"/>
                <w:szCs w:val="20"/>
              </w:rPr>
              <w:t>EV</w:t>
            </w:r>
            <w:r w:rsidR="0029015E">
              <w:rPr>
                <w:sz w:val="20"/>
                <w:szCs w:val="20"/>
              </w:rPr>
              <w:t>I</w:t>
            </w:r>
            <w:r w:rsidRPr="00FF2C60">
              <w:rPr>
                <w:sz w:val="20"/>
                <w:szCs w:val="20"/>
              </w:rPr>
              <w:t xml:space="preserve"> Name=EVPN12</w:t>
            </w:r>
          </w:p>
          <w:p w14:paraId="3C0E10A3" w14:textId="3B575547" w:rsidR="009E0D31" w:rsidRPr="00FF2C60" w:rsidRDefault="009E0D31" w:rsidP="009E0D31">
            <w:pPr>
              <w:pStyle w:val="code9"/>
              <w:rPr>
                <w:sz w:val="20"/>
                <w:szCs w:val="20"/>
              </w:rPr>
            </w:pPr>
            <w:r>
              <w:rPr>
                <w:sz w:val="20"/>
                <w:szCs w:val="20"/>
              </w:rPr>
              <w:t xml:space="preserve">                                       N</w:t>
            </w:r>
            <w:r w:rsidRPr="00FF2C60">
              <w:rPr>
                <w:sz w:val="20"/>
                <w:szCs w:val="20"/>
              </w:rPr>
              <w:t xml:space="preserve">EXT </w:t>
            </w:r>
            <w:r>
              <w:rPr>
                <w:sz w:val="20"/>
                <w:szCs w:val="20"/>
              </w:rPr>
              <w:t xml:space="preserve">          </w:t>
            </w:r>
            <w:r w:rsidRPr="00FF2C60">
              <w:rPr>
                <w:sz w:val="20"/>
                <w:szCs w:val="20"/>
              </w:rPr>
              <w:t xml:space="preserve">LOC  </w:t>
            </w:r>
            <w:r>
              <w:rPr>
                <w:sz w:val="20"/>
                <w:szCs w:val="20"/>
              </w:rPr>
              <w:t xml:space="preserve">      </w:t>
            </w:r>
            <w:r w:rsidRPr="00FF2C60">
              <w:rPr>
                <w:sz w:val="20"/>
                <w:szCs w:val="20"/>
              </w:rPr>
              <w:t>AS</w:t>
            </w:r>
          </w:p>
          <w:p w14:paraId="02A1103D" w14:textId="4426D0E1" w:rsidR="009E0D31" w:rsidRPr="00FF2C60" w:rsidRDefault="009E0D31" w:rsidP="009E0D31">
            <w:pPr>
              <w:pStyle w:val="code9"/>
              <w:rPr>
                <w:sz w:val="20"/>
                <w:szCs w:val="20"/>
              </w:rPr>
            </w:pPr>
            <w:r w:rsidRPr="00FF2C60">
              <w:rPr>
                <w:sz w:val="20"/>
                <w:szCs w:val="20"/>
              </w:rPr>
              <w:t>EVPN PREFIX</w:t>
            </w:r>
            <w:r>
              <w:rPr>
                <w:sz w:val="20"/>
                <w:szCs w:val="20"/>
              </w:rPr>
              <w:t xml:space="preserve">              PEER IP</w:t>
            </w:r>
            <w:r w:rsidRPr="00FF2C60">
              <w:rPr>
                <w:sz w:val="20"/>
                <w:szCs w:val="20"/>
              </w:rPr>
              <w:t xml:space="preserve"> </w:t>
            </w:r>
            <w:r>
              <w:rPr>
                <w:sz w:val="20"/>
                <w:szCs w:val="20"/>
              </w:rPr>
              <w:t xml:space="preserve">FLAGS </w:t>
            </w:r>
            <w:r w:rsidRPr="00FF2C60">
              <w:rPr>
                <w:sz w:val="20"/>
                <w:szCs w:val="20"/>
              </w:rPr>
              <w:t xml:space="preserve">HOP     METRIC PRF </w:t>
            </w:r>
            <w:r>
              <w:rPr>
                <w:sz w:val="20"/>
                <w:szCs w:val="20"/>
              </w:rPr>
              <w:t xml:space="preserve">WEIGHT </w:t>
            </w:r>
            <w:r w:rsidRPr="00FF2C60">
              <w:rPr>
                <w:sz w:val="20"/>
                <w:szCs w:val="20"/>
              </w:rPr>
              <w:t>PATH</w:t>
            </w:r>
            <w:r>
              <w:rPr>
                <w:sz w:val="20"/>
                <w:szCs w:val="20"/>
              </w:rPr>
              <w:t xml:space="preserve"> </w:t>
            </w:r>
            <w:r w:rsidRPr="00FF2C60">
              <w:rPr>
                <w:sz w:val="20"/>
                <w:szCs w:val="20"/>
              </w:rPr>
              <w:t xml:space="preserve">ORIGIN  </w:t>
            </w:r>
          </w:p>
          <w:p w14:paraId="77F8B186" w14:textId="0FBF055F" w:rsidR="009E0D31" w:rsidRPr="00FF2C60" w:rsidRDefault="009E0D31" w:rsidP="009E0D31">
            <w:pPr>
              <w:pStyle w:val="code9"/>
              <w:rPr>
                <w:sz w:val="20"/>
                <w:szCs w:val="20"/>
              </w:rPr>
            </w:pPr>
            <w:r w:rsidRPr="00FF2C60">
              <w:rPr>
                <w:sz w:val="20"/>
                <w:szCs w:val="20"/>
              </w:rPr>
              <w:t>----------------------------------------------------------------------------</w:t>
            </w:r>
          </w:p>
          <w:p w14:paraId="1ABF58D2" w14:textId="6CEB0E26" w:rsidR="009E0D31" w:rsidRPr="00FF2C60" w:rsidRDefault="009E0D31" w:rsidP="009E0D31">
            <w:pPr>
              <w:pStyle w:val="code9"/>
              <w:rPr>
                <w:sz w:val="20"/>
                <w:szCs w:val="20"/>
              </w:rPr>
            </w:pPr>
            <w:r w:rsidRPr="00FF2C60">
              <w:rPr>
                <w:sz w:val="20"/>
                <w:szCs w:val="20"/>
              </w:rPr>
              <w:lastRenderedPageBreak/>
              <w:t>1</w:t>
            </w:r>
            <w:r w:rsidR="000E27F4">
              <w:rPr>
                <w:sz w:val="20"/>
                <w:szCs w:val="20"/>
              </w:rPr>
              <w:t>#</w:t>
            </w:r>
            <w:r w:rsidRPr="00FF2C60">
              <w:rPr>
                <w:sz w:val="20"/>
                <w:szCs w:val="20"/>
              </w:rPr>
              <w:t>000102030405060708</w:t>
            </w:r>
            <w:r w:rsidR="000E27F4">
              <w:rPr>
                <w:sz w:val="20"/>
                <w:szCs w:val="20"/>
              </w:rPr>
              <w:t>#</w:t>
            </w:r>
            <w:r w:rsidRPr="00FF2C60">
              <w:rPr>
                <w:sz w:val="20"/>
                <w:szCs w:val="20"/>
              </w:rPr>
              <w:t xml:space="preserve">105 3.3.3.2 </w:t>
            </w:r>
            <w:r>
              <w:rPr>
                <w:sz w:val="20"/>
                <w:szCs w:val="20"/>
              </w:rPr>
              <w:t>*&gt;</w:t>
            </w:r>
            <w:r w:rsidRPr="00FF2C60">
              <w:rPr>
                <w:sz w:val="20"/>
                <w:szCs w:val="20"/>
              </w:rPr>
              <w:t xml:space="preserve">    3.3.3.1 100    100 </w:t>
            </w:r>
            <w:r>
              <w:rPr>
                <w:sz w:val="20"/>
                <w:szCs w:val="20"/>
              </w:rPr>
              <w:t>0</w:t>
            </w:r>
            <w:r w:rsidRPr="00FF2C60">
              <w:rPr>
                <w:sz w:val="20"/>
                <w:szCs w:val="20"/>
              </w:rPr>
              <w:t xml:space="preserve"> </w:t>
            </w:r>
            <w:r>
              <w:rPr>
                <w:sz w:val="20"/>
                <w:szCs w:val="20"/>
              </w:rPr>
              <w:t xml:space="preserve">     </w:t>
            </w:r>
            <w:proofErr w:type="gramStart"/>
            <w:r w:rsidRPr="00FF2C60">
              <w:rPr>
                <w:sz w:val="20"/>
                <w:szCs w:val="20"/>
              </w:rPr>
              <w:t xml:space="preserve">64401  </w:t>
            </w:r>
            <w:proofErr w:type="spellStart"/>
            <w:r w:rsidRPr="00FF2C60">
              <w:rPr>
                <w:sz w:val="20"/>
                <w:szCs w:val="20"/>
              </w:rPr>
              <w:t>i</w:t>
            </w:r>
            <w:proofErr w:type="spellEnd"/>
            <w:proofErr w:type="gramEnd"/>
            <w:r w:rsidRPr="00FF2C60">
              <w:rPr>
                <w:sz w:val="20"/>
                <w:szCs w:val="20"/>
              </w:rPr>
              <w:t xml:space="preserve">       </w:t>
            </w:r>
          </w:p>
          <w:p w14:paraId="39BF3380" w14:textId="65722AC0" w:rsidR="009E0D31" w:rsidRPr="00FF2C60" w:rsidRDefault="009E0D31" w:rsidP="009E0D31">
            <w:pPr>
              <w:pStyle w:val="code9"/>
              <w:rPr>
                <w:sz w:val="20"/>
                <w:szCs w:val="20"/>
              </w:rPr>
            </w:pPr>
            <w:r w:rsidRPr="00FF2C60">
              <w:rPr>
                <w:sz w:val="20"/>
                <w:szCs w:val="20"/>
              </w:rPr>
              <w:t>2</w:t>
            </w:r>
            <w:r w:rsidR="000E27F4">
              <w:rPr>
                <w:sz w:val="20"/>
                <w:szCs w:val="20"/>
              </w:rPr>
              <w:t>#</w:t>
            </w:r>
            <w:r w:rsidRPr="00FF2C60">
              <w:rPr>
                <w:sz w:val="20"/>
                <w:szCs w:val="20"/>
              </w:rPr>
              <w:t>1024</w:t>
            </w:r>
            <w:r w:rsidR="000E27F4">
              <w:rPr>
                <w:sz w:val="20"/>
                <w:szCs w:val="20"/>
              </w:rPr>
              <w:t>#</w:t>
            </w:r>
            <w:proofErr w:type="gramStart"/>
            <w:r w:rsidRPr="00FF2C60">
              <w:rPr>
                <w:sz w:val="20"/>
                <w:szCs w:val="20"/>
              </w:rPr>
              <w:t>00:02:03:04:05:06</w:t>
            </w:r>
            <w:proofErr w:type="gramEnd"/>
            <w:r w:rsidRPr="00FF2C60">
              <w:rPr>
                <w:sz w:val="20"/>
                <w:szCs w:val="20"/>
              </w:rPr>
              <w:t xml:space="preserve"> 3.3.3.2 </w:t>
            </w:r>
            <w:r>
              <w:rPr>
                <w:sz w:val="20"/>
                <w:szCs w:val="20"/>
              </w:rPr>
              <w:t>*&gt;</w:t>
            </w:r>
            <w:r w:rsidRPr="00FF2C60">
              <w:rPr>
                <w:sz w:val="20"/>
                <w:szCs w:val="20"/>
              </w:rPr>
              <w:t xml:space="preserve">    3.3.3.1 100    100 </w:t>
            </w:r>
            <w:r>
              <w:rPr>
                <w:sz w:val="20"/>
                <w:szCs w:val="20"/>
              </w:rPr>
              <w:t>0</w:t>
            </w:r>
            <w:r w:rsidRPr="00FF2C60">
              <w:rPr>
                <w:sz w:val="20"/>
                <w:szCs w:val="20"/>
              </w:rPr>
              <w:t xml:space="preserve"> </w:t>
            </w:r>
            <w:r>
              <w:rPr>
                <w:sz w:val="20"/>
                <w:szCs w:val="20"/>
              </w:rPr>
              <w:t xml:space="preserve">     </w:t>
            </w:r>
            <w:proofErr w:type="gramStart"/>
            <w:r w:rsidRPr="00FF2C60">
              <w:rPr>
                <w:sz w:val="20"/>
                <w:szCs w:val="20"/>
              </w:rPr>
              <w:t xml:space="preserve">64401  </w:t>
            </w:r>
            <w:proofErr w:type="spellStart"/>
            <w:r w:rsidRPr="00FF2C60">
              <w:rPr>
                <w:sz w:val="20"/>
                <w:szCs w:val="20"/>
              </w:rPr>
              <w:t>i</w:t>
            </w:r>
            <w:proofErr w:type="spellEnd"/>
            <w:proofErr w:type="gramEnd"/>
            <w:r w:rsidRPr="00FF2C60">
              <w:rPr>
                <w:sz w:val="20"/>
                <w:szCs w:val="20"/>
              </w:rPr>
              <w:t xml:space="preserve">       </w:t>
            </w:r>
          </w:p>
          <w:p w14:paraId="77278CB7" w14:textId="19E6F2C0" w:rsidR="009E0D31" w:rsidRPr="00FF2C60" w:rsidRDefault="009E0D31" w:rsidP="009E0D31">
            <w:pPr>
              <w:pStyle w:val="code9"/>
              <w:rPr>
                <w:sz w:val="20"/>
                <w:szCs w:val="20"/>
              </w:rPr>
            </w:pPr>
            <w:r>
              <w:rPr>
                <w:sz w:val="20"/>
                <w:szCs w:val="20"/>
              </w:rPr>
              <w:t>3</w:t>
            </w:r>
            <w:r w:rsidR="00321D2B">
              <w:rPr>
                <w:sz w:val="20"/>
                <w:szCs w:val="20"/>
              </w:rPr>
              <w:t>#</w:t>
            </w:r>
            <w:r w:rsidRPr="00FF2C60">
              <w:rPr>
                <w:sz w:val="20"/>
                <w:szCs w:val="20"/>
              </w:rPr>
              <w:t>108</w:t>
            </w:r>
            <w:r w:rsidR="00321D2B">
              <w:rPr>
                <w:sz w:val="20"/>
                <w:szCs w:val="20"/>
              </w:rPr>
              <w:t>#</w:t>
            </w:r>
            <w:r w:rsidRPr="00FF2C60">
              <w:rPr>
                <w:sz w:val="20"/>
                <w:szCs w:val="20"/>
              </w:rPr>
              <w:t xml:space="preserve">10.10.10           3.3.3.2 </w:t>
            </w:r>
            <w:r>
              <w:rPr>
                <w:sz w:val="20"/>
                <w:szCs w:val="20"/>
              </w:rPr>
              <w:t>*&gt;</w:t>
            </w:r>
            <w:r w:rsidRPr="00FF2C60">
              <w:rPr>
                <w:sz w:val="20"/>
                <w:szCs w:val="20"/>
              </w:rPr>
              <w:t xml:space="preserve">    3.3.3.1 100    100 </w:t>
            </w:r>
            <w:r>
              <w:rPr>
                <w:sz w:val="20"/>
                <w:szCs w:val="20"/>
              </w:rPr>
              <w:t>0</w:t>
            </w:r>
            <w:r w:rsidRPr="00FF2C60">
              <w:rPr>
                <w:sz w:val="20"/>
                <w:szCs w:val="20"/>
              </w:rPr>
              <w:t xml:space="preserve"> </w:t>
            </w:r>
            <w:r>
              <w:rPr>
                <w:sz w:val="20"/>
                <w:szCs w:val="20"/>
              </w:rPr>
              <w:t xml:space="preserve">     </w:t>
            </w:r>
            <w:proofErr w:type="gramStart"/>
            <w:r w:rsidRPr="00FF2C60">
              <w:rPr>
                <w:sz w:val="20"/>
                <w:szCs w:val="20"/>
              </w:rPr>
              <w:t xml:space="preserve">64401  </w:t>
            </w:r>
            <w:proofErr w:type="spellStart"/>
            <w:r w:rsidRPr="00FF2C60">
              <w:rPr>
                <w:sz w:val="20"/>
                <w:szCs w:val="20"/>
              </w:rPr>
              <w:t>i</w:t>
            </w:r>
            <w:proofErr w:type="spellEnd"/>
            <w:proofErr w:type="gramEnd"/>
            <w:r w:rsidRPr="00FF2C60">
              <w:rPr>
                <w:sz w:val="20"/>
                <w:szCs w:val="20"/>
              </w:rPr>
              <w:t xml:space="preserve">       </w:t>
            </w:r>
          </w:p>
          <w:p w14:paraId="434E32CE" w14:textId="77777777" w:rsidR="009E0D31" w:rsidRPr="00FF2C60" w:rsidRDefault="009E0D31" w:rsidP="009E0D31">
            <w:pPr>
              <w:pStyle w:val="code9"/>
              <w:rPr>
                <w:sz w:val="20"/>
                <w:szCs w:val="20"/>
              </w:rPr>
            </w:pPr>
          </w:p>
          <w:p w14:paraId="25640DCC" w14:textId="77777777" w:rsidR="009E0D31" w:rsidRDefault="009E0D31" w:rsidP="009E0D31">
            <w:pPr>
              <w:pStyle w:val="code9"/>
            </w:pPr>
          </w:p>
          <w:p w14:paraId="67A0698F" w14:textId="20313A93" w:rsidR="009E0D31" w:rsidRPr="00FF2C60" w:rsidRDefault="009E0D31" w:rsidP="009E0D31">
            <w:pPr>
              <w:pStyle w:val="code9"/>
              <w:rPr>
                <w:sz w:val="20"/>
                <w:szCs w:val="20"/>
              </w:rPr>
            </w:pPr>
            <w:r w:rsidRPr="00FF2C60">
              <w:rPr>
                <w:sz w:val="20"/>
                <w:szCs w:val="20"/>
              </w:rPr>
              <w:t xml:space="preserve">exaware# show </w:t>
            </w:r>
            <w:proofErr w:type="spellStart"/>
            <w:r w:rsidRPr="00FF2C60">
              <w:rPr>
                <w:sz w:val="20"/>
                <w:szCs w:val="20"/>
              </w:rPr>
              <w:t>bgp</w:t>
            </w:r>
            <w:proofErr w:type="spellEnd"/>
            <w:r w:rsidRPr="00FF2C60">
              <w:rPr>
                <w:sz w:val="20"/>
                <w:szCs w:val="20"/>
              </w:rPr>
              <w:t xml:space="preserve"> </w:t>
            </w:r>
            <w:r w:rsidR="00AE12A0">
              <w:rPr>
                <w:sz w:val="20"/>
                <w:szCs w:val="20"/>
              </w:rPr>
              <w:t xml:space="preserve">l2vpn </w:t>
            </w:r>
            <w:proofErr w:type="spellStart"/>
            <w:r w:rsidRPr="00FF2C60">
              <w:rPr>
                <w:sz w:val="20"/>
                <w:szCs w:val="20"/>
              </w:rPr>
              <w:t>evpn</w:t>
            </w:r>
            <w:proofErr w:type="spellEnd"/>
            <w:r w:rsidRPr="00FF2C60">
              <w:rPr>
                <w:sz w:val="20"/>
                <w:szCs w:val="20"/>
              </w:rPr>
              <w:t xml:space="preserve"> </w:t>
            </w:r>
            <w:r>
              <w:rPr>
                <w:sz w:val="20"/>
                <w:szCs w:val="20"/>
              </w:rPr>
              <w:t>table</w:t>
            </w:r>
            <w:r w:rsidRPr="00FF2C60">
              <w:rPr>
                <w:sz w:val="20"/>
                <w:szCs w:val="20"/>
              </w:rPr>
              <w:t xml:space="preserve"> </w:t>
            </w:r>
            <w:proofErr w:type="spellStart"/>
            <w:r w:rsidR="00FB5C6D">
              <w:rPr>
                <w:sz w:val="20"/>
                <w:szCs w:val="20"/>
              </w:rPr>
              <w:t>evi</w:t>
            </w:r>
            <w:proofErr w:type="spellEnd"/>
            <w:r w:rsidR="00FB5C6D">
              <w:rPr>
                <w:sz w:val="20"/>
                <w:szCs w:val="20"/>
              </w:rPr>
              <w:t xml:space="preserve"> </w:t>
            </w:r>
            <w:proofErr w:type="spellStart"/>
            <w:r w:rsidRPr="00FF2C60">
              <w:rPr>
                <w:sz w:val="20"/>
                <w:szCs w:val="20"/>
              </w:rPr>
              <w:t>evi</w:t>
            </w:r>
            <w:proofErr w:type="spellEnd"/>
            <w:r w:rsidR="001B52C7">
              <w:rPr>
                <w:sz w:val="20"/>
                <w:szCs w:val="20"/>
              </w:rPr>
              <w:t>-name</w:t>
            </w:r>
            <w:r>
              <w:rPr>
                <w:sz w:val="20"/>
                <w:szCs w:val="20"/>
              </w:rPr>
              <w:t xml:space="preserve"> EVPN12 detail</w:t>
            </w:r>
          </w:p>
          <w:p w14:paraId="0FFE7C4D" w14:textId="77777777" w:rsidR="009E0D31" w:rsidRPr="009E0D31" w:rsidRDefault="009E0D31" w:rsidP="009E0D31">
            <w:pPr>
              <w:pStyle w:val="code9"/>
              <w:rPr>
                <w:sz w:val="20"/>
                <w:szCs w:val="20"/>
              </w:rPr>
            </w:pPr>
            <w:r w:rsidRPr="009E0D31">
              <w:rPr>
                <w:sz w:val="20"/>
                <w:szCs w:val="20"/>
              </w:rPr>
              <w:t xml:space="preserve">Flags: s - suppressed, d - damped, h - history, * - valid, &gt; - best </w:t>
            </w:r>
          </w:p>
          <w:p w14:paraId="30F35849" w14:textId="77777777" w:rsidR="009E0D31" w:rsidRDefault="009E0D31" w:rsidP="009E0D31">
            <w:pPr>
              <w:pStyle w:val="code9"/>
              <w:rPr>
                <w:sz w:val="20"/>
                <w:szCs w:val="20"/>
              </w:rPr>
            </w:pPr>
            <w:proofErr w:type="spellStart"/>
            <w:r w:rsidRPr="009E0D31">
              <w:rPr>
                <w:sz w:val="20"/>
                <w:szCs w:val="20"/>
              </w:rPr>
              <w:t>i</w:t>
            </w:r>
            <w:proofErr w:type="spellEnd"/>
            <w:r w:rsidRPr="009E0D31">
              <w:rPr>
                <w:sz w:val="20"/>
                <w:szCs w:val="20"/>
              </w:rPr>
              <w:t xml:space="preserve"> - internal, S - stale, = - multipath, a - alternate </w:t>
            </w:r>
          </w:p>
          <w:p w14:paraId="028EB8D9" w14:textId="77777777" w:rsidR="009E0D31" w:rsidRPr="00FF2C60" w:rsidRDefault="009E0D31" w:rsidP="009E0D31">
            <w:pPr>
              <w:pStyle w:val="code9"/>
              <w:rPr>
                <w:sz w:val="20"/>
                <w:szCs w:val="20"/>
              </w:rPr>
            </w:pPr>
            <w:r w:rsidRPr="00FF2C60">
              <w:rPr>
                <w:sz w:val="20"/>
                <w:szCs w:val="20"/>
              </w:rPr>
              <w:t xml:space="preserve">Origin:  </w:t>
            </w:r>
            <w:proofErr w:type="spellStart"/>
            <w:r w:rsidRPr="00FF2C60">
              <w:rPr>
                <w:sz w:val="20"/>
                <w:szCs w:val="20"/>
              </w:rPr>
              <w:t>i</w:t>
            </w:r>
            <w:proofErr w:type="spellEnd"/>
            <w:r w:rsidRPr="00FF2C60">
              <w:rPr>
                <w:sz w:val="20"/>
                <w:szCs w:val="20"/>
              </w:rPr>
              <w:t xml:space="preserve"> - IGP, e - EGP</w:t>
            </w:r>
            <w:proofErr w:type="gramStart"/>
            <w:r w:rsidRPr="00FF2C60">
              <w:rPr>
                <w:sz w:val="20"/>
                <w:szCs w:val="20"/>
              </w:rPr>
              <w:t>, ?</w:t>
            </w:r>
            <w:proofErr w:type="gramEnd"/>
            <w:r w:rsidRPr="00FF2C60">
              <w:rPr>
                <w:sz w:val="20"/>
                <w:szCs w:val="20"/>
              </w:rPr>
              <w:t xml:space="preserve"> – incomplete</w:t>
            </w:r>
          </w:p>
          <w:p w14:paraId="35502527" w14:textId="77777777" w:rsidR="009E0D31" w:rsidRDefault="009E0D31" w:rsidP="009E0D31">
            <w:pPr>
              <w:pStyle w:val="code9"/>
            </w:pPr>
          </w:p>
          <w:p w14:paraId="35F9F924" w14:textId="77777777" w:rsidR="009E0D31" w:rsidRPr="00FF2C60" w:rsidRDefault="009E0D31" w:rsidP="009E0D31">
            <w:pPr>
              <w:pStyle w:val="Default"/>
              <w:rPr>
                <w:rFonts w:ascii="Courier New" w:eastAsia="Times New Roman" w:hAnsi="Courier New" w:cs="Courier New"/>
                <w:spacing w:val="2"/>
                <w:kern w:val="18"/>
                <w:sz w:val="20"/>
                <w:szCs w:val="20"/>
                <w:lang w:bidi="he-IL"/>
              </w:rPr>
            </w:pPr>
            <w:r w:rsidRPr="00FF2C60">
              <w:rPr>
                <w:rFonts w:ascii="Courier New" w:eastAsia="Times New Roman" w:hAnsi="Courier New" w:cs="Courier New"/>
                <w:spacing w:val="2"/>
                <w:kern w:val="18"/>
                <w:sz w:val="20"/>
                <w:szCs w:val="20"/>
                <w:lang w:bidi="he-IL"/>
              </w:rPr>
              <w:t xml:space="preserve">EVI Name=VPN1 </w:t>
            </w:r>
          </w:p>
          <w:p w14:paraId="6F677884" w14:textId="6D48762B" w:rsidR="009E0D31" w:rsidRDefault="009E0D31" w:rsidP="009E0D31">
            <w:pPr>
              <w:pStyle w:val="code9"/>
              <w:rPr>
                <w:sz w:val="20"/>
                <w:szCs w:val="20"/>
              </w:rPr>
            </w:pPr>
            <w:r>
              <w:t xml:space="preserve"> </w:t>
            </w:r>
            <w:r w:rsidRPr="00FF2C60">
              <w:rPr>
                <w:sz w:val="20"/>
                <w:szCs w:val="20"/>
              </w:rPr>
              <w:t xml:space="preserve">Type=1: ESI=0:0001.0203.0405.0607.0809, </w:t>
            </w:r>
            <w:r w:rsidR="006A266E">
              <w:rPr>
                <w:sz w:val="20"/>
                <w:szCs w:val="20"/>
              </w:rPr>
              <w:t>VLAN</w:t>
            </w:r>
            <w:r w:rsidRPr="00FF2C60">
              <w:rPr>
                <w:sz w:val="20"/>
                <w:szCs w:val="20"/>
              </w:rPr>
              <w:t>-ID=</w:t>
            </w:r>
            <w:r>
              <w:rPr>
                <w:sz w:val="20"/>
                <w:szCs w:val="20"/>
              </w:rPr>
              <w:t>4095</w:t>
            </w:r>
          </w:p>
          <w:p w14:paraId="0BC011FF" w14:textId="55D721DC" w:rsidR="009E0D31" w:rsidRDefault="009E0D31" w:rsidP="009E0D31">
            <w:pPr>
              <w:pStyle w:val="code9"/>
            </w:pPr>
            <w:r>
              <w:rPr>
                <w:sz w:val="20"/>
                <w:szCs w:val="20"/>
              </w:rPr>
              <w:t xml:space="preserve">  MPLS Label: 0</w:t>
            </w:r>
          </w:p>
          <w:p w14:paraId="462A9A15" w14:textId="643F34F4" w:rsidR="009E0D31" w:rsidRPr="004243C0" w:rsidRDefault="009E0D31" w:rsidP="009E0D31">
            <w:pPr>
              <w:pStyle w:val="code9"/>
              <w:rPr>
                <w:sz w:val="20"/>
                <w:szCs w:val="20"/>
              </w:rPr>
            </w:pPr>
            <w:r>
              <w:rPr>
                <w:sz w:val="20"/>
                <w:szCs w:val="20"/>
              </w:rPr>
              <w:t xml:space="preserve">  </w:t>
            </w:r>
            <w:r w:rsidRPr="004243C0">
              <w:rPr>
                <w:sz w:val="20"/>
                <w:szCs w:val="20"/>
              </w:rPr>
              <w:t>Peer IP: 3.3.3.2</w:t>
            </w:r>
          </w:p>
          <w:p w14:paraId="6B65E135" w14:textId="5156C343"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Flags: *&gt;</w:t>
            </w:r>
            <w:proofErr w:type="spellStart"/>
            <w:r w:rsidRPr="004243C0">
              <w:rPr>
                <w:sz w:val="20"/>
                <w:szCs w:val="20"/>
              </w:rPr>
              <w:t>i</w:t>
            </w:r>
            <w:proofErr w:type="spellEnd"/>
          </w:p>
          <w:p w14:paraId="3E7D9654" w14:textId="397CC0E1"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Metric: 100</w:t>
            </w:r>
          </w:p>
          <w:p w14:paraId="72FCF9E4" w14:textId="72BC8030"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Local Preference: 100</w:t>
            </w:r>
          </w:p>
          <w:p w14:paraId="6E0B96D0" w14:textId="66A2B30D"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Weight: 0</w:t>
            </w:r>
          </w:p>
          <w:p w14:paraId="4DA5947C" w14:textId="39D5D577" w:rsidR="009E0D31"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AS Path: 64401:200</w:t>
            </w:r>
          </w:p>
          <w:p w14:paraId="1B908E35" w14:textId="73F1E390" w:rsidR="008F1359" w:rsidRPr="00FF2C60" w:rsidRDefault="008F1359" w:rsidP="008F1359">
            <w:pPr>
              <w:pStyle w:val="code9"/>
              <w:rPr>
                <w:sz w:val="20"/>
                <w:szCs w:val="20"/>
              </w:rPr>
            </w:pPr>
            <w:r>
              <w:rPr>
                <w:sz w:val="20"/>
                <w:szCs w:val="20"/>
              </w:rPr>
              <w:t xml:space="preserve">  L2-Attr: F=0, C=0, P=</w:t>
            </w:r>
            <w:r w:rsidR="001D378C">
              <w:rPr>
                <w:sz w:val="20"/>
                <w:szCs w:val="20"/>
              </w:rPr>
              <w:t>0</w:t>
            </w:r>
            <w:r>
              <w:rPr>
                <w:sz w:val="20"/>
                <w:szCs w:val="20"/>
              </w:rPr>
              <w:t>, B=0</w:t>
            </w:r>
          </w:p>
          <w:p w14:paraId="643E3AAD" w14:textId="191B0D30"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4E6AB7F6" w14:textId="50C01052" w:rsidR="009E0D31" w:rsidRDefault="009E0D31" w:rsidP="009E0D31">
            <w:pPr>
              <w:pStyle w:val="code9"/>
              <w:rPr>
                <w:sz w:val="20"/>
                <w:szCs w:val="20"/>
              </w:rPr>
            </w:pPr>
            <w:r>
              <w:rPr>
                <w:sz w:val="20"/>
                <w:szCs w:val="20"/>
              </w:rPr>
              <w:t xml:space="preserve"> </w:t>
            </w:r>
            <w:r w:rsidRPr="00FF2C60">
              <w:rPr>
                <w:sz w:val="20"/>
                <w:szCs w:val="20"/>
              </w:rPr>
              <w:t xml:space="preserve">Type=1: ESI=0:0001.0203.0405.0607.0809, </w:t>
            </w:r>
            <w:r w:rsidR="006A266E">
              <w:rPr>
                <w:sz w:val="20"/>
                <w:szCs w:val="20"/>
              </w:rPr>
              <w:t>VLAN</w:t>
            </w:r>
            <w:r w:rsidRPr="00FF2C60">
              <w:rPr>
                <w:sz w:val="20"/>
                <w:szCs w:val="20"/>
              </w:rPr>
              <w:t>-ID=</w:t>
            </w:r>
            <w:r>
              <w:rPr>
                <w:sz w:val="20"/>
                <w:szCs w:val="20"/>
              </w:rPr>
              <w:t>10</w:t>
            </w:r>
          </w:p>
          <w:p w14:paraId="6F2026F7" w14:textId="0B859965" w:rsidR="009E0D31" w:rsidRDefault="009E0D31" w:rsidP="009E0D31">
            <w:pPr>
              <w:pStyle w:val="code9"/>
            </w:pPr>
            <w:r>
              <w:rPr>
                <w:sz w:val="20"/>
                <w:szCs w:val="20"/>
              </w:rPr>
              <w:t xml:space="preserve">  MPLS Label: 2200</w:t>
            </w:r>
          </w:p>
          <w:p w14:paraId="3F83C053" w14:textId="77777777" w:rsidR="009E0D31" w:rsidRPr="004243C0" w:rsidRDefault="009E0D31" w:rsidP="009E0D31">
            <w:pPr>
              <w:pStyle w:val="code9"/>
              <w:rPr>
                <w:sz w:val="20"/>
                <w:szCs w:val="20"/>
              </w:rPr>
            </w:pPr>
            <w:r>
              <w:rPr>
                <w:sz w:val="20"/>
                <w:szCs w:val="20"/>
              </w:rPr>
              <w:t xml:space="preserve">  </w:t>
            </w:r>
            <w:r w:rsidRPr="004243C0">
              <w:rPr>
                <w:sz w:val="20"/>
                <w:szCs w:val="20"/>
              </w:rPr>
              <w:t>Peer IP: 3.3.3.2</w:t>
            </w:r>
          </w:p>
          <w:p w14:paraId="3C760DE3"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Flags: *&gt;</w:t>
            </w:r>
            <w:proofErr w:type="spellStart"/>
            <w:r w:rsidRPr="004243C0">
              <w:rPr>
                <w:sz w:val="20"/>
                <w:szCs w:val="20"/>
              </w:rPr>
              <w:t>i</w:t>
            </w:r>
            <w:proofErr w:type="spellEnd"/>
          </w:p>
          <w:p w14:paraId="17FFA039"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Metric: 100</w:t>
            </w:r>
          </w:p>
          <w:p w14:paraId="44B26D9E"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Local Preference: 100</w:t>
            </w:r>
          </w:p>
          <w:p w14:paraId="0C24281C"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Weight: 0</w:t>
            </w:r>
          </w:p>
          <w:p w14:paraId="2DDAF978" w14:textId="657285D4" w:rsidR="00B57507" w:rsidRPr="004243C0" w:rsidRDefault="00B57507" w:rsidP="009E0D31">
            <w:pPr>
              <w:pStyle w:val="code9"/>
              <w:rPr>
                <w:sz w:val="20"/>
                <w:szCs w:val="20"/>
              </w:rPr>
            </w:pPr>
            <w:r>
              <w:rPr>
                <w:sz w:val="20"/>
                <w:szCs w:val="20"/>
              </w:rPr>
              <w:t xml:space="preserve">  L2-Attr: F=0, C=0, P=1, B=0</w:t>
            </w:r>
          </w:p>
          <w:p w14:paraId="0363544B"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6936C1B8" w14:textId="0239B732" w:rsidR="009E0D31" w:rsidRPr="004243C0" w:rsidRDefault="009E0D31" w:rsidP="009E0D31">
            <w:pPr>
              <w:pStyle w:val="code9"/>
              <w:rPr>
                <w:sz w:val="20"/>
                <w:szCs w:val="20"/>
              </w:rPr>
            </w:pPr>
            <w:r>
              <w:rPr>
                <w:sz w:val="20"/>
                <w:szCs w:val="20"/>
              </w:rPr>
              <w:t xml:space="preserve"> </w:t>
            </w:r>
            <w:r w:rsidRPr="00FF2C60">
              <w:rPr>
                <w:sz w:val="20"/>
                <w:szCs w:val="20"/>
              </w:rPr>
              <w:t xml:space="preserve">Type=2: </w:t>
            </w:r>
            <w:r w:rsidR="006A266E">
              <w:rPr>
                <w:sz w:val="20"/>
                <w:szCs w:val="20"/>
              </w:rPr>
              <w:t>VLAN</w:t>
            </w:r>
            <w:r w:rsidRPr="00FF2C60">
              <w:rPr>
                <w:sz w:val="20"/>
                <w:szCs w:val="20"/>
              </w:rPr>
              <w:t>-ID=</w:t>
            </w:r>
            <w:r>
              <w:rPr>
                <w:sz w:val="20"/>
                <w:szCs w:val="20"/>
              </w:rPr>
              <w:t>1</w:t>
            </w:r>
            <w:r w:rsidRPr="00FF2C60">
              <w:rPr>
                <w:sz w:val="20"/>
                <w:szCs w:val="20"/>
              </w:rPr>
              <w:t>0, MAC=00:01:02:03:04:05:06</w:t>
            </w:r>
          </w:p>
          <w:p w14:paraId="74B2A661" w14:textId="6ADD55B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ESI ID: 0</w:t>
            </w:r>
            <w:r>
              <w:rPr>
                <w:sz w:val="20"/>
                <w:szCs w:val="20"/>
              </w:rPr>
              <w:t>0</w:t>
            </w:r>
            <w:r w:rsidRPr="004243C0">
              <w:rPr>
                <w:sz w:val="20"/>
                <w:szCs w:val="20"/>
              </w:rPr>
              <w:t>000102030405060708</w:t>
            </w:r>
          </w:p>
          <w:p w14:paraId="37A6818D" w14:textId="2C1705D1" w:rsidR="009E0D31" w:rsidRPr="004243C0" w:rsidRDefault="009E0D31" w:rsidP="009E0D31">
            <w:pPr>
              <w:pStyle w:val="code9"/>
              <w:rPr>
                <w:sz w:val="20"/>
                <w:szCs w:val="20"/>
              </w:rPr>
            </w:pPr>
            <w:r>
              <w:rPr>
                <w:sz w:val="20"/>
                <w:szCs w:val="20"/>
              </w:rPr>
              <w:t xml:space="preserve">  </w:t>
            </w:r>
            <w:r w:rsidRPr="004243C0">
              <w:rPr>
                <w:sz w:val="20"/>
                <w:szCs w:val="20"/>
              </w:rPr>
              <w:t>MPLS Label: 2655</w:t>
            </w:r>
          </w:p>
          <w:p w14:paraId="09C4BFCA" w14:textId="0DE9ED3E"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Static Flag: 0</w:t>
            </w:r>
          </w:p>
          <w:p w14:paraId="5BFE5962" w14:textId="20BD6B53"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Sequence Number: 0</w:t>
            </w:r>
          </w:p>
          <w:p w14:paraId="786C7237" w14:textId="1A9309CC" w:rsidR="009E0D31" w:rsidRPr="004243C0" w:rsidRDefault="009E0D31" w:rsidP="009E0D31">
            <w:pPr>
              <w:pStyle w:val="code9"/>
              <w:rPr>
                <w:sz w:val="20"/>
                <w:szCs w:val="20"/>
              </w:rPr>
            </w:pPr>
            <w:r>
              <w:rPr>
                <w:sz w:val="20"/>
                <w:szCs w:val="20"/>
              </w:rPr>
              <w:t xml:space="preserve">  </w:t>
            </w:r>
            <w:r w:rsidRPr="004243C0">
              <w:rPr>
                <w:sz w:val="20"/>
                <w:szCs w:val="20"/>
              </w:rPr>
              <w:t>Peer IP: 3.3.3.2</w:t>
            </w:r>
          </w:p>
          <w:p w14:paraId="73669034" w14:textId="33B882A8"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Flags: *&gt;</w:t>
            </w:r>
            <w:proofErr w:type="spellStart"/>
            <w:r w:rsidRPr="004243C0">
              <w:rPr>
                <w:sz w:val="20"/>
                <w:szCs w:val="20"/>
              </w:rPr>
              <w:t>i</w:t>
            </w:r>
            <w:proofErr w:type="spellEnd"/>
          </w:p>
          <w:p w14:paraId="40B70E35" w14:textId="266FC1AA"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Metric: 100</w:t>
            </w:r>
          </w:p>
          <w:p w14:paraId="49A8CFB6" w14:textId="565564ED"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Local Preference: 100</w:t>
            </w:r>
          </w:p>
          <w:p w14:paraId="6C354564" w14:textId="0D566AD5"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Weight: 0</w:t>
            </w:r>
          </w:p>
          <w:p w14:paraId="52B40A15" w14:textId="25371950"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AS Path: 64401:200</w:t>
            </w:r>
          </w:p>
          <w:p w14:paraId="5FF3B21A" w14:textId="3BD4B2FD"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Last update: Wed Apr 29 10:28:52 2015</w:t>
            </w:r>
          </w:p>
          <w:p w14:paraId="4C7E6BBC" w14:textId="042DDE35" w:rsidR="009E0D31" w:rsidRDefault="009E0D31" w:rsidP="009E0D31">
            <w:pPr>
              <w:pStyle w:val="code9"/>
              <w:rPr>
                <w:sz w:val="20"/>
                <w:szCs w:val="20"/>
              </w:rPr>
            </w:pPr>
            <w:r>
              <w:rPr>
                <w:sz w:val="20"/>
                <w:szCs w:val="20"/>
              </w:rPr>
              <w:t xml:space="preserve"> </w:t>
            </w:r>
            <w:r w:rsidRPr="00FF2C60">
              <w:rPr>
                <w:sz w:val="20"/>
                <w:szCs w:val="20"/>
              </w:rPr>
              <w:t>Type=</w:t>
            </w:r>
            <w:r>
              <w:rPr>
                <w:sz w:val="20"/>
                <w:szCs w:val="20"/>
              </w:rPr>
              <w:t>3</w:t>
            </w:r>
            <w:r w:rsidRPr="00FF2C60">
              <w:rPr>
                <w:sz w:val="20"/>
                <w:szCs w:val="20"/>
              </w:rPr>
              <w:t xml:space="preserve">: </w:t>
            </w:r>
            <w:r w:rsidR="006A266E">
              <w:rPr>
                <w:sz w:val="20"/>
                <w:szCs w:val="20"/>
              </w:rPr>
              <w:t>VLAN</w:t>
            </w:r>
            <w:r w:rsidRPr="00FF2C60">
              <w:rPr>
                <w:sz w:val="20"/>
                <w:szCs w:val="20"/>
              </w:rPr>
              <w:t>-ID=</w:t>
            </w:r>
            <w:r>
              <w:rPr>
                <w:sz w:val="20"/>
                <w:szCs w:val="20"/>
              </w:rPr>
              <w:t>1</w:t>
            </w:r>
            <w:r w:rsidRPr="00FF2C60">
              <w:rPr>
                <w:sz w:val="20"/>
                <w:szCs w:val="20"/>
              </w:rPr>
              <w:t>0, Originating Router’s IP=10.10.10.1</w:t>
            </w:r>
          </w:p>
          <w:p w14:paraId="5F21C1DB" w14:textId="2A741B46" w:rsidR="009E0D31" w:rsidRPr="004243C0" w:rsidRDefault="009E0D31" w:rsidP="009E0D31">
            <w:pPr>
              <w:pStyle w:val="code9"/>
              <w:rPr>
                <w:sz w:val="20"/>
                <w:szCs w:val="20"/>
              </w:rPr>
            </w:pPr>
            <w:r>
              <w:rPr>
                <w:sz w:val="20"/>
                <w:szCs w:val="20"/>
              </w:rPr>
              <w:t xml:space="preserve">  </w:t>
            </w:r>
            <w:r w:rsidRPr="004243C0">
              <w:rPr>
                <w:sz w:val="20"/>
                <w:szCs w:val="20"/>
              </w:rPr>
              <w:t>MPLS Label: 2666</w:t>
            </w:r>
          </w:p>
          <w:p w14:paraId="28A8471F" w14:textId="43D01E50" w:rsidR="009E0D31" w:rsidRDefault="009E0D31" w:rsidP="009E0D31">
            <w:pPr>
              <w:pStyle w:val="code9"/>
              <w:rPr>
                <w:sz w:val="20"/>
                <w:szCs w:val="20"/>
              </w:rPr>
            </w:pPr>
            <w:r>
              <w:rPr>
                <w:sz w:val="20"/>
                <w:szCs w:val="20"/>
              </w:rPr>
              <w:t xml:space="preserve">  Transmission Mode: Replication</w:t>
            </w:r>
          </w:p>
          <w:p w14:paraId="49534421" w14:textId="77777777" w:rsidR="009E0D31" w:rsidRPr="004243C0" w:rsidRDefault="009E0D31" w:rsidP="009E0D31">
            <w:pPr>
              <w:pStyle w:val="code9"/>
              <w:rPr>
                <w:sz w:val="20"/>
                <w:szCs w:val="20"/>
              </w:rPr>
            </w:pPr>
            <w:r>
              <w:rPr>
                <w:sz w:val="20"/>
                <w:szCs w:val="20"/>
              </w:rPr>
              <w:t xml:space="preserve">  </w:t>
            </w:r>
            <w:r w:rsidRPr="004243C0">
              <w:rPr>
                <w:sz w:val="20"/>
                <w:szCs w:val="20"/>
              </w:rPr>
              <w:t>Peer IP: 3.3.3.2</w:t>
            </w:r>
          </w:p>
          <w:p w14:paraId="1A698334"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Flags: *&gt;</w:t>
            </w:r>
            <w:proofErr w:type="spellStart"/>
            <w:r w:rsidRPr="004243C0">
              <w:rPr>
                <w:sz w:val="20"/>
                <w:szCs w:val="20"/>
              </w:rPr>
              <w:t>i</w:t>
            </w:r>
            <w:proofErr w:type="spellEnd"/>
          </w:p>
          <w:p w14:paraId="5CDB13DE"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Metric: 100</w:t>
            </w:r>
          </w:p>
          <w:p w14:paraId="5B960B68"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Local Preference: 100</w:t>
            </w:r>
          </w:p>
          <w:p w14:paraId="264073DE"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Weight: 0</w:t>
            </w:r>
          </w:p>
          <w:p w14:paraId="11A9D262" w14:textId="77777777" w:rsidR="009E0D31" w:rsidRPr="004243C0" w:rsidRDefault="009E0D31" w:rsidP="009E0D31">
            <w:pPr>
              <w:pStyle w:val="code9"/>
              <w:rPr>
                <w:sz w:val="20"/>
                <w:szCs w:val="20"/>
              </w:rPr>
            </w:pPr>
            <w:r w:rsidRPr="004243C0">
              <w:rPr>
                <w:sz w:val="20"/>
                <w:szCs w:val="20"/>
              </w:rPr>
              <w:t xml:space="preserve"> </w:t>
            </w:r>
            <w:r>
              <w:rPr>
                <w:sz w:val="20"/>
                <w:szCs w:val="20"/>
              </w:rPr>
              <w:t xml:space="preserve"> </w:t>
            </w:r>
            <w:r w:rsidRPr="004243C0">
              <w:rPr>
                <w:sz w:val="20"/>
                <w:szCs w:val="20"/>
              </w:rPr>
              <w:t>AS Path: 64401:200</w:t>
            </w:r>
          </w:p>
          <w:p w14:paraId="07EA4498" w14:textId="16C2A990" w:rsidR="009E0D31" w:rsidRPr="00B104EE" w:rsidRDefault="009E0D31" w:rsidP="009E0D31">
            <w:pPr>
              <w:pStyle w:val="code9"/>
              <w:rPr>
                <w:sz w:val="20"/>
                <w:szCs w:val="20"/>
              </w:rPr>
            </w:pPr>
            <w:r w:rsidRPr="004243C0">
              <w:rPr>
                <w:sz w:val="20"/>
                <w:szCs w:val="20"/>
              </w:rPr>
              <w:lastRenderedPageBreak/>
              <w:t xml:space="preserve"> </w:t>
            </w:r>
            <w:r>
              <w:rPr>
                <w:sz w:val="20"/>
                <w:szCs w:val="20"/>
              </w:rPr>
              <w:t xml:space="preserve"> </w:t>
            </w:r>
            <w:r w:rsidRPr="004243C0">
              <w:rPr>
                <w:sz w:val="20"/>
                <w:szCs w:val="20"/>
              </w:rPr>
              <w:t>Last update: Wed Apr 29 10:28:52 2015</w:t>
            </w:r>
          </w:p>
        </w:tc>
      </w:tr>
    </w:tbl>
    <w:p w14:paraId="2A42405B" w14:textId="744F9839" w:rsidR="00EB7E54" w:rsidRPr="004243C0" w:rsidRDefault="00EB7E54" w:rsidP="00EB7E54">
      <w:pPr>
        <w:pStyle w:val="Heading4"/>
      </w:pPr>
      <w:r w:rsidRPr="004243C0">
        <w:lastRenderedPageBreak/>
        <w:fldChar w:fldCharType="begin"/>
      </w:r>
      <w:r w:rsidRPr="004243C0">
        <w:instrText>XE "show bgp table brief/detail"</w:instrText>
      </w:r>
      <w:r w:rsidRPr="004243C0">
        <w:fldChar w:fldCharType="end"/>
      </w:r>
      <w:r w:rsidRPr="004243C0">
        <w:t xml:space="preserve">show </w:t>
      </w:r>
      <w:proofErr w:type="spellStart"/>
      <w:r w:rsidRPr="004243C0">
        <w:t>bgp</w:t>
      </w:r>
      <w:proofErr w:type="spellEnd"/>
      <w:r w:rsidRPr="004243C0">
        <w:t xml:space="preserve"> </w:t>
      </w:r>
      <w:r w:rsidR="00AE12A0">
        <w:t xml:space="preserve">l2vpn </w:t>
      </w:r>
      <w:proofErr w:type="spellStart"/>
      <w:r w:rsidR="003315E7">
        <w:t>evpn</w:t>
      </w:r>
      <w:proofErr w:type="spellEnd"/>
      <w:r w:rsidR="003315E7">
        <w:t xml:space="preserve"> </w:t>
      </w:r>
      <w:r w:rsidRPr="004243C0">
        <w:t xml:space="preserve">table </w:t>
      </w:r>
      <w:r>
        <w:t>e</w:t>
      </w:r>
      <w:r w:rsidR="00AE12A0">
        <w:t>thernet-</w:t>
      </w:r>
      <w:r>
        <w:t>s</w:t>
      </w:r>
      <w:r w:rsidR="00AE12A0">
        <w:t>egment</w:t>
      </w:r>
    </w:p>
    <w:tbl>
      <w:tblPr>
        <w:tblW w:w="9450" w:type="dxa"/>
        <w:tblLayout w:type="fixed"/>
        <w:tblCellMar>
          <w:left w:w="62" w:type="dxa"/>
          <w:right w:w="62" w:type="dxa"/>
        </w:tblCellMar>
        <w:tblLook w:val="0000" w:firstRow="0" w:lastRow="0" w:firstColumn="0" w:lastColumn="0" w:noHBand="0" w:noVBand="0"/>
      </w:tblPr>
      <w:tblGrid>
        <w:gridCol w:w="1710"/>
        <w:gridCol w:w="1546"/>
        <w:gridCol w:w="4394"/>
        <w:gridCol w:w="90"/>
        <w:gridCol w:w="1710"/>
      </w:tblGrid>
      <w:tr w:rsidR="00EB7E54" w:rsidRPr="002904F3" w14:paraId="13BDDB3F" w14:textId="77777777" w:rsidTr="00291F2D">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AABA5BF" w14:textId="77777777" w:rsidR="00EB7E54" w:rsidRDefault="00EB7E54" w:rsidP="002624C2">
            <w:pPr>
              <w:pStyle w:val="TableHeading"/>
              <w:rPr>
                <w:lang w:val="en-NZ"/>
              </w:rPr>
            </w:pPr>
            <w:r w:rsidRPr="002904F3">
              <w:t>Description</w:t>
            </w:r>
          </w:p>
        </w:tc>
        <w:tc>
          <w:tcPr>
            <w:tcW w:w="774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6025D30" w14:textId="2E42186A" w:rsidR="00EB7E54" w:rsidRDefault="00EB7E54" w:rsidP="00291F2D">
            <w:pPr>
              <w:pStyle w:val="CLITableBody"/>
              <w:rPr>
                <w:lang w:val="en-NZ"/>
              </w:rPr>
            </w:pPr>
            <w:r w:rsidRPr="002904F3">
              <w:t xml:space="preserve">Displays the </w:t>
            </w:r>
            <w:r w:rsidR="00E01E34">
              <w:t>Ethernet Segments Table (EVPN</w:t>
            </w:r>
            <w:r>
              <w:t xml:space="preserve"> routes of type 4</w:t>
            </w:r>
            <w:r w:rsidR="00E01E34">
              <w:t xml:space="preserve">) imported by the Router. </w:t>
            </w:r>
          </w:p>
        </w:tc>
      </w:tr>
      <w:tr w:rsidR="00EB7E54" w:rsidRPr="002904F3" w14:paraId="6A849DC3" w14:textId="77777777" w:rsidTr="00291F2D">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90CD6F" w14:textId="77777777" w:rsidR="00EB7E54" w:rsidRPr="002904F3" w:rsidRDefault="00EB7E54" w:rsidP="002624C2">
            <w:pPr>
              <w:pStyle w:val="TableHeading"/>
            </w:pPr>
            <w:r w:rsidRPr="002904F3">
              <w:t>Command Syntax</w:t>
            </w:r>
          </w:p>
        </w:tc>
        <w:tc>
          <w:tcPr>
            <w:tcW w:w="774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F6937B" w14:textId="712F3E02" w:rsidR="00EB7E54" w:rsidRPr="00EB7E54" w:rsidRDefault="00EB7E54" w:rsidP="00EB7E54">
            <w:pPr>
              <w:pStyle w:val="Default"/>
            </w:pPr>
            <w:r w:rsidRPr="004243C0">
              <w:rPr>
                <w:rStyle w:val="Monospace"/>
              </w:rPr>
              <w:t xml:space="preserve">show </w:t>
            </w:r>
            <w:proofErr w:type="spellStart"/>
            <w:r w:rsidRPr="004243C0">
              <w:rPr>
                <w:rStyle w:val="Monospace"/>
              </w:rPr>
              <w:t>bgp</w:t>
            </w:r>
            <w:proofErr w:type="spellEnd"/>
            <w:r w:rsidRPr="004243C0">
              <w:rPr>
                <w:rStyle w:val="Monospace"/>
              </w:rPr>
              <w:t xml:space="preserve"> table </w:t>
            </w:r>
            <w:proofErr w:type="spellStart"/>
            <w:r w:rsidRPr="004243C0">
              <w:rPr>
                <w:rStyle w:val="Monospace"/>
              </w:rPr>
              <w:t>evpn</w:t>
            </w:r>
            <w:proofErr w:type="spellEnd"/>
            <w:r>
              <w:rPr>
                <w:rStyle w:val="Monospace"/>
              </w:rPr>
              <w:t xml:space="preserve"> e</w:t>
            </w:r>
            <w:r w:rsidR="00AE12A0">
              <w:rPr>
                <w:rStyle w:val="Monospace"/>
              </w:rPr>
              <w:t>thernet-segment</w:t>
            </w:r>
            <w:r>
              <w:rPr>
                <w:rStyle w:val="Monospace"/>
              </w:rPr>
              <w:t xml:space="preserve"> </w:t>
            </w:r>
            <w:r w:rsidR="00880564">
              <w:rPr>
                <w:rStyle w:val="Monospace"/>
              </w:rPr>
              <w:t>[</w:t>
            </w:r>
            <w:proofErr w:type="spellStart"/>
            <w:r w:rsidR="00EE38BF" w:rsidRPr="00EE38BF">
              <w:rPr>
                <w:rStyle w:val="Monospace"/>
                <w:i/>
              </w:rPr>
              <w:t>evpn</w:t>
            </w:r>
            <w:proofErr w:type="spellEnd"/>
            <w:r w:rsidR="00EE38BF" w:rsidRPr="00EE38BF">
              <w:rPr>
                <w:rStyle w:val="Monospace"/>
                <w:i/>
              </w:rPr>
              <w:t>-prefix</w:t>
            </w:r>
            <w:r>
              <w:rPr>
                <w:rStyle w:val="Monospace"/>
              </w:rPr>
              <w:t>]</w:t>
            </w:r>
            <w:r>
              <w:t xml:space="preserve"> </w:t>
            </w:r>
            <w:r>
              <w:br w:type="page"/>
            </w:r>
            <w:r w:rsidR="003315E7" w:rsidRPr="00110898">
              <w:rPr>
                <w:rFonts w:ascii="Courier New" w:eastAsiaTheme="minorEastAsia" w:hAnsi="Courier New" w:cs="Courier New"/>
                <w:sz w:val="22"/>
                <w:szCs w:val="22"/>
                <w:lang w:val="en-IL" w:bidi="he-IL"/>
              </w:rPr>
              <w:t>[brief | detail</w:t>
            </w:r>
            <w:r w:rsidR="003315E7" w:rsidRPr="00EB7E54">
              <w:rPr>
                <w:rFonts w:ascii="Courier New" w:eastAsiaTheme="minorEastAsia" w:hAnsi="Courier New" w:cs="Courier New"/>
                <w:sz w:val="22"/>
                <w:szCs w:val="22"/>
                <w:lang w:val="en-IL" w:bidi="he-IL"/>
              </w:rPr>
              <w:t>]</w:t>
            </w:r>
          </w:p>
        </w:tc>
      </w:tr>
      <w:tr w:rsidR="00EB7E54" w:rsidRPr="002904F3" w14:paraId="79B11929" w14:textId="77777777" w:rsidTr="00291F2D">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CA53800" w14:textId="77777777" w:rsidR="00EB7E54" w:rsidRDefault="00EB7E54" w:rsidP="002624C2">
            <w:pPr>
              <w:pStyle w:val="TableHeading"/>
              <w:rPr>
                <w:lang w:val="en-NZ"/>
              </w:rPr>
            </w:pPr>
            <w:r w:rsidRPr="002904F3">
              <w:t>Command Mode</w:t>
            </w:r>
          </w:p>
        </w:tc>
        <w:tc>
          <w:tcPr>
            <w:tcW w:w="774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96242FF" w14:textId="77777777" w:rsidR="00EB7E54" w:rsidRPr="004243C0" w:rsidRDefault="00EB7E54" w:rsidP="00291F2D">
            <w:pPr>
              <w:pStyle w:val="CLITableBody"/>
              <w:rPr>
                <w:lang w:val="en-NZ"/>
              </w:rPr>
            </w:pPr>
            <w:r w:rsidRPr="004243C0">
              <w:t>Operational</w:t>
            </w:r>
          </w:p>
        </w:tc>
      </w:tr>
      <w:tr w:rsidR="00EB7E54" w:rsidRPr="002904F3" w14:paraId="17C41A05" w14:textId="77777777" w:rsidTr="00976D46">
        <w:trPr>
          <w:trHeight w:val="51"/>
        </w:trPr>
        <w:tc>
          <w:tcPr>
            <w:tcW w:w="171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1A1F22A6" w14:textId="77777777" w:rsidR="00EB7E54" w:rsidRPr="002904F3" w:rsidRDefault="00EB7E54" w:rsidP="002624C2">
            <w:pPr>
              <w:pStyle w:val="TableHeading"/>
            </w:pPr>
            <w:r w:rsidRPr="002904F3">
              <w:t>Parameters Table</w:t>
            </w: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80EB62" w14:textId="77777777" w:rsidR="00EB7E54" w:rsidRPr="002904F3" w:rsidRDefault="00EB7E54" w:rsidP="002624C2">
            <w:pPr>
              <w:pStyle w:val="TableHeading"/>
            </w:pPr>
            <w:r w:rsidRPr="002904F3">
              <w:t>Name</w:t>
            </w:r>
          </w:p>
        </w:tc>
        <w:tc>
          <w:tcPr>
            <w:tcW w:w="4394" w:type="dxa"/>
            <w:tcBorders>
              <w:top w:val="single" w:sz="4" w:space="0" w:color="7ADFED"/>
              <w:left w:val="single" w:sz="4" w:space="0" w:color="7ADFED"/>
              <w:bottom w:val="single" w:sz="4" w:space="0" w:color="7ADFED"/>
              <w:right w:val="single" w:sz="4" w:space="0" w:color="7ADFED"/>
            </w:tcBorders>
          </w:tcPr>
          <w:p w14:paraId="67D2E777" w14:textId="77777777" w:rsidR="00EB7E54" w:rsidRPr="002904F3" w:rsidRDefault="00EB7E54" w:rsidP="002624C2">
            <w:pPr>
              <w:pStyle w:val="TableHeading"/>
            </w:pPr>
            <w:r w:rsidRPr="002904F3">
              <w:t>Value</w:t>
            </w:r>
          </w:p>
        </w:tc>
        <w:tc>
          <w:tcPr>
            <w:tcW w:w="1800" w:type="dxa"/>
            <w:gridSpan w:val="2"/>
            <w:tcBorders>
              <w:top w:val="single" w:sz="4" w:space="0" w:color="7ADFED"/>
              <w:left w:val="single" w:sz="4" w:space="0" w:color="7ADFED"/>
              <w:bottom w:val="single" w:sz="4" w:space="0" w:color="7ADFED"/>
              <w:right w:val="single" w:sz="4" w:space="0" w:color="7ADFED"/>
            </w:tcBorders>
          </w:tcPr>
          <w:p w14:paraId="2106AA68" w14:textId="77777777" w:rsidR="00EB7E54" w:rsidRPr="002904F3" w:rsidRDefault="00EB7E54" w:rsidP="002624C2">
            <w:pPr>
              <w:pStyle w:val="TableHeading"/>
            </w:pPr>
            <w:r w:rsidRPr="002904F3">
              <w:t>Description</w:t>
            </w:r>
          </w:p>
        </w:tc>
      </w:tr>
      <w:tr w:rsidR="003315E7" w:rsidRPr="002904F3" w14:paraId="75AC55AC" w14:textId="77777777" w:rsidTr="00976D46">
        <w:trPr>
          <w:trHeight w:val="41"/>
        </w:trPr>
        <w:tc>
          <w:tcPr>
            <w:tcW w:w="1710" w:type="dxa"/>
            <w:vMerge/>
            <w:tcBorders>
              <w:left w:val="single" w:sz="4" w:space="0" w:color="7ADFED"/>
              <w:right w:val="single" w:sz="4" w:space="0" w:color="7ADFED"/>
            </w:tcBorders>
            <w:tcMar>
              <w:top w:w="0" w:type="dxa"/>
              <w:left w:w="62" w:type="dxa"/>
              <w:bottom w:w="0" w:type="dxa"/>
              <w:right w:w="62" w:type="dxa"/>
            </w:tcMar>
          </w:tcPr>
          <w:p w14:paraId="5926FB2C" w14:textId="77777777" w:rsidR="003315E7" w:rsidRPr="002904F3" w:rsidRDefault="003315E7" w:rsidP="002624C2">
            <w:pPr>
              <w:pStyle w:val="TableHeading"/>
            </w:pP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77E9A28" w14:textId="26B35EF0" w:rsidR="003315E7" w:rsidRDefault="003315E7" w:rsidP="003315E7">
            <w:pPr>
              <w:pStyle w:val="CLITableBody"/>
              <w:rPr>
                <w:rStyle w:val="Monospace"/>
              </w:rPr>
            </w:pPr>
            <w:proofErr w:type="spellStart"/>
            <w:r>
              <w:rPr>
                <w:rStyle w:val="Emphasis"/>
              </w:rPr>
              <w:t>evpn</w:t>
            </w:r>
            <w:proofErr w:type="spellEnd"/>
            <w:r w:rsidRPr="002904F3">
              <w:rPr>
                <w:rStyle w:val="Emphasis"/>
              </w:rPr>
              <w:t>-prefix</w:t>
            </w:r>
          </w:p>
        </w:tc>
        <w:tc>
          <w:tcPr>
            <w:tcW w:w="4394" w:type="dxa"/>
            <w:tcBorders>
              <w:top w:val="single" w:sz="4" w:space="0" w:color="7ADFED"/>
              <w:left w:val="single" w:sz="4" w:space="0" w:color="7ADFED"/>
              <w:bottom w:val="single" w:sz="4" w:space="0" w:color="7ADFED"/>
              <w:right w:val="single" w:sz="4" w:space="0" w:color="7ADFED"/>
            </w:tcBorders>
          </w:tcPr>
          <w:p w14:paraId="3B384FF9" w14:textId="2BEB070B" w:rsidR="00126AFA" w:rsidRDefault="00126AFA" w:rsidP="00126AFA">
            <w:pPr>
              <w:pStyle w:val="CLITableBody"/>
            </w:pPr>
            <w:r>
              <w:t>4</w:t>
            </w:r>
            <w:r w:rsidR="00976D46">
              <w:t>#</w:t>
            </w:r>
            <w:r w:rsidRPr="001B0092">
              <w:rPr>
                <w:i/>
                <w:iCs/>
              </w:rPr>
              <w:t>rd</w:t>
            </w:r>
            <w:r w:rsidR="00976D46">
              <w:rPr>
                <w:i/>
                <w:iCs/>
              </w:rPr>
              <w:t>#</w:t>
            </w:r>
            <w:r w:rsidRPr="000556AA">
              <w:rPr>
                <w:i/>
                <w:iCs/>
              </w:rPr>
              <w:t>esi</w:t>
            </w:r>
            <w:r w:rsidR="00976D46">
              <w:rPr>
                <w:i/>
                <w:iCs/>
              </w:rPr>
              <w:t>#</w:t>
            </w:r>
            <w:r w:rsidRPr="000556AA">
              <w:rPr>
                <w:i/>
                <w:iCs/>
              </w:rPr>
              <w:t>orig-ip</w:t>
            </w:r>
            <w:r>
              <w:rPr>
                <w:i/>
                <w:iCs/>
              </w:rPr>
              <w:t>-addr</w:t>
            </w:r>
          </w:p>
          <w:p w14:paraId="5EECBBD5" w14:textId="6C7370D7" w:rsidR="003315E7" w:rsidRPr="002904F3" w:rsidRDefault="00976D46" w:rsidP="003315E7">
            <w:pPr>
              <w:pStyle w:val="CLITableBody"/>
            </w:pPr>
            <w:proofErr w:type="spellStart"/>
            <w:r w:rsidRPr="00B00EE7">
              <w:rPr>
                <w:i/>
                <w:iCs/>
              </w:rPr>
              <w:t>esi</w:t>
            </w:r>
            <w:proofErr w:type="spellEnd"/>
            <w:r>
              <w:t xml:space="preserve"> - 9-octets field in </w:t>
            </w:r>
            <w:r w:rsidR="002F510B">
              <w:t xml:space="preserve">the hexadecimal </w:t>
            </w:r>
            <w:r>
              <w:t xml:space="preserve">format </w:t>
            </w:r>
            <w:proofErr w:type="spellStart"/>
            <w:r>
              <w:t>xxxxxxxxxxxxxxxxxx</w:t>
            </w:r>
            <w:proofErr w:type="spellEnd"/>
            <w:r>
              <w:t>, where x is a character from range 0-9, a-f, or A-F.</w:t>
            </w:r>
          </w:p>
        </w:tc>
        <w:tc>
          <w:tcPr>
            <w:tcW w:w="1800" w:type="dxa"/>
            <w:gridSpan w:val="2"/>
            <w:tcBorders>
              <w:top w:val="single" w:sz="4" w:space="0" w:color="7ADFED"/>
              <w:left w:val="single" w:sz="4" w:space="0" w:color="7ADFED"/>
              <w:bottom w:val="single" w:sz="4" w:space="0" w:color="7ADFED"/>
              <w:right w:val="single" w:sz="4" w:space="0" w:color="7ADFED"/>
            </w:tcBorders>
          </w:tcPr>
          <w:p w14:paraId="5F03A692" w14:textId="77777777" w:rsidR="003315E7" w:rsidRDefault="003315E7" w:rsidP="003315E7">
            <w:pPr>
              <w:pStyle w:val="CLITableBody"/>
            </w:pPr>
            <w:r>
              <w:t>EVPN Prefix,</w:t>
            </w:r>
          </w:p>
          <w:p w14:paraId="3AEEC946" w14:textId="12466622" w:rsidR="003315E7" w:rsidRDefault="003315E7" w:rsidP="003315E7">
            <w:pPr>
              <w:pStyle w:val="CLITableBody"/>
              <w:rPr>
                <w:rStyle w:val="Emphasis"/>
                <w:i w:val="0"/>
                <w:iCs/>
              </w:rPr>
            </w:pPr>
          </w:p>
        </w:tc>
      </w:tr>
      <w:tr w:rsidR="003315E7" w:rsidRPr="002904F3" w14:paraId="7942757D" w14:textId="77777777" w:rsidTr="00976D46">
        <w:trPr>
          <w:trHeight w:val="41"/>
        </w:trPr>
        <w:tc>
          <w:tcPr>
            <w:tcW w:w="1710" w:type="dxa"/>
            <w:vMerge/>
            <w:tcBorders>
              <w:left w:val="single" w:sz="4" w:space="0" w:color="7ADFED"/>
              <w:right w:val="single" w:sz="4" w:space="0" w:color="7ADFED"/>
            </w:tcBorders>
            <w:tcMar>
              <w:top w:w="0" w:type="dxa"/>
              <w:left w:w="62" w:type="dxa"/>
              <w:bottom w:w="0" w:type="dxa"/>
              <w:right w:w="62" w:type="dxa"/>
            </w:tcMar>
          </w:tcPr>
          <w:p w14:paraId="327B3771" w14:textId="77777777" w:rsidR="003315E7" w:rsidRPr="002904F3" w:rsidRDefault="003315E7" w:rsidP="002624C2">
            <w:pPr>
              <w:pStyle w:val="TableHeading"/>
            </w:pP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C0AC145" w14:textId="7D283210" w:rsidR="003315E7" w:rsidRPr="00995202" w:rsidRDefault="003315E7" w:rsidP="003315E7">
            <w:pPr>
              <w:pStyle w:val="CLITableBody"/>
              <w:rPr>
                <w:rStyle w:val="Emphasis"/>
                <w:i w:val="0"/>
                <w:iCs/>
              </w:rPr>
            </w:pPr>
            <w:r w:rsidRPr="00B00EE7">
              <w:rPr>
                <w:rStyle w:val="Monospace"/>
              </w:rPr>
              <w:t>brief | detail</w:t>
            </w:r>
          </w:p>
        </w:tc>
        <w:tc>
          <w:tcPr>
            <w:tcW w:w="4394" w:type="dxa"/>
            <w:tcBorders>
              <w:top w:val="single" w:sz="4" w:space="0" w:color="7ADFED"/>
              <w:left w:val="single" w:sz="4" w:space="0" w:color="7ADFED"/>
              <w:bottom w:val="single" w:sz="4" w:space="0" w:color="7ADFED"/>
              <w:right w:val="single" w:sz="4" w:space="0" w:color="7ADFED"/>
            </w:tcBorders>
          </w:tcPr>
          <w:p w14:paraId="57ED8DFF" w14:textId="0A15909E" w:rsidR="003315E7" w:rsidRPr="004243C0" w:rsidRDefault="003315E7" w:rsidP="003315E7">
            <w:pPr>
              <w:pStyle w:val="CLITableBody"/>
            </w:pPr>
          </w:p>
        </w:tc>
        <w:tc>
          <w:tcPr>
            <w:tcW w:w="1800" w:type="dxa"/>
            <w:gridSpan w:val="2"/>
            <w:tcBorders>
              <w:top w:val="single" w:sz="4" w:space="0" w:color="7ADFED"/>
              <w:left w:val="single" w:sz="4" w:space="0" w:color="7ADFED"/>
              <w:bottom w:val="single" w:sz="4" w:space="0" w:color="7ADFED"/>
              <w:right w:val="single" w:sz="4" w:space="0" w:color="7ADFED"/>
            </w:tcBorders>
          </w:tcPr>
          <w:p w14:paraId="22BAF47F" w14:textId="2547C303" w:rsidR="003315E7" w:rsidRPr="004243C0" w:rsidRDefault="003315E7" w:rsidP="003315E7">
            <w:pPr>
              <w:pStyle w:val="CLITableBody"/>
            </w:pPr>
            <w:r>
              <w:t>Default = brief</w:t>
            </w:r>
          </w:p>
        </w:tc>
      </w:tr>
      <w:tr w:rsidR="00EB7E54" w14:paraId="4571465B" w14:textId="77777777" w:rsidTr="00291F2D">
        <w:trPr>
          <w:cantSplit/>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572B121" w14:textId="77777777" w:rsidR="00EB7E54" w:rsidRDefault="00EB7E54" w:rsidP="002624C2">
            <w:pPr>
              <w:pStyle w:val="TableHeading"/>
              <w:rPr>
                <w:lang w:val="en-NZ"/>
              </w:rPr>
            </w:pPr>
            <w:r w:rsidRPr="002904F3">
              <w:t>Examples</w:t>
            </w:r>
          </w:p>
        </w:tc>
        <w:tc>
          <w:tcPr>
            <w:tcW w:w="774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020B1E" w14:textId="77777777" w:rsidR="00EB7E54" w:rsidRPr="00D74733" w:rsidRDefault="00EB7E54" w:rsidP="00291F2D">
            <w:pPr>
              <w:pStyle w:val="CLITableBody"/>
            </w:pPr>
          </w:p>
        </w:tc>
      </w:tr>
      <w:tr w:rsidR="00EB7E54" w:rsidRPr="008372FF" w14:paraId="07259F6A" w14:textId="77777777" w:rsidTr="00291F2D">
        <w:trPr>
          <w:gridAfter w:val="1"/>
          <w:wAfter w:w="1710" w:type="dxa"/>
        </w:trPr>
        <w:tc>
          <w:tcPr>
            <w:tcW w:w="774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A4DD56" w14:textId="785036A4" w:rsidR="00EB7E54" w:rsidRPr="008372FF" w:rsidRDefault="00EB7E54" w:rsidP="00291F2D">
            <w:pPr>
              <w:pStyle w:val="code9"/>
              <w:rPr>
                <w:sz w:val="15"/>
                <w:szCs w:val="15"/>
              </w:rPr>
            </w:pPr>
            <w:r w:rsidRPr="008372FF">
              <w:rPr>
                <w:sz w:val="15"/>
                <w:szCs w:val="15"/>
              </w:rPr>
              <w:t xml:space="preserve">Exaware# show </w:t>
            </w:r>
            <w:proofErr w:type="spellStart"/>
            <w:r w:rsidRPr="008372FF">
              <w:rPr>
                <w:sz w:val="15"/>
                <w:szCs w:val="15"/>
              </w:rPr>
              <w:t>bgp</w:t>
            </w:r>
            <w:proofErr w:type="spellEnd"/>
            <w:r w:rsidRPr="008372FF">
              <w:rPr>
                <w:sz w:val="15"/>
                <w:szCs w:val="15"/>
              </w:rPr>
              <w:t xml:space="preserve"> </w:t>
            </w:r>
            <w:r w:rsidR="00AE12A0">
              <w:rPr>
                <w:sz w:val="15"/>
                <w:szCs w:val="15"/>
              </w:rPr>
              <w:t xml:space="preserve">l2vpn </w:t>
            </w:r>
            <w:proofErr w:type="spellStart"/>
            <w:r w:rsidR="00FB5C6D">
              <w:rPr>
                <w:sz w:val="15"/>
                <w:szCs w:val="15"/>
              </w:rPr>
              <w:t>evpn</w:t>
            </w:r>
            <w:proofErr w:type="spellEnd"/>
            <w:r w:rsidR="00FB5C6D">
              <w:rPr>
                <w:sz w:val="15"/>
                <w:szCs w:val="15"/>
              </w:rPr>
              <w:t xml:space="preserve"> </w:t>
            </w:r>
            <w:r w:rsidRPr="008372FF">
              <w:rPr>
                <w:sz w:val="15"/>
                <w:szCs w:val="15"/>
              </w:rPr>
              <w:t>table e</w:t>
            </w:r>
            <w:r w:rsidR="00AE12A0">
              <w:rPr>
                <w:sz w:val="15"/>
                <w:szCs w:val="15"/>
              </w:rPr>
              <w:t>thernet-segment</w:t>
            </w:r>
          </w:p>
          <w:p w14:paraId="195C3894" w14:textId="77777777" w:rsidR="008372FF" w:rsidRPr="008372FF" w:rsidRDefault="008372FF" w:rsidP="008372FF">
            <w:pPr>
              <w:pStyle w:val="code9"/>
              <w:rPr>
                <w:sz w:val="15"/>
                <w:szCs w:val="15"/>
              </w:rPr>
            </w:pPr>
            <w:r w:rsidRPr="008372FF">
              <w:rPr>
                <w:sz w:val="15"/>
                <w:szCs w:val="15"/>
              </w:rPr>
              <w:t xml:space="preserve">Flags: s - suppressed, d - damped, h - history, * - valid, &gt; - best </w:t>
            </w:r>
          </w:p>
          <w:p w14:paraId="01F3393F" w14:textId="77777777" w:rsidR="008372FF" w:rsidRPr="008372FF" w:rsidRDefault="008372FF" w:rsidP="008372FF">
            <w:pPr>
              <w:pStyle w:val="code9"/>
              <w:rPr>
                <w:sz w:val="15"/>
                <w:szCs w:val="15"/>
              </w:rPr>
            </w:pPr>
            <w:proofErr w:type="spellStart"/>
            <w:r w:rsidRPr="008372FF">
              <w:rPr>
                <w:sz w:val="15"/>
                <w:szCs w:val="15"/>
              </w:rPr>
              <w:t>i</w:t>
            </w:r>
            <w:proofErr w:type="spellEnd"/>
            <w:r w:rsidRPr="008372FF">
              <w:rPr>
                <w:sz w:val="15"/>
                <w:szCs w:val="15"/>
              </w:rPr>
              <w:t xml:space="preserve"> - internal, S - stale, = - multipath, a - alternate </w:t>
            </w:r>
          </w:p>
          <w:p w14:paraId="6AE7D131" w14:textId="77777777" w:rsidR="008372FF" w:rsidRPr="008372FF" w:rsidRDefault="008372FF" w:rsidP="008372FF">
            <w:pPr>
              <w:pStyle w:val="code9"/>
              <w:rPr>
                <w:sz w:val="15"/>
                <w:szCs w:val="15"/>
              </w:rPr>
            </w:pPr>
            <w:r w:rsidRPr="008372FF">
              <w:rPr>
                <w:sz w:val="15"/>
                <w:szCs w:val="15"/>
              </w:rPr>
              <w:t xml:space="preserve">Origin:  </w:t>
            </w:r>
            <w:proofErr w:type="spellStart"/>
            <w:r w:rsidRPr="008372FF">
              <w:rPr>
                <w:sz w:val="15"/>
                <w:szCs w:val="15"/>
              </w:rPr>
              <w:t>i</w:t>
            </w:r>
            <w:proofErr w:type="spellEnd"/>
            <w:r w:rsidRPr="008372FF">
              <w:rPr>
                <w:sz w:val="15"/>
                <w:szCs w:val="15"/>
              </w:rPr>
              <w:t xml:space="preserve"> - IGP, e - EGP</w:t>
            </w:r>
            <w:proofErr w:type="gramStart"/>
            <w:r w:rsidRPr="008372FF">
              <w:rPr>
                <w:sz w:val="15"/>
                <w:szCs w:val="15"/>
              </w:rPr>
              <w:t>, ?</w:t>
            </w:r>
            <w:proofErr w:type="gramEnd"/>
            <w:r w:rsidRPr="008372FF">
              <w:rPr>
                <w:sz w:val="15"/>
                <w:szCs w:val="15"/>
              </w:rPr>
              <w:t xml:space="preserve"> – incomplete</w:t>
            </w:r>
          </w:p>
          <w:p w14:paraId="5A457ECC" w14:textId="77777777" w:rsidR="003315E7" w:rsidRPr="008372FF" w:rsidRDefault="003315E7" w:rsidP="00291F2D">
            <w:pPr>
              <w:pStyle w:val="code9"/>
              <w:rPr>
                <w:sz w:val="15"/>
                <w:szCs w:val="15"/>
              </w:rPr>
            </w:pPr>
          </w:p>
          <w:p w14:paraId="22A168FE" w14:textId="0BCEBB93" w:rsidR="003315E7" w:rsidRPr="008372FF" w:rsidRDefault="008372FF" w:rsidP="00291F2D">
            <w:pPr>
              <w:pStyle w:val="code9"/>
              <w:rPr>
                <w:sz w:val="15"/>
                <w:szCs w:val="15"/>
              </w:rPr>
            </w:pPr>
            <w:r w:rsidRPr="008372FF">
              <w:rPr>
                <w:sz w:val="15"/>
                <w:szCs w:val="15"/>
              </w:rPr>
              <w:t xml:space="preserve">                                            </w:t>
            </w:r>
            <w:r w:rsidR="00E01E34">
              <w:rPr>
                <w:sz w:val="15"/>
                <w:szCs w:val="15"/>
              </w:rPr>
              <w:t xml:space="preserve">   </w:t>
            </w:r>
            <w:r w:rsidRPr="008372FF">
              <w:rPr>
                <w:sz w:val="15"/>
                <w:szCs w:val="15"/>
              </w:rPr>
              <w:t xml:space="preserve">NEXT        </w:t>
            </w:r>
            <w:r w:rsidR="00E01E34">
              <w:rPr>
                <w:sz w:val="15"/>
                <w:szCs w:val="15"/>
              </w:rPr>
              <w:t xml:space="preserve"> </w:t>
            </w:r>
            <w:r w:rsidRPr="008372FF">
              <w:rPr>
                <w:sz w:val="15"/>
                <w:szCs w:val="15"/>
              </w:rPr>
              <w:t>LOC        AS</w:t>
            </w:r>
          </w:p>
          <w:p w14:paraId="4F462377" w14:textId="1CE5FF93" w:rsidR="003315E7" w:rsidRPr="008372FF" w:rsidRDefault="003315E7" w:rsidP="003315E7">
            <w:pPr>
              <w:pStyle w:val="code9"/>
              <w:rPr>
                <w:sz w:val="15"/>
                <w:szCs w:val="15"/>
              </w:rPr>
            </w:pPr>
            <w:r w:rsidRPr="008372FF">
              <w:rPr>
                <w:sz w:val="15"/>
                <w:szCs w:val="15"/>
              </w:rPr>
              <w:t xml:space="preserve">EVPN PREFIX                      PEER IP FLAGS HOP   METRIC PRF WEIGHT PATH ORIGIN  </w:t>
            </w:r>
          </w:p>
          <w:p w14:paraId="50CB6F5C" w14:textId="2D009814" w:rsidR="003315E7" w:rsidRPr="008372FF" w:rsidRDefault="003315E7" w:rsidP="003315E7">
            <w:pPr>
              <w:pStyle w:val="code9"/>
              <w:rPr>
                <w:sz w:val="15"/>
                <w:szCs w:val="15"/>
              </w:rPr>
            </w:pPr>
            <w:r w:rsidRPr="008372FF">
              <w:rPr>
                <w:sz w:val="15"/>
                <w:szCs w:val="15"/>
              </w:rPr>
              <w:t>------------------------------------</w:t>
            </w:r>
            <w:r w:rsidR="008372FF">
              <w:rPr>
                <w:sz w:val="15"/>
                <w:szCs w:val="15"/>
              </w:rPr>
              <w:t>-----</w:t>
            </w:r>
            <w:r w:rsidRPr="008372FF">
              <w:rPr>
                <w:sz w:val="15"/>
                <w:szCs w:val="15"/>
              </w:rPr>
              <w:t>------------------------------------</w:t>
            </w:r>
            <w:r w:rsidR="008372FF" w:rsidRPr="008372FF">
              <w:rPr>
                <w:sz w:val="15"/>
                <w:szCs w:val="15"/>
              </w:rPr>
              <w:t>-----</w:t>
            </w:r>
          </w:p>
          <w:p w14:paraId="277C022D" w14:textId="52B5ADA7" w:rsidR="003315E7" w:rsidRPr="008372FF" w:rsidRDefault="003315E7" w:rsidP="003315E7">
            <w:pPr>
              <w:pStyle w:val="code9"/>
              <w:rPr>
                <w:sz w:val="15"/>
                <w:szCs w:val="15"/>
              </w:rPr>
            </w:pPr>
            <w:r w:rsidRPr="008372FF">
              <w:rPr>
                <w:sz w:val="15"/>
                <w:szCs w:val="15"/>
              </w:rPr>
              <w:t>4</w:t>
            </w:r>
            <w:r w:rsidR="00976D46">
              <w:rPr>
                <w:sz w:val="15"/>
                <w:szCs w:val="15"/>
              </w:rPr>
              <w:t>#</w:t>
            </w:r>
            <w:r w:rsidRPr="008372FF">
              <w:rPr>
                <w:sz w:val="15"/>
                <w:szCs w:val="15"/>
              </w:rPr>
              <w:t>000102030405060708</w:t>
            </w:r>
            <w:r w:rsidR="00976D46">
              <w:rPr>
                <w:sz w:val="15"/>
                <w:szCs w:val="15"/>
              </w:rPr>
              <w:t>#</w:t>
            </w:r>
            <w:r w:rsidRPr="008372FF">
              <w:rPr>
                <w:sz w:val="15"/>
                <w:szCs w:val="15"/>
              </w:rPr>
              <w:t xml:space="preserve">10.10.10.10 3.3.3.2 *&gt;    3.3.3.1 </w:t>
            </w:r>
            <w:proofErr w:type="gramStart"/>
            <w:r w:rsidR="008372FF" w:rsidRPr="008372FF">
              <w:rPr>
                <w:sz w:val="15"/>
                <w:szCs w:val="15"/>
              </w:rPr>
              <w:t xml:space="preserve">100  </w:t>
            </w:r>
            <w:r w:rsidRPr="008372FF">
              <w:rPr>
                <w:sz w:val="15"/>
                <w:szCs w:val="15"/>
              </w:rPr>
              <w:t>100</w:t>
            </w:r>
            <w:proofErr w:type="gramEnd"/>
            <w:r w:rsidRPr="008372FF">
              <w:rPr>
                <w:sz w:val="15"/>
                <w:szCs w:val="15"/>
              </w:rPr>
              <w:t xml:space="preserve"> 0    </w:t>
            </w:r>
            <w:r w:rsidR="008372FF" w:rsidRPr="008372FF">
              <w:rPr>
                <w:sz w:val="15"/>
                <w:szCs w:val="15"/>
              </w:rPr>
              <w:t xml:space="preserve">  </w:t>
            </w:r>
            <w:r w:rsidRPr="008372FF">
              <w:rPr>
                <w:sz w:val="15"/>
                <w:szCs w:val="15"/>
              </w:rPr>
              <w:t>64401</w:t>
            </w:r>
            <w:r w:rsidR="008372FF" w:rsidRPr="008372FF">
              <w:rPr>
                <w:sz w:val="15"/>
                <w:szCs w:val="15"/>
              </w:rPr>
              <w:t xml:space="preserve"> </w:t>
            </w:r>
            <w:proofErr w:type="spellStart"/>
            <w:r w:rsidRPr="008372FF">
              <w:rPr>
                <w:sz w:val="15"/>
                <w:szCs w:val="15"/>
              </w:rPr>
              <w:t>i</w:t>
            </w:r>
            <w:proofErr w:type="spellEnd"/>
            <w:r w:rsidRPr="008372FF">
              <w:rPr>
                <w:sz w:val="15"/>
                <w:szCs w:val="15"/>
              </w:rPr>
              <w:t xml:space="preserve">       </w:t>
            </w:r>
          </w:p>
          <w:p w14:paraId="29E06A29" w14:textId="77777777" w:rsidR="003315E7" w:rsidRPr="008372FF" w:rsidRDefault="003315E7" w:rsidP="00291F2D">
            <w:pPr>
              <w:pStyle w:val="code9"/>
              <w:rPr>
                <w:sz w:val="15"/>
                <w:szCs w:val="15"/>
              </w:rPr>
            </w:pPr>
          </w:p>
          <w:p w14:paraId="6D3CA707" w14:textId="77777777" w:rsidR="008372FF" w:rsidRPr="008372FF" w:rsidRDefault="008372FF" w:rsidP="00291F2D">
            <w:pPr>
              <w:pStyle w:val="code9"/>
              <w:rPr>
                <w:sz w:val="15"/>
                <w:szCs w:val="15"/>
              </w:rPr>
            </w:pPr>
          </w:p>
          <w:p w14:paraId="1B1FC756" w14:textId="33EF4246" w:rsidR="00EB7E54" w:rsidRPr="008372FF" w:rsidRDefault="00EB7E54" w:rsidP="00291F2D">
            <w:pPr>
              <w:pStyle w:val="code9"/>
              <w:rPr>
                <w:sz w:val="15"/>
                <w:szCs w:val="15"/>
              </w:rPr>
            </w:pPr>
            <w:r w:rsidRPr="008372FF">
              <w:rPr>
                <w:sz w:val="15"/>
                <w:szCs w:val="15"/>
              </w:rPr>
              <w:t xml:space="preserve">Exaware# show </w:t>
            </w:r>
            <w:proofErr w:type="spellStart"/>
            <w:r w:rsidRPr="008372FF">
              <w:rPr>
                <w:sz w:val="15"/>
                <w:szCs w:val="15"/>
              </w:rPr>
              <w:t>bgp</w:t>
            </w:r>
            <w:proofErr w:type="spellEnd"/>
            <w:r w:rsidRPr="008372FF">
              <w:rPr>
                <w:sz w:val="15"/>
                <w:szCs w:val="15"/>
              </w:rPr>
              <w:t xml:space="preserve"> </w:t>
            </w:r>
            <w:r w:rsidR="00FB5C6D">
              <w:rPr>
                <w:sz w:val="15"/>
                <w:szCs w:val="15"/>
              </w:rPr>
              <w:t xml:space="preserve">l2von </w:t>
            </w:r>
            <w:proofErr w:type="spellStart"/>
            <w:r w:rsidR="00FB5C6D">
              <w:rPr>
                <w:sz w:val="15"/>
                <w:szCs w:val="15"/>
              </w:rPr>
              <w:t>evpn</w:t>
            </w:r>
            <w:proofErr w:type="spellEnd"/>
            <w:r w:rsidR="00FB5C6D">
              <w:rPr>
                <w:sz w:val="15"/>
                <w:szCs w:val="15"/>
              </w:rPr>
              <w:t xml:space="preserve"> </w:t>
            </w:r>
            <w:r w:rsidRPr="008372FF">
              <w:rPr>
                <w:sz w:val="15"/>
                <w:szCs w:val="15"/>
              </w:rPr>
              <w:t xml:space="preserve">table </w:t>
            </w:r>
            <w:r w:rsidR="00FB5C6D">
              <w:rPr>
                <w:sz w:val="15"/>
                <w:szCs w:val="15"/>
              </w:rPr>
              <w:t>ethernet-segment</w:t>
            </w:r>
            <w:r w:rsidRPr="008372FF">
              <w:rPr>
                <w:sz w:val="15"/>
                <w:szCs w:val="15"/>
              </w:rPr>
              <w:t xml:space="preserve"> detail</w:t>
            </w:r>
          </w:p>
          <w:p w14:paraId="312B57D5" w14:textId="77777777" w:rsidR="008372FF" w:rsidRPr="008372FF" w:rsidRDefault="008372FF" w:rsidP="008372FF">
            <w:pPr>
              <w:pStyle w:val="code9"/>
              <w:rPr>
                <w:sz w:val="15"/>
                <w:szCs w:val="15"/>
              </w:rPr>
            </w:pPr>
            <w:r w:rsidRPr="008372FF">
              <w:rPr>
                <w:sz w:val="15"/>
                <w:szCs w:val="15"/>
              </w:rPr>
              <w:t xml:space="preserve">Flags: s - suppressed, d - damped, h - history, * - valid, &gt; - best </w:t>
            </w:r>
          </w:p>
          <w:p w14:paraId="66D555B0" w14:textId="77777777" w:rsidR="008372FF" w:rsidRPr="008372FF" w:rsidRDefault="008372FF" w:rsidP="008372FF">
            <w:pPr>
              <w:pStyle w:val="code9"/>
              <w:rPr>
                <w:sz w:val="15"/>
                <w:szCs w:val="15"/>
              </w:rPr>
            </w:pPr>
            <w:proofErr w:type="spellStart"/>
            <w:r w:rsidRPr="008372FF">
              <w:rPr>
                <w:sz w:val="15"/>
                <w:szCs w:val="15"/>
              </w:rPr>
              <w:t>i</w:t>
            </w:r>
            <w:proofErr w:type="spellEnd"/>
            <w:r w:rsidRPr="008372FF">
              <w:rPr>
                <w:sz w:val="15"/>
                <w:szCs w:val="15"/>
              </w:rPr>
              <w:t xml:space="preserve"> - internal, S - stale, = - multipath, a - alternate </w:t>
            </w:r>
          </w:p>
          <w:p w14:paraId="21453830" w14:textId="0C3F337B" w:rsidR="008372FF" w:rsidRPr="008372FF" w:rsidRDefault="008372FF" w:rsidP="008372FF">
            <w:pPr>
              <w:pStyle w:val="code9"/>
              <w:rPr>
                <w:sz w:val="15"/>
                <w:szCs w:val="15"/>
              </w:rPr>
            </w:pPr>
            <w:r w:rsidRPr="008372FF">
              <w:rPr>
                <w:sz w:val="15"/>
                <w:szCs w:val="15"/>
              </w:rPr>
              <w:t xml:space="preserve">Origin:  </w:t>
            </w:r>
            <w:proofErr w:type="spellStart"/>
            <w:r w:rsidRPr="008372FF">
              <w:rPr>
                <w:sz w:val="15"/>
                <w:szCs w:val="15"/>
              </w:rPr>
              <w:t>i</w:t>
            </w:r>
            <w:proofErr w:type="spellEnd"/>
            <w:r w:rsidRPr="008372FF">
              <w:rPr>
                <w:sz w:val="15"/>
                <w:szCs w:val="15"/>
              </w:rPr>
              <w:t xml:space="preserve"> - IGP, e - EGP</w:t>
            </w:r>
            <w:proofErr w:type="gramStart"/>
            <w:r w:rsidRPr="008372FF">
              <w:rPr>
                <w:sz w:val="15"/>
                <w:szCs w:val="15"/>
              </w:rPr>
              <w:t>, ?</w:t>
            </w:r>
            <w:proofErr w:type="gramEnd"/>
            <w:r w:rsidRPr="008372FF">
              <w:rPr>
                <w:sz w:val="15"/>
                <w:szCs w:val="15"/>
              </w:rPr>
              <w:t xml:space="preserve"> – incomplete</w:t>
            </w:r>
            <w:r w:rsidR="00E01E34">
              <w:rPr>
                <w:sz w:val="15"/>
                <w:szCs w:val="15"/>
              </w:rPr>
              <w:t xml:space="preserve"> </w:t>
            </w:r>
          </w:p>
          <w:p w14:paraId="42A985F3" w14:textId="77777777" w:rsidR="008372FF" w:rsidRDefault="008372FF" w:rsidP="00291F2D">
            <w:pPr>
              <w:pStyle w:val="code9"/>
              <w:rPr>
                <w:sz w:val="15"/>
                <w:szCs w:val="15"/>
              </w:rPr>
            </w:pPr>
          </w:p>
          <w:p w14:paraId="29E91390" w14:textId="387E50D6" w:rsidR="008372FF" w:rsidRDefault="00E01E34" w:rsidP="00291F2D">
            <w:pPr>
              <w:pStyle w:val="code9"/>
              <w:rPr>
                <w:sz w:val="15"/>
                <w:szCs w:val="15"/>
              </w:rPr>
            </w:pPr>
            <w:r>
              <w:rPr>
                <w:sz w:val="15"/>
                <w:szCs w:val="15"/>
              </w:rPr>
              <w:t xml:space="preserve">ESI = </w:t>
            </w:r>
            <w:r w:rsidR="008372FF" w:rsidRPr="008372FF">
              <w:rPr>
                <w:sz w:val="15"/>
                <w:szCs w:val="15"/>
              </w:rPr>
              <w:t>000102030405060708</w:t>
            </w:r>
          </w:p>
          <w:p w14:paraId="338A82D4" w14:textId="0B587972" w:rsidR="00AC5B0B" w:rsidRDefault="00720A23" w:rsidP="00AC5B0B">
            <w:pPr>
              <w:pStyle w:val="code9"/>
              <w:rPr>
                <w:sz w:val="15"/>
                <w:szCs w:val="15"/>
              </w:rPr>
            </w:pPr>
            <w:r>
              <w:rPr>
                <w:sz w:val="15"/>
                <w:szCs w:val="15"/>
              </w:rPr>
              <w:t xml:space="preserve"> </w:t>
            </w:r>
            <w:r w:rsidR="00AC5B0B" w:rsidRPr="008372FF">
              <w:rPr>
                <w:sz w:val="15"/>
                <w:szCs w:val="15"/>
              </w:rPr>
              <w:t>Originating Router’s IP=10.10.10.1</w:t>
            </w:r>
          </w:p>
          <w:p w14:paraId="63C9BD94" w14:textId="77777777" w:rsidR="00AC5B0B" w:rsidRDefault="00AC5B0B" w:rsidP="00AC5B0B">
            <w:pPr>
              <w:pStyle w:val="code9"/>
              <w:rPr>
                <w:sz w:val="15"/>
                <w:szCs w:val="15"/>
              </w:rPr>
            </w:pPr>
            <w:r>
              <w:rPr>
                <w:sz w:val="15"/>
                <w:szCs w:val="15"/>
              </w:rPr>
              <w:t xml:space="preserve">  MPLS Label: 4042</w:t>
            </w:r>
          </w:p>
          <w:p w14:paraId="4D7ACA4E" w14:textId="77777777" w:rsidR="00AC5B0B" w:rsidRDefault="00AC5B0B" w:rsidP="00AC5B0B">
            <w:pPr>
              <w:pStyle w:val="code9"/>
              <w:rPr>
                <w:sz w:val="15"/>
                <w:szCs w:val="15"/>
              </w:rPr>
            </w:pPr>
            <w:r>
              <w:rPr>
                <w:sz w:val="15"/>
                <w:szCs w:val="15"/>
              </w:rPr>
              <w:t xml:space="preserve">  DF Algorithm: Highest Preference, DF Preference= 20</w:t>
            </w:r>
          </w:p>
          <w:p w14:paraId="7AAFEF9E" w14:textId="77777777" w:rsidR="00AC5B0B" w:rsidRDefault="00AC5B0B" w:rsidP="00AC5B0B">
            <w:pPr>
              <w:pStyle w:val="code9"/>
              <w:rPr>
                <w:sz w:val="15"/>
                <w:szCs w:val="15"/>
              </w:rPr>
            </w:pPr>
            <w:r>
              <w:rPr>
                <w:sz w:val="15"/>
                <w:szCs w:val="15"/>
              </w:rPr>
              <w:t xml:space="preserve">  Don’t Preempt: Enabled</w:t>
            </w:r>
          </w:p>
          <w:p w14:paraId="4A888612" w14:textId="77777777" w:rsidR="00AC5B0B" w:rsidRPr="008372FF"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Peer IP: 3.3.3.2</w:t>
            </w:r>
          </w:p>
          <w:p w14:paraId="728C3C2C" w14:textId="77777777" w:rsidR="00AC5B0B" w:rsidRPr="008372FF"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Flags: *&gt;</w:t>
            </w:r>
            <w:proofErr w:type="spellStart"/>
            <w:r w:rsidRPr="008372FF">
              <w:rPr>
                <w:sz w:val="15"/>
                <w:szCs w:val="15"/>
              </w:rPr>
              <w:t>i</w:t>
            </w:r>
            <w:proofErr w:type="spellEnd"/>
          </w:p>
          <w:p w14:paraId="08ED69CF" w14:textId="77777777" w:rsidR="00AC5B0B" w:rsidRPr="008372FF"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Metric: 100</w:t>
            </w:r>
          </w:p>
          <w:p w14:paraId="1700ED90" w14:textId="77777777" w:rsidR="00AC5B0B" w:rsidRPr="008372FF"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Local Preference: 100</w:t>
            </w:r>
          </w:p>
          <w:p w14:paraId="19A66C1B" w14:textId="77777777" w:rsidR="00AC5B0B" w:rsidRPr="008372FF"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Weight: 0</w:t>
            </w:r>
          </w:p>
          <w:p w14:paraId="208E0387" w14:textId="77777777" w:rsidR="00AC5B0B" w:rsidRPr="008372FF" w:rsidRDefault="00AC5B0B" w:rsidP="00AC5B0B">
            <w:pPr>
              <w:pStyle w:val="code9"/>
              <w:rPr>
                <w:sz w:val="15"/>
                <w:szCs w:val="15"/>
              </w:rPr>
            </w:pPr>
            <w:r w:rsidRPr="008372FF">
              <w:rPr>
                <w:sz w:val="15"/>
                <w:szCs w:val="15"/>
              </w:rPr>
              <w:lastRenderedPageBreak/>
              <w:t xml:space="preserve"> </w:t>
            </w:r>
            <w:r>
              <w:rPr>
                <w:sz w:val="15"/>
                <w:szCs w:val="15"/>
              </w:rPr>
              <w:t xml:space="preserve"> </w:t>
            </w:r>
            <w:r w:rsidRPr="008372FF">
              <w:rPr>
                <w:sz w:val="15"/>
                <w:szCs w:val="15"/>
              </w:rPr>
              <w:t>AS Path: 64401:200</w:t>
            </w:r>
          </w:p>
          <w:p w14:paraId="137B2093" w14:textId="032A22F8" w:rsidR="00AC5B0B" w:rsidRDefault="00AC5B0B" w:rsidP="00AC5B0B">
            <w:pPr>
              <w:pStyle w:val="code9"/>
              <w:rPr>
                <w:sz w:val="15"/>
                <w:szCs w:val="15"/>
              </w:rPr>
            </w:pPr>
            <w:r w:rsidRPr="008372FF">
              <w:rPr>
                <w:sz w:val="15"/>
                <w:szCs w:val="15"/>
              </w:rPr>
              <w:t xml:space="preserve"> </w:t>
            </w:r>
            <w:r>
              <w:rPr>
                <w:sz w:val="15"/>
                <w:szCs w:val="15"/>
              </w:rPr>
              <w:t xml:space="preserve"> </w:t>
            </w:r>
            <w:r w:rsidRPr="008372FF">
              <w:rPr>
                <w:sz w:val="15"/>
                <w:szCs w:val="15"/>
              </w:rPr>
              <w:t>Last update: Wed Apr 29 10:28:52 2015</w:t>
            </w:r>
          </w:p>
          <w:p w14:paraId="6058A78F" w14:textId="0FAF4BD5" w:rsidR="00AC5B0B" w:rsidRDefault="00AC5B0B" w:rsidP="00291F2D">
            <w:pPr>
              <w:pStyle w:val="code9"/>
              <w:rPr>
                <w:sz w:val="15"/>
                <w:szCs w:val="15"/>
              </w:rPr>
            </w:pPr>
            <w:r>
              <w:rPr>
                <w:sz w:val="15"/>
                <w:szCs w:val="15"/>
              </w:rPr>
              <w:t xml:space="preserve"> </w:t>
            </w:r>
            <w:r w:rsidRPr="008372FF">
              <w:rPr>
                <w:sz w:val="15"/>
                <w:szCs w:val="15"/>
              </w:rPr>
              <w:t>Originating Router’s IP=10.10.10.</w:t>
            </w:r>
            <w:r>
              <w:rPr>
                <w:sz w:val="15"/>
                <w:szCs w:val="15"/>
              </w:rPr>
              <w:t>2</w:t>
            </w:r>
          </w:p>
          <w:p w14:paraId="49B095DA" w14:textId="23791DB3" w:rsidR="008372FF" w:rsidRDefault="008372FF" w:rsidP="00291F2D">
            <w:pPr>
              <w:pStyle w:val="code9"/>
              <w:rPr>
                <w:sz w:val="15"/>
                <w:szCs w:val="15"/>
              </w:rPr>
            </w:pPr>
            <w:r>
              <w:rPr>
                <w:sz w:val="15"/>
                <w:szCs w:val="15"/>
              </w:rPr>
              <w:t xml:space="preserve"> </w:t>
            </w:r>
            <w:r w:rsidR="00AC5B0B">
              <w:rPr>
                <w:sz w:val="15"/>
                <w:szCs w:val="15"/>
              </w:rPr>
              <w:t xml:space="preserve"> </w:t>
            </w:r>
            <w:r>
              <w:rPr>
                <w:sz w:val="15"/>
                <w:szCs w:val="15"/>
              </w:rPr>
              <w:t>MPLS Label: 4042</w:t>
            </w:r>
          </w:p>
          <w:p w14:paraId="02FAA285" w14:textId="2CDC5694" w:rsidR="008372FF" w:rsidRDefault="008372FF" w:rsidP="00291F2D">
            <w:pPr>
              <w:pStyle w:val="code9"/>
              <w:rPr>
                <w:sz w:val="15"/>
                <w:szCs w:val="15"/>
              </w:rPr>
            </w:pPr>
            <w:r>
              <w:rPr>
                <w:sz w:val="15"/>
                <w:szCs w:val="15"/>
              </w:rPr>
              <w:t xml:space="preserve"> </w:t>
            </w:r>
            <w:r w:rsidR="00AC5B0B">
              <w:rPr>
                <w:sz w:val="15"/>
                <w:szCs w:val="15"/>
              </w:rPr>
              <w:t xml:space="preserve"> </w:t>
            </w:r>
            <w:r>
              <w:rPr>
                <w:sz w:val="15"/>
                <w:szCs w:val="15"/>
              </w:rPr>
              <w:t>DF Algorithm: Highest Preference, DF Preference= 20</w:t>
            </w:r>
          </w:p>
          <w:p w14:paraId="55B8C53D" w14:textId="1CC6210E" w:rsidR="008372FF" w:rsidRDefault="008372FF" w:rsidP="00291F2D">
            <w:pPr>
              <w:pStyle w:val="code9"/>
              <w:rPr>
                <w:sz w:val="15"/>
                <w:szCs w:val="15"/>
              </w:rPr>
            </w:pPr>
            <w:r>
              <w:rPr>
                <w:sz w:val="15"/>
                <w:szCs w:val="15"/>
              </w:rPr>
              <w:t xml:space="preserve"> </w:t>
            </w:r>
            <w:r w:rsidR="00AC5B0B">
              <w:rPr>
                <w:sz w:val="15"/>
                <w:szCs w:val="15"/>
              </w:rPr>
              <w:t xml:space="preserve"> </w:t>
            </w:r>
            <w:r>
              <w:rPr>
                <w:sz w:val="15"/>
                <w:szCs w:val="15"/>
              </w:rPr>
              <w:t>Don’t Preempt: Enabled</w:t>
            </w:r>
          </w:p>
          <w:p w14:paraId="50C479B4" w14:textId="0E76CCFB"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Peer IP: 3.3.3.2</w:t>
            </w:r>
          </w:p>
          <w:p w14:paraId="1C7DBBF2" w14:textId="153F6817"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Flags: *&gt;</w:t>
            </w:r>
            <w:proofErr w:type="spellStart"/>
            <w:r w:rsidRPr="008372FF">
              <w:rPr>
                <w:sz w:val="15"/>
                <w:szCs w:val="15"/>
              </w:rPr>
              <w:t>i</w:t>
            </w:r>
            <w:proofErr w:type="spellEnd"/>
          </w:p>
          <w:p w14:paraId="1E9FE651" w14:textId="06951412"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Metric: 100</w:t>
            </w:r>
          </w:p>
          <w:p w14:paraId="77537C20" w14:textId="0CE867FB"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Local Preference: 100</w:t>
            </w:r>
          </w:p>
          <w:p w14:paraId="58CDDB7F" w14:textId="018F07DD"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Weight: 0</w:t>
            </w:r>
          </w:p>
          <w:p w14:paraId="6C6A8B59" w14:textId="2F76B83B" w:rsidR="008372FF"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AS Path: 64401:200</w:t>
            </w:r>
          </w:p>
          <w:p w14:paraId="52D9C349" w14:textId="6E983780" w:rsidR="00EB7E54" w:rsidRPr="008372FF" w:rsidRDefault="008372FF" w:rsidP="008372FF">
            <w:pPr>
              <w:pStyle w:val="code9"/>
              <w:rPr>
                <w:sz w:val="15"/>
                <w:szCs w:val="15"/>
              </w:rPr>
            </w:pPr>
            <w:r w:rsidRPr="008372FF">
              <w:rPr>
                <w:sz w:val="15"/>
                <w:szCs w:val="15"/>
              </w:rPr>
              <w:t xml:space="preserve"> </w:t>
            </w:r>
            <w:r w:rsidR="00AC5B0B">
              <w:rPr>
                <w:sz w:val="15"/>
                <w:szCs w:val="15"/>
              </w:rPr>
              <w:t xml:space="preserve"> </w:t>
            </w:r>
            <w:r w:rsidRPr="008372FF">
              <w:rPr>
                <w:sz w:val="15"/>
                <w:szCs w:val="15"/>
              </w:rPr>
              <w:t>Last update: Wed Apr 29 10:28:52 2015</w:t>
            </w:r>
          </w:p>
        </w:tc>
      </w:tr>
    </w:tbl>
    <w:p w14:paraId="170E79C9" w14:textId="77777777" w:rsidR="00326F74" w:rsidRDefault="00326F74" w:rsidP="00326F74">
      <w:pPr>
        <w:spacing w:before="0" w:after="160"/>
        <w:rPr>
          <w:rFonts w:ascii="futura bold" w:eastAsia="Times New Roman" w:hAnsi="futura bold" w:cs="Tahoma"/>
          <w:bCs/>
          <w:iCs/>
          <w:color w:val="003C4F"/>
          <w:kern w:val="36"/>
          <w:sz w:val="36"/>
          <w:szCs w:val="36"/>
          <w:lang w:bidi="ar-AE"/>
        </w:rPr>
      </w:pPr>
      <w:r>
        <w:lastRenderedPageBreak/>
        <w:br w:type="page"/>
      </w:r>
    </w:p>
    <w:bookmarkStart w:id="50" w:name="_Hlk156470438"/>
    <w:p w14:paraId="2371FF8E" w14:textId="77777777" w:rsidR="00775CD0" w:rsidRPr="00FF203B" w:rsidRDefault="00775CD0" w:rsidP="00775CD0">
      <w:pPr>
        <w:pStyle w:val="Heading4"/>
        <w:rPr>
          <w:highlight w:val="yellow"/>
        </w:rPr>
      </w:pPr>
      <w:r w:rsidRPr="00FF203B">
        <w:rPr>
          <w:highlight w:val="yellow"/>
        </w:rPr>
        <w:lastRenderedPageBreak/>
        <w:fldChar w:fldCharType="begin"/>
      </w:r>
      <w:r w:rsidRPr="00FF203B">
        <w:rPr>
          <w:highlight w:val="yellow"/>
        </w:rPr>
        <w:instrText>XE "show bgp neighbors brief/detail"</w:instrText>
      </w:r>
      <w:r w:rsidRPr="00FF203B">
        <w:rPr>
          <w:highlight w:val="yellow"/>
        </w:rPr>
        <w:fldChar w:fldCharType="end"/>
      </w:r>
      <w:bookmarkStart w:id="51" w:name="_Toc42421020"/>
      <w:r w:rsidRPr="00FF203B">
        <w:rPr>
          <w:highlight w:val="yellow"/>
        </w:rPr>
        <w:t xml:space="preserve">show </w:t>
      </w:r>
      <w:proofErr w:type="spellStart"/>
      <w:r w:rsidRPr="00FF203B">
        <w:rPr>
          <w:highlight w:val="yellow"/>
        </w:rPr>
        <w:t>bgp</w:t>
      </w:r>
      <w:proofErr w:type="spellEnd"/>
      <w:r w:rsidRPr="00FF203B">
        <w:rPr>
          <w:highlight w:val="yellow"/>
        </w:rPr>
        <w:t xml:space="preserve"> </w:t>
      </w:r>
      <w:proofErr w:type="gramStart"/>
      <w:r w:rsidRPr="00FF203B">
        <w:rPr>
          <w:highlight w:val="yellow"/>
        </w:rPr>
        <w:t>neighbors</w:t>
      </w:r>
      <w:proofErr w:type="gramEnd"/>
      <w:r w:rsidRPr="00FF203B">
        <w:rPr>
          <w:highlight w:val="yellow"/>
        </w:rPr>
        <w:t xml:space="preserve"> brief/detail</w:t>
      </w:r>
      <w:bookmarkEnd w:id="51"/>
    </w:p>
    <w:tbl>
      <w:tblPr>
        <w:tblW w:w="9450" w:type="dxa"/>
        <w:tblLayout w:type="fixed"/>
        <w:tblCellMar>
          <w:left w:w="62" w:type="dxa"/>
          <w:right w:w="62" w:type="dxa"/>
        </w:tblCellMar>
        <w:tblLook w:val="0000" w:firstRow="0" w:lastRow="0" w:firstColumn="0" w:lastColumn="0" w:noHBand="0" w:noVBand="0"/>
      </w:tblPr>
      <w:tblGrid>
        <w:gridCol w:w="1710"/>
        <w:gridCol w:w="1976"/>
        <w:gridCol w:w="2551"/>
        <w:gridCol w:w="3213"/>
      </w:tblGrid>
      <w:tr w:rsidR="00775CD0" w:rsidRPr="002904F3" w14:paraId="10712268" w14:textId="77777777" w:rsidTr="007B7F76">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765B8CF" w14:textId="77777777" w:rsidR="00775CD0" w:rsidRDefault="00775CD0" w:rsidP="007B7F76">
            <w:pPr>
              <w:pStyle w:val="TableHeading"/>
              <w:rPr>
                <w:lang w:val="en-NZ"/>
              </w:rPr>
            </w:pPr>
            <w:r w:rsidRPr="002904F3">
              <w:t>Description</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6FCF51" w14:textId="77777777" w:rsidR="00775CD0" w:rsidRDefault="00775CD0" w:rsidP="007B7F76">
            <w:pPr>
              <w:pStyle w:val="CLITableBody"/>
              <w:rPr>
                <w:lang w:val="en-NZ"/>
              </w:rPr>
            </w:pPr>
            <w:r w:rsidRPr="002904F3">
              <w:t>Displays BGP neighbor operational data.</w:t>
            </w:r>
          </w:p>
        </w:tc>
      </w:tr>
      <w:tr w:rsidR="00775CD0" w:rsidRPr="002904F3" w14:paraId="2BFE576B" w14:textId="77777777" w:rsidTr="007B7F76">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F41AA4C" w14:textId="77777777" w:rsidR="00775CD0" w:rsidRPr="002904F3" w:rsidRDefault="00775CD0" w:rsidP="007B7F76">
            <w:pPr>
              <w:pStyle w:val="TableHeading"/>
            </w:pPr>
            <w:r w:rsidRPr="002904F3">
              <w:t>Command Syntax</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2F207D" w14:textId="77777777" w:rsidR="00775CD0" w:rsidRDefault="00775CD0" w:rsidP="007B7F76">
            <w:pPr>
              <w:pStyle w:val="CLITableBody"/>
              <w:rPr>
                <w:lang w:val="en-NZ"/>
              </w:rPr>
            </w:pPr>
            <w:r w:rsidRPr="002904F3">
              <w:rPr>
                <w:rStyle w:val="Monospace"/>
              </w:rPr>
              <w:t xml:space="preserve">show </w:t>
            </w:r>
            <w:proofErr w:type="spellStart"/>
            <w:r w:rsidRPr="002904F3">
              <w:rPr>
                <w:rStyle w:val="Monospace"/>
              </w:rPr>
              <w:t>bgp</w:t>
            </w:r>
            <w:proofErr w:type="spellEnd"/>
            <w:r w:rsidRPr="002904F3">
              <w:rPr>
                <w:rStyle w:val="Monospace"/>
              </w:rPr>
              <w:t xml:space="preserve"> neighbors [</w:t>
            </w:r>
            <w:proofErr w:type="spellStart"/>
            <w:r w:rsidRPr="002904F3">
              <w:rPr>
                <w:rStyle w:val="Monospace"/>
              </w:rPr>
              <w:t>vrf</w:t>
            </w:r>
            <w:proofErr w:type="spellEnd"/>
            <w:r w:rsidRPr="002904F3">
              <w:rPr>
                <w:rStyle w:val="Monospace"/>
              </w:rPr>
              <w:t xml:space="preserve"> </w:t>
            </w:r>
            <w:proofErr w:type="spellStart"/>
            <w:r w:rsidRPr="002904F3">
              <w:rPr>
                <w:rStyle w:val="Emphasis"/>
              </w:rPr>
              <w:t>vrf</w:t>
            </w:r>
            <w:proofErr w:type="spellEnd"/>
            <w:r w:rsidRPr="002904F3">
              <w:rPr>
                <w:rStyle w:val="Emphasis"/>
              </w:rPr>
              <w:t>-name</w:t>
            </w:r>
            <w:r w:rsidRPr="002904F3">
              <w:rPr>
                <w:rStyle w:val="Monospace"/>
              </w:rPr>
              <w:t>] [</w:t>
            </w:r>
            <w:proofErr w:type="spellStart"/>
            <w:r w:rsidRPr="002904F3">
              <w:rPr>
                <w:rStyle w:val="Emphasis"/>
              </w:rPr>
              <w:t>afi</w:t>
            </w:r>
            <w:proofErr w:type="spellEnd"/>
            <w:r w:rsidRPr="002904F3">
              <w:rPr>
                <w:rStyle w:val="Emphasis"/>
              </w:rPr>
              <w:t xml:space="preserve"> </w:t>
            </w:r>
            <w:proofErr w:type="spellStart"/>
            <w:r w:rsidRPr="002904F3">
              <w:rPr>
                <w:rStyle w:val="Emphasis"/>
              </w:rPr>
              <w:t>safi</w:t>
            </w:r>
            <w:proofErr w:type="spellEnd"/>
            <w:r w:rsidRPr="002904F3">
              <w:rPr>
                <w:rStyle w:val="Monospace"/>
              </w:rPr>
              <w:t>] [brief | detail] [</w:t>
            </w:r>
            <w:r w:rsidRPr="002904F3">
              <w:rPr>
                <w:rStyle w:val="Emphasis"/>
              </w:rPr>
              <w:t>neighbor-</w:t>
            </w:r>
            <w:proofErr w:type="spellStart"/>
            <w:r w:rsidRPr="002904F3">
              <w:rPr>
                <w:rStyle w:val="Emphasis"/>
              </w:rPr>
              <w:t>ip</w:t>
            </w:r>
            <w:proofErr w:type="spellEnd"/>
            <w:r w:rsidRPr="002904F3">
              <w:rPr>
                <w:rStyle w:val="Monospace"/>
              </w:rPr>
              <w:t>]</w:t>
            </w:r>
          </w:p>
        </w:tc>
      </w:tr>
      <w:tr w:rsidR="00775CD0" w:rsidRPr="002904F3" w14:paraId="7DB38C33" w14:textId="77777777" w:rsidTr="007B7F76">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76C6F06" w14:textId="77777777" w:rsidR="00775CD0" w:rsidRDefault="00775CD0" w:rsidP="007B7F76">
            <w:pPr>
              <w:pStyle w:val="TableHeading"/>
              <w:rPr>
                <w:lang w:val="en-NZ"/>
              </w:rPr>
            </w:pPr>
            <w:r w:rsidRPr="002904F3">
              <w:t>Command Mode</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EC1A22" w14:textId="77777777" w:rsidR="00775CD0" w:rsidRDefault="00775CD0" w:rsidP="007B7F76">
            <w:pPr>
              <w:pStyle w:val="CLITableBody"/>
              <w:rPr>
                <w:lang w:val="en-NZ"/>
              </w:rPr>
            </w:pPr>
            <w:r w:rsidRPr="002904F3">
              <w:t>Operational</w:t>
            </w:r>
          </w:p>
        </w:tc>
      </w:tr>
      <w:tr w:rsidR="00775CD0" w:rsidRPr="002904F3" w14:paraId="01D4D3E0" w14:textId="77777777" w:rsidTr="007B7F76">
        <w:trPr>
          <w:trHeight w:val="143"/>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C16787C" w14:textId="77777777" w:rsidR="00775CD0" w:rsidRPr="002904F3" w:rsidRDefault="00775CD0" w:rsidP="007B7F76">
            <w:pPr>
              <w:pStyle w:val="TableHeading"/>
            </w:pPr>
            <w:r w:rsidRPr="002904F3">
              <w:t>Parameters Table</w:t>
            </w:r>
          </w:p>
        </w:tc>
        <w:tc>
          <w:tcPr>
            <w:tcW w:w="197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51925E8" w14:textId="77777777" w:rsidR="00775CD0" w:rsidRPr="002904F3" w:rsidRDefault="00775CD0" w:rsidP="007B7F76">
            <w:pPr>
              <w:pStyle w:val="TableHeading"/>
            </w:pPr>
            <w:r w:rsidRPr="002904F3">
              <w:t>Name</w:t>
            </w:r>
          </w:p>
        </w:tc>
        <w:tc>
          <w:tcPr>
            <w:tcW w:w="2551" w:type="dxa"/>
            <w:tcBorders>
              <w:top w:val="single" w:sz="4" w:space="0" w:color="7ADFED"/>
              <w:left w:val="single" w:sz="4" w:space="0" w:color="7ADFED"/>
              <w:bottom w:val="single" w:sz="4" w:space="0" w:color="7ADFED"/>
              <w:right w:val="single" w:sz="4" w:space="0" w:color="7ADFED"/>
            </w:tcBorders>
          </w:tcPr>
          <w:p w14:paraId="20D00EAC" w14:textId="77777777" w:rsidR="00775CD0" w:rsidRPr="002904F3" w:rsidRDefault="00775CD0" w:rsidP="007B7F76">
            <w:pPr>
              <w:pStyle w:val="TableHeading"/>
            </w:pPr>
            <w:r w:rsidRPr="002904F3">
              <w:t>Value</w:t>
            </w:r>
          </w:p>
        </w:tc>
        <w:tc>
          <w:tcPr>
            <w:tcW w:w="3213" w:type="dxa"/>
            <w:tcBorders>
              <w:top w:val="single" w:sz="4" w:space="0" w:color="7ADFED"/>
              <w:left w:val="single" w:sz="4" w:space="0" w:color="7ADFED"/>
              <w:bottom w:val="single" w:sz="4" w:space="0" w:color="7ADFED"/>
              <w:right w:val="single" w:sz="4" w:space="0" w:color="7ADFED"/>
            </w:tcBorders>
          </w:tcPr>
          <w:p w14:paraId="68CFAAB5" w14:textId="77777777" w:rsidR="00775CD0" w:rsidRPr="002904F3" w:rsidRDefault="00775CD0" w:rsidP="007B7F76">
            <w:pPr>
              <w:pStyle w:val="TableHeading"/>
            </w:pPr>
            <w:r w:rsidRPr="002904F3">
              <w:t>Description</w:t>
            </w:r>
          </w:p>
        </w:tc>
      </w:tr>
      <w:tr w:rsidR="00775CD0" w:rsidRPr="002904F3" w14:paraId="423EEAFE" w14:textId="77777777" w:rsidTr="007B7F76">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CD0DDFD" w14:textId="77777777" w:rsidR="00775CD0" w:rsidRPr="002904F3" w:rsidRDefault="00775CD0" w:rsidP="007B7F76">
            <w:pPr>
              <w:pStyle w:val="TableHeading"/>
            </w:pPr>
          </w:p>
        </w:tc>
        <w:tc>
          <w:tcPr>
            <w:tcW w:w="197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3E113CB" w14:textId="77777777" w:rsidR="00775CD0" w:rsidRPr="002904F3" w:rsidRDefault="00775CD0" w:rsidP="007B7F76">
            <w:pPr>
              <w:pStyle w:val="CLITableBody"/>
            </w:pPr>
            <w:proofErr w:type="spellStart"/>
            <w:r w:rsidRPr="002904F3">
              <w:rPr>
                <w:rStyle w:val="Emphasis"/>
              </w:rPr>
              <w:t>vrf</w:t>
            </w:r>
            <w:proofErr w:type="spellEnd"/>
            <w:r w:rsidRPr="002904F3">
              <w:rPr>
                <w:rStyle w:val="Emphasis"/>
              </w:rPr>
              <w:t>-name</w:t>
            </w:r>
          </w:p>
        </w:tc>
        <w:tc>
          <w:tcPr>
            <w:tcW w:w="2551" w:type="dxa"/>
            <w:tcBorders>
              <w:top w:val="single" w:sz="4" w:space="0" w:color="7ADFED"/>
              <w:left w:val="single" w:sz="4" w:space="0" w:color="7ADFED"/>
              <w:bottom w:val="single" w:sz="4" w:space="0" w:color="7ADFED"/>
              <w:right w:val="single" w:sz="4" w:space="0" w:color="7ADFED"/>
            </w:tcBorders>
          </w:tcPr>
          <w:p w14:paraId="7CC13E44" w14:textId="77777777" w:rsidR="00775CD0" w:rsidRPr="002904F3" w:rsidRDefault="00775CD0" w:rsidP="007B7F76">
            <w:pPr>
              <w:pStyle w:val="CLITableBody"/>
            </w:pPr>
            <w:r w:rsidRPr="002904F3">
              <w:t>Name, *</w:t>
            </w:r>
          </w:p>
        </w:tc>
        <w:tc>
          <w:tcPr>
            <w:tcW w:w="3213" w:type="dxa"/>
            <w:tcBorders>
              <w:top w:val="single" w:sz="4" w:space="0" w:color="7ADFED"/>
              <w:left w:val="single" w:sz="4" w:space="0" w:color="7ADFED"/>
              <w:bottom w:val="single" w:sz="4" w:space="0" w:color="7ADFED"/>
              <w:right w:val="single" w:sz="4" w:space="0" w:color="7ADFED"/>
            </w:tcBorders>
          </w:tcPr>
          <w:p w14:paraId="1C7EA9A5" w14:textId="77777777" w:rsidR="00775CD0" w:rsidRPr="002904F3" w:rsidRDefault="00775CD0" w:rsidP="007B7F76">
            <w:pPr>
              <w:pStyle w:val="CLITableBody"/>
            </w:pPr>
            <w:r w:rsidRPr="002904F3">
              <w:t>Name of VRF instance for BGP.</w:t>
            </w:r>
            <w:r w:rsidRPr="002904F3">
              <w:br/>
              <w:t>(Default = default)</w:t>
            </w:r>
          </w:p>
        </w:tc>
      </w:tr>
      <w:tr w:rsidR="00775CD0" w:rsidRPr="002904F3" w14:paraId="4A3D87AC" w14:textId="77777777" w:rsidTr="007B7F76">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2C9FA21" w14:textId="77777777" w:rsidR="00775CD0" w:rsidRPr="002904F3" w:rsidRDefault="00775CD0" w:rsidP="007B7F76">
            <w:pPr>
              <w:pStyle w:val="TableHeading"/>
            </w:pPr>
          </w:p>
        </w:tc>
        <w:tc>
          <w:tcPr>
            <w:tcW w:w="197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98D6E07" w14:textId="77777777" w:rsidR="00775CD0" w:rsidRPr="002904F3" w:rsidRDefault="00775CD0" w:rsidP="007B7F76">
            <w:pPr>
              <w:pStyle w:val="CLITableBody"/>
            </w:pPr>
            <w:proofErr w:type="spellStart"/>
            <w:r w:rsidRPr="002904F3">
              <w:rPr>
                <w:rStyle w:val="Emphasis"/>
              </w:rPr>
              <w:t>afi</w:t>
            </w:r>
            <w:proofErr w:type="spellEnd"/>
          </w:p>
        </w:tc>
        <w:tc>
          <w:tcPr>
            <w:tcW w:w="2551" w:type="dxa"/>
            <w:tcBorders>
              <w:top w:val="single" w:sz="4" w:space="0" w:color="7ADFED"/>
              <w:left w:val="single" w:sz="4" w:space="0" w:color="7ADFED"/>
              <w:bottom w:val="single" w:sz="4" w:space="0" w:color="7ADFED"/>
              <w:right w:val="single" w:sz="4" w:space="0" w:color="7ADFED"/>
            </w:tcBorders>
          </w:tcPr>
          <w:p w14:paraId="61C2B233" w14:textId="77777777" w:rsidR="00775CD0" w:rsidRPr="002904F3" w:rsidRDefault="00775CD0" w:rsidP="007B7F76">
            <w:pPr>
              <w:pStyle w:val="CLITableBody"/>
            </w:pPr>
            <w:r w:rsidRPr="002904F3">
              <w:t>ipv4</w:t>
            </w:r>
            <w:r w:rsidRPr="002904F3">
              <w:br/>
              <w:t>ipv6</w:t>
            </w:r>
            <w:r w:rsidRPr="002904F3">
              <w:br/>
              <w:t>l2vpn</w:t>
            </w:r>
          </w:p>
        </w:tc>
        <w:tc>
          <w:tcPr>
            <w:tcW w:w="3213" w:type="dxa"/>
            <w:tcBorders>
              <w:top w:val="single" w:sz="4" w:space="0" w:color="7ADFED"/>
              <w:left w:val="single" w:sz="4" w:space="0" w:color="7ADFED"/>
              <w:bottom w:val="single" w:sz="4" w:space="0" w:color="7ADFED"/>
              <w:right w:val="single" w:sz="4" w:space="0" w:color="7ADFED"/>
            </w:tcBorders>
          </w:tcPr>
          <w:p w14:paraId="053B2D17" w14:textId="77777777" w:rsidR="00775CD0" w:rsidRPr="002904F3" w:rsidRDefault="00775CD0" w:rsidP="007B7F76">
            <w:pPr>
              <w:pStyle w:val="CLITableBody"/>
            </w:pPr>
            <w:r w:rsidRPr="002904F3">
              <w:t>IP address family (AFI) name.</w:t>
            </w:r>
            <w:r w:rsidRPr="002904F3">
              <w:br/>
              <w:t>(Default = all)</w:t>
            </w:r>
          </w:p>
        </w:tc>
      </w:tr>
      <w:tr w:rsidR="00775CD0" w:rsidRPr="002904F3" w14:paraId="6A57A327" w14:textId="77777777" w:rsidTr="007B7F76">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58AB3CB" w14:textId="77777777" w:rsidR="00775CD0" w:rsidRPr="002904F3" w:rsidRDefault="00775CD0" w:rsidP="007B7F76">
            <w:pPr>
              <w:pStyle w:val="TableHeading"/>
            </w:pPr>
          </w:p>
        </w:tc>
        <w:tc>
          <w:tcPr>
            <w:tcW w:w="197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203236" w14:textId="77777777" w:rsidR="00775CD0" w:rsidRPr="002904F3" w:rsidRDefault="00775CD0" w:rsidP="007B7F76">
            <w:pPr>
              <w:pStyle w:val="CLITableBody"/>
            </w:pPr>
            <w:proofErr w:type="spellStart"/>
            <w:r w:rsidRPr="002904F3">
              <w:rPr>
                <w:rStyle w:val="Emphasis"/>
              </w:rPr>
              <w:t>safi</w:t>
            </w:r>
            <w:proofErr w:type="spellEnd"/>
          </w:p>
        </w:tc>
        <w:tc>
          <w:tcPr>
            <w:tcW w:w="2551" w:type="dxa"/>
            <w:tcBorders>
              <w:top w:val="single" w:sz="4" w:space="0" w:color="7ADFED"/>
              <w:left w:val="single" w:sz="4" w:space="0" w:color="7ADFED"/>
              <w:bottom w:val="single" w:sz="4" w:space="0" w:color="7ADFED"/>
              <w:right w:val="single" w:sz="4" w:space="0" w:color="7ADFED"/>
            </w:tcBorders>
          </w:tcPr>
          <w:p w14:paraId="5A7C4086" w14:textId="77777777" w:rsidR="00775CD0" w:rsidRDefault="00775CD0" w:rsidP="007B7F76">
            <w:pPr>
              <w:pStyle w:val="CLITableBody"/>
            </w:pPr>
            <w:r w:rsidRPr="002904F3">
              <w:t>labeled-unicast</w:t>
            </w:r>
            <w:r w:rsidRPr="002904F3">
              <w:br/>
              <w:t>unicast</w:t>
            </w:r>
            <w:r w:rsidRPr="002904F3">
              <w:br/>
            </w:r>
            <w:proofErr w:type="spellStart"/>
            <w:r w:rsidRPr="002904F3">
              <w:t>vpn</w:t>
            </w:r>
            <w:proofErr w:type="spellEnd"/>
            <w:r w:rsidRPr="002904F3">
              <w:br/>
            </w:r>
            <w:proofErr w:type="spellStart"/>
            <w:r w:rsidRPr="002904F3">
              <w:t>flowspec</w:t>
            </w:r>
            <w:proofErr w:type="spellEnd"/>
            <w:r w:rsidRPr="002904F3">
              <w:br/>
            </w:r>
            <w:proofErr w:type="spellStart"/>
            <w:r w:rsidRPr="002904F3">
              <w:t>vpls</w:t>
            </w:r>
            <w:proofErr w:type="spellEnd"/>
          </w:p>
          <w:p w14:paraId="5F3315AF" w14:textId="08845225" w:rsidR="00775CD0" w:rsidRPr="002904F3" w:rsidRDefault="00775CD0" w:rsidP="007B7F76">
            <w:pPr>
              <w:pStyle w:val="CLITableBody"/>
            </w:pPr>
            <w:proofErr w:type="spellStart"/>
            <w:r w:rsidRPr="00775CD0">
              <w:rPr>
                <w:highlight w:val="green"/>
              </w:rPr>
              <w:t>evpn</w:t>
            </w:r>
            <w:proofErr w:type="spellEnd"/>
          </w:p>
        </w:tc>
        <w:tc>
          <w:tcPr>
            <w:tcW w:w="3213" w:type="dxa"/>
            <w:tcBorders>
              <w:top w:val="single" w:sz="4" w:space="0" w:color="7ADFED"/>
              <w:left w:val="single" w:sz="4" w:space="0" w:color="7ADFED"/>
              <w:bottom w:val="single" w:sz="4" w:space="0" w:color="7ADFED"/>
              <w:right w:val="single" w:sz="4" w:space="0" w:color="7ADFED"/>
            </w:tcBorders>
          </w:tcPr>
          <w:p w14:paraId="45D3D322" w14:textId="77777777" w:rsidR="00775CD0" w:rsidRPr="002904F3" w:rsidRDefault="00775CD0" w:rsidP="007B7F76">
            <w:pPr>
              <w:pStyle w:val="CLITableBody"/>
            </w:pPr>
            <w:r w:rsidRPr="002904F3">
              <w:t>SAFI name.</w:t>
            </w:r>
            <w:r w:rsidRPr="002904F3">
              <w:br/>
              <w:t>(Default = all)</w:t>
            </w:r>
          </w:p>
        </w:tc>
      </w:tr>
      <w:tr w:rsidR="00775CD0" w:rsidRPr="002904F3" w14:paraId="526385EC" w14:textId="77777777" w:rsidTr="007B7F76">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F1B0D46" w14:textId="77777777" w:rsidR="00775CD0" w:rsidRPr="002904F3" w:rsidRDefault="00775CD0" w:rsidP="007B7F76">
            <w:pPr>
              <w:pStyle w:val="TableHeading"/>
            </w:pPr>
          </w:p>
        </w:tc>
        <w:tc>
          <w:tcPr>
            <w:tcW w:w="197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BD904CF" w14:textId="77777777" w:rsidR="00775CD0" w:rsidRPr="002904F3" w:rsidRDefault="00775CD0" w:rsidP="007B7F76">
            <w:pPr>
              <w:pStyle w:val="CLITableBody"/>
            </w:pPr>
            <w:r w:rsidRPr="002904F3">
              <w:rPr>
                <w:rStyle w:val="Emphasis"/>
              </w:rPr>
              <w:t>neighbor-</w:t>
            </w:r>
            <w:proofErr w:type="spellStart"/>
            <w:r w:rsidRPr="002904F3">
              <w:rPr>
                <w:rStyle w:val="Emphasis"/>
              </w:rPr>
              <w:t>ip</w:t>
            </w:r>
            <w:proofErr w:type="spellEnd"/>
          </w:p>
        </w:tc>
        <w:tc>
          <w:tcPr>
            <w:tcW w:w="2551" w:type="dxa"/>
            <w:tcBorders>
              <w:top w:val="single" w:sz="4" w:space="0" w:color="7ADFED"/>
              <w:left w:val="single" w:sz="4" w:space="0" w:color="7ADFED"/>
              <w:bottom w:val="single" w:sz="4" w:space="0" w:color="7ADFED"/>
              <w:right w:val="single" w:sz="4" w:space="0" w:color="7ADFED"/>
            </w:tcBorders>
          </w:tcPr>
          <w:p w14:paraId="1F9A2C87" w14:textId="77777777" w:rsidR="00775CD0" w:rsidRPr="002904F3" w:rsidRDefault="00775CD0" w:rsidP="007B7F76">
            <w:pPr>
              <w:pStyle w:val="CLITableBody"/>
            </w:pPr>
            <w:r w:rsidRPr="002904F3">
              <w:t>IPv4/IPv6 address</w:t>
            </w:r>
          </w:p>
        </w:tc>
        <w:tc>
          <w:tcPr>
            <w:tcW w:w="3213" w:type="dxa"/>
            <w:tcBorders>
              <w:top w:val="single" w:sz="4" w:space="0" w:color="7ADFED"/>
              <w:left w:val="single" w:sz="4" w:space="0" w:color="7ADFED"/>
              <w:bottom w:val="single" w:sz="4" w:space="0" w:color="7ADFED"/>
              <w:right w:val="single" w:sz="4" w:space="0" w:color="7ADFED"/>
            </w:tcBorders>
          </w:tcPr>
          <w:p w14:paraId="78AAFAC6" w14:textId="77777777" w:rsidR="00775CD0" w:rsidRPr="002904F3" w:rsidRDefault="00775CD0" w:rsidP="007B7F76">
            <w:pPr>
              <w:pStyle w:val="CLITableBody"/>
            </w:pPr>
            <w:r w:rsidRPr="002904F3">
              <w:t>IPv4 or IPv6 IP address of specific neighbor.</w:t>
            </w:r>
            <w:r w:rsidRPr="002904F3">
              <w:br/>
              <w:t>(Default = all)</w:t>
            </w:r>
          </w:p>
        </w:tc>
      </w:tr>
      <w:tr w:rsidR="00775CD0" w14:paraId="7FF6413D" w14:textId="77777777" w:rsidTr="007B7F76">
        <w:trPr>
          <w:cantSplit/>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F15A2A6" w14:textId="77777777" w:rsidR="00775CD0" w:rsidRDefault="00775CD0" w:rsidP="007B7F76">
            <w:pPr>
              <w:pStyle w:val="TableHeading"/>
              <w:rPr>
                <w:lang w:val="en-NZ"/>
              </w:rPr>
            </w:pPr>
            <w:r w:rsidRPr="002904F3">
              <w:t>Examples</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0D9413" w14:textId="77777777" w:rsidR="00775CD0" w:rsidRDefault="00775CD0" w:rsidP="007B7F76">
            <w:pPr>
              <w:pStyle w:val="CLITableBody"/>
              <w:rPr>
                <w:lang w:val="en-NZ"/>
              </w:rPr>
            </w:pPr>
            <w:r w:rsidRPr="002904F3">
              <w:t>The following examples show sample outputs from this command:</w:t>
            </w:r>
          </w:p>
        </w:tc>
      </w:tr>
      <w:tr w:rsidR="00775CD0" w:rsidRPr="002904F3" w14:paraId="3FFBC506" w14:textId="77777777" w:rsidTr="007B7F76">
        <w:trPr>
          <w:trHeight w:val="501"/>
        </w:trPr>
        <w:tc>
          <w:tcPr>
            <w:tcW w:w="9450"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31C509" w14:textId="77777777" w:rsidR="00775CD0" w:rsidRPr="002904F3" w:rsidRDefault="00775CD0" w:rsidP="007B7F76">
            <w:pPr>
              <w:pStyle w:val="code9"/>
            </w:pPr>
            <w:r>
              <w:t>exaware</w:t>
            </w:r>
            <w:r w:rsidRPr="002904F3">
              <w:t xml:space="preserve"># show </w:t>
            </w:r>
            <w:proofErr w:type="spellStart"/>
            <w:r w:rsidRPr="002904F3">
              <w:t>bgp</w:t>
            </w:r>
            <w:proofErr w:type="spellEnd"/>
            <w:r w:rsidRPr="002904F3">
              <w:t xml:space="preserve"> neighbors</w:t>
            </w:r>
          </w:p>
          <w:p w14:paraId="0160B820" w14:textId="77777777" w:rsidR="00775CD0" w:rsidRPr="002904F3" w:rsidRDefault="00775CD0" w:rsidP="007B7F76">
            <w:pPr>
              <w:pStyle w:val="code9"/>
            </w:pPr>
            <w:r w:rsidRPr="002904F3">
              <w:t xml:space="preserve">VRF </w:t>
            </w:r>
            <w:proofErr w:type="gramStart"/>
            <w:r w:rsidRPr="002904F3">
              <w:t>default :</w:t>
            </w:r>
            <w:proofErr w:type="gramEnd"/>
          </w:p>
          <w:p w14:paraId="76844C88" w14:textId="77777777" w:rsidR="00775CD0" w:rsidRPr="002904F3" w:rsidRDefault="00775CD0" w:rsidP="007B7F76">
            <w:pPr>
              <w:pStyle w:val="code9"/>
            </w:pPr>
          </w:p>
          <w:p w14:paraId="4C79045A" w14:textId="77777777" w:rsidR="00775CD0" w:rsidRPr="002904F3" w:rsidRDefault="00775CD0" w:rsidP="007B7F76">
            <w:pPr>
              <w:pStyle w:val="code9"/>
            </w:pPr>
            <w:r w:rsidRPr="002904F3">
              <w:t xml:space="preserve">                      PEER   MSG   </w:t>
            </w:r>
            <w:proofErr w:type="spellStart"/>
            <w:r w:rsidRPr="002904F3">
              <w:t>MSG</w:t>
            </w:r>
            <w:proofErr w:type="spellEnd"/>
            <w:r w:rsidRPr="002904F3">
              <w:t xml:space="preserve">   UP/DOWN               TABLE    STATE/</w:t>
            </w:r>
          </w:p>
          <w:p w14:paraId="59A8DB51" w14:textId="77777777" w:rsidR="00775CD0" w:rsidRPr="002904F3" w:rsidRDefault="00775CD0" w:rsidP="007B7F76">
            <w:pPr>
              <w:pStyle w:val="code9"/>
            </w:pPr>
            <w:r w:rsidRPr="002904F3">
              <w:t xml:space="preserve">NEIGHBOR       </w:t>
            </w:r>
            <w:proofErr w:type="gramStart"/>
            <w:r w:rsidRPr="002904F3">
              <w:t>STATE  AS</w:t>
            </w:r>
            <w:proofErr w:type="gramEnd"/>
            <w:r w:rsidRPr="002904F3">
              <w:t xml:space="preserve">     </w:t>
            </w:r>
            <w:proofErr w:type="gramStart"/>
            <w:r w:rsidRPr="002904F3">
              <w:t>RCVD  SENT</w:t>
            </w:r>
            <w:proofErr w:type="gramEnd"/>
            <w:r w:rsidRPr="002904F3">
              <w:t xml:space="preserve">  TIME        AFI/</w:t>
            </w:r>
            <w:proofErr w:type="gramStart"/>
            <w:r w:rsidRPr="002904F3">
              <w:t>SAFI  VERSION</w:t>
            </w:r>
            <w:proofErr w:type="gramEnd"/>
            <w:r w:rsidRPr="002904F3">
              <w:t xml:space="preserve">  PFX-RCVD</w:t>
            </w:r>
          </w:p>
          <w:p w14:paraId="3DF29E79" w14:textId="77777777" w:rsidR="00775CD0" w:rsidRPr="002904F3" w:rsidRDefault="00775CD0" w:rsidP="007B7F76">
            <w:pPr>
              <w:pStyle w:val="code9"/>
            </w:pPr>
            <w:r w:rsidRPr="002904F3">
              <w:lastRenderedPageBreak/>
              <w:t>-----------------------------------------------------------------------------------</w:t>
            </w:r>
          </w:p>
          <w:p w14:paraId="1FB65EF3" w14:textId="77777777" w:rsidR="00775CD0" w:rsidRPr="002904F3" w:rsidRDefault="00775CD0" w:rsidP="007B7F76">
            <w:pPr>
              <w:pStyle w:val="code9"/>
            </w:pPr>
            <w:r w:rsidRPr="002904F3">
              <w:t>1.1.1.1        down   111    0     0     N/A         L2VPNvpls  0        Connect</w:t>
            </w:r>
          </w:p>
          <w:p w14:paraId="326565B2" w14:textId="77777777" w:rsidR="00775CD0" w:rsidRPr="002904F3" w:rsidRDefault="00775CD0" w:rsidP="007B7F76">
            <w:pPr>
              <w:pStyle w:val="code9"/>
            </w:pPr>
            <w:r w:rsidRPr="002904F3">
              <w:t xml:space="preserve">20.200.0.20    up     </w:t>
            </w:r>
            <w:proofErr w:type="gramStart"/>
            <w:r w:rsidRPr="002904F3">
              <w:t>65001  3380</w:t>
            </w:r>
            <w:proofErr w:type="gramEnd"/>
            <w:r w:rsidRPr="002904F3">
              <w:t xml:space="preserve">  </w:t>
            </w:r>
            <w:proofErr w:type="gramStart"/>
            <w:r w:rsidRPr="002904F3">
              <w:t>3585  1</w:t>
            </w:r>
            <w:proofErr w:type="gramEnd"/>
            <w:r w:rsidRPr="002904F3">
              <w:t>D1h27m40</w:t>
            </w:r>
            <w:proofErr w:type="gramStart"/>
            <w:r w:rsidRPr="002904F3">
              <w:t>s  IPv</w:t>
            </w:r>
            <w:proofErr w:type="gramEnd"/>
            <w:r w:rsidRPr="002904F3">
              <w:t>4u      30            19</w:t>
            </w:r>
          </w:p>
          <w:p w14:paraId="76FB3A33" w14:textId="77777777" w:rsidR="00775CD0" w:rsidRDefault="00775CD0" w:rsidP="007B7F76">
            <w:pPr>
              <w:pStyle w:val="code9"/>
            </w:pPr>
            <w:r w:rsidRPr="002904F3">
              <w:t xml:space="preserve">                                                     L2VPNvpls  3              2</w:t>
            </w:r>
          </w:p>
          <w:p w14:paraId="4C57BC42" w14:textId="5517EBDA" w:rsidR="00775CD0" w:rsidRPr="002904F3" w:rsidRDefault="00775CD0" w:rsidP="007B7F76">
            <w:pPr>
              <w:pStyle w:val="code9"/>
            </w:pPr>
            <w:r>
              <w:t xml:space="preserve">                                                     </w:t>
            </w:r>
            <w:r w:rsidRPr="00775CD0">
              <w:rPr>
                <w:highlight w:val="green"/>
              </w:rPr>
              <w:t>L2VPNevpn  4              3</w:t>
            </w:r>
          </w:p>
          <w:p w14:paraId="1EF49CE2" w14:textId="77777777" w:rsidR="00775CD0" w:rsidRPr="002904F3" w:rsidRDefault="00775CD0" w:rsidP="007B7F76">
            <w:pPr>
              <w:pStyle w:val="code9"/>
            </w:pPr>
          </w:p>
          <w:p w14:paraId="29334260" w14:textId="77777777" w:rsidR="00775CD0" w:rsidRPr="002904F3" w:rsidRDefault="00775CD0" w:rsidP="007B7F76">
            <w:pPr>
              <w:pStyle w:val="code9"/>
            </w:pPr>
          </w:p>
          <w:p w14:paraId="2E862029" w14:textId="77777777" w:rsidR="00775CD0" w:rsidRPr="002904F3" w:rsidRDefault="00775CD0" w:rsidP="007B7F76">
            <w:pPr>
              <w:pStyle w:val="code9"/>
            </w:pPr>
            <w:r>
              <w:t>exaware</w:t>
            </w:r>
            <w:r w:rsidRPr="002904F3">
              <w:t xml:space="preserve"># show </w:t>
            </w:r>
            <w:proofErr w:type="spellStart"/>
            <w:r w:rsidRPr="002904F3">
              <w:t>bgp</w:t>
            </w:r>
            <w:proofErr w:type="spellEnd"/>
            <w:r w:rsidRPr="002904F3">
              <w:t xml:space="preserve"> neighbors </w:t>
            </w:r>
            <w:proofErr w:type="spellStart"/>
            <w:r w:rsidRPr="002904F3">
              <w:t>vrf</w:t>
            </w:r>
            <w:proofErr w:type="spellEnd"/>
            <w:r w:rsidRPr="002904F3">
              <w:t xml:space="preserve"> BLUE brief 3.3.3.3</w:t>
            </w:r>
          </w:p>
          <w:p w14:paraId="6A8CA314" w14:textId="77777777" w:rsidR="00775CD0" w:rsidRDefault="00775CD0" w:rsidP="007B7F76">
            <w:pPr>
              <w:pStyle w:val="code9"/>
            </w:pPr>
          </w:p>
          <w:p w14:paraId="30591C78" w14:textId="77777777" w:rsidR="00775CD0" w:rsidRPr="002904F3" w:rsidRDefault="00775CD0" w:rsidP="007B7F76">
            <w:pPr>
              <w:pStyle w:val="code9"/>
            </w:pPr>
            <w:r w:rsidRPr="002904F3">
              <w:t xml:space="preserve">                 PEER   MSG    </w:t>
            </w:r>
            <w:proofErr w:type="spellStart"/>
            <w:r w:rsidRPr="002904F3">
              <w:t>MSG</w:t>
            </w:r>
            <w:proofErr w:type="spellEnd"/>
            <w:r w:rsidRPr="002904F3">
              <w:t xml:space="preserve">    UP/DOWN                TABLE     STATE/     </w:t>
            </w:r>
          </w:p>
          <w:p w14:paraId="65A5F824" w14:textId="77777777" w:rsidR="00775CD0" w:rsidRPr="002904F3" w:rsidRDefault="00775CD0" w:rsidP="007B7F76">
            <w:pPr>
              <w:pStyle w:val="code9"/>
            </w:pPr>
            <w:proofErr w:type="gramStart"/>
            <w:r w:rsidRPr="002904F3">
              <w:t>NEIGHBOR  STATE</w:t>
            </w:r>
            <w:proofErr w:type="gramEnd"/>
            <w:r w:rsidRPr="002904F3">
              <w:t xml:space="preserve">  AS     RCVD   SENT   TIME         AFI/</w:t>
            </w:r>
            <w:proofErr w:type="gramStart"/>
            <w:r w:rsidRPr="002904F3">
              <w:t>SAFI  VERSION</w:t>
            </w:r>
            <w:proofErr w:type="gramEnd"/>
            <w:r w:rsidRPr="002904F3">
              <w:t xml:space="preserve">   PFX-RCVD   </w:t>
            </w:r>
          </w:p>
          <w:p w14:paraId="2B2D6109" w14:textId="77777777" w:rsidR="00775CD0" w:rsidRPr="002904F3" w:rsidRDefault="00775CD0" w:rsidP="007B7F76">
            <w:pPr>
              <w:pStyle w:val="code9"/>
            </w:pPr>
            <w:r w:rsidRPr="002904F3">
              <w:t>----------------------------------------------------------------------------------</w:t>
            </w:r>
          </w:p>
          <w:p w14:paraId="06F05596" w14:textId="77777777" w:rsidR="00775CD0" w:rsidRPr="002904F3" w:rsidRDefault="00775CD0" w:rsidP="007B7F76">
            <w:pPr>
              <w:pStyle w:val="code9"/>
            </w:pPr>
            <w:r w:rsidRPr="002904F3">
              <w:t xml:space="preserve">3.3.3.3   up     </w:t>
            </w:r>
            <w:proofErr w:type="gramStart"/>
            <w:r w:rsidRPr="002904F3">
              <w:t>64400  19724</w:t>
            </w:r>
            <w:proofErr w:type="gramEnd"/>
            <w:r w:rsidRPr="002904F3">
              <w:t xml:space="preserve">  </w:t>
            </w:r>
            <w:proofErr w:type="gramStart"/>
            <w:r w:rsidRPr="002904F3">
              <w:t>23086  4</w:t>
            </w:r>
            <w:proofErr w:type="gramEnd"/>
            <w:r w:rsidRPr="002904F3">
              <w:t xml:space="preserve">D22h49m9s   IPv4u     1191077           1  </w:t>
            </w:r>
          </w:p>
          <w:p w14:paraId="4D1021A0" w14:textId="77777777" w:rsidR="00775CD0" w:rsidRPr="002904F3" w:rsidRDefault="00775CD0" w:rsidP="007B7F76">
            <w:pPr>
              <w:pStyle w:val="code9"/>
            </w:pPr>
          </w:p>
          <w:p w14:paraId="7EE6D18F" w14:textId="77777777" w:rsidR="00775CD0" w:rsidRPr="002904F3" w:rsidRDefault="00775CD0" w:rsidP="007B7F76">
            <w:pPr>
              <w:pStyle w:val="code9"/>
            </w:pPr>
            <w:r>
              <w:t>exaware</w:t>
            </w:r>
            <w:r w:rsidRPr="002904F3">
              <w:t xml:space="preserve"># show </w:t>
            </w:r>
            <w:proofErr w:type="spellStart"/>
            <w:r w:rsidRPr="002904F3">
              <w:t>bgp</w:t>
            </w:r>
            <w:proofErr w:type="spellEnd"/>
            <w:r w:rsidRPr="002904F3">
              <w:t xml:space="preserve"> </w:t>
            </w:r>
            <w:proofErr w:type="gramStart"/>
            <w:r w:rsidRPr="002904F3">
              <w:t>neighbors</w:t>
            </w:r>
            <w:proofErr w:type="gramEnd"/>
            <w:r w:rsidRPr="002904F3">
              <w:t xml:space="preserve"> detail 20.200.0.20</w:t>
            </w:r>
          </w:p>
          <w:p w14:paraId="7802645D" w14:textId="77777777" w:rsidR="00775CD0" w:rsidRPr="002904F3" w:rsidRDefault="00775CD0" w:rsidP="007B7F76">
            <w:pPr>
              <w:pStyle w:val="code9"/>
            </w:pPr>
            <w:r w:rsidRPr="002904F3">
              <w:t xml:space="preserve">VRF </w:t>
            </w:r>
            <w:proofErr w:type="gramStart"/>
            <w:r w:rsidRPr="002904F3">
              <w:t>default :</w:t>
            </w:r>
            <w:proofErr w:type="gramEnd"/>
          </w:p>
          <w:p w14:paraId="0ED14916" w14:textId="77777777" w:rsidR="00775CD0" w:rsidRPr="002904F3" w:rsidRDefault="00775CD0" w:rsidP="007B7F76">
            <w:pPr>
              <w:pStyle w:val="code9"/>
            </w:pPr>
            <w:r w:rsidRPr="002904F3">
              <w:t>BGP peer: 20.200.0.20</w:t>
            </w:r>
          </w:p>
          <w:p w14:paraId="0DED89DE" w14:textId="77777777" w:rsidR="00775CD0" w:rsidRDefault="00775CD0" w:rsidP="007B7F76">
            <w:pPr>
              <w:pStyle w:val="code9"/>
            </w:pPr>
            <w:r w:rsidRPr="002904F3">
              <w:t>Admin status: up, BGP state: Established (up for: 1d2h26m14s), link type: external</w:t>
            </w:r>
          </w:p>
          <w:p w14:paraId="6CCEB7F4" w14:textId="77777777" w:rsidR="00775CD0" w:rsidRPr="002904F3" w:rsidRDefault="00775CD0" w:rsidP="007B7F76">
            <w:pPr>
              <w:pStyle w:val="code9"/>
            </w:pPr>
            <w:r>
              <w:t>BFD: disabled</w:t>
            </w:r>
          </w:p>
          <w:p w14:paraId="5173EF38" w14:textId="77777777" w:rsidR="00775CD0" w:rsidRPr="002904F3" w:rsidRDefault="00775CD0" w:rsidP="007B7F76">
            <w:pPr>
              <w:pStyle w:val="code9"/>
            </w:pPr>
            <w:r w:rsidRPr="002904F3">
              <w:t>Connection parameters</w:t>
            </w:r>
          </w:p>
          <w:p w14:paraId="67AD209E" w14:textId="77777777" w:rsidR="00775CD0" w:rsidRPr="002904F3" w:rsidRDefault="00775CD0" w:rsidP="007B7F76">
            <w:pPr>
              <w:pStyle w:val="code9"/>
            </w:pPr>
            <w:r w:rsidRPr="002904F3">
              <w:t xml:space="preserve">  Local Router ID:      192.168.0.82            Remote Router ID:       192.168.0.20</w:t>
            </w:r>
          </w:p>
          <w:p w14:paraId="77C92F1A" w14:textId="77777777" w:rsidR="00775CD0" w:rsidRPr="002904F3" w:rsidRDefault="00775CD0" w:rsidP="007B7F76">
            <w:pPr>
              <w:pStyle w:val="code9"/>
            </w:pPr>
            <w:r w:rsidRPr="002904F3">
              <w:t xml:space="preserve">  Local host:           20.200.0.82             Remote host:            20.200.0.20</w:t>
            </w:r>
          </w:p>
          <w:p w14:paraId="7C20F340" w14:textId="77777777" w:rsidR="00775CD0" w:rsidRPr="002904F3" w:rsidRDefault="00775CD0" w:rsidP="007B7F76">
            <w:pPr>
              <w:pStyle w:val="code9"/>
            </w:pPr>
            <w:r w:rsidRPr="002904F3">
              <w:t xml:space="preserve">  Local TCP port:       179                     Remote TCP port:        63819</w:t>
            </w:r>
          </w:p>
          <w:p w14:paraId="1720D35E" w14:textId="77777777" w:rsidR="00775CD0" w:rsidRPr="002904F3" w:rsidRDefault="00775CD0" w:rsidP="007B7F76">
            <w:pPr>
              <w:pStyle w:val="code9"/>
            </w:pPr>
            <w:r w:rsidRPr="002904F3">
              <w:t xml:space="preserve">  Local AS:             1                       Remote AS:              65001</w:t>
            </w:r>
          </w:p>
          <w:p w14:paraId="61596D07" w14:textId="77777777" w:rsidR="00775CD0" w:rsidRPr="002904F3" w:rsidRDefault="00775CD0" w:rsidP="007B7F76">
            <w:pPr>
              <w:pStyle w:val="code9"/>
            </w:pPr>
            <w:r w:rsidRPr="002904F3">
              <w:t xml:space="preserve">  Min interval:         30</w:t>
            </w:r>
          </w:p>
          <w:p w14:paraId="3EB88201" w14:textId="77777777" w:rsidR="00775CD0" w:rsidRPr="002904F3" w:rsidRDefault="00775CD0" w:rsidP="007B7F76">
            <w:pPr>
              <w:pStyle w:val="code9"/>
            </w:pPr>
            <w:r w:rsidRPr="002904F3">
              <w:t xml:space="preserve">  </w:t>
            </w:r>
            <w:proofErr w:type="gramStart"/>
            <w:r w:rsidRPr="002904F3">
              <w:t>Keepalive  30</w:t>
            </w:r>
            <w:proofErr w:type="gramEnd"/>
            <w:r w:rsidRPr="002904F3">
              <w:t>sec (</w:t>
            </w:r>
            <w:proofErr w:type="gramStart"/>
            <w:r w:rsidRPr="002904F3">
              <w:t xml:space="preserve">configured  60sec)   </w:t>
            </w:r>
            <w:proofErr w:type="gramEnd"/>
            <w:r w:rsidRPr="002904F3">
              <w:t xml:space="preserve">       Hold </w:t>
            </w:r>
            <w:proofErr w:type="gramStart"/>
            <w:r w:rsidRPr="002904F3">
              <w:t>time  90</w:t>
            </w:r>
            <w:proofErr w:type="gramEnd"/>
            <w:r w:rsidRPr="002904F3">
              <w:t>sec (configured 180sec)</w:t>
            </w:r>
          </w:p>
          <w:p w14:paraId="47603FBF" w14:textId="77777777" w:rsidR="00775CD0" w:rsidRPr="002904F3" w:rsidRDefault="00775CD0" w:rsidP="007B7F76">
            <w:pPr>
              <w:pStyle w:val="code9"/>
            </w:pPr>
            <w:r w:rsidRPr="002904F3">
              <w:t>Statistics</w:t>
            </w:r>
          </w:p>
          <w:p w14:paraId="527A64FE" w14:textId="77777777" w:rsidR="00775CD0" w:rsidRPr="002904F3" w:rsidRDefault="00775CD0" w:rsidP="007B7F76">
            <w:pPr>
              <w:pStyle w:val="code9"/>
            </w:pPr>
            <w:r w:rsidRPr="002904F3">
              <w:t xml:space="preserve">  Connections established:      1               Connections dropped:    0</w:t>
            </w:r>
          </w:p>
          <w:p w14:paraId="3C813F9D" w14:textId="77777777" w:rsidR="00775CD0" w:rsidRPr="002904F3" w:rsidRDefault="00775CD0" w:rsidP="007B7F76">
            <w:pPr>
              <w:pStyle w:val="code9"/>
            </w:pPr>
            <w:r w:rsidRPr="002904F3">
              <w:t xml:space="preserve">  Rx messages:                  3511            Tx messages:            3724</w:t>
            </w:r>
          </w:p>
          <w:p w14:paraId="45722D9F" w14:textId="77777777" w:rsidR="00775CD0" w:rsidRPr="002904F3" w:rsidRDefault="00775CD0" w:rsidP="007B7F76">
            <w:pPr>
              <w:pStyle w:val="code9"/>
            </w:pPr>
            <w:r w:rsidRPr="002904F3">
              <w:t xml:space="preserve">  Rx notifications:             0               Tx notifications:       0</w:t>
            </w:r>
          </w:p>
          <w:p w14:paraId="484D0075" w14:textId="77777777" w:rsidR="00775CD0" w:rsidRPr="002904F3" w:rsidRDefault="00775CD0" w:rsidP="007B7F76">
            <w:pPr>
              <w:pStyle w:val="code9"/>
            </w:pPr>
            <w:r w:rsidRPr="002904F3">
              <w:t xml:space="preserve">  Rx updates:                   16              Tx updates:             5</w:t>
            </w:r>
          </w:p>
          <w:p w14:paraId="4D175E39" w14:textId="77777777" w:rsidR="00775CD0" w:rsidRPr="002904F3" w:rsidRDefault="00775CD0" w:rsidP="007B7F76">
            <w:pPr>
              <w:pStyle w:val="code9"/>
            </w:pPr>
            <w:r w:rsidRPr="002904F3">
              <w:t xml:space="preserve">  Rx route refresh req:         0               Tx route refresh req:   0</w:t>
            </w:r>
          </w:p>
          <w:p w14:paraId="148682C2" w14:textId="77777777" w:rsidR="00775CD0" w:rsidRPr="002904F3" w:rsidRDefault="00775CD0" w:rsidP="007B7F76">
            <w:pPr>
              <w:pStyle w:val="code9"/>
            </w:pPr>
            <w:r w:rsidRPr="002904F3">
              <w:t xml:space="preserve">  IPv4 Unicast table:</w:t>
            </w:r>
          </w:p>
          <w:p w14:paraId="0752FBFC" w14:textId="77777777" w:rsidR="00775CD0" w:rsidRPr="002904F3" w:rsidRDefault="00775CD0" w:rsidP="007B7F76">
            <w:pPr>
              <w:pStyle w:val="code9"/>
            </w:pPr>
            <w:r w:rsidRPr="002904F3">
              <w:t xml:space="preserve">    Table version:              31              Neighbor version:       30</w:t>
            </w:r>
          </w:p>
          <w:p w14:paraId="1599AC2B" w14:textId="77777777" w:rsidR="00775CD0" w:rsidRPr="002904F3" w:rsidRDefault="00775CD0" w:rsidP="007B7F76">
            <w:pPr>
              <w:pStyle w:val="code9"/>
            </w:pPr>
            <w:r w:rsidRPr="002904F3">
              <w:t xml:space="preserve">    Rx prefixes:                19              Tx prefixes:            9</w:t>
            </w:r>
          </w:p>
          <w:p w14:paraId="436EBB3F" w14:textId="77777777" w:rsidR="00775CD0" w:rsidRPr="002904F3" w:rsidRDefault="00775CD0" w:rsidP="007B7F76">
            <w:pPr>
              <w:pStyle w:val="code9"/>
            </w:pPr>
            <w:r w:rsidRPr="002904F3">
              <w:t xml:space="preserve">  L2VPN VPLS table:</w:t>
            </w:r>
          </w:p>
          <w:p w14:paraId="0A12409F" w14:textId="77777777" w:rsidR="00775CD0" w:rsidRPr="002904F3" w:rsidRDefault="00775CD0" w:rsidP="007B7F76">
            <w:pPr>
              <w:pStyle w:val="code9"/>
            </w:pPr>
            <w:r w:rsidRPr="002904F3">
              <w:t xml:space="preserve">    Table version:              5               Neighbor version:       5</w:t>
            </w:r>
          </w:p>
          <w:p w14:paraId="7945DA57" w14:textId="77777777" w:rsidR="00775CD0" w:rsidRPr="002904F3" w:rsidRDefault="00775CD0" w:rsidP="007B7F76">
            <w:pPr>
              <w:pStyle w:val="code9"/>
            </w:pPr>
            <w:r w:rsidRPr="002904F3">
              <w:t xml:space="preserve">    Rx prefixes:                2               Tx prefixes:            0</w:t>
            </w:r>
          </w:p>
          <w:p w14:paraId="7B97E9E1" w14:textId="01691C02" w:rsidR="00775CD0" w:rsidRPr="00775CD0" w:rsidRDefault="00775CD0" w:rsidP="00775CD0">
            <w:pPr>
              <w:pStyle w:val="code9"/>
              <w:rPr>
                <w:highlight w:val="green"/>
              </w:rPr>
            </w:pPr>
            <w:r w:rsidRPr="002904F3">
              <w:t xml:space="preserve">  </w:t>
            </w:r>
            <w:r w:rsidRPr="00775CD0">
              <w:rPr>
                <w:highlight w:val="green"/>
              </w:rPr>
              <w:t>L2VPN EVPN table:</w:t>
            </w:r>
          </w:p>
          <w:p w14:paraId="0DF464BD" w14:textId="77777777" w:rsidR="00775CD0" w:rsidRPr="00775CD0" w:rsidRDefault="00775CD0" w:rsidP="00775CD0">
            <w:pPr>
              <w:pStyle w:val="code9"/>
              <w:rPr>
                <w:highlight w:val="green"/>
              </w:rPr>
            </w:pPr>
            <w:r w:rsidRPr="00775CD0">
              <w:rPr>
                <w:highlight w:val="green"/>
              </w:rPr>
              <w:t xml:space="preserve">    Table version:              5               Neighbor version:       5</w:t>
            </w:r>
          </w:p>
          <w:p w14:paraId="73C94DD8" w14:textId="77777777" w:rsidR="00775CD0" w:rsidRPr="002904F3" w:rsidRDefault="00775CD0" w:rsidP="00775CD0">
            <w:pPr>
              <w:pStyle w:val="code9"/>
            </w:pPr>
            <w:r w:rsidRPr="00775CD0">
              <w:rPr>
                <w:highlight w:val="green"/>
              </w:rPr>
              <w:t xml:space="preserve">    Rx prefixes:                2               Tx prefixes:            0</w:t>
            </w:r>
          </w:p>
          <w:p w14:paraId="07D63FDC" w14:textId="77777777" w:rsidR="00775CD0" w:rsidRPr="002904F3" w:rsidRDefault="00775CD0" w:rsidP="007B7F76">
            <w:pPr>
              <w:pStyle w:val="code9"/>
            </w:pPr>
            <w:r w:rsidRPr="002904F3">
              <w:t>Neighbor parameters</w:t>
            </w:r>
          </w:p>
          <w:p w14:paraId="415C7EF6" w14:textId="77777777" w:rsidR="00775CD0" w:rsidRPr="002904F3" w:rsidRDefault="00775CD0" w:rsidP="007B7F76">
            <w:pPr>
              <w:pStyle w:val="code9"/>
            </w:pPr>
            <w:r w:rsidRPr="002904F3">
              <w:t xml:space="preserve">  Peer </w:t>
            </w:r>
            <w:proofErr w:type="spellStart"/>
            <w:r w:rsidRPr="002904F3">
              <w:t>multihop</w:t>
            </w:r>
            <w:proofErr w:type="spellEnd"/>
            <w:r w:rsidRPr="002904F3">
              <w:t>:                disabled</w:t>
            </w:r>
          </w:p>
          <w:p w14:paraId="147F8B5F" w14:textId="77777777" w:rsidR="00775CD0" w:rsidRPr="002904F3" w:rsidRDefault="00775CD0" w:rsidP="007B7F76">
            <w:pPr>
              <w:pStyle w:val="code9"/>
            </w:pPr>
            <w:r w:rsidRPr="002904F3">
              <w:t xml:space="preserve">  IPv4 Unicast parameters</w:t>
            </w:r>
          </w:p>
          <w:p w14:paraId="7C12737B" w14:textId="77777777" w:rsidR="00775CD0" w:rsidRPr="002904F3" w:rsidRDefault="00775CD0" w:rsidP="007B7F76">
            <w:pPr>
              <w:pStyle w:val="code9"/>
            </w:pPr>
            <w:r w:rsidRPr="002904F3">
              <w:t xml:space="preserve">    Route reflector client:     disabled</w:t>
            </w:r>
          </w:p>
          <w:p w14:paraId="6AE529D2" w14:textId="77777777" w:rsidR="00775CD0" w:rsidRPr="002904F3" w:rsidRDefault="00775CD0" w:rsidP="007B7F76">
            <w:pPr>
              <w:pStyle w:val="code9"/>
            </w:pPr>
            <w:r w:rsidRPr="002904F3">
              <w:t xml:space="preserve">    Inbound </w:t>
            </w:r>
            <w:proofErr w:type="gramStart"/>
            <w:r w:rsidRPr="002904F3">
              <w:t>soft</w:t>
            </w:r>
            <w:proofErr w:type="gramEnd"/>
            <w:r w:rsidRPr="002904F3">
              <w:t xml:space="preserve"> </w:t>
            </w:r>
            <w:proofErr w:type="gramStart"/>
            <w:r w:rsidRPr="002904F3">
              <w:t>reconfigure:</w:t>
            </w:r>
            <w:proofErr w:type="gramEnd"/>
            <w:r w:rsidRPr="002904F3">
              <w:t xml:space="preserve">   disabled</w:t>
            </w:r>
          </w:p>
          <w:p w14:paraId="74824C1B" w14:textId="77777777" w:rsidR="00775CD0" w:rsidRPr="002904F3" w:rsidRDefault="00775CD0" w:rsidP="007B7F76">
            <w:pPr>
              <w:pStyle w:val="code9"/>
            </w:pPr>
            <w:r w:rsidRPr="002904F3">
              <w:t xml:space="preserve">    Next hop self:              disabled</w:t>
            </w:r>
          </w:p>
          <w:p w14:paraId="45AE9A86" w14:textId="77777777" w:rsidR="00775CD0" w:rsidRPr="002904F3" w:rsidRDefault="00775CD0" w:rsidP="007B7F76">
            <w:pPr>
              <w:pStyle w:val="code9"/>
            </w:pPr>
            <w:r w:rsidRPr="002904F3">
              <w:t xml:space="preserve">    Send community:             none</w:t>
            </w:r>
          </w:p>
          <w:p w14:paraId="566AE41D" w14:textId="77777777" w:rsidR="00775CD0" w:rsidRPr="002904F3" w:rsidRDefault="00775CD0" w:rsidP="007B7F76">
            <w:pPr>
              <w:pStyle w:val="code9"/>
            </w:pPr>
            <w:r w:rsidRPr="002904F3">
              <w:t xml:space="preserve">    Weight:                     0</w:t>
            </w:r>
          </w:p>
          <w:p w14:paraId="5DBE19C7" w14:textId="77777777" w:rsidR="00775CD0" w:rsidRPr="002904F3" w:rsidRDefault="00775CD0" w:rsidP="007B7F76">
            <w:pPr>
              <w:pStyle w:val="code9"/>
            </w:pPr>
            <w:r w:rsidRPr="002904F3">
              <w:t xml:space="preserve">    Maximum prefixes:           524288</w:t>
            </w:r>
          </w:p>
          <w:p w14:paraId="60EFE10D" w14:textId="77777777" w:rsidR="00775CD0" w:rsidRPr="002904F3" w:rsidRDefault="00775CD0" w:rsidP="007B7F76">
            <w:pPr>
              <w:pStyle w:val="code9"/>
            </w:pPr>
            <w:r w:rsidRPr="002904F3">
              <w:t xml:space="preserve">    Preserve next hop:          disabled</w:t>
            </w:r>
          </w:p>
          <w:p w14:paraId="6D998FEE" w14:textId="77777777" w:rsidR="00775CD0" w:rsidRPr="002904F3" w:rsidRDefault="00775CD0" w:rsidP="007B7F76">
            <w:pPr>
              <w:pStyle w:val="code9"/>
            </w:pPr>
            <w:r w:rsidRPr="002904F3">
              <w:t xml:space="preserve">    Allow AS </w:t>
            </w:r>
            <w:proofErr w:type="gramStart"/>
            <w:r w:rsidRPr="002904F3">
              <w:t>in:</w:t>
            </w:r>
            <w:proofErr w:type="gramEnd"/>
            <w:r w:rsidRPr="002904F3">
              <w:t xml:space="preserve">                disabled</w:t>
            </w:r>
          </w:p>
          <w:p w14:paraId="37337FFE" w14:textId="77777777" w:rsidR="00775CD0" w:rsidRPr="002904F3" w:rsidRDefault="00775CD0" w:rsidP="007B7F76">
            <w:pPr>
              <w:pStyle w:val="code9"/>
            </w:pPr>
            <w:r>
              <w:t xml:space="preserve">    Multipath:                  disabled</w:t>
            </w:r>
          </w:p>
          <w:p w14:paraId="4DC207B8" w14:textId="77777777" w:rsidR="00775CD0" w:rsidRPr="002904F3" w:rsidRDefault="00775CD0" w:rsidP="007B7F76">
            <w:pPr>
              <w:pStyle w:val="code9"/>
            </w:pPr>
            <w:r w:rsidRPr="002904F3">
              <w:t xml:space="preserve">  L2VPN VPLS parameters</w:t>
            </w:r>
          </w:p>
          <w:p w14:paraId="27AEEC85" w14:textId="77777777" w:rsidR="00775CD0" w:rsidRPr="002904F3" w:rsidRDefault="00775CD0" w:rsidP="007B7F76">
            <w:pPr>
              <w:pStyle w:val="code9"/>
            </w:pPr>
            <w:r w:rsidRPr="002904F3">
              <w:t xml:space="preserve">    Route reflector client:     disabled</w:t>
            </w:r>
          </w:p>
          <w:p w14:paraId="7CB47983" w14:textId="77777777" w:rsidR="00775CD0" w:rsidRPr="002904F3" w:rsidRDefault="00775CD0" w:rsidP="007B7F76">
            <w:pPr>
              <w:pStyle w:val="code9"/>
            </w:pPr>
            <w:r w:rsidRPr="002904F3">
              <w:t xml:space="preserve">    Inbound </w:t>
            </w:r>
            <w:proofErr w:type="gramStart"/>
            <w:r w:rsidRPr="002904F3">
              <w:t>soft</w:t>
            </w:r>
            <w:proofErr w:type="gramEnd"/>
            <w:r w:rsidRPr="002904F3">
              <w:t xml:space="preserve"> </w:t>
            </w:r>
            <w:proofErr w:type="gramStart"/>
            <w:r w:rsidRPr="002904F3">
              <w:t>reconfigure:</w:t>
            </w:r>
            <w:proofErr w:type="gramEnd"/>
            <w:r w:rsidRPr="002904F3">
              <w:t xml:space="preserve">   enabled</w:t>
            </w:r>
          </w:p>
          <w:p w14:paraId="32A69692" w14:textId="77777777" w:rsidR="00775CD0" w:rsidRPr="002904F3" w:rsidRDefault="00775CD0" w:rsidP="007B7F76">
            <w:pPr>
              <w:pStyle w:val="code9"/>
            </w:pPr>
            <w:r w:rsidRPr="002904F3">
              <w:t xml:space="preserve">    Send community:             extended</w:t>
            </w:r>
          </w:p>
          <w:p w14:paraId="3BEB1BCE" w14:textId="77777777" w:rsidR="00775CD0" w:rsidRPr="002904F3" w:rsidRDefault="00775CD0" w:rsidP="007B7F76">
            <w:pPr>
              <w:pStyle w:val="code9"/>
            </w:pPr>
            <w:r w:rsidRPr="002904F3">
              <w:lastRenderedPageBreak/>
              <w:t xml:space="preserve">    Weight:                     0</w:t>
            </w:r>
          </w:p>
          <w:p w14:paraId="45969397" w14:textId="77777777" w:rsidR="00775CD0" w:rsidRPr="00775CD0" w:rsidRDefault="00775CD0" w:rsidP="007B7F76">
            <w:pPr>
              <w:pStyle w:val="code9"/>
              <w:rPr>
                <w:highlight w:val="green"/>
              </w:rPr>
            </w:pPr>
            <w:r w:rsidRPr="002904F3">
              <w:t xml:space="preserve">    </w:t>
            </w:r>
            <w:r w:rsidRPr="00775CD0">
              <w:rPr>
                <w:highlight w:val="green"/>
              </w:rPr>
              <w:t>Maximum prefixes:           1000</w:t>
            </w:r>
          </w:p>
          <w:p w14:paraId="7AF0F6FF" w14:textId="4C7E16C7" w:rsidR="00775CD0" w:rsidRPr="00775CD0" w:rsidRDefault="00775CD0" w:rsidP="00775CD0">
            <w:pPr>
              <w:pStyle w:val="code9"/>
              <w:rPr>
                <w:highlight w:val="green"/>
              </w:rPr>
            </w:pPr>
            <w:r w:rsidRPr="00775CD0">
              <w:rPr>
                <w:highlight w:val="green"/>
              </w:rPr>
              <w:t xml:space="preserve">  L2VPN EVPN parameters</w:t>
            </w:r>
          </w:p>
          <w:p w14:paraId="09409A76" w14:textId="77777777" w:rsidR="00775CD0" w:rsidRPr="00775CD0" w:rsidRDefault="00775CD0" w:rsidP="00775CD0">
            <w:pPr>
              <w:pStyle w:val="code9"/>
              <w:rPr>
                <w:highlight w:val="green"/>
              </w:rPr>
            </w:pPr>
            <w:r w:rsidRPr="00775CD0">
              <w:rPr>
                <w:highlight w:val="green"/>
              </w:rPr>
              <w:t xml:space="preserve">    Route reflector client:     disabled</w:t>
            </w:r>
          </w:p>
          <w:p w14:paraId="0E72643B" w14:textId="77777777" w:rsidR="00775CD0" w:rsidRPr="00775CD0" w:rsidRDefault="00775CD0" w:rsidP="00775CD0">
            <w:pPr>
              <w:pStyle w:val="code9"/>
              <w:rPr>
                <w:highlight w:val="green"/>
              </w:rPr>
            </w:pPr>
            <w:r w:rsidRPr="00775CD0">
              <w:rPr>
                <w:highlight w:val="green"/>
              </w:rPr>
              <w:t xml:space="preserve">    Inbound </w:t>
            </w:r>
            <w:proofErr w:type="gramStart"/>
            <w:r w:rsidRPr="00775CD0">
              <w:rPr>
                <w:highlight w:val="green"/>
              </w:rPr>
              <w:t>soft</w:t>
            </w:r>
            <w:proofErr w:type="gramEnd"/>
            <w:r w:rsidRPr="00775CD0">
              <w:rPr>
                <w:highlight w:val="green"/>
              </w:rPr>
              <w:t xml:space="preserve"> </w:t>
            </w:r>
            <w:proofErr w:type="gramStart"/>
            <w:r w:rsidRPr="00775CD0">
              <w:rPr>
                <w:highlight w:val="green"/>
              </w:rPr>
              <w:t>reconfigure:</w:t>
            </w:r>
            <w:proofErr w:type="gramEnd"/>
            <w:r w:rsidRPr="00775CD0">
              <w:rPr>
                <w:highlight w:val="green"/>
              </w:rPr>
              <w:t xml:space="preserve">   enabled</w:t>
            </w:r>
          </w:p>
          <w:p w14:paraId="557BEA39" w14:textId="77777777" w:rsidR="00775CD0" w:rsidRPr="00775CD0" w:rsidRDefault="00775CD0" w:rsidP="00775CD0">
            <w:pPr>
              <w:pStyle w:val="code9"/>
              <w:rPr>
                <w:highlight w:val="green"/>
              </w:rPr>
            </w:pPr>
            <w:r w:rsidRPr="00775CD0">
              <w:rPr>
                <w:highlight w:val="green"/>
              </w:rPr>
              <w:t xml:space="preserve">    Send community:             extended</w:t>
            </w:r>
          </w:p>
          <w:p w14:paraId="0DD56ECB" w14:textId="77777777" w:rsidR="00775CD0" w:rsidRPr="00775CD0" w:rsidRDefault="00775CD0" w:rsidP="00775CD0">
            <w:pPr>
              <w:pStyle w:val="code9"/>
              <w:rPr>
                <w:highlight w:val="green"/>
              </w:rPr>
            </w:pPr>
            <w:r w:rsidRPr="00775CD0">
              <w:rPr>
                <w:highlight w:val="green"/>
              </w:rPr>
              <w:t xml:space="preserve">    Weight:                     0</w:t>
            </w:r>
          </w:p>
          <w:p w14:paraId="50080C4E" w14:textId="77777777" w:rsidR="00775CD0" w:rsidRPr="002904F3" w:rsidRDefault="00775CD0" w:rsidP="00775CD0">
            <w:pPr>
              <w:pStyle w:val="code9"/>
            </w:pPr>
            <w:r w:rsidRPr="00775CD0">
              <w:rPr>
                <w:highlight w:val="green"/>
              </w:rPr>
              <w:t xml:space="preserve">    Maximum prefixes:           1000</w:t>
            </w:r>
          </w:p>
          <w:p w14:paraId="3CA8D4F5" w14:textId="77777777" w:rsidR="00775CD0" w:rsidRPr="002904F3" w:rsidRDefault="00775CD0" w:rsidP="007B7F76">
            <w:pPr>
              <w:pStyle w:val="code9"/>
            </w:pPr>
            <w:proofErr w:type="spellStart"/>
            <w:r w:rsidRPr="002904F3">
              <w:t>Capabilites</w:t>
            </w:r>
            <w:proofErr w:type="spellEnd"/>
          </w:p>
          <w:p w14:paraId="33FE9153" w14:textId="77777777" w:rsidR="00775CD0" w:rsidRPr="002904F3" w:rsidRDefault="00775CD0" w:rsidP="007B7F76">
            <w:pPr>
              <w:pStyle w:val="code9"/>
            </w:pPr>
            <w:r w:rsidRPr="002904F3">
              <w:t xml:space="preserve">  Multiprotocol (1)</w:t>
            </w:r>
          </w:p>
          <w:p w14:paraId="4819DA38" w14:textId="77777777" w:rsidR="00775CD0" w:rsidRPr="002904F3" w:rsidRDefault="00775CD0" w:rsidP="007B7F76">
            <w:pPr>
              <w:pStyle w:val="code9"/>
            </w:pPr>
            <w:r w:rsidRPr="002904F3">
              <w:t xml:space="preserve">    IPv4 Unicast:               advertised and received</w:t>
            </w:r>
          </w:p>
          <w:p w14:paraId="22D5719C" w14:textId="77777777" w:rsidR="00775CD0" w:rsidRPr="002904F3" w:rsidRDefault="00775CD0" w:rsidP="007B7F76">
            <w:pPr>
              <w:pStyle w:val="code9"/>
            </w:pPr>
            <w:r w:rsidRPr="002904F3">
              <w:t xml:space="preserve">    IPv4 Labeled-Unicast:       none</w:t>
            </w:r>
          </w:p>
          <w:p w14:paraId="71742A49" w14:textId="77777777" w:rsidR="00775CD0" w:rsidRPr="002904F3" w:rsidRDefault="00775CD0" w:rsidP="007B7F76">
            <w:pPr>
              <w:pStyle w:val="code9"/>
            </w:pPr>
            <w:r w:rsidRPr="002904F3">
              <w:t xml:space="preserve">    IPv4 VPN:                   none</w:t>
            </w:r>
          </w:p>
          <w:p w14:paraId="108730B4" w14:textId="77777777" w:rsidR="00775CD0" w:rsidRPr="002904F3" w:rsidRDefault="00775CD0" w:rsidP="007B7F76">
            <w:pPr>
              <w:pStyle w:val="code9"/>
            </w:pPr>
            <w:r w:rsidRPr="002904F3">
              <w:t xml:space="preserve">    IPv4 </w:t>
            </w:r>
            <w:proofErr w:type="spellStart"/>
            <w:r w:rsidRPr="002904F3">
              <w:t>Flowspec</w:t>
            </w:r>
            <w:proofErr w:type="spellEnd"/>
            <w:r w:rsidRPr="002904F3">
              <w:t xml:space="preserve">:      </w:t>
            </w:r>
            <w:r w:rsidRPr="002904F3">
              <w:tab/>
              <w:t xml:space="preserve">  </w:t>
            </w:r>
            <w:r>
              <w:t xml:space="preserve">    </w:t>
            </w:r>
            <w:r w:rsidRPr="002904F3">
              <w:t>none</w:t>
            </w:r>
          </w:p>
          <w:p w14:paraId="2D64185F" w14:textId="77777777" w:rsidR="00775CD0" w:rsidRPr="002904F3" w:rsidRDefault="00775CD0" w:rsidP="007B7F76">
            <w:pPr>
              <w:pStyle w:val="code9"/>
            </w:pPr>
            <w:r w:rsidRPr="002904F3">
              <w:t xml:space="preserve">    IPv6 Unicast:               none</w:t>
            </w:r>
          </w:p>
          <w:p w14:paraId="7407CA14" w14:textId="77777777" w:rsidR="00775CD0" w:rsidRPr="002904F3" w:rsidRDefault="00775CD0" w:rsidP="007B7F76">
            <w:pPr>
              <w:pStyle w:val="code9"/>
            </w:pPr>
            <w:r w:rsidRPr="002904F3">
              <w:t xml:space="preserve">    IPv6 Labeled-Unicast:       none</w:t>
            </w:r>
          </w:p>
          <w:p w14:paraId="69E04BBD" w14:textId="77777777" w:rsidR="00775CD0" w:rsidRPr="002904F3" w:rsidRDefault="00775CD0" w:rsidP="007B7F76">
            <w:pPr>
              <w:pStyle w:val="code9"/>
            </w:pPr>
            <w:r w:rsidRPr="002904F3">
              <w:t xml:space="preserve">    IPv6 VPN:                   none</w:t>
            </w:r>
          </w:p>
          <w:p w14:paraId="5CC66FD8" w14:textId="77777777" w:rsidR="00775CD0" w:rsidRDefault="00775CD0" w:rsidP="007B7F76">
            <w:pPr>
              <w:pStyle w:val="code9"/>
            </w:pPr>
            <w:r w:rsidRPr="002904F3">
              <w:t xml:space="preserve">    L2VPN VPLS:      </w:t>
            </w:r>
            <w:r w:rsidRPr="002904F3">
              <w:tab/>
              <w:t xml:space="preserve">  </w:t>
            </w:r>
            <w:r>
              <w:t xml:space="preserve">    </w:t>
            </w:r>
            <w:r w:rsidRPr="002904F3">
              <w:t>advertised and received</w:t>
            </w:r>
          </w:p>
          <w:p w14:paraId="7EF86B75" w14:textId="78A64439" w:rsidR="00775CD0" w:rsidRPr="002904F3" w:rsidRDefault="00775CD0" w:rsidP="00775CD0">
            <w:pPr>
              <w:pStyle w:val="code9"/>
            </w:pPr>
            <w:r>
              <w:t xml:space="preserve">    </w:t>
            </w:r>
            <w:r w:rsidRPr="00775CD0">
              <w:rPr>
                <w:highlight w:val="green"/>
              </w:rPr>
              <w:t xml:space="preserve">L2VPN EVPN:      </w:t>
            </w:r>
            <w:r w:rsidRPr="00775CD0">
              <w:rPr>
                <w:highlight w:val="green"/>
              </w:rPr>
              <w:tab/>
              <w:t xml:space="preserve">      advertised and received</w:t>
            </w:r>
          </w:p>
          <w:p w14:paraId="43BD97AC" w14:textId="77777777" w:rsidR="00775CD0" w:rsidRPr="002904F3" w:rsidRDefault="00775CD0" w:rsidP="007B7F76">
            <w:pPr>
              <w:pStyle w:val="code9"/>
            </w:pPr>
            <w:r w:rsidRPr="002904F3">
              <w:t xml:space="preserve">  Route refresh (2):            advertised and received (old and new)</w:t>
            </w:r>
          </w:p>
          <w:p w14:paraId="5B707208" w14:textId="77777777" w:rsidR="00775CD0" w:rsidRPr="002904F3" w:rsidRDefault="00775CD0" w:rsidP="007B7F76">
            <w:pPr>
              <w:pStyle w:val="code9"/>
            </w:pPr>
            <w:r w:rsidRPr="002904F3">
              <w:t xml:space="preserve">  Outbound Route Filter (3)</w:t>
            </w:r>
          </w:p>
          <w:p w14:paraId="03D380DD" w14:textId="77777777" w:rsidR="00775CD0" w:rsidRPr="002904F3" w:rsidRDefault="00775CD0" w:rsidP="007B7F76">
            <w:pPr>
              <w:pStyle w:val="code9"/>
            </w:pPr>
            <w:r w:rsidRPr="002904F3">
              <w:t xml:space="preserve">    IPv4 Unicast</w:t>
            </w:r>
          </w:p>
          <w:p w14:paraId="64035D99" w14:textId="77777777" w:rsidR="00775CD0" w:rsidRPr="002904F3" w:rsidRDefault="00775CD0" w:rsidP="007B7F76">
            <w:pPr>
              <w:pStyle w:val="code9"/>
            </w:pPr>
            <w:r w:rsidRPr="002904F3">
              <w:t xml:space="preserve">      Send mode:                advertised</w:t>
            </w:r>
          </w:p>
          <w:p w14:paraId="702AA313" w14:textId="77777777" w:rsidR="00775CD0" w:rsidRPr="002904F3" w:rsidRDefault="00775CD0" w:rsidP="007B7F76">
            <w:pPr>
              <w:pStyle w:val="code9"/>
            </w:pPr>
            <w:r w:rsidRPr="002904F3">
              <w:t xml:space="preserve">      Receive mode:             advertised</w:t>
            </w:r>
          </w:p>
          <w:p w14:paraId="2EBF10B5" w14:textId="77777777" w:rsidR="00775CD0" w:rsidRPr="002904F3" w:rsidRDefault="00775CD0" w:rsidP="007B7F76">
            <w:pPr>
              <w:pStyle w:val="code9"/>
            </w:pPr>
            <w:r w:rsidRPr="002904F3">
              <w:t xml:space="preserve">      Rx prefix filter:         none</w:t>
            </w:r>
          </w:p>
          <w:p w14:paraId="72F0AC85" w14:textId="77777777" w:rsidR="00775CD0" w:rsidRPr="002904F3" w:rsidRDefault="00775CD0" w:rsidP="007B7F76">
            <w:pPr>
              <w:pStyle w:val="code9"/>
            </w:pPr>
            <w:r w:rsidRPr="002904F3">
              <w:t xml:space="preserve">  Graceful Restart (64):        advertised and received</w:t>
            </w:r>
          </w:p>
          <w:p w14:paraId="16175012" w14:textId="77777777" w:rsidR="00775CD0" w:rsidRPr="002904F3" w:rsidRDefault="00775CD0" w:rsidP="007B7F76">
            <w:pPr>
              <w:pStyle w:val="code9"/>
            </w:pPr>
            <w:r w:rsidRPr="002904F3">
              <w:t xml:space="preserve">    Maximum stale time:         360sec</w:t>
            </w:r>
          </w:p>
          <w:p w14:paraId="17678FCB" w14:textId="77777777" w:rsidR="00775CD0" w:rsidRPr="002904F3" w:rsidRDefault="00775CD0" w:rsidP="007B7F76">
            <w:pPr>
              <w:pStyle w:val="code9"/>
            </w:pPr>
            <w:r w:rsidRPr="002904F3">
              <w:t xml:space="preserve">    Restart time</w:t>
            </w:r>
          </w:p>
          <w:p w14:paraId="7B041CA2" w14:textId="77777777" w:rsidR="00775CD0" w:rsidRPr="002904F3" w:rsidRDefault="00775CD0" w:rsidP="007B7F76">
            <w:pPr>
              <w:pStyle w:val="code9"/>
            </w:pPr>
            <w:r w:rsidRPr="002904F3">
              <w:t xml:space="preserve">      Advertised:               120sec</w:t>
            </w:r>
          </w:p>
          <w:p w14:paraId="67CB7467" w14:textId="77777777" w:rsidR="00775CD0" w:rsidRPr="002904F3" w:rsidRDefault="00775CD0" w:rsidP="007B7F76">
            <w:pPr>
              <w:pStyle w:val="code9"/>
            </w:pPr>
            <w:r w:rsidRPr="002904F3">
              <w:t xml:space="preserve">      Received:                 120sec</w:t>
            </w:r>
          </w:p>
          <w:p w14:paraId="033D6F82" w14:textId="77777777" w:rsidR="00775CD0" w:rsidRPr="002904F3" w:rsidRDefault="00775CD0" w:rsidP="007B7F76">
            <w:pPr>
              <w:pStyle w:val="code9"/>
            </w:pPr>
            <w:r w:rsidRPr="002904F3">
              <w:t xml:space="preserve">    IPv4 Unicast:               advertised and received</w:t>
            </w:r>
          </w:p>
          <w:p w14:paraId="66EB8AC4" w14:textId="1B2DE462" w:rsidR="00775CD0" w:rsidRPr="002904F3" w:rsidRDefault="00775CD0" w:rsidP="007B7F76">
            <w:pPr>
              <w:pStyle w:val="code9"/>
            </w:pPr>
            <w:r w:rsidRPr="002904F3">
              <w:t xml:space="preserve">    L2VPN VPLS:      </w:t>
            </w:r>
            <w:r w:rsidRPr="002904F3">
              <w:tab/>
              <w:t xml:space="preserve">  </w:t>
            </w:r>
            <w:r>
              <w:t xml:space="preserve">    </w:t>
            </w:r>
            <w:r w:rsidRPr="002904F3">
              <w:t>advertised and received</w:t>
            </w:r>
          </w:p>
          <w:p w14:paraId="2422B541" w14:textId="1F6D019E" w:rsidR="00775CD0" w:rsidRPr="002904F3" w:rsidRDefault="00775CD0" w:rsidP="00775CD0">
            <w:pPr>
              <w:pStyle w:val="code9"/>
            </w:pPr>
            <w:r w:rsidRPr="002904F3">
              <w:t xml:space="preserve">    </w:t>
            </w:r>
            <w:r w:rsidRPr="00775CD0">
              <w:rPr>
                <w:highlight w:val="green"/>
              </w:rPr>
              <w:t xml:space="preserve">L2VPN EVPN:      </w:t>
            </w:r>
            <w:r w:rsidRPr="00775CD0">
              <w:rPr>
                <w:highlight w:val="green"/>
              </w:rPr>
              <w:tab/>
              <w:t xml:space="preserve">      advertised and received</w:t>
            </w:r>
          </w:p>
          <w:p w14:paraId="7537786A" w14:textId="77777777" w:rsidR="00775CD0" w:rsidRPr="002904F3" w:rsidRDefault="00775CD0" w:rsidP="007B7F76">
            <w:pPr>
              <w:pStyle w:val="code9"/>
            </w:pPr>
            <w:r w:rsidRPr="002904F3">
              <w:t xml:space="preserve">  Extended </w:t>
            </w:r>
            <w:proofErr w:type="spellStart"/>
            <w:r w:rsidRPr="002904F3">
              <w:t>asn</w:t>
            </w:r>
            <w:proofErr w:type="spellEnd"/>
            <w:r w:rsidRPr="002904F3">
              <w:t xml:space="preserve"> capability (65): advertised and received</w:t>
            </w:r>
          </w:p>
          <w:p w14:paraId="6C136AF9" w14:textId="77777777" w:rsidR="00775CD0" w:rsidRDefault="00775CD0" w:rsidP="007B7F76">
            <w:pPr>
              <w:pStyle w:val="code9"/>
              <w:rPr>
                <w:lang w:val="en-NZ"/>
              </w:rPr>
            </w:pPr>
            <w:r w:rsidRPr="002904F3">
              <w:t xml:space="preserve">  Dynamic capabilities (67):    none</w:t>
            </w:r>
          </w:p>
        </w:tc>
      </w:tr>
      <w:tr w:rsidR="00775CD0" w:rsidRPr="002904F3" w14:paraId="6C0C515C" w14:textId="77777777" w:rsidTr="007B7F76">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8C246AE" w14:textId="77777777" w:rsidR="00775CD0" w:rsidRDefault="00775CD0" w:rsidP="007B7F76">
            <w:pPr>
              <w:pStyle w:val="TableHeading"/>
              <w:rPr>
                <w:lang w:val="en-NZ"/>
              </w:rPr>
            </w:pPr>
            <w:r w:rsidRPr="002904F3">
              <w:lastRenderedPageBreak/>
              <w:t>Notes</w:t>
            </w:r>
          </w:p>
        </w:tc>
        <w:tc>
          <w:tcPr>
            <w:tcW w:w="774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1E5057" w14:textId="77777777" w:rsidR="00775CD0" w:rsidRPr="002904F3" w:rsidRDefault="00775CD0" w:rsidP="007B7F76">
            <w:pPr>
              <w:pStyle w:val="CLITableBody"/>
            </w:pPr>
            <w:r w:rsidRPr="002904F3">
              <w:t>If a VRF is not specified, data is shown for the default VRF.</w:t>
            </w:r>
          </w:p>
          <w:p w14:paraId="75FCC5E3" w14:textId="77777777" w:rsidR="00775CD0" w:rsidRPr="002904F3" w:rsidRDefault="00775CD0" w:rsidP="007B7F76">
            <w:pPr>
              <w:pStyle w:val="CLITableBody"/>
            </w:pPr>
            <w:r w:rsidRPr="002904F3">
              <w:t xml:space="preserve">AFI l2vpn is only available in VRF default, and SAFI </w:t>
            </w:r>
            <w:proofErr w:type="spellStart"/>
            <w:r w:rsidRPr="002904F3">
              <w:t>vpls</w:t>
            </w:r>
            <w:proofErr w:type="spellEnd"/>
            <w:r w:rsidRPr="002904F3">
              <w:t xml:space="preserve"> is only supported in AFI l2vpn, and is the only option there.</w:t>
            </w:r>
          </w:p>
          <w:p w14:paraId="7D407CB6" w14:textId="77777777" w:rsidR="00775CD0" w:rsidRPr="002904F3" w:rsidRDefault="00775CD0" w:rsidP="007B7F76">
            <w:pPr>
              <w:pStyle w:val="CLITableBody"/>
            </w:pPr>
            <w:r w:rsidRPr="002904F3">
              <w:t xml:space="preserve">SAFI labeled-unicast and </w:t>
            </w:r>
            <w:proofErr w:type="spellStart"/>
            <w:r w:rsidRPr="002904F3">
              <w:t>vpn</w:t>
            </w:r>
            <w:proofErr w:type="spellEnd"/>
            <w:r w:rsidRPr="002904F3">
              <w:t xml:space="preserve"> are supported only in VRF default.</w:t>
            </w:r>
          </w:p>
          <w:p w14:paraId="2DFD5E02" w14:textId="77777777" w:rsidR="00775CD0" w:rsidRPr="002904F3" w:rsidRDefault="00775CD0" w:rsidP="007B7F76">
            <w:pPr>
              <w:pStyle w:val="CLITableBody"/>
            </w:pPr>
            <w:r w:rsidRPr="002904F3">
              <w:t>Default view is brief. When specifying a neighbor-</w:t>
            </w:r>
            <w:proofErr w:type="spellStart"/>
            <w:r w:rsidRPr="002904F3">
              <w:t>ip</w:t>
            </w:r>
            <w:proofErr w:type="spellEnd"/>
            <w:r w:rsidRPr="002904F3">
              <w:t>, default view is detailed.</w:t>
            </w:r>
          </w:p>
        </w:tc>
      </w:tr>
      <w:bookmarkEnd w:id="50"/>
    </w:tbl>
    <w:p w14:paraId="09D775BD" w14:textId="77777777" w:rsidR="00775CD0" w:rsidRDefault="00775CD0">
      <w:pPr>
        <w:spacing w:before="0" w:after="160"/>
        <w:rPr>
          <w:rFonts w:ascii="futura bold" w:eastAsia="Times New Roman" w:hAnsi="futura bold" w:cs="Tahoma"/>
          <w:bCs/>
          <w:iCs/>
          <w:color w:val="003C4F"/>
          <w:kern w:val="36"/>
          <w:sz w:val="36"/>
          <w:szCs w:val="36"/>
          <w:lang w:bidi="ar-AE"/>
        </w:rPr>
      </w:pPr>
      <w:r>
        <w:br w:type="page"/>
      </w:r>
    </w:p>
    <w:p w14:paraId="5B95B150" w14:textId="665FF218" w:rsidR="0052375B" w:rsidRPr="002904F3" w:rsidRDefault="0052375B" w:rsidP="0052375B">
      <w:pPr>
        <w:pStyle w:val="Heading2"/>
        <w:ind w:left="788" w:hanging="788"/>
      </w:pPr>
      <w:r w:rsidRPr="002904F3">
        <w:lastRenderedPageBreak/>
        <w:fldChar w:fldCharType="begin"/>
      </w:r>
      <w:r>
        <w:instrText>XE "Routing and Forwarding Information Base Commands"</w:instrText>
      </w:r>
      <w:r w:rsidRPr="002904F3">
        <w:fldChar w:fldCharType="end"/>
      </w:r>
      <w:bookmarkStart w:id="52" w:name="_Toc42421296"/>
      <w:bookmarkStart w:id="53" w:name="_Toc120171739"/>
      <w:bookmarkStart w:id="54" w:name="_Toc159489871"/>
      <w:bookmarkStart w:id="55" w:name="_Toc212530332"/>
      <w:r w:rsidRPr="002904F3">
        <w:t>Routing and Forwarding Information Base</w:t>
      </w:r>
      <w:r>
        <w:t xml:space="preserve"> Co</w:t>
      </w:r>
      <w:r w:rsidRPr="002904F3">
        <w:t>mmands</w:t>
      </w:r>
      <w:bookmarkEnd w:id="52"/>
      <w:bookmarkEnd w:id="53"/>
      <w:bookmarkEnd w:id="54"/>
      <w:bookmarkEnd w:id="55"/>
    </w:p>
    <w:p w14:paraId="5F6CFB96" w14:textId="77777777" w:rsidR="00580DC6" w:rsidRPr="002904F3" w:rsidRDefault="00580DC6" w:rsidP="00580DC6">
      <w:pPr>
        <w:pStyle w:val="Heading3"/>
      </w:pPr>
      <w:r w:rsidRPr="002904F3">
        <w:fldChar w:fldCharType="begin"/>
      </w:r>
      <w:r>
        <w:instrText>XE "L2 Services Configuration Commands"</w:instrText>
      </w:r>
      <w:r w:rsidRPr="002904F3">
        <w:fldChar w:fldCharType="end"/>
      </w:r>
      <w:bookmarkStart w:id="56" w:name="_Toc159489872"/>
      <w:bookmarkStart w:id="57" w:name="_Toc212530333"/>
      <w:r w:rsidRPr="002904F3">
        <w:t>L2 Services Configuration Commands</w:t>
      </w:r>
      <w:bookmarkEnd w:id="56"/>
      <w:bookmarkEnd w:id="57"/>
    </w:p>
    <w:p w14:paraId="09043AFF" w14:textId="03DE95B7" w:rsidR="00CB010A" w:rsidRPr="002904F3" w:rsidRDefault="00CB010A" w:rsidP="00CB010A">
      <w:pPr>
        <w:pStyle w:val="Heading4"/>
      </w:pPr>
      <w:r w:rsidRPr="002904F3">
        <w:fldChar w:fldCharType="begin"/>
      </w:r>
      <w:r>
        <w:instrText>XE "admin-state"</w:instrText>
      </w:r>
      <w:r w:rsidRPr="002904F3">
        <w:fldChar w:fldCharType="end"/>
      </w:r>
      <w:r>
        <w:t>advertise-mac</w:t>
      </w:r>
    </w:p>
    <w:tbl>
      <w:tblPr>
        <w:tblW w:w="0" w:type="auto"/>
        <w:tblLayout w:type="fixed"/>
        <w:tblCellMar>
          <w:left w:w="62" w:type="dxa"/>
          <w:right w:w="62" w:type="dxa"/>
        </w:tblCellMar>
        <w:tblLook w:val="0000" w:firstRow="0" w:lastRow="0" w:firstColumn="0" w:lastColumn="0" w:noHBand="0" w:noVBand="0"/>
      </w:tblPr>
      <w:tblGrid>
        <w:gridCol w:w="1710"/>
        <w:gridCol w:w="984"/>
        <w:gridCol w:w="1701"/>
        <w:gridCol w:w="4695"/>
      </w:tblGrid>
      <w:tr w:rsidR="00CB010A" w:rsidRPr="002904F3" w14:paraId="19A64499"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257F54C" w14:textId="77777777" w:rsidR="00CB010A" w:rsidRDefault="00CB010A" w:rsidP="002624C2">
            <w:pPr>
              <w:pStyle w:val="TableHeading"/>
              <w:rPr>
                <w:lang w:val="en-NZ"/>
              </w:rPr>
            </w:pPr>
            <w:r w:rsidRPr="002904F3">
              <w:t>Description</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36A21FB" w14:textId="4D807D75" w:rsidR="00CB010A" w:rsidRDefault="00CB010A" w:rsidP="00995202">
            <w:pPr>
              <w:pStyle w:val="CLITableBody"/>
              <w:rPr>
                <w:lang w:val="en-NZ"/>
              </w:rPr>
            </w:pPr>
            <w:r w:rsidRPr="000B3A77">
              <w:t xml:space="preserve">To </w:t>
            </w:r>
            <w:r>
              <w:t xml:space="preserve">allow/disallow </w:t>
            </w:r>
            <w:r w:rsidRPr="000B3A77">
              <w:t>advertis</w:t>
            </w:r>
            <w:r>
              <w:t>ing</w:t>
            </w:r>
            <w:r w:rsidRPr="000B3A77">
              <w:t xml:space="preserve"> local MAC </w:t>
            </w:r>
            <w:r>
              <w:t xml:space="preserve">addresses </w:t>
            </w:r>
            <w:r w:rsidRPr="000B3A77">
              <w:t>to the peers, use </w:t>
            </w:r>
            <w:r>
              <w:t xml:space="preserve">the </w:t>
            </w:r>
            <w:r w:rsidRPr="00CB010A">
              <w:rPr>
                <w:b/>
                <w:bCs/>
              </w:rPr>
              <w:t>advertise-mac</w:t>
            </w:r>
            <w:r w:rsidRPr="00CB010A">
              <w:t xml:space="preserve"> </w:t>
            </w:r>
            <w:r>
              <w:t>command</w:t>
            </w:r>
            <w:r w:rsidRPr="000B3A77">
              <w:t xml:space="preserve">. The local MAC is advertised to the </w:t>
            </w:r>
            <w:proofErr w:type="gramStart"/>
            <w:r w:rsidRPr="000B3A77">
              <w:t>peer in control</w:t>
            </w:r>
            <w:proofErr w:type="gramEnd"/>
            <w:r w:rsidRPr="000B3A77">
              <w:t xml:space="preserve"> plane using BGP.</w:t>
            </w:r>
            <w:r>
              <w:t xml:space="preserve"> To restore the default configuration, use the </w:t>
            </w:r>
            <w:r w:rsidRPr="00CB010A">
              <w:rPr>
                <w:b/>
                <w:bCs/>
              </w:rPr>
              <w:t>no</w:t>
            </w:r>
            <w:r>
              <w:t xml:space="preserve"> form of the command (enable).</w:t>
            </w:r>
          </w:p>
        </w:tc>
      </w:tr>
      <w:tr w:rsidR="00CB010A" w:rsidRPr="002904F3" w14:paraId="6BD65A84"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AA264B6" w14:textId="77777777" w:rsidR="00CB010A" w:rsidRPr="002904F3" w:rsidRDefault="00CB010A" w:rsidP="002624C2">
            <w:pPr>
              <w:pStyle w:val="TableHeading"/>
            </w:pPr>
            <w:r w:rsidRPr="002904F3">
              <w:t>Command</w:t>
            </w:r>
            <w:r w:rsidRPr="002904F3">
              <w:br/>
              <w:t>Syntax</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2FE5B1E" w14:textId="2B79DD08" w:rsidR="00CB010A" w:rsidRPr="002904F3" w:rsidRDefault="00CB010A" w:rsidP="00995202">
            <w:pPr>
              <w:pStyle w:val="CLITableBody"/>
            </w:pPr>
            <w:r>
              <w:rPr>
                <w:rStyle w:val="Monospace"/>
              </w:rPr>
              <w:t>Advertise-mac enable | disable</w:t>
            </w:r>
          </w:p>
          <w:p w14:paraId="52FA6A8C" w14:textId="77777777" w:rsidR="00CB010A" w:rsidRDefault="00CB010A" w:rsidP="00995202">
            <w:pPr>
              <w:pStyle w:val="CLITableBody"/>
              <w:rPr>
                <w:lang w:val="en-NZ"/>
              </w:rPr>
            </w:pPr>
            <w:r w:rsidRPr="002904F3">
              <w:rPr>
                <w:rStyle w:val="Monospace"/>
              </w:rPr>
              <w:t>no</w:t>
            </w:r>
            <w:r w:rsidRPr="002904F3">
              <w:rPr>
                <w:rStyle w:val="Emphasis"/>
              </w:rPr>
              <w:t xml:space="preserve"> </w:t>
            </w:r>
            <w:r w:rsidRPr="002904F3">
              <w:rPr>
                <w:rStyle w:val="Monospace"/>
              </w:rPr>
              <w:t>admin-state</w:t>
            </w:r>
          </w:p>
        </w:tc>
      </w:tr>
      <w:tr w:rsidR="00CB010A" w:rsidRPr="002904F3" w14:paraId="66D89F4E"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95B7C1B" w14:textId="77777777" w:rsidR="00CB010A" w:rsidRDefault="00CB010A" w:rsidP="002624C2">
            <w:pPr>
              <w:pStyle w:val="TableHeading"/>
              <w:rPr>
                <w:lang w:val="en-NZ"/>
              </w:rPr>
            </w:pPr>
            <w:r w:rsidRPr="002904F3">
              <w:t>Command Mode</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65B4DEEA" w14:textId="6178E597" w:rsidR="00CB010A" w:rsidRDefault="00CB010A" w:rsidP="00995202">
            <w:pPr>
              <w:pStyle w:val="CLITableBody"/>
              <w:rPr>
                <w:lang w:val="en-NZ"/>
              </w:rPr>
            </w:pPr>
            <w:r w:rsidRPr="002904F3">
              <w:t xml:space="preserve">configuration l2-services </w:t>
            </w:r>
            <w:proofErr w:type="spellStart"/>
            <w:r w:rsidR="00E91C6E">
              <w:t>evpn</w:t>
            </w:r>
            <w:proofErr w:type="spellEnd"/>
          </w:p>
        </w:tc>
      </w:tr>
      <w:tr w:rsidR="00CB010A" w:rsidRPr="002904F3" w14:paraId="3FD2BAB7" w14:textId="77777777" w:rsidTr="007D26F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F646D8C" w14:textId="77777777" w:rsidR="00CB010A" w:rsidRPr="002904F3" w:rsidRDefault="00CB010A" w:rsidP="002624C2">
            <w:pPr>
              <w:pStyle w:val="TableHeading"/>
            </w:pPr>
            <w:r w:rsidRPr="002904F3">
              <w:t>Parameters</w:t>
            </w:r>
            <w:r w:rsidRPr="002904F3">
              <w:br/>
              <w:t>Table</w:t>
            </w:r>
          </w:p>
        </w:tc>
        <w:tc>
          <w:tcPr>
            <w:tcW w:w="98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ACB5126" w14:textId="77777777" w:rsidR="00CB010A" w:rsidRPr="002904F3" w:rsidRDefault="00CB010A" w:rsidP="002624C2">
            <w:pPr>
              <w:pStyle w:val="TableHeading"/>
            </w:pPr>
            <w:r w:rsidRPr="002904F3">
              <w:t>Name</w:t>
            </w:r>
          </w:p>
        </w:tc>
        <w:tc>
          <w:tcPr>
            <w:tcW w:w="1701" w:type="dxa"/>
            <w:tcBorders>
              <w:top w:val="single" w:sz="4" w:space="0" w:color="7ADFED"/>
              <w:left w:val="single" w:sz="4" w:space="0" w:color="7ADFED"/>
              <w:bottom w:val="single" w:sz="4" w:space="0" w:color="7ADFED"/>
              <w:right w:val="single" w:sz="4" w:space="0" w:color="7ADFED"/>
            </w:tcBorders>
          </w:tcPr>
          <w:p w14:paraId="14F50EFA" w14:textId="77777777" w:rsidR="00CB010A" w:rsidRPr="002904F3" w:rsidRDefault="00CB010A" w:rsidP="002624C2">
            <w:pPr>
              <w:pStyle w:val="TableHeading"/>
            </w:pPr>
            <w:r w:rsidRPr="002904F3">
              <w:t>Value</w:t>
            </w:r>
          </w:p>
        </w:tc>
        <w:tc>
          <w:tcPr>
            <w:tcW w:w="4695" w:type="dxa"/>
            <w:tcBorders>
              <w:top w:val="single" w:sz="4" w:space="0" w:color="7ADFED"/>
              <w:left w:val="single" w:sz="4" w:space="0" w:color="7ADFED"/>
              <w:bottom w:val="single" w:sz="4" w:space="0" w:color="7ADFED"/>
              <w:right w:val="single" w:sz="4" w:space="0" w:color="7ADFED"/>
            </w:tcBorders>
          </w:tcPr>
          <w:p w14:paraId="184C3D27" w14:textId="77777777" w:rsidR="00CB010A" w:rsidRPr="002904F3" w:rsidRDefault="00CB010A" w:rsidP="002624C2">
            <w:pPr>
              <w:pStyle w:val="TableHeading"/>
            </w:pPr>
            <w:r w:rsidRPr="002904F3">
              <w:t>Description</w:t>
            </w:r>
          </w:p>
        </w:tc>
      </w:tr>
      <w:tr w:rsidR="00CB010A" w:rsidRPr="002904F3" w14:paraId="3CC3329F"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75405EF" w14:textId="77777777" w:rsidR="00CB010A" w:rsidRPr="002904F3" w:rsidRDefault="00CB010A" w:rsidP="002624C2">
            <w:pPr>
              <w:pStyle w:val="TableHeading"/>
            </w:pPr>
          </w:p>
        </w:tc>
        <w:tc>
          <w:tcPr>
            <w:tcW w:w="98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7468B6" w14:textId="6F209557" w:rsidR="00CB010A" w:rsidRPr="002904F3" w:rsidRDefault="00CB010A" w:rsidP="00995202">
            <w:pPr>
              <w:pStyle w:val="CLITableBody"/>
            </w:pPr>
            <w:r>
              <w:t>enable</w:t>
            </w:r>
          </w:p>
        </w:tc>
        <w:tc>
          <w:tcPr>
            <w:tcW w:w="1701" w:type="dxa"/>
            <w:tcBorders>
              <w:top w:val="single" w:sz="4" w:space="0" w:color="7ADFED"/>
              <w:left w:val="single" w:sz="4" w:space="0" w:color="7ADFED"/>
              <w:bottom w:val="single" w:sz="4" w:space="0" w:color="7ADFED"/>
              <w:right w:val="single" w:sz="4" w:space="0" w:color="7ADFED"/>
            </w:tcBorders>
          </w:tcPr>
          <w:p w14:paraId="45E1BB26" w14:textId="77777777" w:rsidR="00CB010A" w:rsidRPr="002904F3" w:rsidRDefault="00CB010A" w:rsidP="00995202">
            <w:pPr>
              <w:pStyle w:val="CLITableBody"/>
            </w:pPr>
          </w:p>
        </w:tc>
        <w:tc>
          <w:tcPr>
            <w:tcW w:w="4695" w:type="dxa"/>
            <w:tcBorders>
              <w:top w:val="single" w:sz="4" w:space="0" w:color="7ADFED"/>
              <w:left w:val="single" w:sz="4" w:space="0" w:color="7ADFED"/>
              <w:bottom w:val="single" w:sz="4" w:space="0" w:color="7ADFED"/>
              <w:right w:val="single" w:sz="4" w:space="0" w:color="7ADFED"/>
            </w:tcBorders>
          </w:tcPr>
          <w:p w14:paraId="7FD58102" w14:textId="70D6B5DC" w:rsidR="00CB010A" w:rsidRPr="002904F3" w:rsidRDefault="00CB010A" w:rsidP="00995202">
            <w:pPr>
              <w:pStyle w:val="CLITableBody"/>
            </w:pPr>
            <w:r w:rsidRPr="00CB010A">
              <w:t>Local MAC addresses are advertised.</w:t>
            </w:r>
          </w:p>
        </w:tc>
      </w:tr>
      <w:tr w:rsidR="00CB010A" w:rsidRPr="002904F3" w14:paraId="4597892E"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251C524" w14:textId="77777777" w:rsidR="00CB010A" w:rsidRPr="002904F3" w:rsidRDefault="00CB010A" w:rsidP="002624C2">
            <w:pPr>
              <w:pStyle w:val="TableHeading"/>
            </w:pPr>
          </w:p>
        </w:tc>
        <w:tc>
          <w:tcPr>
            <w:tcW w:w="98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04B491" w14:textId="683E3BD4" w:rsidR="00CB010A" w:rsidRPr="002904F3" w:rsidRDefault="00CB010A" w:rsidP="00995202">
            <w:pPr>
              <w:pStyle w:val="CLITableBody"/>
            </w:pPr>
            <w:r>
              <w:t>disable</w:t>
            </w:r>
          </w:p>
        </w:tc>
        <w:tc>
          <w:tcPr>
            <w:tcW w:w="1701" w:type="dxa"/>
            <w:tcBorders>
              <w:top w:val="single" w:sz="4" w:space="0" w:color="7ADFED"/>
              <w:left w:val="single" w:sz="4" w:space="0" w:color="7ADFED"/>
              <w:bottom w:val="single" w:sz="4" w:space="0" w:color="7ADFED"/>
              <w:right w:val="single" w:sz="4" w:space="0" w:color="7ADFED"/>
            </w:tcBorders>
          </w:tcPr>
          <w:p w14:paraId="5D900B3F" w14:textId="31E46180" w:rsidR="00CB010A" w:rsidRPr="002904F3" w:rsidRDefault="00CB010A" w:rsidP="00995202">
            <w:pPr>
              <w:pStyle w:val="CLITableBody"/>
            </w:pPr>
          </w:p>
        </w:tc>
        <w:tc>
          <w:tcPr>
            <w:tcW w:w="4695" w:type="dxa"/>
            <w:tcBorders>
              <w:top w:val="single" w:sz="4" w:space="0" w:color="7ADFED"/>
              <w:left w:val="single" w:sz="4" w:space="0" w:color="7ADFED"/>
              <w:bottom w:val="single" w:sz="4" w:space="0" w:color="7ADFED"/>
              <w:right w:val="single" w:sz="4" w:space="0" w:color="7ADFED"/>
            </w:tcBorders>
          </w:tcPr>
          <w:p w14:paraId="7A0C514A" w14:textId="0C6D193B" w:rsidR="00CB010A" w:rsidRPr="002904F3" w:rsidRDefault="00CB010A" w:rsidP="00995202">
            <w:pPr>
              <w:pStyle w:val="CLITableBody"/>
            </w:pPr>
            <w:r w:rsidRPr="00CB010A">
              <w:t xml:space="preserve">Local MAC addresses are </w:t>
            </w:r>
            <w:r>
              <w:t xml:space="preserve">not </w:t>
            </w:r>
            <w:r w:rsidRPr="00CB010A">
              <w:t>advertised.</w:t>
            </w:r>
          </w:p>
        </w:tc>
      </w:tr>
      <w:tr w:rsidR="00CB010A" w:rsidRPr="002904F3" w14:paraId="632A1D6F"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17688F1" w14:textId="77777777" w:rsidR="00CB010A" w:rsidRDefault="00CB010A" w:rsidP="002624C2">
            <w:pPr>
              <w:pStyle w:val="TableHeading"/>
              <w:rPr>
                <w:lang w:val="en-NZ"/>
              </w:rPr>
            </w:pPr>
            <w:r w:rsidRPr="002904F3">
              <w:t>Examples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1D20710" w14:textId="550D5D3D" w:rsidR="009C7169" w:rsidRPr="002904F3" w:rsidRDefault="009C7169" w:rsidP="00995202">
            <w:pPr>
              <w:pStyle w:val="CLITableBody"/>
            </w:pPr>
            <w:r w:rsidRPr="002904F3">
              <w:t>Th</w:t>
            </w:r>
            <w:r>
              <w:t>e</w:t>
            </w:r>
            <w:r w:rsidRPr="002904F3">
              <w:t xml:space="preserve"> </w:t>
            </w:r>
            <w:r>
              <w:t xml:space="preserve">following </w:t>
            </w:r>
            <w:r w:rsidRPr="002904F3">
              <w:t>example shows how to use this command</w:t>
            </w:r>
            <w:r>
              <w:t>:</w:t>
            </w:r>
          </w:p>
          <w:p w14:paraId="4601B7B5" w14:textId="77777777" w:rsidR="00CB010A" w:rsidRPr="002904F3" w:rsidRDefault="00CB010A"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4AF183F4" w14:textId="5A87CB86" w:rsidR="00CB010A" w:rsidRPr="002904F3" w:rsidRDefault="00CB010A"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Pr>
                <w:rStyle w:val="Monospace"/>
              </w:rPr>
              <w:t>evpn</w:t>
            </w:r>
            <w:proofErr w:type="spellEnd"/>
            <w:r w:rsidRPr="002904F3">
              <w:rPr>
                <w:rStyle w:val="Monospace"/>
              </w:rPr>
              <w:t xml:space="preserve"> Service1</w:t>
            </w:r>
          </w:p>
          <w:p w14:paraId="4D5F7C23" w14:textId="5346EEA5" w:rsidR="00CB010A" w:rsidRPr="002904F3" w:rsidRDefault="00CB010A" w:rsidP="008956F4">
            <w:pPr>
              <w:pStyle w:val="Code"/>
            </w:pPr>
            <w:r>
              <w:rPr>
                <w:rStyle w:val="Monospace"/>
              </w:rPr>
              <w:t>exaware</w:t>
            </w:r>
            <w:r w:rsidRPr="002904F3">
              <w:rPr>
                <w:rStyle w:val="Monospace"/>
              </w:rPr>
              <w:t>(config-l2-services-</w:t>
            </w:r>
            <w:r w:rsidR="00E91C6E">
              <w:rPr>
                <w:rStyle w:val="Monospace"/>
              </w:rPr>
              <w:t>evpn</w:t>
            </w:r>
            <w:r w:rsidRPr="002904F3">
              <w:rPr>
                <w:rStyle w:val="Monospace"/>
              </w:rPr>
              <w:t>-Service</w:t>
            </w:r>
            <w:proofErr w:type="gramStart"/>
            <w:r w:rsidRPr="002904F3">
              <w:rPr>
                <w:rStyle w:val="Monospace"/>
              </w:rPr>
              <w:t>1)#</w:t>
            </w:r>
            <w:proofErr w:type="gramEnd"/>
            <w:r w:rsidRPr="002904F3">
              <w:rPr>
                <w:rStyle w:val="Monospace"/>
              </w:rPr>
              <w:t xml:space="preserve"> </w:t>
            </w:r>
            <w:r>
              <w:rPr>
                <w:rStyle w:val="Monospace"/>
              </w:rPr>
              <w:t>advertise-mac disable</w:t>
            </w:r>
          </w:p>
        </w:tc>
      </w:tr>
    </w:tbl>
    <w:p w14:paraId="12B1B903" w14:textId="5C1FEE1E" w:rsidR="00CB010A" w:rsidRDefault="00CB010A">
      <w:pPr>
        <w:spacing w:before="0" w:after="160"/>
        <w:rPr>
          <w:rStyle w:val="Monospace"/>
          <w:rFonts w:eastAsia="Times New Roman" w:cs="Courier New"/>
          <w:color w:val="000000"/>
          <w:spacing w:val="2"/>
          <w:kern w:val="18"/>
        </w:rPr>
      </w:pPr>
      <w:r>
        <w:rPr>
          <w:rStyle w:val="Monospace"/>
        </w:rPr>
        <w:br w:type="page"/>
      </w:r>
    </w:p>
    <w:p w14:paraId="79375C33" w14:textId="77777777" w:rsidR="0042762F" w:rsidRPr="0042762F" w:rsidRDefault="0042762F" w:rsidP="0042762F">
      <w:pPr>
        <w:pStyle w:val="Heading4"/>
        <w:rPr>
          <w:highlight w:val="yellow"/>
        </w:rPr>
      </w:pPr>
      <w:r w:rsidRPr="0042762F">
        <w:rPr>
          <w:highlight w:val="yellow"/>
        </w:rPr>
        <w:lastRenderedPageBreak/>
        <w:fldChar w:fldCharType="begin"/>
      </w:r>
      <w:r w:rsidRPr="0042762F">
        <w:rPr>
          <w:highlight w:val="yellow"/>
        </w:rPr>
        <w:instrText>XE "auto-discovery"</w:instrText>
      </w:r>
      <w:r w:rsidRPr="0042762F">
        <w:rPr>
          <w:highlight w:val="yellow"/>
        </w:rPr>
        <w:fldChar w:fldCharType="end"/>
      </w:r>
      <w:bookmarkStart w:id="58" w:name="_Toc42421299"/>
      <w:r w:rsidRPr="0042762F">
        <w:rPr>
          <w:highlight w:val="yellow"/>
        </w:rPr>
        <w:t>auto-discovery</w:t>
      </w:r>
      <w:bookmarkEnd w:id="58"/>
    </w:p>
    <w:tbl>
      <w:tblPr>
        <w:tblW w:w="0" w:type="auto"/>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710"/>
        <w:gridCol w:w="7380"/>
      </w:tblGrid>
      <w:tr w:rsidR="0042762F" w:rsidRPr="002904F3" w14:paraId="29CEC6D7" w14:textId="77777777" w:rsidTr="007D26F4">
        <w:tc>
          <w:tcPr>
            <w:tcW w:w="1710" w:type="dxa"/>
            <w:tcMar>
              <w:top w:w="0" w:type="dxa"/>
              <w:left w:w="62" w:type="dxa"/>
              <w:bottom w:w="0" w:type="dxa"/>
              <w:right w:w="62" w:type="dxa"/>
            </w:tcMar>
          </w:tcPr>
          <w:p w14:paraId="5BD91201" w14:textId="77777777" w:rsidR="0042762F" w:rsidRDefault="0042762F" w:rsidP="002624C2">
            <w:pPr>
              <w:pStyle w:val="TableHeading"/>
              <w:rPr>
                <w:lang w:val="en-NZ"/>
              </w:rPr>
            </w:pPr>
            <w:r w:rsidRPr="002904F3">
              <w:t>Description</w:t>
            </w:r>
          </w:p>
        </w:tc>
        <w:tc>
          <w:tcPr>
            <w:tcW w:w="7380" w:type="dxa"/>
            <w:tcMar>
              <w:top w:w="0" w:type="dxa"/>
              <w:left w:w="62" w:type="dxa"/>
              <w:bottom w:w="0" w:type="dxa"/>
              <w:right w:w="62" w:type="dxa"/>
            </w:tcMar>
          </w:tcPr>
          <w:p w14:paraId="31948568" w14:textId="77777777" w:rsidR="0042762F" w:rsidRDefault="0042762F" w:rsidP="00995202">
            <w:pPr>
              <w:pStyle w:val="CLITableBody"/>
              <w:rPr>
                <w:lang w:val="en-NZ"/>
              </w:rPr>
            </w:pPr>
            <w:r w:rsidRPr="002904F3">
              <w:t>Configures auto-discovery attributes.</w:t>
            </w:r>
            <w:r w:rsidRPr="002904F3">
              <w:br/>
              <w:t>Use the no form of the command to remove everything in auto-discovery.</w:t>
            </w:r>
          </w:p>
        </w:tc>
      </w:tr>
      <w:tr w:rsidR="0042762F" w:rsidRPr="002904F3" w14:paraId="63255D22" w14:textId="77777777" w:rsidTr="007D26F4">
        <w:trPr>
          <w:trHeight w:val="869"/>
        </w:trPr>
        <w:tc>
          <w:tcPr>
            <w:tcW w:w="1710" w:type="dxa"/>
            <w:tcMar>
              <w:top w:w="0" w:type="dxa"/>
              <w:left w:w="62" w:type="dxa"/>
              <w:bottom w:w="0" w:type="dxa"/>
              <w:right w:w="62" w:type="dxa"/>
            </w:tcMar>
          </w:tcPr>
          <w:p w14:paraId="7CAEFAB2" w14:textId="77777777" w:rsidR="0042762F" w:rsidRPr="002904F3" w:rsidRDefault="0042762F" w:rsidP="002624C2">
            <w:pPr>
              <w:pStyle w:val="TableHeading"/>
            </w:pPr>
            <w:r w:rsidRPr="002904F3">
              <w:t>Command</w:t>
            </w:r>
            <w:r w:rsidRPr="002904F3">
              <w:br/>
              <w:t>Syntax</w:t>
            </w:r>
          </w:p>
        </w:tc>
        <w:tc>
          <w:tcPr>
            <w:tcW w:w="7380" w:type="dxa"/>
            <w:tcMar>
              <w:top w:w="0" w:type="dxa"/>
              <w:left w:w="62" w:type="dxa"/>
              <w:bottom w:w="0" w:type="dxa"/>
              <w:right w:w="62" w:type="dxa"/>
            </w:tcMar>
          </w:tcPr>
          <w:p w14:paraId="5FD481A3" w14:textId="77777777" w:rsidR="0042762F" w:rsidRPr="002904F3" w:rsidRDefault="0042762F" w:rsidP="00995202">
            <w:pPr>
              <w:pStyle w:val="CLITableBody"/>
            </w:pPr>
            <w:r w:rsidRPr="002904F3">
              <w:rPr>
                <w:rStyle w:val="Monospace"/>
              </w:rPr>
              <w:t>auto-discovery</w:t>
            </w:r>
          </w:p>
          <w:p w14:paraId="767E3788" w14:textId="77777777" w:rsidR="0042762F" w:rsidRDefault="0042762F" w:rsidP="00995202">
            <w:pPr>
              <w:pStyle w:val="CLITableBody"/>
              <w:rPr>
                <w:lang w:val="en-NZ"/>
              </w:rPr>
            </w:pPr>
            <w:r w:rsidRPr="002904F3">
              <w:rPr>
                <w:rStyle w:val="Monospace"/>
              </w:rPr>
              <w:t>no</w:t>
            </w:r>
            <w:r w:rsidRPr="002904F3">
              <w:rPr>
                <w:rStyle w:val="Emphasis"/>
              </w:rPr>
              <w:t xml:space="preserve"> </w:t>
            </w:r>
            <w:r w:rsidRPr="002904F3">
              <w:rPr>
                <w:rStyle w:val="Monospace"/>
              </w:rPr>
              <w:t>auto-discovery</w:t>
            </w:r>
          </w:p>
        </w:tc>
      </w:tr>
      <w:tr w:rsidR="0042762F" w:rsidRPr="002904F3" w14:paraId="0E78EFDA" w14:textId="77777777" w:rsidTr="007D26F4">
        <w:trPr>
          <w:trHeight w:val="421"/>
        </w:trPr>
        <w:tc>
          <w:tcPr>
            <w:tcW w:w="1710" w:type="dxa"/>
            <w:tcMar>
              <w:top w:w="0" w:type="dxa"/>
              <w:left w:w="62" w:type="dxa"/>
              <w:bottom w:w="0" w:type="dxa"/>
              <w:right w:w="62" w:type="dxa"/>
            </w:tcMar>
          </w:tcPr>
          <w:p w14:paraId="2B72BD97" w14:textId="77777777" w:rsidR="0042762F" w:rsidRDefault="0042762F" w:rsidP="002624C2">
            <w:pPr>
              <w:pStyle w:val="TableHeading"/>
              <w:rPr>
                <w:lang w:val="en-NZ"/>
              </w:rPr>
            </w:pPr>
            <w:r w:rsidRPr="002904F3">
              <w:t>Command Mode</w:t>
            </w:r>
          </w:p>
        </w:tc>
        <w:tc>
          <w:tcPr>
            <w:tcW w:w="7380" w:type="dxa"/>
            <w:tcMar>
              <w:top w:w="0" w:type="dxa"/>
              <w:left w:w="62" w:type="dxa"/>
              <w:bottom w:w="0" w:type="dxa"/>
              <w:right w:w="62" w:type="dxa"/>
            </w:tcMar>
            <w:vAlign w:val="center"/>
          </w:tcPr>
          <w:p w14:paraId="7C7B760A" w14:textId="77777777" w:rsidR="0042762F" w:rsidRDefault="0042762F" w:rsidP="00995202">
            <w:pPr>
              <w:pStyle w:val="CLITableBody"/>
            </w:pPr>
            <w:r w:rsidRPr="002904F3">
              <w:t xml:space="preserve">configuration l2-services </w:t>
            </w:r>
            <w:proofErr w:type="spellStart"/>
            <w:r w:rsidRPr="002904F3">
              <w:t>vpls</w:t>
            </w:r>
            <w:proofErr w:type="spellEnd"/>
            <w:r w:rsidRPr="002904F3">
              <w:t xml:space="preserve"> </w:t>
            </w:r>
          </w:p>
          <w:p w14:paraId="6BE01455" w14:textId="14991489" w:rsidR="0042762F" w:rsidRDefault="0042762F" w:rsidP="00995202">
            <w:pPr>
              <w:pStyle w:val="CLITableBody"/>
              <w:rPr>
                <w:lang w:val="en-NZ"/>
              </w:rPr>
            </w:pPr>
            <w:r w:rsidRPr="0042762F">
              <w:rPr>
                <w:highlight w:val="yellow"/>
              </w:rPr>
              <w:t xml:space="preserve">configuration l2-services </w:t>
            </w:r>
            <w:proofErr w:type="spellStart"/>
            <w:r w:rsidRPr="0042762F">
              <w:rPr>
                <w:highlight w:val="yellow"/>
              </w:rPr>
              <w:t>evpn</w:t>
            </w:r>
            <w:proofErr w:type="spellEnd"/>
          </w:p>
        </w:tc>
      </w:tr>
      <w:tr w:rsidR="0042762F" w:rsidRPr="002904F3" w14:paraId="7F680443" w14:textId="77777777" w:rsidTr="007D26F4">
        <w:trPr>
          <w:cantSplit/>
          <w:trHeight w:val="249"/>
        </w:trPr>
        <w:tc>
          <w:tcPr>
            <w:tcW w:w="1710" w:type="dxa"/>
            <w:tcMar>
              <w:top w:w="0" w:type="dxa"/>
              <w:left w:w="62" w:type="dxa"/>
              <w:bottom w:w="0" w:type="dxa"/>
              <w:right w:w="62" w:type="dxa"/>
            </w:tcMar>
          </w:tcPr>
          <w:p w14:paraId="5096321F" w14:textId="77777777" w:rsidR="0042762F" w:rsidRDefault="0042762F" w:rsidP="002624C2">
            <w:pPr>
              <w:pStyle w:val="TableHeading"/>
              <w:rPr>
                <w:lang w:val="en-NZ"/>
              </w:rPr>
            </w:pPr>
            <w:r w:rsidRPr="002904F3">
              <w:t>Parameters</w:t>
            </w:r>
            <w:r w:rsidRPr="002904F3">
              <w:br/>
              <w:t>Table</w:t>
            </w:r>
          </w:p>
        </w:tc>
        <w:tc>
          <w:tcPr>
            <w:tcW w:w="7380" w:type="dxa"/>
            <w:tcMar>
              <w:top w:w="0" w:type="dxa"/>
              <w:left w:w="62" w:type="dxa"/>
              <w:bottom w:w="0" w:type="dxa"/>
              <w:right w:w="62" w:type="dxa"/>
            </w:tcMar>
          </w:tcPr>
          <w:p w14:paraId="2D0DA462" w14:textId="77777777" w:rsidR="0042762F" w:rsidRDefault="0042762F" w:rsidP="00995202">
            <w:pPr>
              <w:pStyle w:val="CLITableBody"/>
              <w:rPr>
                <w:lang w:val="en-NZ"/>
              </w:rPr>
            </w:pPr>
            <w:r w:rsidRPr="002904F3">
              <w:t>N/A</w:t>
            </w:r>
          </w:p>
        </w:tc>
      </w:tr>
      <w:tr w:rsidR="0042762F" w:rsidRPr="002904F3" w14:paraId="4EE46499" w14:textId="77777777" w:rsidTr="007D26F4">
        <w:trPr>
          <w:cantSplit/>
          <w:trHeight w:val="1284"/>
        </w:trPr>
        <w:tc>
          <w:tcPr>
            <w:tcW w:w="1710" w:type="dxa"/>
            <w:tcMar>
              <w:top w:w="0" w:type="dxa"/>
              <w:left w:w="62" w:type="dxa"/>
              <w:bottom w:w="0" w:type="dxa"/>
              <w:right w:w="62" w:type="dxa"/>
            </w:tcMar>
          </w:tcPr>
          <w:p w14:paraId="5478752D" w14:textId="77777777" w:rsidR="0042762F" w:rsidRDefault="0042762F" w:rsidP="002624C2">
            <w:pPr>
              <w:pStyle w:val="TableHeading"/>
              <w:rPr>
                <w:lang w:val="en-NZ"/>
              </w:rPr>
            </w:pPr>
            <w:r w:rsidRPr="002904F3">
              <w:t>Examples</w:t>
            </w:r>
          </w:p>
        </w:tc>
        <w:tc>
          <w:tcPr>
            <w:tcW w:w="7380" w:type="dxa"/>
            <w:tcMar>
              <w:top w:w="0" w:type="dxa"/>
              <w:left w:w="62" w:type="dxa"/>
              <w:bottom w:w="0" w:type="dxa"/>
              <w:right w:w="62" w:type="dxa"/>
            </w:tcMar>
          </w:tcPr>
          <w:p w14:paraId="2C341C7C" w14:textId="6886D702" w:rsidR="0042762F" w:rsidRPr="002904F3" w:rsidRDefault="009C7169" w:rsidP="00995202">
            <w:pPr>
              <w:pStyle w:val="CLITableBody"/>
            </w:pPr>
            <w:r w:rsidRPr="002904F3">
              <w:t>Th</w:t>
            </w:r>
            <w:r>
              <w:t>e</w:t>
            </w:r>
            <w:r w:rsidRPr="002904F3">
              <w:t xml:space="preserve"> </w:t>
            </w:r>
            <w:r>
              <w:t xml:space="preserve">following </w:t>
            </w:r>
            <w:r w:rsidRPr="002904F3">
              <w:t>example shows how to use this command</w:t>
            </w:r>
            <w:r w:rsidR="0042762F" w:rsidRPr="002904F3">
              <w:t>:</w:t>
            </w:r>
          </w:p>
          <w:p w14:paraId="6635926B" w14:textId="77777777" w:rsidR="0042762F" w:rsidRPr="002904F3" w:rsidRDefault="0042762F"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303EF6C0" w14:textId="77777777" w:rsidR="0042762F" w:rsidRPr="002904F3" w:rsidRDefault="0042762F"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sidRPr="002904F3">
              <w:rPr>
                <w:rStyle w:val="Monospace"/>
              </w:rPr>
              <w:t>vpls</w:t>
            </w:r>
            <w:proofErr w:type="spellEnd"/>
            <w:r w:rsidRPr="002904F3">
              <w:rPr>
                <w:rStyle w:val="Monospace"/>
              </w:rPr>
              <w:t xml:space="preserve"> Service1</w:t>
            </w:r>
          </w:p>
          <w:p w14:paraId="7A8D0275" w14:textId="77777777" w:rsidR="0042762F" w:rsidRPr="002904F3" w:rsidRDefault="0042762F" w:rsidP="008956F4">
            <w:pPr>
              <w:pStyle w:val="Code"/>
            </w:pPr>
            <w:r>
              <w:t>exaware</w:t>
            </w:r>
            <w:r w:rsidRPr="002904F3">
              <w:t>(config-l2-services-vpls-Service</w:t>
            </w:r>
            <w:proofErr w:type="gramStart"/>
            <w:r w:rsidRPr="002904F3">
              <w:t>1)#</w:t>
            </w:r>
            <w:proofErr w:type="gramEnd"/>
            <w:r w:rsidRPr="002904F3">
              <w:t xml:space="preserve"> auto-discovery</w:t>
            </w:r>
          </w:p>
          <w:p w14:paraId="0EA43320" w14:textId="77777777" w:rsidR="0042762F" w:rsidRPr="002904F3" w:rsidRDefault="0042762F" w:rsidP="008956F4">
            <w:pPr>
              <w:pStyle w:val="Code"/>
            </w:pPr>
          </w:p>
          <w:p w14:paraId="64152B31" w14:textId="77777777" w:rsidR="0042762F" w:rsidRPr="0042762F" w:rsidRDefault="0042762F" w:rsidP="008956F4">
            <w:pPr>
              <w:pStyle w:val="Code"/>
              <w:rPr>
                <w:highlight w:val="yellow"/>
              </w:rPr>
            </w:pPr>
            <w:r w:rsidRPr="0042762F">
              <w:rPr>
                <w:rStyle w:val="Monospace"/>
                <w:highlight w:val="yellow"/>
              </w:rPr>
              <w:t>exaware(</w:t>
            </w:r>
            <w:proofErr w:type="gramStart"/>
            <w:r w:rsidRPr="0042762F">
              <w:rPr>
                <w:rStyle w:val="Monospace"/>
                <w:highlight w:val="yellow"/>
              </w:rPr>
              <w:t>config)</w:t>
            </w:r>
            <w:r w:rsidRPr="0042762F">
              <w:rPr>
                <w:highlight w:val="yellow"/>
              </w:rPr>
              <w:t>#</w:t>
            </w:r>
            <w:proofErr w:type="gramEnd"/>
            <w:r w:rsidRPr="0042762F">
              <w:rPr>
                <w:rStyle w:val="Monospace"/>
                <w:highlight w:val="yellow"/>
              </w:rPr>
              <w:t xml:space="preserve"> l2-services</w:t>
            </w:r>
          </w:p>
          <w:p w14:paraId="1B26D164" w14:textId="0CDE46FD" w:rsidR="0042762F" w:rsidRPr="0042762F" w:rsidRDefault="0042762F" w:rsidP="008956F4">
            <w:pPr>
              <w:pStyle w:val="Code"/>
              <w:rPr>
                <w:highlight w:val="yellow"/>
              </w:rPr>
            </w:pPr>
            <w:r w:rsidRPr="0042762F">
              <w:rPr>
                <w:rStyle w:val="Monospace"/>
                <w:highlight w:val="yellow"/>
              </w:rPr>
              <w:t>exaware(config-l2-</w:t>
            </w:r>
            <w:proofErr w:type="gramStart"/>
            <w:r w:rsidRPr="0042762F">
              <w:rPr>
                <w:rStyle w:val="Monospace"/>
                <w:highlight w:val="yellow"/>
              </w:rPr>
              <w:t>servi</w:t>
            </w:r>
            <w:r w:rsidRPr="0042762F">
              <w:rPr>
                <w:highlight w:val="yellow"/>
              </w:rPr>
              <w:t>c</w:t>
            </w:r>
            <w:r w:rsidRPr="0042762F">
              <w:rPr>
                <w:rStyle w:val="Monospace"/>
                <w:highlight w:val="yellow"/>
              </w:rPr>
              <w:t>es)#</w:t>
            </w:r>
            <w:proofErr w:type="gramEnd"/>
            <w:r w:rsidRPr="0042762F">
              <w:rPr>
                <w:rStyle w:val="Monospace"/>
                <w:highlight w:val="yellow"/>
              </w:rPr>
              <w:t xml:space="preserve"> </w:t>
            </w:r>
            <w:proofErr w:type="spellStart"/>
            <w:r w:rsidRPr="0042762F">
              <w:rPr>
                <w:rStyle w:val="Monospace"/>
                <w:highlight w:val="yellow"/>
              </w:rPr>
              <w:t>evpn</w:t>
            </w:r>
            <w:proofErr w:type="spellEnd"/>
            <w:r w:rsidRPr="0042762F">
              <w:rPr>
                <w:rStyle w:val="Monospace"/>
                <w:highlight w:val="yellow"/>
              </w:rPr>
              <w:t xml:space="preserve"> Service2</w:t>
            </w:r>
          </w:p>
          <w:p w14:paraId="4C4A0666" w14:textId="780E5D02" w:rsidR="0042762F" w:rsidRPr="0042762F" w:rsidRDefault="0042762F" w:rsidP="008956F4">
            <w:pPr>
              <w:pStyle w:val="Code"/>
            </w:pPr>
            <w:r w:rsidRPr="0042762F">
              <w:rPr>
                <w:highlight w:val="yellow"/>
              </w:rPr>
              <w:t>exaware(config-l2-services-evpn-Service</w:t>
            </w:r>
            <w:proofErr w:type="gramStart"/>
            <w:r w:rsidRPr="0042762F">
              <w:rPr>
                <w:highlight w:val="yellow"/>
              </w:rPr>
              <w:t>2)#</w:t>
            </w:r>
            <w:proofErr w:type="gramEnd"/>
            <w:r w:rsidRPr="0042762F">
              <w:rPr>
                <w:highlight w:val="yellow"/>
              </w:rPr>
              <w:t xml:space="preserve"> auto-discovery</w:t>
            </w:r>
          </w:p>
        </w:tc>
      </w:tr>
      <w:tr w:rsidR="0042762F" w:rsidRPr="002904F3" w14:paraId="7927BF0A" w14:textId="77777777" w:rsidTr="0042762F">
        <w:trPr>
          <w:cantSplit/>
          <w:trHeight w:val="545"/>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3A8BD62" w14:textId="77777777" w:rsidR="0042762F" w:rsidRPr="0042762F" w:rsidRDefault="0042762F" w:rsidP="002624C2">
            <w:pPr>
              <w:pStyle w:val="TableHeading"/>
            </w:pPr>
            <w:r w:rsidRPr="0042762F">
              <w:rPr>
                <w:rStyle w:val="SpecialBold"/>
                <w:b/>
                <w:spacing w:val="2"/>
              </w:rPr>
              <w:t>Notes</w:t>
            </w:r>
          </w:p>
        </w:tc>
        <w:tc>
          <w:tcPr>
            <w:tcW w:w="73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B760196" w14:textId="77777777" w:rsidR="0042762F" w:rsidRPr="002904F3" w:rsidRDefault="0042762F" w:rsidP="00995202">
            <w:pPr>
              <w:pStyle w:val="CLITableBody"/>
            </w:pPr>
            <w:r w:rsidRPr="002904F3">
              <w:t>auto-discovery is mandatory and cannot be deleted.</w:t>
            </w:r>
          </w:p>
        </w:tc>
      </w:tr>
    </w:tbl>
    <w:p w14:paraId="4FFECB11" w14:textId="56181522" w:rsidR="0042762F" w:rsidRDefault="0042762F">
      <w:pPr>
        <w:spacing w:before="0" w:after="160"/>
        <w:rPr>
          <w:rStyle w:val="Monospace"/>
          <w:rFonts w:eastAsia="Times New Roman" w:cs="Courier New"/>
          <w:color w:val="000000"/>
          <w:spacing w:val="2"/>
          <w:kern w:val="18"/>
        </w:rPr>
      </w:pPr>
      <w:r>
        <w:rPr>
          <w:rStyle w:val="Monospace"/>
        </w:rPr>
        <w:br w:type="page"/>
      </w:r>
    </w:p>
    <w:p w14:paraId="71F85D28" w14:textId="018213D9" w:rsidR="0006446A" w:rsidRPr="0006446A" w:rsidRDefault="0006446A" w:rsidP="0006446A">
      <w:pPr>
        <w:pStyle w:val="Heading4"/>
      </w:pPr>
      <w:r w:rsidRPr="0006446A">
        <w:lastRenderedPageBreak/>
        <w:fldChar w:fldCharType="begin"/>
      </w:r>
      <w:r w:rsidRPr="0006446A">
        <w:instrText>XE "pw-profile"</w:instrText>
      </w:r>
      <w:r w:rsidRPr="0006446A">
        <w:fldChar w:fldCharType="end"/>
      </w:r>
      <w:r w:rsidRPr="0006446A">
        <w:t>control-word (</w:t>
      </w:r>
      <w:proofErr w:type="spellStart"/>
      <w:r>
        <w:t>evpn</w:t>
      </w:r>
      <w:proofErr w:type="spellEnd"/>
      <w:r w:rsidRPr="0006446A">
        <w:t>)</w:t>
      </w:r>
    </w:p>
    <w:tbl>
      <w:tblPr>
        <w:tblW w:w="9540" w:type="dxa"/>
        <w:tblLayout w:type="fixed"/>
        <w:tblCellMar>
          <w:left w:w="62" w:type="dxa"/>
          <w:right w:w="62" w:type="dxa"/>
        </w:tblCellMar>
        <w:tblLook w:val="0000" w:firstRow="0" w:lastRow="0" w:firstColumn="0" w:lastColumn="0" w:noHBand="0" w:noVBand="0"/>
      </w:tblPr>
      <w:tblGrid>
        <w:gridCol w:w="1710"/>
        <w:gridCol w:w="1546"/>
        <w:gridCol w:w="1134"/>
        <w:gridCol w:w="5150"/>
      </w:tblGrid>
      <w:tr w:rsidR="0006446A" w:rsidRPr="0006446A" w14:paraId="68D8FFB3" w14:textId="77777777" w:rsidTr="001B4FEF">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01ACCFA" w14:textId="77777777" w:rsidR="0006446A" w:rsidRPr="0006446A" w:rsidRDefault="0006446A" w:rsidP="002624C2">
            <w:pPr>
              <w:pStyle w:val="TableHeading"/>
              <w:rPr>
                <w:lang w:val="en-NZ"/>
              </w:rPr>
            </w:pPr>
            <w:r w:rsidRPr="0006446A">
              <w:t>Description</w:t>
            </w:r>
          </w:p>
        </w:tc>
        <w:tc>
          <w:tcPr>
            <w:tcW w:w="783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F367FFD" w14:textId="595E5048" w:rsidR="0006446A" w:rsidRPr="0006446A" w:rsidRDefault="0006446A" w:rsidP="00995202">
            <w:pPr>
              <w:pStyle w:val="CLITableBody"/>
            </w:pPr>
            <w:r w:rsidRPr="0006446A">
              <w:t xml:space="preserve">To enable Control Word in </w:t>
            </w:r>
            <w:r>
              <w:t>EVPN</w:t>
            </w:r>
            <w:r w:rsidRPr="0006446A">
              <w:t xml:space="preserve"> </w:t>
            </w:r>
            <w:r>
              <w:t xml:space="preserve">MAC </w:t>
            </w:r>
            <w:r w:rsidRPr="0006446A">
              <w:t xml:space="preserve">packets, use the </w:t>
            </w:r>
            <w:r w:rsidRPr="0006446A">
              <w:rPr>
                <w:b/>
                <w:bCs/>
              </w:rPr>
              <w:t>control-word</w:t>
            </w:r>
            <w:r w:rsidRPr="0006446A">
              <w:t xml:space="preserve"> CLI command. Use the </w:t>
            </w:r>
            <w:r w:rsidRPr="0006446A">
              <w:rPr>
                <w:b/>
                <w:bCs/>
              </w:rPr>
              <w:t>no</w:t>
            </w:r>
            <w:r w:rsidRPr="0006446A">
              <w:t xml:space="preserve"> form of this command, to disable (default).</w:t>
            </w:r>
          </w:p>
        </w:tc>
      </w:tr>
      <w:tr w:rsidR="0006446A" w:rsidRPr="0006446A" w14:paraId="55781753" w14:textId="77777777" w:rsidTr="001B4FEF">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7D65A5B" w14:textId="77777777" w:rsidR="0006446A" w:rsidRPr="0006446A" w:rsidRDefault="0006446A" w:rsidP="002624C2">
            <w:pPr>
              <w:pStyle w:val="TableHeading"/>
            </w:pPr>
            <w:r w:rsidRPr="0006446A">
              <w:t>Command Syntax</w:t>
            </w:r>
          </w:p>
        </w:tc>
        <w:tc>
          <w:tcPr>
            <w:tcW w:w="783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553737" w14:textId="77777777" w:rsidR="0006446A" w:rsidRPr="0006446A" w:rsidRDefault="0006446A" w:rsidP="00995202">
            <w:pPr>
              <w:pStyle w:val="CLITableBody"/>
            </w:pPr>
            <w:r w:rsidRPr="0006446A">
              <w:rPr>
                <w:rStyle w:val="Monospace"/>
              </w:rPr>
              <w:t>control-word enable | disable</w:t>
            </w:r>
          </w:p>
          <w:p w14:paraId="513410DF" w14:textId="77777777" w:rsidR="0006446A" w:rsidRPr="0006446A" w:rsidRDefault="0006446A" w:rsidP="00995202">
            <w:pPr>
              <w:pStyle w:val="CLITableBody"/>
              <w:rPr>
                <w:lang w:val="en-NZ"/>
              </w:rPr>
            </w:pPr>
            <w:proofErr w:type="gramStart"/>
            <w:r w:rsidRPr="0006446A">
              <w:rPr>
                <w:rStyle w:val="Monospace"/>
              </w:rPr>
              <w:t>no</w:t>
            </w:r>
            <w:proofErr w:type="gramEnd"/>
            <w:r w:rsidRPr="0006446A">
              <w:rPr>
                <w:rStyle w:val="Monospace"/>
              </w:rPr>
              <w:t xml:space="preserve"> control-word</w:t>
            </w:r>
          </w:p>
        </w:tc>
      </w:tr>
      <w:tr w:rsidR="0006446A" w:rsidRPr="0006446A" w14:paraId="26544AB3" w14:textId="77777777" w:rsidTr="001B4FEF">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B239C99" w14:textId="77777777" w:rsidR="0006446A" w:rsidRPr="0006446A" w:rsidRDefault="0006446A" w:rsidP="002624C2">
            <w:pPr>
              <w:pStyle w:val="TableHeading"/>
              <w:rPr>
                <w:lang w:val="en-NZ"/>
              </w:rPr>
            </w:pPr>
            <w:r w:rsidRPr="0006446A">
              <w:t>Command Mode</w:t>
            </w:r>
          </w:p>
        </w:tc>
        <w:tc>
          <w:tcPr>
            <w:tcW w:w="783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03B846F" w14:textId="4A1718EB" w:rsidR="0006446A" w:rsidRPr="0006446A" w:rsidRDefault="0006446A" w:rsidP="00995202">
            <w:pPr>
              <w:pStyle w:val="CLITableBody"/>
              <w:rPr>
                <w:lang w:val="en-NZ"/>
              </w:rPr>
            </w:pPr>
            <w:r w:rsidRPr="0006446A">
              <w:t xml:space="preserve">configuration l2-services </w:t>
            </w:r>
            <w:proofErr w:type="spellStart"/>
            <w:r>
              <w:t>evpn</w:t>
            </w:r>
            <w:proofErr w:type="spellEnd"/>
          </w:p>
        </w:tc>
      </w:tr>
      <w:tr w:rsidR="0006446A" w:rsidRPr="0006446A" w14:paraId="5AB7F6AA" w14:textId="77777777" w:rsidTr="001B4FEF">
        <w:trPr>
          <w:cantSplit/>
          <w:trHeight w:val="237"/>
        </w:trPr>
        <w:tc>
          <w:tcPr>
            <w:tcW w:w="1710"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0AC28D99" w14:textId="77777777" w:rsidR="0006446A" w:rsidRPr="0006446A" w:rsidRDefault="0006446A" w:rsidP="002624C2">
            <w:pPr>
              <w:pStyle w:val="TableHeading"/>
            </w:pPr>
            <w:r w:rsidRPr="0006446A">
              <w:t>Parameters Table</w:t>
            </w: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4BECE84" w14:textId="77777777" w:rsidR="0006446A" w:rsidRPr="0006446A" w:rsidRDefault="0006446A" w:rsidP="002624C2">
            <w:pPr>
              <w:pStyle w:val="TableHeading"/>
            </w:pPr>
            <w:r w:rsidRPr="0006446A">
              <w:t>Name</w:t>
            </w:r>
          </w:p>
        </w:tc>
        <w:tc>
          <w:tcPr>
            <w:tcW w:w="1134" w:type="dxa"/>
            <w:tcBorders>
              <w:top w:val="single" w:sz="4" w:space="0" w:color="7ADFED"/>
              <w:left w:val="single" w:sz="4" w:space="0" w:color="7ADFED"/>
              <w:bottom w:val="single" w:sz="4" w:space="0" w:color="7ADFED"/>
              <w:right w:val="single" w:sz="4" w:space="0" w:color="7ADFED"/>
            </w:tcBorders>
          </w:tcPr>
          <w:p w14:paraId="0705970B" w14:textId="77777777" w:rsidR="0006446A" w:rsidRPr="0006446A" w:rsidRDefault="0006446A" w:rsidP="002624C2">
            <w:pPr>
              <w:pStyle w:val="TableHeading"/>
            </w:pPr>
            <w:r w:rsidRPr="0006446A">
              <w:t>Value</w:t>
            </w:r>
          </w:p>
        </w:tc>
        <w:tc>
          <w:tcPr>
            <w:tcW w:w="5150" w:type="dxa"/>
            <w:tcBorders>
              <w:top w:val="single" w:sz="4" w:space="0" w:color="7ADFED"/>
              <w:left w:val="single" w:sz="4" w:space="0" w:color="7ADFED"/>
              <w:bottom w:val="single" w:sz="4" w:space="0" w:color="7ADFED"/>
              <w:right w:val="single" w:sz="4" w:space="0" w:color="7ADFED"/>
            </w:tcBorders>
          </w:tcPr>
          <w:p w14:paraId="7C80227C" w14:textId="77777777" w:rsidR="0006446A" w:rsidRPr="0006446A" w:rsidRDefault="0006446A" w:rsidP="002624C2">
            <w:pPr>
              <w:pStyle w:val="TableHeading"/>
            </w:pPr>
            <w:r w:rsidRPr="0006446A">
              <w:t>Description</w:t>
            </w:r>
          </w:p>
        </w:tc>
      </w:tr>
      <w:tr w:rsidR="0006446A" w:rsidRPr="0006446A" w14:paraId="57A501BB" w14:textId="77777777" w:rsidTr="001B4FEF">
        <w:trPr>
          <w:cantSplit/>
          <w:trHeight w:val="235"/>
        </w:trPr>
        <w:tc>
          <w:tcPr>
            <w:tcW w:w="1710" w:type="dxa"/>
            <w:vMerge/>
            <w:tcBorders>
              <w:left w:val="single" w:sz="4" w:space="0" w:color="7ADFED"/>
              <w:right w:val="single" w:sz="4" w:space="0" w:color="7ADFED"/>
            </w:tcBorders>
            <w:tcMar>
              <w:top w:w="0" w:type="dxa"/>
              <w:left w:w="62" w:type="dxa"/>
              <w:bottom w:w="0" w:type="dxa"/>
              <w:right w:w="62" w:type="dxa"/>
            </w:tcMar>
          </w:tcPr>
          <w:p w14:paraId="5E7ECF44" w14:textId="77777777" w:rsidR="0006446A" w:rsidRPr="0006446A" w:rsidRDefault="0006446A" w:rsidP="002624C2">
            <w:pPr>
              <w:pStyle w:val="TableHeading"/>
            </w:pP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1E2590B" w14:textId="77777777" w:rsidR="0006446A" w:rsidRPr="0006446A" w:rsidRDefault="0006446A" w:rsidP="00995202">
            <w:pPr>
              <w:pStyle w:val="CLITableBody"/>
              <w:rPr>
                <w:i/>
              </w:rPr>
            </w:pPr>
            <w:r w:rsidRPr="0006446A">
              <w:rPr>
                <w:rStyle w:val="Emphasis"/>
                <w:i w:val="0"/>
              </w:rPr>
              <w:t>enable</w:t>
            </w:r>
          </w:p>
        </w:tc>
        <w:tc>
          <w:tcPr>
            <w:tcW w:w="1134" w:type="dxa"/>
            <w:tcBorders>
              <w:top w:val="single" w:sz="4" w:space="0" w:color="7ADFED"/>
              <w:left w:val="single" w:sz="4" w:space="0" w:color="7ADFED"/>
              <w:bottom w:val="single" w:sz="4" w:space="0" w:color="7ADFED"/>
              <w:right w:val="single" w:sz="4" w:space="0" w:color="7ADFED"/>
            </w:tcBorders>
          </w:tcPr>
          <w:p w14:paraId="237EBFB5" w14:textId="77777777" w:rsidR="0006446A" w:rsidRPr="0006446A" w:rsidRDefault="0006446A" w:rsidP="00995202">
            <w:pPr>
              <w:pStyle w:val="CLITableBody"/>
            </w:pPr>
          </w:p>
        </w:tc>
        <w:tc>
          <w:tcPr>
            <w:tcW w:w="5150" w:type="dxa"/>
            <w:tcBorders>
              <w:top w:val="single" w:sz="4" w:space="0" w:color="7ADFED"/>
              <w:left w:val="single" w:sz="4" w:space="0" w:color="7ADFED"/>
              <w:bottom w:val="single" w:sz="4" w:space="0" w:color="7ADFED"/>
              <w:right w:val="single" w:sz="4" w:space="0" w:color="7ADFED"/>
            </w:tcBorders>
          </w:tcPr>
          <w:p w14:paraId="508D4BE2" w14:textId="31B7D709" w:rsidR="0006446A" w:rsidRPr="0006446A" w:rsidRDefault="0006446A" w:rsidP="00995202">
            <w:pPr>
              <w:pStyle w:val="CLITableBody"/>
            </w:pPr>
            <w:r w:rsidRPr="0006446A">
              <w:t xml:space="preserve">A Control Word must be present in </w:t>
            </w:r>
            <w:r>
              <w:t>MAC</w:t>
            </w:r>
            <w:r w:rsidRPr="0006446A">
              <w:t xml:space="preserve"> packets,</w:t>
            </w:r>
          </w:p>
        </w:tc>
      </w:tr>
      <w:tr w:rsidR="0006446A" w:rsidRPr="0006446A" w14:paraId="570A7A68" w14:textId="77777777" w:rsidTr="001B4FEF">
        <w:trPr>
          <w:cantSplit/>
          <w:trHeight w:val="235"/>
        </w:trPr>
        <w:tc>
          <w:tcPr>
            <w:tcW w:w="1710" w:type="dxa"/>
            <w:vMerge/>
            <w:tcBorders>
              <w:left w:val="single" w:sz="4" w:space="0" w:color="7ADFED"/>
              <w:bottom w:val="single" w:sz="4" w:space="0" w:color="7ADFED"/>
              <w:right w:val="single" w:sz="4" w:space="0" w:color="7ADFED"/>
            </w:tcBorders>
            <w:tcMar>
              <w:top w:w="0" w:type="dxa"/>
              <w:left w:w="62" w:type="dxa"/>
              <w:bottom w:w="0" w:type="dxa"/>
              <w:right w:w="62" w:type="dxa"/>
            </w:tcMar>
          </w:tcPr>
          <w:p w14:paraId="70403A99" w14:textId="77777777" w:rsidR="0006446A" w:rsidRPr="0006446A" w:rsidRDefault="0006446A" w:rsidP="002624C2">
            <w:pPr>
              <w:pStyle w:val="TableHeading"/>
            </w:pPr>
          </w:p>
        </w:tc>
        <w:tc>
          <w:tcPr>
            <w:tcW w:w="154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B14ED5A" w14:textId="77777777" w:rsidR="0006446A" w:rsidRPr="0006446A" w:rsidRDefault="0006446A" w:rsidP="00995202">
            <w:pPr>
              <w:pStyle w:val="CLITableBody"/>
              <w:rPr>
                <w:rStyle w:val="Emphasis"/>
                <w:i w:val="0"/>
                <w:iCs/>
              </w:rPr>
            </w:pPr>
            <w:r w:rsidRPr="0006446A">
              <w:rPr>
                <w:rStyle w:val="Emphasis"/>
                <w:i w:val="0"/>
              </w:rPr>
              <w:t>disable</w:t>
            </w:r>
          </w:p>
        </w:tc>
        <w:tc>
          <w:tcPr>
            <w:tcW w:w="1134" w:type="dxa"/>
            <w:tcBorders>
              <w:top w:val="single" w:sz="4" w:space="0" w:color="7ADFED"/>
              <w:left w:val="single" w:sz="4" w:space="0" w:color="7ADFED"/>
              <w:bottom w:val="single" w:sz="4" w:space="0" w:color="7ADFED"/>
              <w:right w:val="single" w:sz="4" w:space="0" w:color="7ADFED"/>
            </w:tcBorders>
          </w:tcPr>
          <w:p w14:paraId="1CE27395" w14:textId="77777777" w:rsidR="0006446A" w:rsidRPr="0006446A" w:rsidRDefault="0006446A" w:rsidP="00995202">
            <w:pPr>
              <w:pStyle w:val="CLITableBody"/>
            </w:pPr>
          </w:p>
        </w:tc>
        <w:tc>
          <w:tcPr>
            <w:tcW w:w="5150" w:type="dxa"/>
            <w:tcBorders>
              <w:top w:val="single" w:sz="4" w:space="0" w:color="7ADFED"/>
              <w:left w:val="single" w:sz="4" w:space="0" w:color="7ADFED"/>
              <w:bottom w:val="single" w:sz="4" w:space="0" w:color="7ADFED"/>
              <w:right w:val="single" w:sz="4" w:space="0" w:color="7ADFED"/>
            </w:tcBorders>
          </w:tcPr>
          <w:p w14:paraId="3678E589" w14:textId="1860FF2D" w:rsidR="0006446A" w:rsidRPr="0006446A" w:rsidRDefault="0006446A" w:rsidP="00995202">
            <w:pPr>
              <w:pStyle w:val="CLITableBody"/>
            </w:pPr>
            <w:r w:rsidRPr="0006446A">
              <w:t xml:space="preserve">A Control Word must not be present in </w:t>
            </w:r>
            <w:r>
              <w:t>MAC</w:t>
            </w:r>
            <w:r w:rsidRPr="0006446A">
              <w:t xml:space="preserve"> packets,</w:t>
            </w:r>
          </w:p>
        </w:tc>
      </w:tr>
      <w:tr w:rsidR="0006446A" w:rsidRPr="0006446A" w14:paraId="366AA7E9" w14:textId="77777777" w:rsidTr="001B4FEF">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806C61E" w14:textId="77777777" w:rsidR="0006446A" w:rsidRPr="0006446A" w:rsidRDefault="0006446A" w:rsidP="002624C2">
            <w:pPr>
              <w:pStyle w:val="TableHeading"/>
              <w:rPr>
                <w:lang w:val="en-NZ"/>
              </w:rPr>
            </w:pPr>
            <w:r w:rsidRPr="0006446A">
              <w:t>Examples</w:t>
            </w:r>
          </w:p>
        </w:tc>
        <w:tc>
          <w:tcPr>
            <w:tcW w:w="783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6EB3AAD" w14:textId="77777777" w:rsidR="0006446A" w:rsidRPr="0006446A" w:rsidRDefault="0006446A" w:rsidP="00995202">
            <w:pPr>
              <w:pStyle w:val="CLITableBody"/>
            </w:pPr>
            <w:r w:rsidRPr="0006446A">
              <w:t>This example shows how to use this command:</w:t>
            </w:r>
          </w:p>
          <w:p w14:paraId="4936C727" w14:textId="77777777" w:rsidR="0006446A" w:rsidRPr="0006446A" w:rsidRDefault="0006446A" w:rsidP="001B4FEF">
            <w:pPr>
              <w:pStyle w:val="Code"/>
              <w:rPr>
                <w:rStyle w:val="Monospace"/>
              </w:rPr>
            </w:pPr>
            <w:r w:rsidRPr="0006446A">
              <w:rPr>
                <w:rStyle w:val="Monospace"/>
              </w:rPr>
              <w:t>exaware(</w:t>
            </w:r>
            <w:proofErr w:type="gramStart"/>
            <w:r w:rsidRPr="0006446A">
              <w:rPr>
                <w:rStyle w:val="Monospace"/>
              </w:rPr>
              <w:t>config)#</w:t>
            </w:r>
            <w:proofErr w:type="gramEnd"/>
            <w:r w:rsidRPr="0006446A">
              <w:rPr>
                <w:rStyle w:val="Monospace"/>
              </w:rPr>
              <w:t xml:space="preserve"> l2-services</w:t>
            </w:r>
          </w:p>
          <w:p w14:paraId="558307DF" w14:textId="707BAB2E" w:rsidR="0006446A" w:rsidRPr="0006446A" w:rsidRDefault="0006446A" w:rsidP="001B4FEF">
            <w:pPr>
              <w:pStyle w:val="Code"/>
              <w:rPr>
                <w:rStyle w:val="Monospace"/>
              </w:rPr>
            </w:pPr>
            <w:r w:rsidRPr="0006446A">
              <w:rPr>
                <w:rStyle w:val="Monospace"/>
              </w:rPr>
              <w:t>exaware(config-l2-</w:t>
            </w:r>
            <w:proofErr w:type="gramStart"/>
            <w:r w:rsidRPr="0006446A">
              <w:rPr>
                <w:rStyle w:val="Monospace"/>
              </w:rPr>
              <w:t>services)#</w:t>
            </w:r>
            <w:proofErr w:type="gramEnd"/>
            <w:r w:rsidRPr="0006446A">
              <w:rPr>
                <w:rStyle w:val="Monospace"/>
              </w:rPr>
              <w:t xml:space="preserve"> </w:t>
            </w:r>
            <w:proofErr w:type="spellStart"/>
            <w:r>
              <w:rPr>
                <w:rStyle w:val="Monospace"/>
              </w:rPr>
              <w:t>evpn</w:t>
            </w:r>
            <w:proofErr w:type="spellEnd"/>
            <w:r w:rsidRPr="0006446A">
              <w:rPr>
                <w:rStyle w:val="Monospace"/>
              </w:rPr>
              <w:t xml:space="preserve"> Service1</w:t>
            </w:r>
          </w:p>
          <w:p w14:paraId="72D7A796" w14:textId="5667152A" w:rsidR="0006446A" w:rsidRPr="0006446A" w:rsidRDefault="0006446A" w:rsidP="001B4FEF">
            <w:pPr>
              <w:pStyle w:val="Code"/>
              <w:rPr>
                <w:rStyle w:val="Monospace"/>
              </w:rPr>
            </w:pPr>
            <w:r w:rsidRPr="0006446A">
              <w:rPr>
                <w:rStyle w:val="Monospace"/>
              </w:rPr>
              <w:t>exaware(config-</w:t>
            </w:r>
            <w:r>
              <w:rPr>
                <w:rStyle w:val="Monospace"/>
              </w:rPr>
              <w:t>evpn</w:t>
            </w:r>
            <w:r w:rsidRPr="0006446A">
              <w:rPr>
                <w:rStyle w:val="Monospace"/>
              </w:rPr>
              <w:t>-Service</w:t>
            </w:r>
            <w:proofErr w:type="gramStart"/>
            <w:r w:rsidRPr="0006446A">
              <w:rPr>
                <w:rStyle w:val="Monospace"/>
              </w:rPr>
              <w:t>1)#</w:t>
            </w:r>
            <w:proofErr w:type="gramEnd"/>
            <w:r w:rsidRPr="0006446A">
              <w:rPr>
                <w:rStyle w:val="Monospace"/>
              </w:rPr>
              <w:t xml:space="preserve"> control-word enable</w:t>
            </w:r>
          </w:p>
          <w:p w14:paraId="56452A0A" w14:textId="77777777" w:rsidR="0006446A" w:rsidRPr="0006446A" w:rsidRDefault="0006446A" w:rsidP="001B4FEF">
            <w:pPr>
              <w:pStyle w:val="Code"/>
            </w:pPr>
          </w:p>
        </w:tc>
      </w:tr>
    </w:tbl>
    <w:p w14:paraId="0AB0E9E7" w14:textId="77777777" w:rsidR="0006446A" w:rsidRPr="00525ED3" w:rsidRDefault="0006446A" w:rsidP="0006446A">
      <w:pPr>
        <w:pStyle w:val="BodyText"/>
        <w:rPr>
          <w:lang w:bidi="ar-AE"/>
        </w:rPr>
      </w:pPr>
    </w:p>
    <w:p w14:paraId="4009E8D5" w14:textId="77777777" w:rsidR="0006446A" w:rsidRDefault="0006446A" w:rsidP="0006446A">
      <w:pPr>
        <w:pStyle w:val="BodyText"/>
        <w:rPr>
          <w:lang w:bidi="ar-AE"/>
        </w:rPr>
      </w:pPr>
    </w:p>
    <w:p w14:paraId="573609C5" w14:textId="77777777" w:rsidR="0006446A" w:rsidRDefault="0006446A" w:rsidP="0006446A">
      <w:pPr>
        <w:spacing w:before="0" w:after="160"/>
        <w:rPr>
          <w:rFonts w:ascii="futura bold" w:eastAsia="Times New Roman" w:hAnsi="futura bold" w:cs="Tahoma"/>
          <w:bCs/>
          <w:iCs/>
          <w:color w:val="003C4F"/>
          <w:kern w:val="36"/>
          <w:sz w:val="36"/>
          <w:szCs w:val="36"/>
          <w:lang w:bidi="ar-AE"/>
        </w:rPr>
      </w:pPr>
      <w:r>
        <w:br w:type="page"/>
      </w:r>
    </w:p>
    <w:p w14:paraId="5D9A8E96" w14:textId="4696E50E" w:rsidR="009C7169" w:rsidRPr="002904F3" w:rsidRDefault="009C7169" w:rsidP="009C7169">
      <w:pPr>
        <w:pStyle w:val="Heading4"/>
      </w:pPr>
      <w:r w:rsidRPr="002904F3">
        <w:lastRenderedPageBreak/>
        <w:fldChar w:fldCharType="begin"/>
      </w:r>
      <w:r>
        <w:instrText>XE "vpls"</w:instrText>
      </w:r>
      <w:r w:rsidRPr="002904F3">
        <w:fldChar w:fldCharType="end"/>
      </w:r>
      <w:proofErr w:type="gramStart"/>
      <w:r>
        <w:t>es</w:t>
      </w:r>
      <w:proofErr w:type="gramEnd"/>
      <w:r>
        <w:t>-waiting-time</w:t>
      </w:r>
    </w:p>
    <w:tbl>
      <w:tblPr>
        <w:tblW w:w="9493" w:type="dxa"/>
        <w:tblLayout w:type="fixed"/>
        <w:tblCellMar>
          <w:left w:w="62" w:type="dxa"/>
          <w:right w:w="62" w:type="dxa"/>
        </w:tblCellMar>
        <w:tblLook w:val="0000" w:firstRow="0" w:lastRow="0" w:firstColumn="0" w:lastColumn="0" w:noHBand="0" w:noVBand="0"/>
      </w:tblPr>
      <w:tblGrid>
        <w:gridCol w:w="1710"/>
        <w:gridCol w:w="1262"/>
        <w:gridCol w:w="2698"/>
        <w:gridCol w:w="3823"/>
      </w:tblGrid>
      <w:tr w:rsidR="009C7169" w:rsidRPr="002904F3" w14:paraId="00DAC5F6"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5CEAC9" w14:textId="77777777" w:rsidR="009C7169" w:rsidRDefault="009C7169" w:rsidP="002624C2">
            <w:pPr>
              <w:pStyle w:val="TableHeading"/>
              <w:rPr>
                <w:lang w:val="en-NZ"/>
              </w:rPr>
            </w:pPr>
            <w:r w:rsidRPr="002904F3">
              <w:t>Description</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0A7CFC6" w14:textId="2E1CA77B" w:rsidR="009C7169" w:rsidRPr="009C7169" w:rsidRDefault="009C7169" w:rsidP="00995202">
            <w:pPr>
              <w:pStyle w:val="CLITableBody"/>
            </w:pPr>
            <w:r w:rsidRPr="009A48A4">
              <w:t>To</w:t>
            </w:r>
            <w:r>
              <w:t xml:space="preserve"> configure Ethernet Segment waiting time, use the </w:t>
            </w:r>
            <w:r w:rsidRPr="009C7169">
              <w:rPr>
                <w:b/>
                <w:bCs/>
              </w:rPr>
              <w:t>es-</w:t>
            </w:r>
            <w:proofErr w:type="spellStart"/>
            <w:r w:rsidRPr="009C7169">
              <w:rPr>
                <w:b/>
                <w:bCs/>
              </w:rPr>
              <w:t>pe</w:t>
            </w:r>
            <w:r>
              <w:rPr>
                <w:b/>
                <w:bCs/>
              </w:rPr>
              <w:t>waiting</w:t>
            </w:r>
            <w:r w:rsidRPr="009C7169">
              <w:rPr>
                <w:b/>
                <w:bCs/>
              </w:rPr>
              <w:t>er</w:t>
            </w:r>
            <w:proofErr w:type="spellEnd"/>
            <w:r w:rsidRPr="009C7169">
              <w:rPr>
                <w:b/>
                <w:bCs/>
              </w:rPr>
              <w:t>-time</w:t>
            </w:r>
            <w:r w:rsidRPr="009C7169">
              <w:t xml:space="preserve"> </w:t>
            </w:r>
            <w:r>
              <w:t xml:space="preserve">command. To restore the default configuration (3 seconds), use </w:t>
            </w:r>
            <w:r w:rsidRPr="002904F3">
              <w:t xml:space="preserve">the </w:t>
            </w:r>
            <w:r w:rsidRPr="009C7169">
              <w:rPr>
                <w:b/>
              </w:rPr>
              <w:t xml:space="preserve">no </w:t>
            </w:r>
            <w:r w:rsidRPr="002904F3">
              <w:t>form of the command</w:t>
            </w:r>
            <w:r>
              <w:t>.</w:t>
            </w:r>
          </w:p>
        </w:tc>
      </w:tr>
      <w:tr w:rsidR="009C7169" w:rsidRPr="002904F3" w14:paraId="56A847B0"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3E9187A" w14:textId="77777777" w:rsidR="009C7169" w:rsidRPr="002904F3" w:rsidRDefault="009C7169" w:rsidP="002624C2">
            <w:pPr>
              <w:pStyle w:val="TableHeading"/>
            </w:pPr>
            <w:r w:rsidRPr="002904F3">
              <w:t>Command</w:t>
            </w:r>
            <w:r w:rsidRPr="002904F3">
              <w:br/>
              <w:t>Syntax</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05CDD50" w14:textId="6338BA2A" w:rsidR="009C7169" w:rsidRPr="002904F3" w:rsidRDefault="009C7169" w:rsidP="00995202">
            <w:pPr>
              <w:pStyle w:val="CLITableBody"/>
            </w:pPr>
            <w:r>
              <w:rPr>
                <w:rStyle w:val="Monospace"/>
              </w:rPr>
              <w:t>es-waiting-time</w:t>
            </w:r>
            <w:r w:rsidRPr="002904F3">
              <w:rPr>
                <w:rStyle w:val="Monospace"/>
              </w:rPr>
              <w:t xml:space="preserve"> </w:t>
            </w:r>
            <w:r>
              <w:rPr>
                <w:rStyle w:val="Emphasis"/>
              </w:rPr>
              <w:t>seconds</w:t>
            </w:r>
          </w:p>
          <w:p w14:paraId="05A2EE9A" w14:textId="2391FB1A" w:rsidR="009C7169" w:rsidRDefault="009C7169" w:rsidP="00995202">
            <w:pPr>
              <w:pStyle w:val="CLITableBody"/>
              <w:rPr>
                <w:lang w:val="en-NZ"/>
              </w:rPr>
            </w:pPr>
            <w:r w:rsidRPr="002904F3">
              <w:rPr>
                <w:rStyle w:val="Monospace"/>
              </w:rPr>
              <w:t>no</w:t>
            </w:r>
            <w:r w:rsidRPr="002904F3">
              <w:rPr>
                <w:rStyle w:val="Emphasis"/>
              </w:rPr>
              <w:t xml:space="preserve"> </w:t>
            </w:r>
            <w:proofErr w:type="spellStart"/>
            <w:r>
              <w:rPr>
                <w:rStyle w:val="Monospace"/>
              </w:rPr>
              <w:t>evpn</w:t>
            </w:r>
            <w:proofErr w:type="spellEnd"/>
          </w:p>
        </w:tc>
      </w:tr>
      <w:tr w:rsidR="009C7169" w:rsidRPr="002904F3" w14:paraId="0B713397"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D30690" w14:textId="77777777" w:rsidR="009C7169" w:rsidRDefault="009C7169" w:rsidP="002624C2">
            <w:pPr>
              <w:pStyle w:val="TableHeading"/>
              <w:rPr>
                <w:lang w:val="en-NZ"/>
              </w:rPr>
            </w:pPr>
            <w:r w:rsidRPr="002904F3">
              <w:t>Command Mode</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0AAF8AEC" w14:textId="230395D6" w:rsidR="009C7169" w:rsidRDefault="009C7169" w:rsidP="00995202">
            <w:pPr>
              <w:pStyle w:val="CLITableBody"/>
              <w:rPr>
                <w:lang w:val="en-NZ"/>
              </w:rPr>
            </w:pPr>
            <w:r w:rsidRPr="002904F3">
              <w:t>configuration l2-service</w:t>
            </w:r>
            <w:r w:rsidR="0047046D">
              <w:t xml:space="preserve">s </w:t>
            </w:r>
            <w:proofErr w:type="spellStart"/>
            <w:r w:rsidR="0047046D">
              <w:t>evpn</w:t>
            </w:r>
            <w:proofErr w:type="spellEnd"/>
          </w:p>
        </w:tc>
      </w:tr>
      <w:tr w:rsidR="009C7169" w:rsidRPr="002904F3" w14:paraId="05775488" w14:textId="77777777" w:rsidTr="009C7169">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D4CFA5" w14:textId="77777777" w:rsidR="009C7169" w:rsidRPr="002904F3" w:rsidRDefault="009C7169" w:rsidP="002624C2">
            <w:pPr>
              <w:pStyle w:val="TableHeading"/>
            </w:pPr>
            <w:r w:rsidRPr="002904F3">
              <w:t>Parameters</w:t>
            </w:r>
            <w:r w:rsidRPr="002904F3">
              <w:br/>
            </w:r>
            <w:r>
              <w:t>Table</w:t>
            </w:r>
          </w:p>
        </w:tc>
        <w:tc>
          <w:tcPr>
            <w:tcW w:w="1262"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F2EB1BA" w14:textId="77777777" w:rsidR="009C7169" w:rsidRPr="002904F3" w:rsidRDefault="009C7169" w:rsidP="002624C2">
            <w:pPr>
              <w:pStyle w:val="TableHeading"/>
            </w:pPr>
            <w:r w:rsidRPr="002904F3">
              <w:t>Name</w:t>
            </w:r>
          </w:p>
        </w:tc>
        <w:tc>
          <w:tcPr>
            <w:tcW w:w="2698" w:type="dxa"/>
            <w:tcBorders>
              <w:top w:val="single" w:sz="4" w:space="0" w:color="7ADFED"/>
              <w:left w:val="single" w:sz="4" w:space="0" w:color="7ADFED"/>
              <w:bottom w:val="single" w:sz="4" w:space="0" w:color="7ADFED"/>
              <w:right w:val="single" w:sz="4" w:space="0" w:color="7ADFED"/>
            </w:tcBorders>
          </w:tcPr>
          <w:p w14:paraId="4D64FCAB" w14:textId="77777777" w:rsidR="009C7169" w:rsidRPr="002904F3" w:rsidRDefault="009C7169" w:rsidP="002624C2">
            <w:pPr>
              <w:pStyle w:val="TableHeading"/>
            </w:pPr>
            <w:r w:rsidRPr="002904F3">
              <w:t>Value</w:t>
            </w:r>
          </w:p>
        </w:tc>
        <w:tc>
          <w:tcPr>
            <w:tcW w:w="3823" w:type="dxa"/>
            <w:tcBorders>
              <w:top w:val="single" w:sz="4" w:space="0" w:color="7ADFED"/>
              <w:left w:val="single" w:sz="4" w:space="0" w:color="7ADFED"/>
              <w:bottom w:val="single" w:sz="4" w:space="0" w:color="7ADFED"/>
              <w:right w:val="single" w:sz="4" w:space="0" w:color="7ADFED"/>
            </w:tcBorders>
          </w:tcPr>
          <w:p w14:paraId="363E0CA1" w14:textId="77777777" w:rsidR="009C7169" w:rsidRPr="002904F3" w:rsidRDefault="009C7169" w:rsidP="002624C2">
            <w:pPr>
              <w:pStyle w:val="TableHeading"/>
            </w:pPr>
            <w:r w:rsidRPr="002904F3">
              <w:t>Description</w:t>
            </w:r>
          </w:p>
        </w:tc>
      </w:tr>
      <w:tr w:rsidR="009C7169" w:rsidRPr="002904F3" w14:paraId="47BE4B17" w14:textId="77777777" w:rsidTr="009C7169">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DF2A94A" w14:textId="77777777" w:rsidR="009C7169" w:rsidRPr="002904F3" w:rsidRDefault="009C7169" w:rsidP="002624C2">
            <w:pPr>
              <w:pStyle w:val="TableHeading"/>
            </w:pPr>
          </w:p>
        </w:tc>
        <w:tc>
          <w:tcPr>
            <w:tcW w:w="1262"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1556B73" w14:textId="340FC6A2" w:rsidR="009C7169" w:rsidRPr="002904F3" w:rsidRDefault="009C7169" w:rsidP="00995202">
            <w:pPr>
              <w:pStyle w:val="CLITableBody"/>
            </w:pPr>
            <w:r>
              <w:rPr>
                <w:rStyle w:val="Emphasis"/>
              </w:rPr>
              <w:t>seconds</w:t>
            </w:r>
          </w:p>
        </w:tc>
        <w:tc>
          <w:tcPr>
            <w:tcW w:w="2698" w:type="dxa"/>
            <w:tcBorders>
              <w:top w:val="single" w:sz="4" w:space="0" w:color="7ADFED"/>
              <w:left w:val="single" w:sz="4" w:space="0" w:color="7ADFED"/>
              <w:bottom w:val="single" w:sz="4" w:space="0" w:color="7ADFED"/>
              <w:right w:val="single" w:sz="4" w:space="0" w:color="7ADFED"/>
            </w:tcBorders>
          </w:tcPr>
          <w:p w14:paraId="7508065F" w14:textId="6F8BB405" w:rsidR="009C7169" w:rsidRPr="002904F3" w:rsidRDefault="009C7169" w:rsidP="00995202">
            <w:pPr>
              <w:pStyle w:val="CLITableBody"/>
            </w:pPr>
            <w:r>
              <w:t>Integer in range 0-3600</w:t>
            </w:r>
          </w:p>
        </w:tc>
        <w:tc>
          <w:tcPr>
            <w:tcW w:w="3823" w:type="dxa"/>
            <w:tcBorders>
              <w:top w:val="single" w:sz="4" w:space="0" w:color="7ADFED"/>
              <w:left w:val="single" w:sz="4" w:space="0" w:color="7ADFED"/>
              <w:bottom w:val="single" w:sz="4" w:space="0" w:color="7ADFED"/>
              <w:right w:val="single" w:sz="4" w:space="0" w:color="7ADFED"/>
            </w:tcBorders>
          </w:tcPr>
          <w:p w14:paraId="4FE9646B" w14:textId="51C78F37" w:rsidR="009C7169" w:rsidRPr="009C7169" w:rsidRDefault="009C7169" w:rsidP="009C7169">
            <w:pPr>
              <w:autoSpaceDE w:val="0"/>
              <w:autoSpaceDN w:val="0"/>
              <w:adjustRightInd w:val="0"/>
              <w:spacing w:after="0" w:line="240" w:lineRule="auto"/>
              <w:rPr>
                <w:rFonts w:ascii="Myriad Pro" w:eastAsia="Times New Roman" w:hAnsi="Myriad Pro" w:cs="Times New Roman"/>
                <w:szCs w:val="20"/>
                <w:lang w:bidi="ar-SA"/>
              </w:rPr>
            </w:pPr>
            <w:r w:rsidRPr="009C7169">
              <w:rPr>
                <w:rFonts w:ascii="Myriad Pro" w:eastAsia="Times New Roman" w:hAnsi="Myriad Pro" w:cs="Times New Roman"/>
                <w:szCs w:val="20"/>
                <w:lang w:bidi="ar-SA"/>
              </w:rPr>
              <w:t>The PE starts the timer after sending EVPN Ethernet Segment Route (4) to allow the reception of Ethernet Segment routes from other PE nodes connected to the same Ethernet segment. This timer value should be the same across all PEs connected to the same Ethernet segment.</w:t>
            </w:r>
          </w:p>
        </w:tc>
      </w:tr>
      <w:tr w:rsidR="009C7169" w:rsidRPr="002904F3" w14:paraId="1F5AF950"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A53929C" w14:textId="77777777" w:rsidR="009C7169" w:rsidRDefault="009C7169" w:rsidP="002624C2">
            <w:pPr>
              <w:pStyle w:val="TableHeading"/>
              <w:rPr>
                <w:lang w:val="en-NZ"/>
              </w:rPr>
            </w:pPr>
            <w:r w:rsidRPr="002904F3">
              <w:t>Examples</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32C6209" w14:textId="1D5EFF65" w:rsidR="009C7169" w:rsidRPr="002904F3" w:rsidRDefault="0072438C" w:rsidP="00995202">
            <w:pPr>
              <w:pStyle w:val="CLITableBody"/>
            </w:pPr>
            <w:r w:rsidRPr="002904F3">
              <w:t>Th</w:t>
            </w:r>
            <w:r>
              <w:t>e</w:t>
            </w:r>
            <w:r w:rsidRPr="002904F3">
              <w:t xml:space="preserve"> </w:t>
            </w:r>
            <w:r>
              <w:t xml:space="preserve">following </w:t>
            </w:r>
            <w:r w:rsidRPr="002904F3">
              <w:t>example shows how to use this command</w:t>
            </w:r>
            <w:r w:rsidR="009C7169" w:rsidRPr="002904F3">
              <w:t>:</w:t>
            </w:r>
          </w:p>
          <w:p w14:paraId="677D5D5A" w14:textId="64D3ECDE" w:rsidR="009C7169" w:rsidRPr="009C7169" w:rsidRDefault="009C7169" w:rsidP="008956F4">
            <w:pPr>
              <w:pStyle w:val="Code"/>
              <w:rPr>
                <w:rStyle w:val="Monospace"/>
              </w:rPr>
            </w:pPr>
            <w:r w:rsidRPr="00612544">
              <w:rPr>
                <w:rStyle w:val="Monospace"/>
              </w:rPr>
              <w:t>exaware(config-l2-</w:t>
            </w:r>
            <w:proofErr w:type="gramStart"/>
            <w:r w:rsidRPr="00612544">
              <w:rPr>
                <w:rStyle w:val="Monospace"/>
              </w:rPr>
              <w:t>servi</w:t>
            </w:r>
            <w:r w:rsidRPr="009C7169">
              <w:rPr>
                <w:rStyle w:val="Monospace"/>
              </w:rPr>
              <w:t>c</w:t>
            </w:r>
            <w:r w:rsidRPr="00612544">
              <w:rPr>
                <w:rStyle w:val="Monospace"/>
              </w:rPr>
              <w:t>es)#</w:t>
            </w:r>
            <w:proofErr w:type="gramEnd"/>
            <w:r w:rsidRPr="00612544">
              <w:rPr>
                <w:rStyle w:val="Monospace"/>
              </w:rPr>
              <w:t xml:space="preserve"> </w:t>
            </w:r>
            <w:proofErr w:type="spellStart"/>
            <w:r w:rsidR="006A7E74">
              <w:rPr>
                <w:rStyle w:val="Monospace"/>
              </w:rPr>
              <w:t>evpn</w:t>
            </w:r>
            <w:proofErr w:type="spellEnd"/>
            <w:r w:rsidRPr="00612544">
              <w:rPr>
                <w:rStyle w:val="Monospace"/>
              </w:rPr>
              <w:t xml:space="preserve"> Service1</w:t>
            </w:r>
          </w:p>
          <w:p w14:paraId="1081C5F1" w14:textId="1ED1ABFB" w:rsidR="009C7169" w:rsidRPr="009C7169" w:rsidRDefault="009C7169" w:rsidP="0047046D">
            <w:pPr>
              <w:pStyle w:val="Code"/>
              <w:rPr>
                <w:rStyle w:val="Monospace"/>
              </w:rPr>
            </w:pPr>
            <w:r w:rsidRPr="00612544">
              <w:rPr>
                <w:rStyle w:val="Monospace"/>
              </w:rPr>
              <w:t>exaware(config-l2-services-</w:t>
            </w:r>
            <w:r w:rsidR="006A7E74">
              <w:rPr>
                <w:rStyle w:val="Monospace"/>
              </w:rPr>
              <w:t>evpn</w:t>
            </w:r>
            <w:r w:rsidRPr="00612544">
              <w:rPr>
                <w:rStyle w:val="Monospace"/>
              </w:rPr>
              <w:t>-Service</w:t>
            </w:r>
            <w:proofErr w:type="gramStart"/>
            <w:r w:rsidRPr="00612544">
              <w:rPr>
                <w:rStyle w:val="Monospace"/>
              </w:rPr>
              <w:t>1)#</w:t>
            </w:r>
            <w:proofErr w:type="gramEnd"/>
            <w:r w:rsidRPr="00612544">
              <w:rPr>
                <w:rStyle w:val="Monospace"/>
              </w:rPr>
              <w:t xml:space="preserve"> </w:t>
            </w:r>
            <w:r>
              <w:rPr>
                <w:rStyle w:val="Monospace"/>
              </w:rPr>
              <w:t>es-waiting-time 10</w:t>
            </w:r>
          </w:p>
          <w:p w14:paraId="747749E6" w14:textId="54D0CF62" w:rsidR="009C7169" w:rsidRPr="009C7169" w:rsidRDefault="009C7169" w:rsidP="008956F4">
            <w:pPr>
              <w:pStyle w:val="Code"/>
            </w:pPr>
          </w:p>
        </w:tc>
      </w:tr>
    </w:tbl>
    <w:p w14:paraId="74EF9E34" w14:textId="29C5DDBA" w:rsidR="009C7169" w:rsidRDefault="009C7169">
      <w:pPr>
        <w:spacing w:before="0" w:after="160"/>
        <w:rPr>
          <w:rStyle w:val="Monospace"/>
          <w:rFonts w:eastAsia="Times New Roman" w:cs="Courier New"/>
          <w:color w:val="000000"/>
          <w:spacing w:val="2"/>
          <w:kern w:val="18"/>
        </w:rPr>
      </w:pPr>
      <w:r>
        <w:rPr>
          <w:rStyle w:val="Monospace"/>
        </w:rPr>
        <w:br w:type="page"/>
      </w:r>
    </w:p>
    <w:p w14:paraId="78E0DB2D" w14:textId="77777777" w:rsidR="00E91C6E" w:rsidRPr="002904F3" w:rsidRDefault="00E91C6E" w:rsidP="00E91C6E">
      <w:pPr>
        <w:pStyle w:val="Heading4"/>
      </w:pPr>
      <w:r w:rsidRPr="002904F3">
        <w:lastRenderedPageBreak/>
        <w:fldChar w:fldCharType="begin"/>
      </w:r>
      <w:r>
        <w:instrText>XE "vpls"</w:instrText>
      </w:r>
      <w:r w:rsidRPr="002904F3">
        <w:fldChar w:fldCharType="end"/>
      </w:r>
      <w:proofErr w:type="spellStart"/>
      <w:r>
        <w:t>evpn</w:t>
      </w:r>
      <w:proofErr w:type="spellEnd"/>
    </w:p>
    <w:tbl>
      <w:tblPr>
        <w:tblW w:w="10343" w:type="dxa"/>
        <w:tblLayout w:type="fixed"/>
        <w:tblCellMar>
          <w:left w:w="62" w:type="dxa"/>
          <w:right w:w="62" w:type="dxa"/>
        </w:tblCellMar>
        <w:tblLook w:val="0000" w:firstRow="0" w:lastRow="0" w:firstColumn="0" w:lastColumn="0" w:noHBand="0" w:noVBand="0"/>
      </w:tblPr>
      <w:tblGrid>
        <w:gridCol w:w="1710"/>
        <w:gridCol w:w="1829"/>
        <w:gridCol w:w="1418"/>
        <w:gridCol w:w="4536"/>
        <w:gridCol w:w="850"/>
      </w:tblGrid>
      <w:tr w:rsidR="00E91C6E" w:rsidRPr="002904F3" w14:paraId="43EA5B75" w14:textId="77777777" w:rsidTr="00C82734">
        <w:trPr>
          <w:gridAfter w:val="1"/>
          <w:wAfter w:w="850" w:type="dxa"/>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5455724" w14:textId="77777777" w:rsidR="00E91C6E" w:rsidRDefault="00E91C6E" w:rsidP="002624C2">
            <w:pPr>
              <w:pStyle w:val="TableHeading"/>
              <w:rPr>
                <w:lang w:val="en-NZ"/>
              </w:rPr>
            </w:pPr>
            <w:r w:rsidRPr="002904F3">
              <w:lastRenderedPageBreak/>
              <w:t>Description</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02CDB6B" w14:textId="28320CBD" w:rsidR="00E91C6E" w:rsidRPr="009C7169" w:rsidRDefault="00E91C6E" w:rsidP="00995202">
            <w:pPr>
              <w:pStyle w:val="CLITableBody"/>
            </w:pPr>
            <w:r w:rsidRPr="009A48A4">
              <w:t>To</w:t>
            </w:r>
            <w:r>
              <w:t xml:space="preserve"> create an Ethernet Virtual Private Network (EVPN) </w:t>
            </w:r>
            <w:r w:rsidR="00C82734">
              <w:t xml:space="preserve">instance of the specified service type </w:t>
            </w:r>
            <w:r>
              <w:t>and</w:t>
            </w:r>
            <w:r w:rsidRPr="009A48A4">
              <w:t xml:space="preserve"> enter EVPN configuration mode, use the </w:t>
            </w:r>
            <w:proofErr w:type="spellStart"/>
            <w:r w:rsidRPr="009C7169">
              <w:rPr>
                <w:b/>
                <w:bCs/>
              </w:rPr>
              <w:t>evpn</w:t>
            </w:r>
            <w:proofErr w:type="spellEnd"/>
            <w:r w:rsidRPr="009A48A4">
              <w:t> command</w:t>
            </w:r>
            <w:r>
              <w:t xml:space="preserve">. To remove the EVPN </w:t>
            </w:r>
            <w:r w:rsidR="00C82734">
              <w:t>instance</w:t>
            </w:r>
            <w:r>
              <w:t xml:space="preserve">, use </w:t>
            </w:r>
            <w:r w:rsidRPr="002904F3">
              <w:t xml:space="preserve">the </w:t>
            </w:r>
            <w:r w:rsidRPr="009C7169">
              <w:rPr>
                <w:b/>
              </w:rPr>
              <w:t xml:space="preserve">no </w:t>
            </w:r>
            <w:r w:rsidRPr="002904F3">
              <w:t>form of the command</w:t>
            </w:r>
            <w:r>
              <w:t>.</w:t>
            </w:r>
          </w:p>
        </w:tc>
      </w:tr>
      <w:tr w:rsidR="00E91C6E" w:rsidRPr="002904F3" w14:paraId="57A181B1" w14:textId="77777777" w:rsidTr="00C82734">
        <w:trPr>
          <w:gridAfter w:val="1"/>
          <w:wAfter w:w="850" w:type="dxa"/>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C36B34" w14:textId="77777777" w:rsidR="00E91C6E" w:rsidRPr="002904F3" w:rsidRDefault="00E91C6E" w:rsidP="002624C2">
            <w:pPr>
              <w:pStyle w:val="TableHeading"/>
            </w:pPr>
            <w:r w:rsidRPr="002904F3">
              <w:t>Command</w:t>
            </w:r>
            <w:r w:rsidRPr="002904F3">
              <w:br/>
              <w:t>Syntax</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3F4593F" w14:textId="79B0C765" w:rsidR="00E91C6E" w:rsidRPr="00C82734" w:rsidRDefault="00E91C6E" w:rsidP="00995202">
            <w:pPr>
              <w:pStyle w:val="CLITableBody"/>
              <w:rPr>
                <w:iCs/>
              </w:rPr>
            </w:pPr>
            <w:proofErr w:type="spellStart"/>
            <w:r>
              <w:rPr>
                <w:rStyle w:val="Monospace"/>
              </w:rPr>
              <w:t>evpn</w:t>
            </w:r>
            <w:proofErr w:type="spellEnd"/>
            <w:r w:rsidRPr="002904F3">
              <w:rPr>
                <w:rStyle w:val="Monospace"/>
              </w:rPr>
              <w:t xml:space="preserve"> </w:t>
            </w:r>
            <w:proofErr w:type="spellStart"/>
            <w:r w:rsidR="00713FB1">
              <w:rPr>
                <w:rStyle w:val="Emphasis"/>
              </w:rPr>
              <w:t>evpn</w:t>
            </w:r>
            <w:proofErr w:type="spellEnd"/>
            <w:r w:rsidRPr="002904F3">
              <w:rPr>
                <w:rStyle w:val="Emphasis"/>
              </w:rPr>
              <w:t>-name</w:t>
            </w:r>
            <w:r w:rsidR="00C82734">
              <w:rPr>
                <w:rStyle w:val="Emphasis"/>
                <w:i w:val="0"/>
                <w:iCs/>
              </w:rPr>
              <w:t xml:space="preserve"> [</w:t>
            </w:r>
            <w:r w:rsidR="00C82734">
              <w:rPr>
                <w:rStyle w:val="Monospace"/>
              </w:rPr>
              <w:t>service-type</w:t>
            </w:r>
            <w:r w:rsidR="00C82734" w:rsidRPr="00F901D0">
              <w:rPr>
                <w:rStyle w:val="Monospace"/>
              </w:rPr>
              <w:t xml:space="preserve"> </w:t>
            </w:r>
            <w:r w:rsidR="00C82734">
              <w:rPr>
                <w:rStyle w:val="Monospace"/>
              </w:rPr>
              <w:t>{</w:t>
            </w:r>
            <w:proofErr w:type="spellStart"/>
            <w:r w:rsidR="00C82734">
              <w:rPr>
                <w:rStyle w:val="Monospace"/>
              </w:rPr>
              <w:t>vlan</w:t>
            </w:r>
            <w:proofErr w:type="spellEnd"/>
            <w:r w:rsidR="00C82734">
              <w:rPr>
                <w:rStyle w:val="Monospace"/>
              </w:rPr>
              <w:t xml:space="preserve">-based | </w:t>
            </w:r>
            <w:proofErr w:type="spellStart"/>
            <w:r w:rsidR="00C82734" w:rsidRPr="00E2616D">
              <w:rPr>
                <w:rStyle w:val="Monospace"/>
              </w:rPr>
              <w:t>vlan</w:t>
            </w:r>
            <w:proofErr w:type="spellEnd"/>
            <w:r w:rsidR="00C82734" w:rsidRPr="00E2616D">
              <w:rPr>
                <w:rStyle w:val="Monospace"/>
              </w:rPr>
              <w:t xml:space="preserve">-bundle | </w:t>
            </w:r>
            <w:proofErr w:type="spellStart"/>
            <w:r w:rsidR="00C82734" w:rsidRPr="00E2616D">
              <w:rPr>
                <w:rStyle w:val="Monospace"/>
              </w:rPr>
              <w:t>vlan</w:t>
            </w:r>
            <w:proofErr w:type="spellEnd"/>
            <w:r w:rsidR="00C82734" w:rsidRPr="00E2616D">
              <w:rPr>
                <w:rStyle w:val="Monospace"/>
              </w:rPr>
              <w:t>-aware-bundle</w:t>
            </w:r>
            <w:r w:rsidR="00C82734">
              <w:rPr>
                <w:rStyle w:val="Monospace"/>
              </w:rPr>
              <w:t xml:space="preserve"> | port-</w:t>
            </w:r>
            <w:proofErr w:type="gramStart"/>
            <w:r w:rsidR="00C82734">
              <w:rPr>
                <w:rStyle w:val="Monospace"/>
              </w:rPr>
              <w:t>based}</w:t>
            </w:r>
            <w:r w:rsidR="00C82734">
              <w:rPr>
                <w:rStyle w:val="Emphasis"/>
                <w:i w:val="0"/>
                <w:iCs/>
              </w:rPr>
              <w:t>]</w:t>
            </w:r>
            <w:proofErr w:type="gramEnd"/>
          </w:p>
          <w:p w14:paraId="401097EF" w14:textId="77777777" w:rsidR="00E91C6E" w:rsidRDefault="00E91C6E" w:rsidP="00995202">
            <w:pPr>
              <w:pStyle w:val="CLITableBody"/>
              <w:rPr>
                <w:lang w:val="en-NZ"/>
              </w:rPr>
            </w:pPr>
            <w:r w:rsidRPr="002904F3">
              <w:rPr>
                <w:rStyle w:val="Monospace"/>
              </w:rPr>
              <w:t>no</w:t>
            </w:r>
            <w:r w:rsidRPr="002904F3">
              <w:rPr>
                <w:rStyle w:val="Emphasis"/>
              </w:rPr>
              <w:t xml:space="preserve"> </w:t>
            </w:r>
            <w:proofErr w:type="spellStart"/>
            <w:r>
              <w:rPr>
                <w:rStyle w:val="Monospace"/>
              </w:rPr>
              <w:t>evpn</w:t>
            </w:r>
            <w:proofErr w:type="spellEnd"/>
          </w:p>
        </w:tc>
      </w:tr>
      <w:tr w:rsidR="00E91C6E" w:rsidRPr="002904F3" w14:paraId="31130D2D" w14:textId="77777777" w:rsidTr="00C82734">
        <w:trPr>
          <w:gridAfter w:val="1"/>
          <w:wAfter w:w="850" w:type="dxa"/>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9F94348" w14:textId="77777777" w:rsidR="00E91C6E" w:rsidRDefault="00E91C6E" w:rsidP="002624C2">
            <w:pPr>
              <w:pStyle w:val="TableHeading"/>
              <w:rPr>
                <w:lang w:val="en-NZ"/>
              </w:rPr>
            </w:pPr>
            <w:r w:rsidRPr="002904F3">
              <w:t>Command Mode</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1A971526" w14:textId="77777777" w:rsidR="00E91C6E" w:rsidRDefault="00E91C6E" w:rsidP="00995202">
            <w:pPr>
              <w:pStyle w:val="CLITableBody"/>
              <w:rPr>
                <w:lang w:val="en-NZ"/>
              </w:rPr>
            </w:pPr>
            <w:r w:rsidRPr="002904F3">
              <w:t>configuration l2-services</w:t>
            </w:r>
          </w:p>
        </w:tc>
      </w:tr>
      <w:tr w:rsidR="00E91C6E" w:rsidRPr="002904F3" w14:paraId="5645B10D" w14:textId="77777777" w:rsidTr="00C82734">
        <w:trPr>
          <w:gridAfter w:val="1"/>
          <w:wAfter w:w="850" w:type="dxa"/>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2ED3DEE" w14:textId="77777777" w:rsidR="00E91C6E" w:rsidRPr="002904F3" w:rsidRDefault="00E91C6E" w:rsidP="002624C2">
            <w:pPr>
              <w:pStyle w:val="TableHeading"/>
            </w:pPr>
            <w:r w:rsidRPr="002904F3">
              <w:t>Parameters</w:t>
            </w:r>
            <w:r w:rsidRPr="002904F3">
              <w:br/>
            </w:r>
            <w:r>
              <w:t>Table</w:t>
            </w:r>
          </w:p>
        </w:tc>
        <w:tc>
          <w:tcPr>
            <w:tcW w:w="182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26DB159" w14:textId="77777777" w:rsidR="00E91C6E" w:rsidRPr="002904F3" w:rsidRDefault="00E91C6E" w:rsidP="002624C2">
            <w:pPr>
              <w:pStyle w:val="TableHeading"/>
            </w:pPr>
            <w:r w:rsidRPr="002904F3">
              <w:t>Name</w:t>
            </w:r>
          </w:p>
        </w:tc>
        <w:tc>
          <w:tcPr>
            <w:tcW w:w="1418" w:type="dxa"/>
            <w:tcBorders>
              <w:top w:val="single" w:sz="4" w:space="0" w:color="7ADFED"/>
              <w:left w:val="single" w:sz="4" w:space="0" w:color="7ADFED"/>
              <w:bottom w:val="single" w:sz="4" w:space="0" w:color="7ADFED"/>
              <w:right w:val="single" w:sz="4" w:space="0" w:color="7ADFED"/>
            </w:tcBorders>
          </w:tcPr>
          <w:p w14:paraId="65396DA9" w14:textId="77777777" w:rsidR="00E91C6E" w:rsidRPr="002904F3" w:rsidRDefault="00E91C6E" w:rsidP="002624C2">
            <w:pPr>
              <w:pStyle w:val="TableHeading"/>
            </w:pPr>
            <w:r w:rsidRPr="002904F3">
              <w:t>Value</w:t>
            </w:r>
          </w:p>
        </w:tc>
        <w:tc>
          <w:tcPr>
            <w:tcW w:w="4536" w:type="dxa"/>
            <w:tcBorders>
              <w:top w:val="single" w:sz="4" w:space="0" w:color="7ADFED"/>
              <w:left w:val="single" w:sz="4" w:space="0" w:color="7ADFED"/>
              <w:bottom w:val="single" w:sz="4" w:space="0" w:color="7ADFED"/>
              <w:right w:val="single" w:sz="4" w:space="0" w:color="7ADFED"/>
            </w:tcBorders>
          </w:tcPr>
          <w:p w14:paraId="6730CD6D" w14:textId="77777777" w:rsidR="00E91C6E" w:rsidRPr="002904F3" w:rsidRDefault="00E91C6E" w:rsidP="002624C2">
            <w:pPr>
              <w:pStyle w:val="TableHeading"/>
            </w:pPr>
            <w:r w:rsidRPr="002904F3">
              <w:t>Description</w:t>
            </w:r>
          </w:p>
        </w:tc>
      </w:tr>
      <w:tr w:rsidR="00C82734" w:rsidRPr="002904F3" w14:paraId="664184F3" w14:textId="77777777" w:rsidTr="00C82734">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D7660E8" w14:textId="77777777" w:rsidR="00C82734" w:rsidRPr="002904F3" w:rsidRDefault="00C82734" w:rsidP="00C82734">
            <w:pPr>
              <w:pStyle w:val="TableHeading"/>
            </w:pPr>
          </w:p>
        </w:tc>
        <w:tc>
          <w:tcPr>
            <w:tcW w:w="182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708217" w14:textId="44EEA9F8" w:rsidR="00C82734" w:rsidRDefault="00C82734" w:rsidP="00C82734">
            <w:pPr>
              <w:pStyle w:val="CLITableBody"/>
              <w:rPr>
                <w:rStyle w:val="Emphasis"/>
              </w:rPr>
            </w:pPr>
            <w:proofErr w:type="spellStart"/>
            <w:r>
              <w:rPr>
                <w:rStyle w:val="Emphasis"/>
              </w:rPr>
              <w:t>evpn</w:t>
            </w:r>
            <w:proofErr w:type="spellEnd"/>
            <w:r w:rsidRPr="002904F3">
              <w:rPr>
                <w:rStyle w:val="Emphasis"/>
              </w:rPr>
              <w:t>-name</w:t>
            </w:r>
          </w:p>
        </w:tc>
        <w:tc>
          <w:tcPr>
            <w:tcW w:w="1418" w:type="dxa"/>
            <w:tcBorders>
              <w:top w:val="single" w:sz="4" w:space="0" w:color="7ADFED"/>
              <w:left w:val="single" w:sz="4" w:space="0" w:color="7ADFED"/>
              <w:bottom w:val="single" w:sz="4" w:space="0" w:color="7ADFED"/>
              <w:right w:val="single" w:sz="4" w:space="0" w:color="7ADFED"/>
            </w:tcBorders>
          </w:tcPr>
          <w:p w14:paraId="643B9614" w14:textId="12FB63EA" w:rsidR="00C82734" w:rsidRPr="002904F3" w:rsidRDefault="00C82734" w:rsidP="00C82734">
            <w:pPr>
              <w:pStyle w:val="CLITableBody"/>
            </w:pPr>
            <w:r w:rsidRPr="002904F3">
              <w:t>String</w:t>
            </w:r>
            <w:r>
              <w:t xml:space="preserve"> up to 40 characters</w:t>
            </w:r>
          </w:p>
        </w:tc>
        <w:tc>
          <w:tcPr>
            <w:tcW w:w="4536" w:type="dxa"/>
            <w:tcBorders>
              <w:top w:val="single" w:sz="4" w:space="0" w:color="7ADFED"/>
              <w:left w:val="single" w:sz="4" w:space="0" w:color="7ADFED"/>
              <w:bottom w:val="single" w:sz="4" w:space="0" w:color="7ADFED"/>
              <w:right w:val="single" w:sz="4" w:space="0" w:color="7ADFED"/>
            </w:tcBorders>
          </w:tcPr>
          <w:p w14:paraId="5CF9626B" w14:textId="5134D329" w:rsidR="00C82734" w:rsidRDefault="00C82734" w:rsidP="00C82734">
            <w:pPr>
              <w:pStyle w:val="CLITableBody"/>
            </w:pPr>
            <w:r>
              <w:t>EVPN</w:t>
            </w:r>
            <w:r w:rsidRPr="002904F3">
              <w:t xml:space="preserve"> service name.</w:t>
            </w:r>
          </w:p>
        </w:tc>
      </w:tr>
      <w:tr w:rsidR="005660A9" w:rsidRPr="002904F3" w14:paraId="7F9D02EF" w14:textId="77777777" w:rsidTr="00C82734">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700ED44" w14:textId="77777777" w:rsidR="005660A9" w:rsidRPr="002904F3" w:rsidRDefault="005660A9" w:rsidP="00C82734">
            <w:pPr>
              <w:pStyle w:val="TableHeading"/>
            </w:pPr>
          </w:p>
        </w:tc>
        <w:tc>
          <w:tcPr>
            <w:tcW w:w="1829" w:type="dxa"/>
            <w:vMerge w:val="restart"/>
            <w:tcBorders>
              <w:top w:val="single" w:sz="4" w:space="0" w:color="7ADFED"/>
              <w:left w:val="single" w:sz="4" w:space="0" w:color="7ADFED"/>
              <w:right w:val="single" w:sz="4" w:space="0" w:color="7ADFED"/>
            </w:tcBorders>
            <w:tcMar>
              <w:top w:w="0" w:type="dxa"/>
              <w:left w:w="62" w:type="dxa"/>
              <w:bottom w:w="0" w:type="dxa"/>
              <w:right w:w="62" w:type="dxa"/>
            </w:tcMar>
          </w:tcPr>
          <w:p w14:paraId="599B3466" w14:textId="2209B0AF" w:rsidR="005660A9" w:rsidRDefault="005660A9" w:rsidP="00C82734">
            <w:pPr>
              <w:pStyle w:val="CLITableBody"/>
              <w:rPr>
                <w:rStyle w:val="Monospace"/>
              </w:rPr>
            </w:pPr>
            <w:r>
              <w:rPr>
                <w:rStyle w:val="Monospace"/>
              </w:rPr>
              <w:t>service-type</w:t>
            </w:r>
          </w:p>
        </w:tc>
        <w:tc>
          <w:tcPr>
            <w:tcW w:w="1418" w:type="dxa"/>
            <w:tcBorders>
              <w:top w:val="single" w:sz="4" w:space="0" w:color="7ADFED"/>
              <w:left w:val="single" w:sz="4" w:space="0" w:color="7ADFED"/>
              <w:bottom w:val="single" w:sz="4" w:space="0" w:color="7ADFED"/>
              <w:right w:val="single" w:sz="4" w:space="0" w:color="7ADFED"/>
            </w:tcBorders>
          </w:tcPr>
          <w:p w14:paraId="32362012" w14:textId="77777777" w:rsidR="005660A9" w:rsidRDefault="005660A9" w:rsidP="00C82734">
            <w:pPr>
              <w:pStyle w:val="CLITableBody"/>
              <w:rPr>
                <w:rStyle w:val="Emphasis"/>
                <w:i w:val="0"/>
                <w:iCs/>
              </w:rPr>
            </w:pPr>
          </w:p>
        </w:tc>
        <w:tc>
          <w:tcPr>
            <w:tcW w:w="4536" w:type="dxa"/>
            <w:tcBorders>
              <w:top w:val="single" w:sz="4" w:space="0" w:color="7ADFED"/>
              <w:left w:val="single" w:sz="4" w:space="0" w:color="7ADFED"/>
              <w:bottom w:val="single" w:sz="4" w:space="0" w:color="7ADFED"/>
              <w:right w:val="single" w:sz="4" w:space="0" w:color="7ADFED"/>
            </w:tcBorders>
          </w:tcPr>
          <w:p w14:paraId="6F6BC008" w14:textId="77777777" w:rsidR="005660A9" w:rsidRDefault="005660A9" w:rsidP="005660A9">
            <w:pPr>
              <w:pStyle w:val="CLITableBody"/>
            </w:pPr>
            <w:r>
              <w:t>Specifies the service type of the created EVPN instance.</w:t>
            </w:r>
          </w:p>
          <w:p w14:paraId="61792568" w14:textId="12C6FDBA" w:rsidR="005660A9" w:rsidRDefault="005660A9" w:rsidP="005660A9">
            <w:pPr>
              <w:pStyle w:val="CLITableBody"/>
            </w:pPr>
            <w:r>
              <w:t xml:space="preserve">By default: </w:t>
            </w:r>
            <w:proofErr w:type="spellStart"/>
            <w:r>
              <w:t>vlan</w:t>
            </w:r>
            <w:proofErr w:type="spellEnd"/>
            <w:r>
              <w:t>-based</w:t>
            </w:r>
          </w:p>
        </w:tc>
      </w:tr>
      <w:tr w:rsidR="005660A9" w:rsidRPr="002904F3" w14:paraId="2388C46E" w14:textId="77777777" w:rsidTr="00E850EC">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058E66B" w14:textId="77777777" w:rsidR="005660A9" w:rsidRPr="002904F3" w:rsidRDefault="005660A9" w:rsidP="00C82734">
            <w:pPr>
              <w:pStyle w:val="TableHeading"/>
            </w:pPr>
          </w:p>
        </w:tc>
        <w:tc>
          <w:tcPr>
            <w:tcW w:w="1829" w:type="dxa"/>
            <w:vMerge/>
            <w:tcBorders>
              <w:left w:val="single" w:sz="4" w:space="0" w:color="7ADFED"/>
              <w:right w:val="single" w:sz="4" w:space="0" w:color="7ADFED"/>
            </w:tcBorders>
            <w:tcMar>
              <w:top w:w="0" w:type="dxa"/>
              <w:left w:w="62" w:type="dxa"/>
              <w:bottom w:w="0" w:type="dxa"/>
              <w:right w:w="62" w:type="dxa"/>
            </w:tcMar>
          </w:tcPr>
          <w:p w14:paraId="2D8C5AFB" w14:textId="5C7F7DCB" w:rsidR="005660A9" w:rsidRDefault="005660A9" w:rsidP="00C82734">
            <w:pPr>
              <w:pStyle w:val="CLITableBody"/>
              <w:rPr>
                <w:rStyle w:val="Monospace"/>
              </w:rPr>
            </w:pPr>
          </w:p>
        </w:tc>
        <w:tc>
          <w:tcPr>
            <w:tcW w:w="1418" w:type="dxa"/>
            <w:tcBorders>
              <w:top w:val="single" w:sz="4" w:space="0" w:color="7ADFED"/>
              <w:left w:val="single" w:sz="4" w:space="0" w:color="7ADFED"/>
              <w:bottom w:val="single" w:sz="4" w:space="0" w:color="7ADFED"/>
              <w:right w:val="single" w:sz="4" w:space="0" w:color="7ADFED"/>
            </w:tcBorders>
          </w:tcPr>
          <w:p w14:paraId="7C8B2D4A" w14:textId="0B660D57" w:rsidR="005660A9" w:rsidRPr="002904F3" w:rsidRDefault="005660A9" w:rsidP="00C82734">
            <w:pPr>
              <w:pStyle w:val="CLITableBody"/>
            </w:pPr>
            <w:proofErr w:type="spellStart"/>
            <w:r>
              <w:rPr>
                <w:rStyle w:val="Emphasis"/>
                <w:i w:val="0"/>
                <w:iCs/>
              </w:rPr>
              <w:t>vlan</w:t>
            </w:r>
            <w:proofErr w:type="spellEnd"/>
            <w:r>
              <w:rPr>
                <w:rStyle w:val="Emphasis"/>
                <w:i w:val="0"/>
                <w:iCs/>
              </w:rPr>
              <w:t>-based</w:t>
            </w:r>
          </w:p>
        </w:tc>
        <w:tc>
          <w:tcPr>
            <w:tcW w:w="4536" w:type="dxa"/>
            <w:tcBorders>
              <w:top w:val="single" w:sz="4" w:space="0" w:color="7ADFED"/>
              <w:left w:val="single" w:sz="4" w:space="0" w:color="7ADFED"/>
              <w:bottom w:val="single" w:sz="4" w:space="0" w:color="7ADFED"/>
              <w:right w:val="single" w:sz="4" w:space="0" w:color="7ADFED"/>
            </w:tcBorders>
          </w:tcPr>
          <w:p w14:paraId="50FBFCFC" w14:textId="77777777" w:rsidR="005660A9" w:rsidRDefault="005660A9" w:rsidP="00C82734">
            <w:pPr>
              <w:pStyle w:val="CLITableBody"/>
              <w:numPr>
                <w:ilvl w:val="0"/>
                <w:numId w:val="23"/>
              </w:numPr>
              <w:ind w:left="368"/>
            </w:pPr>
            <w:r>
              <w:t>MAC Address Table Keys:</w:t>
            </w:r>
          </w:p>
          <w:p w14:paraId="6E253F0A" w14:textId="77777777" w:rsidR="005660A9" w:rsidRDefault="005660A9" w:rsidP="005660A9">
            <w:pPr>
              <w:pStyle w:val="CLITableBody"/>
              <w:numPr>
                <w:ilvl w:val="0"/>
                <w:numId w:val="22"/>
              </w:numPr>
              <w:ind w:left="510" w:hanging="218"/>
            </w:pPr>
            <w:r w:rsidRPr="00A568E1">
              <w:t>MAC</w:t>
            </w:r>
          </w:p>
          <w:p w14:paraId="25F04743" w14:textId="77777777" w:rsidR="005660A9" w:rsidRDefault="005660A9" w:rsidP="00C82734">
            <w:pPr>
              <w:pStyle w:val="CLITableBody"/>
              <w:numPr>
                <w:ilvl w:val="0"/>
                <w:numId w:val="23"/>
              </w:numPr>
              <w:ind w:left="368"/>
            </w:pPr>
            <w:r>
              <w:t>Single Broadcast Domain.</w:t>
            </w:r>
          </w:p>
          <w:p w14:paraId="0DEAAD16" w14:textId="77777777" w:rsidR="005660A9" w:rsidRDefault="005660A9" w:rsidP="00C82734">
            <w:pPr>
              <w:pStyle w:val="CLITableBody"/>
              <w:numPr>
                <w:ilvl w:val="0"/>
                <w:numId w:val="23"/>
              </w:numPr>
              <w:ind w:left="368"/>
            </w:pPr>
            <w:r>
              <w:t>VLAN-ID Translation is done performed automatically at the received side, if it is needed.</w:t>
            </w:r>
          </w:p>
          <w:p w14:paraId="7EFECD00" w14:textId="77777777" w:rsidR="005660A9" w:rsidRDefault="005660A9" w:rsidP="00C82734">
            <w:pPr>
              <w:pStyle w:val="CLITableBody"/>
              <w:numPr>
                <w:ilvl w:val="0"/>
                <w:numId w:val="23"/>
              </w:numPr>
              <w:ind w:left="368"/>
            </w:pPr>
            <w:r>
              <w:t>Supported Interfaces:</w:t>
            </w:r>
          </w:p>
          <w:p w14:paraId="0255757C" w14:textId="0BD4867B" w:rsidR="005660A9" w:rsidRPr="002904F3" w:rsidRDefault="005660A9" w:rsidP="005660A9">
            <w:pPr>
              <w:pStyle w:val="CLITableBody"/>
              <w:numPr>
                <w:ilvl w:val="0"/>
                <w:numId w:val="22"/>
              </w:numPr>
              <w:ind w:left="510" w:hanging="218"/>
            </w:pPr>
            <w:r>
              <w:t>sub-interfaces with single VLAN-ID</w:t>
            </w:r>
          </w:p>
        </w:tc>
      </w:tr>
      <w:tr w:rsidR="005660A9" w:rsidRPr="002904F3" w14:paraId="56EC1FD2" w14:textId="77777777" w:rsidTr="00C82734">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983818E" w14:textId="77777777" w:rsidR="005660A9" w:rsidRPr="002904F3" w:rsidRDefault="005660A9" w:rsidP="00C82734">
            <w:pPr>
              <w:pStyle w:val="TableHeading"/>
            </w:pPr>
          </w:p>
        </w:tc>
        <w:tc>
          <w:tcPr>
            <w:tcW w:w="1829" w:type="dxa"/>
            <w:vMerge/>
            <w:tcBorders>
              <w:left w:val="single" w:sz="4" w:space="0" w:color="7ADFED"/>
              <w:right w:val="single" w:sz="4" w:space="0" w:color="7ADFED"/>
            </w:tcBorders>
            <w:tcMar>
              <w:top w:w="0" w:type="dxa"/>
              <w:left w:w="62" w:type="dxa"/>
              <w:bottom w:w="0" w:type="dxa"/>
              <w:right w:w="62" w:type="dxa"/>
            </w:tcMar>
          </w:tcPr>
          <w:p w14:paraId="350DF416" w14:textId="77777777" w:rsidR="005660A9" w:rsidRDefault="005660A9" w:rsidP="00C82734">
            <w:pPr>
              <w:pStyle w:val="CLITableBody"/>
              <w:rPr>
                <w:rStyle w:val="Monospace"/>
              </w:rPr>
            </w:pPr>
          </w:p>
        </w:tc>
        <w:tc>
          <w:tcPr>
            <w:tcW w:w="1418" w:type="dxa"/>
            <w:tcBorders>
              <w:top w:val="single" w:sz="4" w:space="0" w:color="7ADFED"/>
              <w:left w:val="single" w:sz="4" w:space="0" w:color="7ADFED"/>
              <w:bottom w:val="single" w:sz="4" w:space="0" w:color="7ADFED"/>
              <w:right w:val="single" w:sz="4" w:space="0" w:color="7ADFED"/>
            </w:tcBorders>
          </w:tcPr>
          <w:p w14:paraId="7359BF1D" w14:textId="6A470EFC" w:rsidR="005660A9" w:rsidRPr="002904F3" w:rsidRDefault="005660A9" w:rsidP="00C82734">
            <w:pPr>
              <w:pStyle w:val="CLITableBody"/>
            </w:pPr>
            <w:proofErr w:type="spellStart"/>
            <w:r>
              <w:rPr>
                <w:rStyle w:val="Emphasis"/>
                <w:i w:val="0"/>
                <w:iCs/>
              </w:rPr>
              <w:t>vlan</w:t>
            </w:r>
            <w:proofErr w:type="spellEnd"/>
            <w:r>
              <w:rPr>
                <w:rStyle w:val="Emphasis"/>
                <w:i w:val="0"/>
                <w:iCs/>
              </w:rPr>
              <w:t>-bundle</w:t>
            </w:r>
          </w:p>
        </w:tc>
        <w:tc>
          <w:tcPr>
            <w:tcW w:w="4536" w:type="dxa"/>
            <w:tcBorders>
              <w:top w:val="single" w:sz="4" w:space="0" w:color="7ADFED"/>
              <w:left w:val="single" w:sz="4" w:space="0" w:color="7ADFED"/>
              <w:bottom w:val="single" w:sz="4" w:space="0" w:color="7ADFED"/>
              <w:right w:val="single" w:sz="4" w:space="0" w:color="7ADFED"/>
            </w:tcBorders>
          </w:tcPr>
          <w:p w14:paraId="3CA66711" w14:textId="77777777" w:rsidR="005660A9" w:rsidRDefault="005660A9" w:rsidP="00C82734">
            <w:pPr>
              <w:pStyle w:val="CLITableBody"/>
              <w:numPr>
                <w:ilvl w:val="0"/>
                <w:numId w:val="23"/>
              </w:numPr>
              <w:ind w:left="368"/>
            </w:pPr>
            <w:r>
              <w:t>MAC Address Table Keys:</w:t>
            </w:r>
          </w:p>
          <w:p w14:paraId="56CCD429" w14:textId="77777777" w:rsidR="005660A9" w:rsidRDefault="005660A9" w:rsidP="00C82734">
            <w:pPr>
              <w:pStyle w:val="CLITableBody"/>
              <w:numPr>
                <w:ilvl w:val="0"/>
                <w:numId w:val="22"/>
              </w:numPr>
              <w:ind w:left="510" w:hanging="218"/>
            </w:pPr>
            <w:r w:rsidRPr="00A568E1">
              <w:t>MAC</w:t>
            </w:r>
          </w:p>
          <w:p w14:paraId="0AF412B2" w14:textId="77777777" w:rsidR="005660A9" w:rsidRDefault="005660A9" w:rsidP="00C82734">
            <w:pPr>
              <w:pStyle w:val="CLITableBody"/>
              <w:numPr>
                <w:ilvl w:val="0"/>
                <w:numId w:val="23"/>
              </w:numPr>
              <w:ind w:left="368"/>
            </w:pPr>
            <w:r>
              <w:t>Single Broadcast Domain.</w:t>
            </w:r>
          </w:p>
          <w:p w14:paraId="507DFC6C" w14:textId="77777777" w:rsidR="005660A9" w:rsidRDefault="005660A9" w:rsidP="00C82734">
            <w:pPr>
              <w:pStyle w:val="CLITableBody"/>
              <w:numPr>
                <w:ilvl w:val="0"/>
                <w:numId w:val="23"/>
              </w:numPr>
              <w:ind w:left="368"/>
            </w:pPr>
            <w:r>
              <w:t>The same VLAN bundle must be configured on all interfaces belonging to the same EVPN instance.</w:t>
            </w:r>
          </w:p>
          <w:p w14:paraId="0C499933" w14:textId="77777777" w:rsidR="005660A9" w:rsidRDefault="005660A9" w:rsidP="00C82734">
            <w:pPr>
              <w:pStyle w:val="CLITableBody"/>
              <w:numPr>
                <w:ilvl w:val="0"/>
                <w:numId w:val="23"/>
              </w:numPr>
              <w:ind w:left="368"/>
            </w:pPr>
            <w:r>
              <w:t>Input frame with VLAN-ID not belonging to the bundle is dropped.</w:t>
            </w:r>
          </w:p>
          <w:p w14:paraId="7E86E475" w14:textId="77777777" w:rsidR="005660A9" w:rsidRDefault="005660A9" w:rsidP="00C82734">
            <w:pPr>
              <w:pStyle w:val="CLITableBody"/>
              <w:numPr>
                <w:ilvl w:val="0"/>
                <w:numId w:val="23"/>
              </w:numPr>
              <w:ind w:left="368"/>
            </w:pPr>
            <w:r>
              <w:t>Supported Interfaces:</w:t>
            </w:r>
          </w:p>
          <w:p w14:paraId="5505B48B" w14:textId="17F75FC8" w:rsidR="005660A9" w:rsidRPr="002904F3" w:rsidRDefault="005660A9" w:rsidP="00C82734">
            <w:pPr>
              <w:pStyle w:val="CLITableBody"/>
              <w:numPr>
                <w:ilvl w:val="0"/>
                <w:numId w:val="22"/>
              </w:numPr>
              <w:ind w:left="510" w:hanging="218"/>
            </w:pPr>
            <w:r w:rsidRPr="00F25BA1">
              <w:t>sub-interface</w:t>
            </w:r>
            <w:r>
              <w:t>s with range of VLAN-IDs</w:t>
            </w:r>
          </w:p>
        </w:tc>
      </w:tr>
      <w:tr w:rsidR="005660A9" w:rsidRPr="002904F3" w14:paraId="7DA87275" w14:textId="77777777" w:rsidTr="00C82734">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9067465" w14:textId="77777777" w:rsidR="005660A9" w:rsidRPr="002904F3" w:rsidRDefault="005660A9" w:rsidP="00C82734">
            <w:pPr>
              <w:pStyle w:val="TableHeading"/>
            </w:pPr>
          </w:p>
        </w:tc>
        <w:tc>
          <w:tcPr>
            <w:tcW w:w="1829" w:type="dxa"/>
            <w:vMerge/>
            <w:tcBorders>
              <w:left w:val="single" w:sz="4" w:space="0" w:color="7ADFED"/>
              <w:right w:val="single" w:sz="4" w:space="0" w:color="7ADFED"/>
            </w:tcBorders>
            <w:tcMar>
              <w:top w:w="0" w:type="dxa"/>
              <w:left w:w="62" w:type="dxa"/>
              <w:bottom w:w="0" w:type="dxa"/>
              <w:right w:w="62" w:type="dxa"/>
            </w:tcMar>
          </w:tcPr>
          <w:p w14:paraId="27AC1059" w14:textId="77777777" w:rsidR="005660A9" w:rsidRDefault="005660A9" w:rsidP="00C82734">
            <w:pPr>
              <w:pStyle w:val="CLITableBody"/>
              <w:rPr>
                <w:rStyle w:val="Monospace"/>
              </w:rPr>
            </w:pPr>
          </w:p>
        </w:tc>
        <w:tc>
          <w:tcPr>
            <w:tcW w:w="1418" w:type="dxa"/>
            <w:tcBorders>
              <w:top w:val="single" w:sz="4" w:space="0" w:color="7ADFED"/>
              <w:left w:val="single" w:sz="4" w:space="0" w:color="7ADFED"/>
              <w:bottom w:val="single" w:sz="4" w:space="0" w:color="7ADFED"/>
              <w:right w:val="single" w:sz="4" w:space="0" w:color="7ADFED"/>
            </w:tcBorders>
          </w:tcPr>
          <w:p w14:paraId="0EFBEF04" w14:textId="600B3F4F" w:rsidR="005660A9" w:rsidRPr="002904F3" w:rsidRDefault="005660A9" w:rsidP="00C82734">
            <w:pPr>
              <w:pStyle w:val="CLITableBody"/>
            </w:pPr>
            <w:proofErr w:type="spellStart"/>
            <w:r>
              <w:rPr>
                <w:rStyle w:val="Emphasis"/>
                <w:i w:val="0"/>
                <w:iCs/>
              </w:rPr>
              <w:t>vlan</w:t>
            </w:r>
            <w:proofErr w:type="spellEnd"/>
            <w:r>
              <w:rPr>
                <w:rStyle w:val="Emphasis"/>
                <w:i w:val="0"/>
                <w:iCs/>
              </w:rPr>
              <w:t>-aware-bundle</w:t>
            </w:r>
          </w:p>
        </w:tc>
        <w:tc>
          <w:tcPr>
            <w:tcW w:w="4536" w:type="dxa"/>
            <w:tcBorders>
              <w:top w:val="single" w:sz="4" w:space="0" w:color="7ADFED"/>
              <w:left w:val="single" w:sz="4" w:space="0" w:color="7ADFED"/>
              <w:bottom w:val="single" w:sz="4" w:space="0" w:color="7ADFED"/>
              <w:right w:val="single" w:sz="4" w:space="0" w:color="7ADFED"/>
            </w:tcBorders>
          </w:tcPr>
          <w:p w14:paraId="67DDD4CC" w14:textId="77777777" w:rsidR="005660A9" w:rsidRDefault="005660A9" w:rsidP="00C82734">
            <w:pPr>
              <w:pStyle w:val="CLITableBody"/>
              <w:numPr>
                <w:ilvl w:val="0"/>
                <w:numId w:val="23"/>
              </w:numPr>
              <w:ind w:left="368"/>
            </w:pPr>
            <w:r>
              <w:t>MAC Address Table Keys:</w:t>
            </w:r>
          </w:p>
          <w:p w14:paraId="44398873" w14:textId="77777777" w:rsidR="005660A9" w:rsidRDefault="005660A9" w:rsidP="00C82734">
            <w:pPr>
              <w:pStyle w:val="CLITableBody"/>
              <w:numPr>
                <w:ilvl w:val="0"/>
                <w:numId w:val="22"/>
              </w:numPr>
              <w:ind w:left="510" w:hanging="218"/>
            </w:pPr>
            <w:r>
              <w:t>VLAN-ID</w:t>
            </w:r>
          </w:p>
          <w:p w14:paraId="6E3484A8" w14:textId="77777777" w:rsidR="005660A9" w:rsidRDefault="005660A9" w:rsidP="00C82734">
            <w:pPr>
              <w:pStyle w:val="CLITableBody"/>
              <w:numPr>
                <w:ilvl w:val="0"/>
                <w:numId w:val="22"/>
              </w:numPr>
              <w:ind w:left="510" w:hanging="218"/>
            </w:pPr>
            <w:r w:rsidRPr="00A568E1">
              <w:t>MAC</w:t>
            </w:r>
          </w:p>
          <w:p w14:paraId="6FD21BE9" w14:textId="77777777" w:rsidR="005660A9" w:rsidRDefault="005660A9" w:rsidP="00C82734">
            <w:pPr>
              <w:pStyle w:val="CLITableBody"/>
              <w:numPr>
                <w:ilvl w:val="0"/>
                <w:numId w:val="23"/>
              </w:numPr>
              <w:ind w:left="368"/>
            </w:pPr>
            <w:r>
              <w:t>Separate Broadcast Domain per VLAN</w:t>
            </w:r>
          </w:p>
          <w:p w14:paraId="6A85B5A6" w14:textId="77777777" w:rsidR="005660A9" w:rsidRDefault="005660A9" w:rsidP="00C82734">
            <w:pPr>
              <w:pStyle w:val="CLITableBody"/>
              <w:numPr>
                <w:ilvl w:val="0"/>
                <w:numId w:val="23"/>
              </w:numPr>
              <w:ind w:left="368"/>
            </w:pPr>
            <w:r>
              <w:t>Input BUM frame with VLAN-ID not belonging to the bundle is dropped.</w:t>
            </w:r>
          </w:p>
          <w:p w14:paraId="269692D3" w14:textId="77777777" w:rsidR="005660A9" w:rsidRDefault="005660A9" w:rsidP="00C82734">
            <w:pPr>
              <w:pStyle w:val="CLITableBody"/>
              <w:numPr>
                <w:ilvl w:val="0"/>
                <w:numId w:val="23"/>
              </w:numPr>
              <w:ind w:left="368"/>
            </w:pPr>
            <w:r>
              <w:t>Supported Interfaces:</w:t>
            </w:r>
          </w:p>
          <w:p w14:paraId="720D2745" w14:textId="798B633E" w:rsidR="005660A9" w:rsidRPr="002904F3" w:rsidRDefault="005660A9" w:rsidP="00C82734">
            <w:pPr>
              <w:pStyle w:val="CLITableBody"/>
              <w:numPr>
                <w:ilvl w:val="0"/>
                <w:numId w:val="22"/>
              </w:numPr>
              <w:ind w:left="510" w:hanging="218"/>
            </w:pPr>
            <w:r w:rsidRPr="00F25BA1">
              <w:t>sub-interface</w:t>
            </w:r>
            <w:r>
              <w:t>s with range of VLAN-IDs</w:t>
            </w:r>
          </w:p>
        </w:tc>
      </w:tr>
      <w:tr w:rsidR="005660A9" w:rsidRPr="002904F3" w14:paraId="559B32EF" w14:textId="77777777" w:rsidTr="00C82734">
        <w:trPr>
          <w:gridAfter w:val="1"/>
          <w:wAfter w:w="850" w:type="dxa"/>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AA6337D" w14:textId="77777777" w:rsidR="005660A9" w:rsidRPr="002904F3" w:rsidRDefault="005660A9" w:rsidP="00C82734">
            <w:pPr>
              <w:pStyle w:val="TableHeading"/>
            </w:pPr>
          </w:p>
        </w:tc>
        <w:tc>
          <w:tcPr>
            <w:tcW w:w="1829" w:type="dxa"/>
            <w:vMerge/>
            <w:tcBorders>
              <w:left w:val="single" w:sz="4" w:space="0" w:color="7ADFED"/>
              <w:bottom w:val="single" w:sz="4" w:space="0" w:color="7ADFED"/>
              <w:right w:val="single" w:sz="4" w:space="0" w:color="7ADFED"/>
            </w:tcBorders>
            <w:tcMar>
              <w:top w:w="0" w:type="dxa"/>
              <w:left w:w="62" w:type="dxa"/>
              <w:bottom w:w="0" w:type="dxa"/>
              <w:right w:w="62" w:type="dxa"/>
            </w:tcMar>
          </w:tcPr>
          <w:p w14:paraId="65120E3C" w14:textId="1A6DFD13" w:rsidR="005660A9" w:rsidRPr="002904F3" w:rsidRDefault="005660A9" w:rsidP="00C82734">
            <w:pPr>
              <w:pStyle w:val="CLITableBody"/>
            </w:pPr>
          </w:p>
        </w:tc>
        <w:tc>
          <w:tcPr>
            <w:tcW w:w="1418" w:type="dxa"/>
            <w:tcBorders>
              <w:top w:val="single" w:sz="4" w:space="0" w:color="7ADFED"/>
              <w:left w:val="single" w:sz="4" w:space="0" w:color="7ADFED"/>
              <w:bottom w:val="single" w:sz="4" w:space="0" w:color="7ADFED"/>
              <w:right w:val="single" w:sz="4" w:space="0" w:color="7ADFED"/>
            </w:tcBorders>
          </w:tcPr>
          <w:p w14:paraId="00B90D1C" w14:textId="213AAB10" w:rsidR="005660A9" w:rsidRPr="002904F3" w:rsidRDefault="005660A9" w:rsidP="00C82734">
            <w:pPr>
              <w:pStyle w:val="CLITableBody"/>
            </w:pPr>
            <w:r>
              <w:rPr>
                <w:rStyle w:val="Emphasis"/>
                <w:i w:val="0"/>
                <w:iCs/>
              </w:rPr>
              <w:t>port-based</w:t>
            </w:r>
          </w:p>
        </w:tc>
        <w:tc>
          <w:tcPr>
            <w:tcW w:w="4536" w:type="dxa"/>
            <w:tcBorders>
              <w:top w:val="single" w:sz="4" w:space="0" w:color="7ADFED"/>
              <w:left w:val="single" w:sz="4" w:space="0" w:color="7ADFED"/>
              <w:bottom w:val="single" w:sz="4" w:space="0" w:color="7ADFED"/>
              <w:right w:val="single" w:sz="4" w:space="0" w:color="7ADFED"/>
            </w:tcBorders>
          </w:tcPr>
          <w:p w14:paraId="57E7DAAC" w14:textId="77777777" w:rsidR="005660A9" w:rsidRDefault="005660A9" w:rsidP="00C82734">
            <w:pPr>
              <w:pStyle w:val="CLITableBody"/>
              <w:numPr>
                <w:ilvl w:val="0"/>
                <w:numId w:val="23"/>
              </w:numPr>
              <w:ind w:left="368"/>
            </w:pPr>
            <w:r>
              <w:t>MAC Address Table Keys:</w:t>
            </w:r>
          </w:p>
          <w:p w14:paraId="74BCDB63" w14:textId="77777777" w:rsidR="005660A9" w:rsidRDefault="005660A9" w:rsidP="00C82734">
            <w:pPr>
              <w:pStyle w:val="CLITableBody"/>
              <w:numPr>
                <w:ilvl w:val="0"/>
                <w:numId w:val="22"/>
              </w:numPr>
              <w:ind w:left="510" w:hanging="218"/>
            </w:pPr>
            <w:r w:rsidRPr="00A568E1">
              <w:t>MAC</w:t>
            </w:r>
          </w:p>
          <w:p w14:paraId="0C395C2E" w14:textId="77777777" w:rsidR="005660A9" w:rsidRDefault="005660A9" w:rsidP="00C82734">
            <w:pPr>
              <w:pStyle w:val="CLITableBody"/>
              <w:numPr>
                <w:ilvl w:val="0"/>
                <w:numId w:val="23"/>
              </w:numPr>
              <w:ind w:left="368"/>
            </w:pPr>
            <w:r>
              <w:t>Single Broadcast Domain</w:t>
            </w:r>
          </w:p>
          <w:p w14:paraId="0F9203E4" w14:textId="77777777" w:rsidR="005660A9" w:rsidRDefault="005660A9" w:rsidP="00C82734">
            <w:pPr>
              <w:pStyle w:val="CLITableBody"/>
              <w:numPr>
                <w:ilvl w:val="0"/>
                <w:numId w:val="23"/>
              </w:numPr>
              <w:ind w:left="368"/>
            </w:pPr>
            <w:r>
              <w:t>Supported Interfaces:</w:t>
            </w:r>
          </w:p>
          <w:p w14:paraId="6FABF7A0" w14:textId="77777777" w:rsidR="005660A9" w:rsidRDefault="005660A9" w:rsidP="00C82734">
            <w:pPr>
              <w:pStyle w:val="CLITableBody"/>
              <w:numPr>
                <w:ilvl w:val="0"/>
                <w:numId w:val="22"/>
              </w:numPr>
              <w:ind w:left="510" w:hanging="218"/>
            </w:pPr>
            <w:r>
              <w:t>x-eth</w:t>
            </w:r>
          </w:p>
          <w:p w14:paraId="5638A192" w14:textId="33479F00" w:rsidR="005660A9" w:rsidRPr="002904F3" w:rsidRDefault="005660A9" w:rsidP="00C82734">
            <w:pPr>
              <w:pStyle w:val="CLITableBody"/>
              <w:numPr>
                <w:ilvl w:val="0"/>
                <w:numId w:val="22"/>
              </w:numPr>
              <w:ind w:left="510" w:hanging="218"/>
            </w:pPr>
            <w:proofErr w:type="spellStart"/>
            <w:r>
              <w:t>agg</w:t>
            </w:r>
            <w:proofErr w:type="spellEnd"/>
            <w:r>
              <w:t>-eth</w:t>
            </w:r>
          </w:p>
        </w:tc>
      </w:tr>
      <w:tr w:rsidR="00C82734" w:rsidRPr="002904F3" w14:paraId="02C96417" w14:textId="54A4F2B3" w:rsidTr="00C8273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DFDD869" w14:textId="77777777" w:rsidR="00C82734" w:rsidRDefault="00C82734" w:rsidP="00C82734">
            <w:pPr>
              <w:pStyle w:val="TableHeading"/>
              <w:rPr>
                <w:lang w:val="en-NZ"/>
              </w:rPr>
            </w:pPr>
            <w:r w:rsidRPr="002904F3">
              <w:t>Examples</w:t>
            </w:r>
          </w:p>
        </w:tc>
        <w:tc>
          <w:tcPr>
            <w:tcW w:w="7783"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E6408F6" w14:textId="77777777" w:rsidR="00C82734" w:rsidRPr="002904F3" w:rsidRDefault="00C82734" w:rsidP="00C82734">
            <w:pPr>
              <w:pStyle w:val="CLITableBody"/>
            </w:pPr>
            <w:r w:rsidRPr="002904F3">
              <w:t>Th</w:t>
            </w:r>
            <w:r>
              <w:t>e</w:t>
            </w:r>
            <w:r w:rsidRPr="002904F3">
              <w:t xml:space="preserve"> </w:t>
            </w:r>
            <w:r>
              <w:t xml:space="preserve">following </w:t>
            </w:r>
            <w:r w:rsidRPr="002904F3">
              <w:t>example shows how to use this command:</w:t>
            </w:r>
          </w:p>
          <w:p w14:paraId="6EB8B6E2" w14:textId="77777777" w:rsidR="00C82734" w:rsidRPr="002904F3" w:rsidRDefault="00C82734" w:rsidP="00C8273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3F4CDD0F" w14:textId="7A726749" w:rsidR="00C82734" w:rsidRDefault="00C82734" w:rsidP="00C82734">
            <w:pPr>
              <w:pStyle w:val="Code"/>
              <w:rPr>
                <w:lang w:val="en-NZ"/>
              </w:rPr>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Pr>
                <w:rStyle w:val="Monospace"/>
              </w:rPr>
              <w:t>evpn</w:t>
            </w:r>
            <w:proofErr w:type="spellEnd"/>
            <w:r w:rsidRPr="002904F3">
              <w:rPr>
                <w:rStyle w:val="Monospace"/>
              </w:rPr>
              <w:t xml:space="preserve"> Service1</w:t>
            </w:r>
            <w:r>
              <w:rPr>
                <w:rStyle w:val="Monospace"/>
              </w:rPr>
              <w:t xml:space="preserve"> service-type port-base</w:t>
            </w:r>
          </w:p>
        </w:tc>
        <w:tc>
          <w:tcPr>
            <w:tcW w:w="850" w:type="dxa"/>
          </w:tcPr>
          <w:p w14:paraId="28B87863" w14:textId="77777777" w:rsidR="00C82734" w:rsidRPr="002904F3" w:rsidRDefault="00C82734" w:rsidP="00C82734">
            <w:pPr>
              <w:spacing w:before="0" w:after="160"/>
            </w:pPr>
          </w:p>
        </w:tc>
      </w:tr>
    </w:tbl>
    <w:p w14:paraId="03117F74" w14:textId="77777777" w:rsidR="00E91C6E" w:rsidRDefault="00E91C6E" w:rsidP="00E91C6E">
      <w:pPr>
        <w:spacing w:before="0" w:after="160"/>
        <w:rPr>
          <w:rStyle w:val="Monospace"/>
          <w:rFonts w:eastAsia="Times New Roman" w:cs="Courier New"/>
          <w:color w:val="000000"/>
          <w:spacing w:val="2"/>
          <w:kern w:val="18"/>
        </w:rPr>
      </w:pPr>
      <w:r>
        <w:rPr>
          <w:rStyle w:val="Monospace"/>
        </w:rPr>
        <w:br w:type="page"/>
      </w:r>
    </w:p>
    <w:p w14:paraId="6FCDF6B1" w14:textId="77777777" w:rsidR="0018596A" w:rsidRPr="0018596A" w:rsidRDefault="0018596A" w:rsidP="0018596A">
      <w:pPr>
        <w:pStyle w:val="Heading4"/>
        <w:rPr>
          <w:highlight w:val="yellow"/>
        </w:rPr>
      </w:pPr>
      <w:r w:rsidRPr="0018596A">
        <w:rPr>
          <w:highlight w:val="yellow"/>
        </w:rPr>
        <w:lastRenderedPageBreak/>
        <w:fldChar w:fldCharType="begin"/>
      </w:r>
      <w:r w:rsidRPr="0018596A">
        <w:rPr>
          <w:highlight w:val="yellow"/>
        </w:rPr>
        <w:instrText>XE "export-rt"</w:instrText>
      </w:r>
      <w:r w:rsidRPr="0018596A">
        <w:rPr>
          <w:highlight w:val="yellow"/>
        </w:rPr>
        <w:fldChar w:fldCharType="end"/>
      </w:r>
      <w:bookmarkStart w:id="59" w:name="_Toc42421301"/>
      <w:r w:rsidRPr="0018596A">
        <w:rPr>
          <w:highlight w:val="yellow"/>
        </w:rPr>
        <w:t>export-rt</w:t>
      </w:r>
      <w:bookmarkEnd w:id="59"/>
    </w:p>
    <w:tbl>
      <w:tblPr>
        <w:tblW w:w="0" w:type="auto"/>
        <w:tblLayout w:type="fixed"/>
        <w:tblCellMar>
          <w:left w:w="62" w:type="dxa"/>
          <w:right w:w="62" w:type="dxa"/>
        </w:tblCellMar>
        <w:tblLook w:val="0000" w:firstRow="0" w:lastRow="0" w:firstColumn="0" w:lastColumn="0" w:noHBand="0" w:noVBand="0"/>
      </w:tblPr>
      <w:tblGrid>
        <w:gridCol w:w="1710"/>
        <w:gridCol w:w="1834"/>
        <w:gridCol w:w="3206"/>
        <w:gridCol w:w="2520"/>
      </w:tblGrid>
      <w:tr w:rsidR="0018596A" w:rsidRPr="002904F3" w14:paraId="616E3847" w14:textId="77777777" w:rsidTr="007D26F4">
        <w:trPr>
          <w:trHeight w:val="72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B7DE0E8" w14:textId="77777777" w:rsidR="0018596A" w:rsidRDefault="0018596A" w:rsidP="002624C2">
            <w:pPr>
              <w:pStyle w:val="TableHeading"/>
              <w:rPr>
                <w:lang w:val="en-NZ"/>
              </w:rPr>
            </w:pPr>
            <w:r w:rsidRPr="002904F3">
              <w:t>Description</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2A00D2" w14:textId="77777777" w:rsidR="0018596A" w:rsidRDefault="0018596A" w:rsidP="00995202">
            <w:pPr>
              <w:pStyle w:val="CLITableBody"/>
              <w:rPr>
                <w:lang w:val="en-NZ"/>
              </w:rPr>
            </w:pPr>
            <w:r w:rsidRPr="002904F3">
              <w:t>Configures a list of route-target values to be exported.</w:t>
            </w:r>
            <w:r w:rsidRPr="002904F3">
              <w:br/>
              <w:t xml:space="preserve">Use the no form of </w:t>
            </w:r>
            <w:proofErr w:type="gramStart"/>
            <w:r w:rsidRPr="002904F3">
              <w:t>the command</w:t>
            </w:r>
            <w:proofErr w:type="gramEnd"/>
            <w:r w:rsidRPr="002904F3">
              <w:t xml:space="preserve"> to remove the auto-discovery export-rt configured route-target values.</w:t>
            </w:r>
          </w:p>
        </w:tc>
      </w:tr>
      <w:tr w:rsidR="0018596A" w:rsidRPr="002904F3" w14:paraId="0C4E6457"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C71DA47" w14:textId="77777777" w:rsidR="0018596A" w:rsidRPr="002904F3" w:rsidRDefault="0018596A" w:rsidP="002624C2">
            <w:pPr>
              <w:pStyle w:val="TableHeading"/>
            </w:pPr>
            <w:r w:rsidRPr="002904F3">
              <w:t>Command</w:t>
            </w:r>
            <w:r w:rsidRPr="002904F3">
              <w:br/>
              <w:t>Syntax</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6CFB182" w14:textId="77777777" w:rsidR="0018596A" w:rsidRPr="002904F3" w:rsidRDefault="0018596A" w:rsidP="00995202">
            <w:pPr>
              <w:pStyle w:val="CLITableBody"/>
            </w:pPr>
            <w:r w:rsidRPr="002904F3">
              <w:rPr>
                <w:rStyle w:val="Monospace"/>
              </w:rPr>
              <w:t xml:space="preserve">export-rt </w:t>
            </w:r>
            <w:r w:rsidRPr="002904F3">
              <w:rPr>
                <w:rStyle w:val="Emphasis"/>
              </w:rPr>
              <w:t>route-target</w:t>
            </w:r>
          </w:p>
          <w:p w14:paraId="38D9884B" w14:textId="77777777" w:rsidR="0018596A" w:rsidRDefault="0018596A" w:rsidP="00995202">
            <w:pPr>
              <w:pStyle w:val="CLITableBody"/>
              <w:rPr>
                <w:lang w:val="en-NZ"/>
              </w:rPr>
            </w:pPr>
            <w:r w:rsidRPr="002904F3">
              <w:rPr>
                <w:rStyle w:val="Monospace"/>
              </w:rPr>
              <w:t>no</w:t>
            </w:r>
            <w:r w:rsidRPr="002904F3">
              <w:rPr>
                <w:rStyle w:val="Emphasis"/>
              </w:rPr>
              <w:t xml:space="preserve"> </w:t>
            </w:r>
            <w:r w:rsidRPr="002904F3">
              <w:rPr>
                <w:rStyle w:val="Monospace"/>
              </w:rPr>
              <w:t xml:space="preserve">export-rt </w:t>
            </w:r>
            <w:r w:rsidRPr="002904F3">
              <w:rPr>
                <w:rStyle w:val="Emphasis"/>
              </w:rPr>
              <w:t>route-target</w:t>
            </w:r>
          </w:p>
        </w:tc>
      </w:tr>
      <w:tr w:rsidR="0018596A" w:rsidRPr="002904F3" w14:paraId="14B50EA5"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66C0ED6" w14:textId="77777777" w:rsidR="0018596A" w:rsidRDefault="0018596A" w:rsidP="002624C2">
            <w:pPr>
              <w:pStyle w:val="TableHeading"/>
              <w:rPr>
                <w:lang w:val="en-NZ"/>
              </w:rPr>
            </w:pPr>
            <w:r w:rsidRPr="002904F3">
              <w:t>Command Mode</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776FEA11" w14:textId="77777777" w:rsidR="0018596A" w:rsidRDefault="0018596A" w:rsidP="00995202">
            <w:pPr>
              <w:pStyle w:val="CLITableBody"/>
            </w:pPr>
            <w:r w:rsidRPr="002904F3">
              <w:t xml:space="preserve">configuration l2-services </w:t>
            </w:r>
            <w:proofErr w:type="spellStart"/>
            <w:r w:rsidRPr="002904F3">
              <w:t>vpls</w:t>
            </w:r>
            <w:proofErr w:type="spellEnd"/>
            <w:r w:rsidRPr="002904F3">
              <w:t xml:space="preserve"> auto-discovery </w:t>
            </w:r>
          </w:p>
          <w:p w14:paraId="6A81E82E" w14:textId="344B2307" w:rsidR="0018596A" w:rsidRDefault="0018596A" w:rsidP="00995202">
            <w:pPr>
              <w:pStyle w:val="CLITableBody"/>
              <w:rPr>
                <w:lang w:val="en-NZ"/>
              </w:rPr>
            </w:pPr>
            <w:r w:rsidRPr="0018596A">
              <w:rPr>
                <w:highlight w:val="yellow"/>
              </w:rPr>
              <w:t xml:space="preserve">configuration l2-services </w:t>
            </w:r>
            <w:proofErr w:type="spellStart"/>
            <w:r w:rsidRPr="0018596A">
              <w:rPr>
                <w:highlight w:val="yellow"/>
              </w:rPr>
              <w:t>evpn</w:t>
            </w:r>
            <w:proofErr w:type="spellEnd"/>
            <w:r w:rsidRPr="0018596A">
              <w:rPr>
                <w:highlight w:val="yellow"/>
              </w:rPr>
              <w:t xml:space="preserve"> auto-discovery</w:t>
            </w:r>
          </w:p>
        </w:tc>
      </w:tr>
      <w:tr w:rsidR="0018596A" w:rsidRPr="002904F3" w14:paraId="477497A6" w14:textId="77777777" w:rsidTr="007D26F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0FF92EE" w14:textId="77777777" w:rsidR="0018596A" w:rsidRPr="002904F3" w:rsidRDefault="0018596A" w:rsidP="002624C2">
            <w:pPr>
              <w:pStyle w:val="TableHeading"/>
            </w:pPr>
            <w:r w:rsidRPr="002904F3">
              <w:t>Parameters</w:t>
            </w:r>
            <w:r w:rsidRPr="002904F3">
              <w:br/>
              <w:t>Table</w:t>
            </w:r>
          </w:p>
        </w:tc>
        <w:tc>
          <w:tcPr>
            <w:tcW w:w="183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7B476C5" w14:textId="77777777" w:rsidR="0018596A" w:rsidRPr="002904F3" w:rsidRDefault="0018596A" w:rsidP="002624C2">
            <w:pPr>
              <w:pStyle w:val="TableHeading"/>
            </w:pPr>
            <w:r w:rsidRPr="002904F3">
              <w:t>Name</w:t>
            </w:r>
          </w:p>
        </w:tc>
        <w:tc>
          <w:tcPr>
            <w:tcW w:w="3206" w:type="dxa"/>
            <w:tcBorders>
              <w:top w:val="single" w:sz="4" w:space="0" w:color="7ADFED"/>
              <w:left w:val="single" w:sz="4" w:space="0" w:color="7ADFED"/>
              <w:bottom w:val="single" w:sz="4" w:space="0" w:color="7ADFED"/>
              <w:right w:val="single" w:sz="4" w:space="0" w:color="7ADFED"/>
            </w:tcBorders>
          </w:tcPr>
          <w:p w14:paraId="113D5A42" w14:textId="77777777" w:rsidR="0018596A" w:rsidRPr="002904F3" w:rsidRDefault="0018596A" w:rsidP="002624C2">
            <w:pPr>
              <w:pStyle w:val="TableHeading"/>
            </w:pPr>
            <w:r w:rsidRPr="002904F3">
              <w:t>Value</w:t>
            </w:r>
          </w:p>
        </w:tc>
        <w:tc>
          <w:tcPr>
            <w:tcW w:w="2520" w:type="dxa"/>
            <w:tcBorders>
              <w:top w:val="single" w:sz="4" w:space="0" w:color="7ADFED"/>
              <w:left w:val="single" w:sz="4" w:space="0" w:color="7ADFED"/>
              <w:bottom w:val="single" w:sz="4" w:space="0" w:color="7ADFED"/>
              <w:right w:val="single" w:sz="4" w:space="0" w:color="7ADFED"/>
            </w:tcBorders>
          </w:tcPr>
          <w:p w14:paraId="79BC4A20" w14:textId="77777777" w:rsidR="0018596A" w:rsidRPr="002904F3" w:rsidRDefault="0018596A" w:rsidP="002624C2">
            <w:pPr>
              <w:pStyle w:val="TableHeading"/>
            </w:pPr>
            <w:r w:rsidRPr="002904F3">
              <w:t>Description</w:t>
            </w:r>
          </w:p>
        </w:tc>
      </w:tr>
      <w:tr w:rsidR="0018596A" w:rsidRPr="002904F3" w14:paraId="632E620C"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EEA960B" w14:textId="77777777" w:rsidR="0018596A" w:rsidRPr="002904F3" w:rsidRDefault="0018596A" w:rsidP="002624C2">
            <w:pPr>
              <w:pStyle w:val="TableHeading"/>
            </w:pPr>
          </w:p>
        </w:tc>
        <w:tc>
          <w:tcPr>
            <w:tcW w:w="183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88AFC8F" w14:textId="77777777" w:rsidR="0018596A" w:rsidRPr="002904F3" w:rsidRDefault="0018596A" w:rsidP="00995202">
            <w:pPr>
              <w:pStyle w:val="CLITableBody"/>
            </w:pPr>
            <w:r w:rsidRPr="002904F3">
              <w:rPr>
                <w:rStyle w:val="Emphasis"/>
              </w:rPr>
              <w:t>route-target</w:t>
            </w:r>
          </w:p>
        </w:tc>
        <w:tc>
          <w:tcPr>
            <w:tcW w:w="3206" w:type="dxa"/>
            <w:tcBorders>
              <w:top w:val="single" w:sz="4" w:space="0" w:color="7ADFED"/>
              <w:left w:val="single" w:sz="4" w:space="0" w:color="7ADFED"/>
              <w:bottom w:val="single" w:sz="4" w:space="0" w:color="7ADFED"/>
              <w:right w:val="single" w:sz="4" w:space="0" w:color="7ADFED"/>
            </w:tcBorders>
          </w:tcPr>
          <w:p w14:paraId="3707EE9D" w14:textId="77777777" w:rsidR="0018596A" w:rsidRPr="002904F3" w:rsidRDefault="0018596A" w:rsidP="00995202">
            <w:pPr>
              <w:pStyle w:val="CLITableBody"/>
            </w:pPr>
            <w:r w:rsidRPr="002904F3">
              <w:t>&lt;2-byte ASN&gt;:&lt;4-byte number&gt;</w:t>
            </w:r>
          </w:p>
          <w:p w14:paraId="4659CFC2" w14:textId="77777777" w:rsidR="0018596A" w:rsidRPr="002904F3" w:rsidRDefault="0018596A" w:rsidP="00995202">
            <w:pPr>
              <w:pStyle w:val="CLITableBody"/>
            </w:pPr>
            <w:r w:rsidRPr="002904F3">
              <w:t>&lt;4-byte ASN&gt;L:&lt;2-byte number&gt;</w:t>
            </w:r>
          </w:p>
          <w:p w14:paraId="7E840D54" w14:textId="77777777" w:rsidR="0018596A" w:rsidRPr="002904F3" w:rsidRDefault="0018596A" w:rsidP="00995202">
            <w:pPr>
              <w:pStyle w:val="CLITableBody"/>
            </w:pPr>
            <w:r w:rsidRPr="002904F3">
              <w:t>&lt;IPv4 address&gt;:&lt;2-byte number&gt;</w:t>
            </w:r>
          </w:p>
        </w:tc>
        <w:tc>
          <w:tcPr>
            <w:tcW w:w="2520" w:type="dxa"/>
            <w:tcBorders>
              <w:top w:val="single" w:sz="4" w:space="0" w:color="7ADFED"/>
              <w:left w:val="single" w:sz="4" w:space="0" w:color="7ADFED"/>
              <w:bottom w:val="single" w:sz="4" w:space="0" w:color="7ADFED"/>
              <w:right w:val="single" w:sz="4" w:space="0" w:color="7ADFED"/>
            </w:tcBorders>
          </w:tcPr>
          <w:p w14:paraId="2B005723" w14:textId="77777777" w:rsidR="0018596A" w:rsidRPr="002904F3" w:rsidRDefault="0018596A" w:rsidP="00995202">
            <w:pPr>
              <w:pStyle w:val="CLITableBody"/>
            </w:pPr>
            <w:r w:rsidRPr="002904F3">
              <w:t>2-byte ASN notation.</w:t>
            </w:r>
          </w:p>
          <w:p w14:paraId="471BAADD" w14:textId="77777777" w:rsidR="0018596A" w:rsidRPr="002904F3" w:rsidRDefault="0018596A" w:rsidP="00995202">
            <w:pPr>
              <w:pStyle w:val="CLITableBody"/>
            </w:pPr>
            <w:r w:rsidRPr="002904F3">
              <w:t>4-byte ASN notation.</w:t>
            </w:r>
          </w:p>
          <w:p w14:paraId="0B76AF43" w14:textId="77777777" w:rsidR="0018596A" w:rsidRPr="002904F3" w:rsidRDefault="0018596A" w:rsidP="00995202">
            <w:pPr>
              <w:pStyle w:val="CLITableBody"/>
            </w:pPr>
            <w:r w:rsidRPr="002904F3">
              <w:t>IPv4 address notation.</w:t>
            </w:r>
          </w:p>
        </w:tc>
      </w:tr>
      <w:tr w:rsidR="0018596A" w:rsidRPr="002904F3" w14:paraId="4681839B"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57455DB" w14:textId="77777777" w:rsidR="0018596A" w:rsidRDefault="0018596A" w:rsidP="002624C2">
            <w:pPr>
              <w:pStyle w:val="TableHeading"/>
              <w:rPr>
                <w:lang w:val="en-NZ"/>
              </w:rPr>
            </w:pPr>
            <w:r w:rsidRPr="002904F3">
              <w:t>Examples</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B0E70D3" w14:textId="7D306C67" w:rsidR="0018596A" w:rsidRPr="002904F3" w:rsidRDefault="0072438C" w:rsidP="00995202">
            <w:pPr>
              <w:pStyle w:val="CLITableBody"/>
            </w:pPr>
            <w:r w:rsidRPr="002904F3">
              <w:t>Th</w:t>
            </w:r>
            <w:r>
              <w:t>e</w:t>
            </w:r>
            <w:r w:rsidRPr="002904F3">
              <w:t xml:space="preserve"> </w:t>
            </w:r>
            <w:r>
              <w:t xml:space="preserve">following </w:t>
            </w:r>
            <w:r w:rsidRPr="002904F3">
              <w:t>example shows how to use this command</w:t>
            </w:r>
            <w:r w:rsidR="0018596A" w:rsidRPr="002904F3">
              <w:t>:</w:t>
            </w:r>
          </w:p>
          <w:p w14:paraId="540B2651" w14:textId="77777777" w:rsidR="0018596A" w:rsidRPr="002904F3" w:rsidRDefault="0018596A"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4AC9DF32" w14:textId="77777777" w:rsidR="0018596A" w:rsidRPr="002904F3" w:rsidRDefault="0018596A"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sidRPr="002904F3">
              <w:rPr>
                <w:rStyle w:val="Monospace"/>
              </w:rPr>
              <w:t>vpls</w:t>
            </w:r>
            <w:proofErr w:type="spellEnd"/>
            <w:r w:rsidRPr="002904F3">
              <w:rPr>
                <w:rStyle w:val="Monospace"/>
              </w:rPr>
              <w:t xml:space="preserve"> Service1</w:t>
            </w:r>
          </w:p>
          <w:p w14:paraId="3D845EFA" w14:textId="77777777" w:rsidR="0018596A" w:rsidRPr="002904F3" w:rsidRDefault="0018596A" w:rsidP="008956F4">
            <w:pPr>
              <w:pStyle w:val="Code"/>
            </w:pPr>
            <w:r>
              <w:rPr>
                <w:rStyle w:val="Monospace"/>
              </w:rPr>
              <w:t>exaware</w:t>
            </w:r>
            <w:r w:rsidRPr="002904F3">
              <w:rPr>
                <w:rStyle w:val="Monospace"/>
              </w:rPr>
              <w:t>(config-l2-services-vpls-Service</w:t>
            </w:r>
            <w:proofErr w:type="gramStart"/>
            <w:r w:rsidRPr="002904F3">
              <w:rPr>
                <w:rStyle w:val="Monospace"/>
              </w:rPr>
              <w:t>1)#</w:t>
            </w:r>
            <w:proofErr w:type="gramEnd"/>
            <w:r w:rsidRPr="002904F3">
              <w:rPr>
                <w:rStyle w:val="Monospace"/>
              </w:rPr>
              <w:t xml:space="preserve"> auto-discovery</w:t>
            </w:r>
          </w:p>
          <w:p w14:paraId="1A3C602F" w14:textId="77777777" w:rsidR="0018596A" w:rsidRPr="002904F3" w:rsidRDefault="0018596A" w:rsidP="008956F4">
            <w:pPr>
              <w:pStyle w:val="Code"/>
            </w:pPr>
            <w:r>
              <w:rPr>
                <w:rStyle w:val="Monospace"/>
              </w:rPr>
              <w:t>exaware</w:t>
            </w:r>
            <w:r w:rsidRPr="002904F3">
              <w:rPr>
                <w:rStyle w:val="Monospace"/>
              </w:rPr>
              <w:t>(config-vpls-Service1-auto-</w:t>
            </w:r>
            <w:proofErr w:type="gramStart"/>
            <w:r w:rsidRPr="002904F3">
              <w:rPr>
                <w:rStyle w:val="Monospace"/>
              </w:rPr>
              <w:t>discovery)#</w:t>
            </w:r>
            <w:proofErr w:type="gramEnd"/>
            <w:r w:rsidRPr="002904F3">
              <w:rPr>
                <w:rStyle w:val="Monospace"/>
              </w:rPr>
              <w:t xml:space="preserve"> export-rt 100:200</w:t>
            </w:r>
          </w:p>
          <w:p w14:paraId="1942A9DE" w14:textId="77777777" w:rsidR="0018596A" w:rsidRPr="002904F3" w:rsidRDefault="0018596A" w:rsidP="008956F4">
            <w:pPr>
              <w:pStyle w:val="Code"/>
            </w:pPr>
            <w:r>
              <w:rPr>
                <w:rStyle w:val="Monospace"/>
              </w:rPr>
              <w:t>exaware</w:t>
            </w:r>
            <w:r w:rsidRPr="002904F3">
              <w:rPr>
                <w:rStyle w:val="Monospace"/>
              </w:rPr>
              <w:t>(config-vpls-Service1-auto-</w:t>
            </w:r>
            <w:proofErr w:type="gramStart"/>
            <w:r w:rsidRPr="002904F3">
              <w:rPr>
                <w:rStyle w:val="Monospace"/>
              </w:rPr>
              <w:t>discovery)#</w:t>
            </w:r>
            <w:proofErr w:type="gramEnd"/>
            <w:r w:rsidRPr="002904F3">
              <w:rPr>
                <w:rStyle w:val="Monospace"/>
              </w:rPr>
              <w:t xml:space="preserve"> export-rt 100:201</w:t>
            </w:r>
          </w:p>
          <w:p w14:paraId="2D7B655E" w14:textId="77777777" w:rsidR="0018596A" w:rsidRPr="002904F3" w:rsidRDefault="0018596A" w:rsidP="008956F4">
            <w:pPr>
              <w:pStyle w:val="Code"/>
            </w:pPr>
          </w:p>
          <w:p w14:paraId="23FB5465" w14:textId="77777777" w:rsidR="0018596A" w:rsidRPr="0018596A" w:rsidRDefault="0018596A" w:rsidP="008956F4">
            <w:pPr>
              <w:pStyle w:val="Code"/>
              <w:rPr>
                <w:rStyle w:val="Monospace"/>
                <w:highlight w:val="yellow"/>
              </w:rPr>
            </w:pPr>
            <w:r w:rsidRPr="0018596A">
              <w:rPr>
                <w:rStyle w:val="Monospace"/>
                <w:highlight w:val="yellow"/>
              </w:rPr>
              <w:t>exaware(</w:t>
            </w:r>
            <w:proofErr w:type="gramStart"/>
            <w:r w:rsidRPr="0018596A">
              <w:rPr>
                <w:rStyle w:val="Monospace"/>
                <w:highlight w:val="yellow"/>
              </w:rPr>
              <w:t>config)#</w:t>
            </w:r>
            <w:proofErr w:type="gramEnd"/>
            <w:r w:rsidRPr="0018596A">
              <w:rPr>
                <w:rStyle w:val="Monospace"/>
                <w:highlight w:val="yellow"/>
              </w:rPr>
              <w:t xml:space="preserve"> l2-services</w:t>
            </w:r>
          </w:p>
          <w:p w14:paraId="7BE16A93" w14:textId="77777777" w:rsidR="0018596A" w:rsidRPr="0018596A" w:rsidRDefault="0018596A" w:rsidP="008956F4">
            <w:pPr>
              <w:pStyle w:val="Code"/>
              <w:rPr>
                <w:rStyle w:val="Monospace"/>
                <w:highlight w:val="yellow"/>
              </w:rPr>
            </w:pPr>
            <w:r w:rsidRPr="0018596A">
              <w:rPr>
                <w:rStyle w:val="Monospace"/>
                <w:highlight w:val="yellow"/>
              </w:rPr>
              <w:t>exaware(config-l2-</w:t>
            </w:r>
            <w:proofErr w:type="gramStart"/>
            <w:r w:rsidRPr="0018596A">
              <w:rPr>
                <w:rStyle w:val="Monospace"/>
                <w:highlight w:val="yellow"/>
              </w:rPr>
              <w:t>services)#</w:t>
            </w:r>
            <w:proofErr w:type="gramEnd"/>
            <w:r w:rsidRPr="0018596A">
              <w:rPr>
                <w:rStyle w:val="Monospace"/>
                <w:highlight w:val="yellow"/>
              </w:rPr>
              <w:t xml:space="preserve"> </w:t>
            </w:r>
            <w:proofErr w:type="spellStart"/>
            <w:r w:rsidRPr="0018596A">
              <w:rPr>
                <w:rStyle w:val="Monospace"/>
                <w:highlight w:val="yellow"/>
              </w:rPr>
              <w:t>evpn</w:t>
            </w:r>
            <w:proofErr w:type="spellEnd"/>
            <w:r w:rsidRPr="0018596A">
              <w:rPr>
                <w:rStyle w:val="Monospace"/>
                <w:highlight w:val="yellow"/>
              </w:rPr>
              <w:t xml:space="preserve"> evpn1</w:t>
            </w:r>
          </w:p>
          <w:p w14:paraId="11C278F9" w14:textId="77777777" w:rsidR="0018596A" w:rsidRPr="0018596A" w:rsidRDefault="0018596A" w:rsidP="008956F4">
            <w:pPr>
              <w:pStyle w:val="Code"/>
              <w:rPr>
                <w:rStyle w:val="Monospace"/>
                <w:highlight w:val="yellow"/>
              </w:rPr>
            </w:pPr>
            <w:r w:rsidRPr="0018596A">
              <w:rPr>
                <w:rStyle w:val="Monospace"/>
                <w:highlight w:val="yellow"/>
              </w:rPr>
              <w:t>exaware(config-l2-services-evpn-evpn</w:t>
            </w:r>
            <w:proofErr w:type="gramStart"/>
            <w:r w:rsidRPr="0018596A">
              <w:rPr>
                <w:rStyle w:val="Monospace"/>
                <w:highlight w:val="yellow"/>
              </w:rPr>
              <w:t>1)#</w:t>
            </w:r>
            <w:proofErr w:type="gramEnd"/>
            <w:r w:rsidRPr="0018596A">
              <w:rPr>
                <w:rStyle w:val="Monospace"/>
                <w:highlight w:val="yellow"/>
              </w:rPr>
              <w:t xml:space="preserve"> auto-discovery</w:t>
            </w:r>
          </w:p>
          <w:p w14:paraId="1C92CAF9" w14:textId="6CA7ADC3" w:rsidR="0018596A" w:rsidRPr="002904F3" w:rsidRDefault="0018596A" w:rsidP="008956F4">
            <w:pPr>
              <w:pStyle w:val="Code"/>
            </w:pPr>
            <w:r w:rsidRPr="0018596A">
              <w:rPr>
                <w:rStyle w:val="Monospace"/>
                <w:highlight w:val="yellow"/>
              </w:rPr>
              <w:t>exaware(config-l2-services-evpn-evpn1-auto-</w:t>
            </w:r>
            <w:proofErr w:type="gramStart"/>
            <w:r w:rsidRPr="0018596A">
              <w:rPr>
                <w:rStyle w:val="Monospace"/>
                <w:highlight w:val="yellow"/>
              </w:rPr>
              <w:t>discovery)#</w:t>
            </w:r>
            <w:proofErr w:type="gramEnd"/>
            <w:r w:rsidRPr="0018596A">
              <w:rPr>
                <w:rStyle w:val="Monospace"/>
                <w:highlight w:val="yellow"/>
              </w:rPr>
              <w:t xml:space="preserve"> export-rt 500:100</w:t>
            </w:r>
          </w:p>
        </w:tc>
      </w:tr>
    </w:tbl>
    <w:p w14:paraId="71A2A048" w14:textId="77777777" w:rsidR="0018596A" w:rsidRPr="002904F3" w:rsidRDefault="0018596A" w:rsidP="0018596A">
      <w:pPr>
        <w:pStyle w:val="ForcePageBreak"/>
      </w:pPr>
    </w:p>
    <w:p w14:paraId="06EBD53C" w14:textId="77777777" w:rsidR="0018596A" w:rsidRPr="002904F3" w:rsidRDefault="0018596A" w:rsidP="0018596A">
      <w:pPr>
        <w:pStyle w:val="AllowPageBreak"/>
      </w:pPr>
    </w:p>
    <w:bookmarkStart w:id="60" w:name="O_2507"/>
    <w:bookmarkEnd w:id="60"/>
    <w:p w14:paraId="59D98700" w14:textId="367799C7" w:rsidR="0072438C" w:rsidRPr="0072438C" w:rsidRDefault="0072438C" w:rsidP="0072438C">
      <w:pPr>
        <w:pStyle w:val="Heading4"/>
      </w:pPr>
      <w:r w:rsidRPr="0072438C">
        <w:fldChar w:fldCharType="begin"/>
      </w:r>
      <w:r w:rsidRPr="0072438C">
        <w:instrText>XE "import-rt"</w:instrText>
      </w:r>
      <w:r w:rsidRPr="0072438C">
        <w:fldChar w:fldCharType="end"/>
      </w:r>
      <w:r>
        <w:t>host mac-address-duplication-detection</w:t>
      </w:r>
    </w:p>
    <w:tbl>
      <w:tblPr>
        <w:tblW w:w="0" w:type="auto"/>
        <w:tblLayout w:type="fixed"/>
        <w:tblCellMar>
          <w:left w:w="62" w:type="dxa"/>
          <w:right w:w="62" w:type="dxa"/>
        </w:tblCellMar>
        <w:tblLook w:val="0000" w:firstRow="0" w:lastRow="0" w:firstColumn="0" w:lastColumn="0" w:noHBand="0" w:noVBand="0"/>
      </w:tblPr>
      <w:tblGrid>
        <w:gridCol w:w="1710"/>
        <w:gridCol w:w="1404"/>
        <w:gridCol w:w="1559"/>
        <w:gridCol w:w="4597"/>
      </w:tblGrid>
      <w:tr w:rsidR="0072438C" w:rsidRPr="0072438C" w14:paraId="72A35D58" w14:textId="77777777" w:rsidTr="007D26F4">
        <w:trPr>
          <w:trHeight w:val="72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91CF793" w14:textId="77777777" w:rsidR="0072438C" w:rsidRPr="0072438C" w:rsidRDefault="0072438C" w:rsidP="002624C2">
            <w:pPr>
              <w:pStyle w:val="TableHeading"/>
              <w:rPr>
                <w:lang w:val="en-NZ"/>
              </w:rPr>
            </w:pPr>
            <w:r w:rsidRPr="0072438C">
              <w:lastRenderedPageBreak/>
              <w:t>Description</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527D72" w14:textId="5FF503E6" w:rsidR="0072438C" w:rsidRPr="0072438C" w:rsidRDefault="0072438C" w:rsidP="00995202">
            <w:pPr>
              <w:pStyle w:val="CLITableBody"/>
            </w:pPr>
            <w:r>
              <w:t xml:space="preserve">To enable duplicate detection of host MAC address, use </w:t>
            </w:r>
            <w:r w:rsidRPr="0072438C">
              <w:rPr>
                <w:b/>
                <w:bCs/>
              </w:rPr>
              <w:t>the host mac-address duplicate-detection</w:t>
            </w:r>
            <w:r>
              <w:t xml:space="preserve"> command. To restore the default configuration, use the </w:t>
            </w:r>
            <w:r w:rsidRPr="0072438C">
              <w:rPr>
                <w:b/>
                <w:bCs/>
              </w:rPr>
              <w:t>no</w:t>
            </w:r>
            <w:r>
              <w:t xml:space="preserve"> form of this command.</w:t>
            </w:r>
          </w:p>
        </w:tc>
      </w:tr>
      <w:tr w:rsidR="0072438C" w:rsidRPr="0072438C" w14:paraId="50179A06"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040FE7F" w14:textId="77777777" w:rsidR="0072438C" w:rsidRPr="0072438C" w:rsidRDefault="0072438C" w:rsidP="002624C2">
            <w:pPr>
              <w:pStyle w:val="TableHeading"/>
            </w:pPr>
            <w:r w:rsidRPr="0072438C">
              <w:t>Command</w:t>
            </w:r>
            <w:r w:rsidRPr="0072438C">
              <w:br/>
              <w:t>Syntax</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EED3D6E" w14:textId="2CE0D486" w:rsidR="0072438C" w:rsidRPr="0072438C" w:rsidRDefault="0072438C" w:rsidP="00995202">
            <w:pPr>
              <w:pStyle w:val="CLITableBody"/>
              <w:rPr>
                <w:rStyle w:val="Monospace"/>
              </w:rPr>
            </w:pPr>
            <w:r w:rsidRPr="0072438C">
              <w:rPr>
                <w:rStyle w:val="Monospace"/>
              </w:rPr>
              <w:t xml:space="preserve">host mac-address-duplicate-detection </w:t>
            </w:r>
            <w:r w:rsidR="00513F77">
              <w:rPr>
                <w:rStyle w:val="Monospace"/>
              </w:rPr>
              <w:t>[</w:t>
            </w:r>
            <w:r w:rsidRPr="0072438C">
              <w:rPr>
                <w:rStyle w:val="Monospace"/>
              </w:rPr>
              <w:t>enable</w:t>
            </w:r>
            <w:r>
              <w:rPr>
                <w:rStyle w:val="Monospace"/>
              </w:rPr>
              <w:t xml:space="preserve"> </w:t>
            </w:r>
            <w:r w:rsidRPr="0072438C">
              <w:rPr>
                <w:rStyle w:val="Monospace"/>
              </w:rPr>
              <w:t>| disable</w:t>
            </w:r>
            <w:r w:rsidR="00513F77">
              <w:rPr>
                <w:rStyle w:val="Monospace"/>
              </w:rPr>
              <w:t>]</w:t>
            </w:r>
            <w:r w:rsidRPr="0072438C">
              <w:rPr>
                <w:rStyle w:val="Monospace"/>
              </w:rPr>
              <w:t xml:space="preserve"> </w:t>
            </w:r>
            <w:r w:rsidR="00513F77">
              <w:rPr>
                <w:rStyle w:val="Monospace"/>
              </w:rPr>
              <w:t>[</w:t>
            </w:r>
            <w:r w:rsidRPr="0072438C">
              <w:rPr>
                <w:rStyle w:val="Monospace"/>
              </w:rPr>
              <w:t xml:space="preserve">move-interval </w:t>
            </w:r>
            <w:r w:rsidRPr="0072438C">
              <w:rPr>
                <w:rStyle w:val="Monospace"/>
                <w:i/>
                <w:iCs/>
              </w:rPr>
              <w:t>move-interval</w:t>
            </w:r>
            <w:r w:rsidR="00513F77">
              <w:rPr>
                <w:rStyle w:val="Monospace"/>
              </w:rPr>
              <w:t>]</w:t>
            </w:r>
            <w:r w:rsidRPr="0072438C">
              <w:rPr>
                <w:rStyle w:val="Monospace"/>
              </w:rPr>
              <w:t xml:space="preserve"> </w:t>
            </w:r>
            <w:r w:rsidR="00513F77">
              <w:rPr>
                <w:rStyle w:val="Monospace"/>
              </w:rPr>
              <w:t>[</w:t>
            </w:r>
            <w:r w:rsidRPr="0072438C">
              <w:rPr>
                <w:rStyle w:val="Monospace"/>
              </w:rPr>
              <w:t>move-count move-</w:t>
            </w:r>
            <w:r w:rsidRPr="0072438C">
              <w:rPr>
                <w:rStyle w:val="Monospace"/>
                <w:i/>
                <w:iCs/>
              </w:rPr>
              <w:t>count</w:t>
            </w:r>
            <w:r w:rsidR="00513F77">
              <w:rPr>
                <w:rStyle w:val="Monospace"/>
              </w:rPr>
              <w:t>]</w:t>
            </w:r>
            <w:r w:rsidRPr="0072438C">
              <w:rPr>
                <w:rStyle w:val="Monospace"/>
                <w:i/>
                <w:iCs/>
              </w:rPr>
              <w:t xml:space="preserve"> </w:t>
            </w:r>
            <w:r w:rsidR="00513F77">
              <w:rPr>
                <w:rStyle w:val="Monospace"/>
              </w:rPr>
              <w:t>[</w:t>
            </w:r>
            <w:r w:rsidRPr="0072438C">
              <w:rPr>
                <w:rStyle w:val="Monospace"/>
                <w:i/>
                <w:iCs/>
              </w:rPr>
              <w:t>freeze-time freeze-time</w:t>
            </w:r>
            <w:r w:rsidR="00513F77">
              <w:rPr>
                <w:rStyle w:val="Monospace"/>
              </w:rPr>
              <w:t>]</w:t>
            </w:r>
            <w:r w:rsidRPr="0072438C">
              <w:rPr>
                <w:rStyle w:val="Monospace"/>
              </w:rPr>
              <w:t xml:space="preserve"> </w:t>
            </w:r>
          </w:p>
          <w:p w14:paraId="5A2ECA66" w14:textId="2E5A8937" w:rsidR="0072438C" w:rsidRPr="0072438C" w:rsidRDefault="0072438C" w:rsidP="00995202">
            <w:pPr>
              <w:pStyle w:val="CLITableBody"/>
              <w:rPr>
                <w:rStyle w:val="Monospace"/>
              </w:rPr>
            </w:pPr>
            <w:r w:rsidRPr="0072438C">
              <w:rPr>
                <w:rStyle w:val="Monospace"/>
              </w:rPr>
              <w:t>no host mac-address-duplicate-detection</w:t>
            </w:r>
          </w:p>
        </w:tc>
      </w:tr>
      <w:tr w:rsidR="0072438C" w:rsidRPr="0072438C" w14:paraId="4E4D2EB6"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47CB265" w14:textId="77777777" w:rsidR="0072438C" w:rsidRPr="0072438C" w:rsidRDefault="0072438C" w:rsidP="002624C2">
            <w:pPr>
              <w:pStyle w:val="TableHeading"/>
              <w:rPr>
                <w:lang w:val="en-NZ"/>
              </w:rPr>
            </w:pPr>
            <w:r w:rsidRPr="0072438C">
              <w:t>Command Mode</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2D451541" w14:textId="668ED6A2" w:rsidR="0072438C" w:rsidRPr="0072438C" w:rsidRDefault="0072438C" w:rsidP="00995202">
            <w:pPr>
              <w:pStyle w:val="CLITableBody"/>
              <w:rPr>
                <w:lang w:val="en-NZ"/>
              </w:rPr>
            </w:pPr>
            <w:r w:rsidRPr="0072438C">
              <w:t xml:space="preserve">configuration l2-services </w:t>
            </w:r>
            <w:proofErr w:type="spellStart"/>
            <w:r w:rsidRPr="0072438C">
              <w:t>evpn</w:t>
            </w:r>
            <w:proofErr w:type="spellEnd"/>
          </w:p>
        </w:tc>
      </w:tr>
      <w:tr w:rsidR="0072438C" w:rsidRPr="0072438C" w14:paraId="22AAE6DB" w14:textId="77777777" w:rsidTr="00DA123C">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205DCA1" w14:textId="77777777" w:rsidR="0072438C" w:rsidRPr="0072438C" w:rsidRDefault="0072438C" w:rsidP="002624C2">
            <w:pPr>
              <w:pStyle w:val="TableHeading"/>
            </w:pPr>
            <w:r w:rsidRPr="0072438C">
              <w:t>Parameters</w:t>
            </w:r>
            <w:r w:rsidRPr="0072438C">
              <w:br/>
              <w:t>Table</w:t>
            </w: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5EDBE2B" w14:textId="77777777" w:rsidR="0072438C" w:rsidRPr="0072438C" w:rsidRDefault="0072438C" w:rsidP="002624C2">
            <w:pPr>
              <w:pStyle w:val="TableHeading"/>
            </w:pPr>
            <w:r w:rsidRPr="0072438C">
              <w:t>Name</w:t>
            </w:r>
          </w:p>
        </w:tc>
        <w:tc>
          <w:tcPr>
            <w:tcW w:w="1559" w:type="dxa"/>
            <w:tcBorders>
              <w:top w:val="single" w:sz="4" w:space="0" w:color="7ADFED"/>
              <w:left w:val="single" w:sz="4" w:space="0" w:color="7ADFED"/>
              <w:bottom w:val="single" w:sz="4" w:space="0" w:color="7ADFED"/>
              <w:right w:val="single" w:sz="4" w:space="0" w:color="7ADFED"/>
            </w:tcBorders>
          </w:tcPr>
          <w:p w14:paraId="7CA53B81" w14:textId="77777777" w:rsidR="0072438C" w:rsidRPr="0072438C" w:rsidRDefault="0072438C" w:rsidP="002624C2">
            <w:pPr>
              <w:pStyle w:val="TableHeading"/>
            </w:pPr>
            <w:r w:rsidRPr="0072438C">
              <w:t>Value</w:t>
            </w:r>
          </w:p>
        </w:tc>
        <w:tc>
          <w:tcPr>
            <w:tcW w:w="4597" w:type="dxa"/>
            <w:tcBorders>
              <w:top w:val="single" w:sz="4" w:space="0" w:color="7ADFED"/>
              <w:left w:val="single" w:sz="4" w:space="0" w:color="7ADFED"/>
              <w:bottom w:val="single" w:sz="4" w:space="0" w:color="7ADFED"/>
              <w:right w:val="single" w:sz="4" w:space="0" w:color="7ADFED"/>
            </w:tcBorders>
          </w:tcPr>
          <w:p w14:paraId="69E8CA6F" w14:textId="77777777" w:rsidR="0072438C" w:rsidRPr="0072438C" w:rsidRDefault="0072438C" w:rsidP="002624C2">
            <w:pPr>
              <w:pStyle w:val="TableHeading"/>
            </w:pPr>
            <w:r w:rsidRPr="0072438C">
              <w:t>Description</w:t>
            </w:r>
          </w:p>
        </w:tc>
      </w:tr>
      <w:tr w:rsidR="0072438C" w:rsidRPr="0072438C" w14:paraId="494D4CBA" w14:textId="77777777" w:rsidTr="00DA123C">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15EAAA3" w14:textId="77777777" w:rsidR="0072438C" w:rsidRPr="0072438C" w:rsidRDefault="0072438C"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3EEA243" w14:textId="3BAF6598" w:rsidR="0072438C" w:rsidRPr="00D32185" w:rsidRDefault="0072438C" w:rsidP="00995202">
            <w:pPr>
              <w:pStyle w:val="CLITableBody"/>
              <w:rPr>
                <w:rStyle w:val="Monospace"/>
              </w:rPr>
            </w:pPr>
            <w:r w:rsidRPr="00D32185">
              <w:rPr>
                <w:rStyle w:val="Monospace"/>
              </w:rPr>
              <w:t>enable /</w:t>
            </w:r>
          </w:p>
          <w:p w14:paraId="07C50A7B" w14:textId="7A5A43F9" w:rsidR="0072438C" w:rsidRPr="00D32185" w:rsidRDefault="0072438C" w:rsidP="00995202">
            <w:pPr>
              <w:pStyle w:val="CLITableBody"/>
              <w:rPr>
                <w:rStyle w:val="Monospace"/>
                <w:iCs/>
              </w:rPr>
            </w:pPr>
            <w:r w:rsidRPr="00D32185">
              <w:rPr>
                <w:rStyle w:val="Monospace"/>
              </w:rPr>
              <w:t>disable</w:t>
            </w:r>
          </w:p>
        </w:tc>
        <w:tc>
          <w:tcPr>
            <w:tcW w:w="1559" w:type="dxa"/>
            <w:tcBorders>
              <w:top w:val="single" w:sz="4" w:space="0" w:color="7ADFED"/>
              <w:left w:val="single" w:sz="4" w:space="0" w:color="7ADFED"/>
              <w:bottom w:val="single" w:sz="4" w:space="0" w:color="7ADFED"/>
              <w:right w:val="single" w:sz="4" w:space="0" w:color="7ADFED"/>
            </w:tcBorders>
          </w:tcPr>
          <w:p w14:paraId="2D2FCD4D" w14:textId="77777777" w:rsidR="0072438C" w:rsidRPr="0072438C" w:rsidRDefault="0072438C" w:rsidP="00995202">
            <w:pPr>
              <w:pStyle w:val="CLITableBody"/>
            </w:pPr>
          </w:p>
        </w:tc>
        <w:tc>
          <w:tcPr>
            <w:tcW w:w="4597" w:type="dxa"/>
            <w:tcBorders>
              <w:top w:val="single" w:sz="4" w:space="0" w:color="7ADFED"/>
              <w:left w:val="single" w:sz="4" w:space="0" w:color="7ADFED"/>
              <w:bottom w:val="single" w:sz="4" w:space="0" w:color="7ADFED"/>
              <w:right w:val="single" w:sz="4" w:space="0" w:color="7ADFED"/>
            </w:tcBorders>
          </w:tcPr>
          <w:p w14:paraId="1DE3DACB" w14:textId="188EEE76" w:rsidR="0072438C" w:rsidRPr="0072438C" w:rsidRDefault="0072438C" w:rsidP="00995202">
            <w:pPr>
              <w:pStyle w:val="CLITableBody"/>
            </w:pPr>
            <w:r w:rsidRPr="0072438C">
              <w:t>Enables/Disables duplication detection of host MAC address. The default value is enabled</w:t>
            </w:r>
            <w:r>
              <w:rPr>
                <w:rFonts w:ascii="LiberationMono" w:hAnsi="LiberationMono" w:cs="LiberationMono"/>
                <w:sz w:val="23"/>
                <w:szCs w:val="23"/>
              </w:rPr>
              <w:t>.</w:t>
            </w:r>
          </w:p>
        </w:tc>
      </w:tr>
      <w:tr w:rsidR="0072438C" w:rsidRPr="0072438C" w14:paraId="79722A78" w14:textId="77777777" w:rsidTr="00DA123C">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B03CDD4" w14:textId="77777777" w:rsidR="0072438C" w:rsidRPr="0072438C" w:rsidRDefault="0072438C"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BFC0007" w14:textId="55CC623E" w:rsidR="0072438C" w:rsidRPr="0072438C" w:rsidRDefault="0072438C" w:rsidP="00995202">
            <w:pPr>
              <w:pStyle w:val="CLITableBody"/>
              <w:rPr>
                <w:rStyle w:val="Emphasis"/>
                <w:i w:val="0"/>
                <w:iCs/>
              </w:rPr>
            </w:pPr>
            <w:r w:rsidRPr="0072438C">
              <w:rPr>
                <w:rStyle w:val="Monospace"/>
                <w:i/>
                <w:iCs/>
              </w:rPr>
              <w:t>move-interval</w:t>
            </w:r>
          </w:p>
        </w:tc>
        <w:tc>
          <w:tcPr>
            <w:tcW w:w="1559" w:type="dxa"/>
            <w:tcBorders>
              <w:top w:val="single" w:sz="4" w:space="0" w:color="7ADFED"/>
              <w:left w:val="single" w:sz="4" w:space="0" w:color="7ADFED"/>
              <w:bottom w:val="single" w:sz="4" w:space="0" w:color="7ADFED"/>
              <w:right w:val="single" w:sz="4" w:space="0" w:color="7ADFED"/>
            </w:tcBorders>
          </w:tcPr>
          <w:p w14:paraId="7D99E75A" w14:textId="68DFE66A" w:rsidR="0072438C" w:rsidRPr="0072438C" w:rsidRDefault="0072438C" w:rsidP="00995202">
            <w:pPr>
              <w:pStyle w:val="CLITableBody"/>
            </w:pPr>
            <w:r>
              <w:t>Integer in range 60-240</w:t>
            </w:r>
          </w:p>
        </w:tc>
        <w:tc>
          <w:tcPr>
            <w:tcW w:w="4597" w:type="dxa"/>
            <w:tcBorders>
              <w:top w:val="single" w:sz="4" w:space="0" w:color="7ADFED"/>
              <w:left w:val="single" w:sz="4" w:space="0" w:color="7ADFED"/>
              <w:bottom w:val="single" w:sz="4" w:space="0" w:color="7ADFED"/>
              <w:right w:val="single" w:sz="4" w:space="0" w:color="7ADFED"/>
            </w:tcBorders>
          </w:tcPr>
          <w:p w14:paraId="144D6D98" w14:textId="57DCF695" w:rsidR="0072438C" w:rsidRPr="0072438C" w:rsidRDefault="0072438C" w:rsidP="00995202">
            <w:pPr>
              <w:pStyle w:val="CLITableBody"/>
            </w:pPr>
            <w:r w:rsidRPr="0072438C">
              <w:t xml:space="preserve">Interval to </w:t>
            </w:r>
            <w:proofErr w:type="gramStart"/>
            <w:r w:rsidRPr="0072438C">
              <w:t>watch for</w:t>
            </w:r>
            <w:proofErr w:type="gramEnd"/>
            <w:r w:rsidRPr="0072438C">
              <w:t xml:space="preserve"> subsequent MAC moves before freezing the MAC address. </w:t>
            </w:r>
            <w:r w:rsidR="00DA123C" w:rsidRPr="0072438C">
              <w:t>The default value is</w:t>
            </w:r>
            <w:r w:rsidRPr="0072438C">
              <w:t xml:space="preserve"> 180 seconds.</w:t>
            </w:r>
          </w:p>
        </w:tc>
      </w:tr>
      <w:tr w:rsidR="00DA123C" w:rsidRPr="0072438C" w14:paraId="17277792" w14:textId="77777777" w:rsidTr="00DA123C">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1197A1" w14:textId="77777777" w:rsidR="00DA123C" w:rsidRPr="0072438C" w:rsidRDefault="00DA123C"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F2B842" w14:textId="3C2451B5" w:rsidR="00DA123C" w:rsidRPr="00D32185" w:rsidRDefault="00DA123C" w:rsidP="00995202">
            <w:pPr>
              <w:pStyle w:val="CLITableBody"/>
              <w:rPr>
                <w:rStyle w:val="Monospace"/>
                <w:i/>
                <w:iCs/>
              </w:rPr>
            </w:pPr>
            <w:r w:rsidRPr="00DA123C">
              <w:rPr>
                <w:rStyle w:val="Monospace"/>
                <w:i/>
                <w:iCs/>
              </w:rPr>
              <w:t>move-</w:t>
            </w:r>
            <w:r w:rsidR="00A1120B">
              <w:rPr>
                <w:rStyle w:val="Monospace"/>
                <w:i/>
                <w:iCs/>
              </w:rPr>
              <w:t>count</w:t>
            </w:r>
          </w:p>
        </w:tc>
        <w:tc>
          <w:tcPr>
            <w:tcW w:w="1559" w:type="dxa"/>
            <w:tcBorders>
              <w:top w:val="single" w:sz="4" w:space="0" w:color="7ADFED"/>
              <w:left w:val="single" w:sz="4" w:space="0" w:color="7ADFED"/>
              <w:bottom w:val="single" w:sz="4" w:space="0" w:color="7ADFED"/>
              <w:right w:val="single" w:sz="4" w:space="0" w:color="7ADFED"/>
            </w:tcBorders>
          </w:tcPr>
          <w:p w14:paraId="33937B5E" w14:textId="3942E343" w:rsidR="00DA123C" w:rsidRDefault="00DA123C" w:rsidP="00995202">
            <w:pPr>
              <w:pStyle w:val="CLITableBody"/>
            </w:pPr>
            <w:r>
              <w:t>Integer in range 1-10</w:t>
            </w:r>
          </w:p>
        </w:tc>
        <w:tc>
          <w:tcPr>
            <w:tcW w:w="4597" w:type="dxa"/>
            <w:tcBorders>
              <w:top w:val="single" w:sz="4" w:space="0" w:color="7ADFED"/>
              <w:left w:val="single" w:sz="4" w:space="0" w:color="7ADFED"/>
              <w:bottom w:val="single" w:sz="4" w:space="0" w:color="7ADFED"/>
              <w:right w:val="single" w:sz="4" w:space="0" w:color="7ADFED"/>
            </w:tcBorders>
          </w:tcPr>
          <w:p w14:paraId="3BF09240" w14:textId="39B934A6" w:rsidR="00DA123C" w:rsidRPr="0072438C" w:rsidRDefault="00DA123C" w:rsidP="00995202">
            <w:pPr>
              <w:pStyle w:val="CLITableBody"/>
            </w:pPr>
            <w:r>
              <w:t xml:space="preserve">The number of times to detect MAC duplication, where a 'duplicate MAC address' situation has occurred, and the duplicate MAC address has been added to a list of duplicate MAC addresses. </w:t>
            </w:r>
            <w:r w:rsidRPr="0072438C">
              <w:t>The default value is</w:t>
            </w:r>
            <w:r>
              <w:t xml:space="preserve">  </w:t>
            </w:r>
            <w:r w:rsidRPr="0072438C">
              <w:t xml:space="preserve"> </w:t>
            </w:r>
            <w:r>
              <w:t>5</w:t>
            </w:r>
            <w:r w:rsidRPr="0072438C">
              <w:t>.</w:t>
            </w:r>
          </w:p>
        </w:tc>
      </w:tr>
      <w:tr w:rsidR="00DA123C" w:rsidRPr="0072438C" w14:paraId="0872D82D" w14:textId="77777777" w:rsidTr="00DA123C">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188C6BB" w14:textId="77777777" w:rsidR="00DA123C" w:rsidRPr="0072438C" w:rsidRDefault="00DA123C"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73CB8F1" w14:textId="2527FC63" w:rsidR="00DA123C" w:rsidRPr="00D32185" w:rsidRDefault="00DA123C" w:rsidP="00995202">
            <w:pPr>
              <w:pStyle w:val="CLITableBody"/>
              <w:rPr>
                <w:rStyle w:val="Monospace"/>
                <w:iCs/>
              </w:rPr>
            </w:pPr>
            <w:r w:rsidRPr="00D32185">
              <w:rPr>
                <w:rStyle w:val="Monospace"/>
                <w:i/>
                <w:iCs/>
              </w:rPr>
              <w:t>freeze-time</w:t>
            </w:r>
          </w:p>
        </w:tc>
        <w:tc>
          <w:tcPr>
            <w:tcW w:w="1559" w:type="dxa"/>
            <w:tcBorders>
              <w:top w:val="single" w:sz="4" w:space="0" w:color="7ADFED"/>
              <w:left w:val="single" w:sz="4" w:space="0" w:color="7ADFED"/>
              <w:bottom w:val="single" w:sz="4" w:space="0" w:color="7ADFED"/>
              <w:right w:val="single" w:sz="4" w:space="0" w:color="7ADFED"/>
            </w:tcBorders>
          </w:tcPr>
          <w:p w14:paraId="7F8FDA8D" w14:textId="7494B17F" w:rsidR="00DA123C" w:rsidRPr="0072438C" w:rsidRDefault="00DA123C" w:rsidP="00995202">
            <w:pPr>
              <w:pStyle w:val="CLITableBody"/>
            </w:pPr>
            <w:r>
              <w:t>Integer in range 0-60</w:t>
            </w:r>
          </w:p>
        </w:tc>
        <w:tc>
          <w:tcPr>
            <w:tcW w:w="4597" w:type="dxa"/>
            <w:tcBorders>
              <w:top w:val="single" w:sz="4" w:space="0" w:color="7ADFED"/>
              <w:left w:val="single" w:sz="4" w:space="0" w:color="7ADFED"/>
              <w:bottom w:val="single" w:sz="4" w:space="0" w:color="7ADFED"/>
              <w:right w:val="single" w:sz="4" w:space="0" w:color="7ADFED"/>
            </w:tcBorders>
          </w:tcPr>
          <w:p w14:paraId="4CC04DBB" w14:textId="01610EA8" w:rsidR="00DA123C" w:rsidRPr="0072438C" w:rsidRDefault="00DA123C" w:rsidP="00995202">
            <w:pPr>
              <w:pStyle w:val="CLITableBody"/>
            </w:pPr>
            <w:r w:rsidRPr="0072438C">
              <w:t>Interval of locking the MAC address after it has been detected as duplicate. The default value is 30 seconds.</w:t>
            </w:r>
          </w:p>
        </w:tc>
      </w:tr>
      <w:tr w:rsidR="00DA123C" w:rsidRPr="002904F3" w14:paraId="223FE032"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5104B84" w14:textId="77777777" w:rsidR="00DA123C" w:rsidRPr="0072438C" w:rsidRDefault="00DA123C" w:rsidP="002624C2">
            <w:pPr>
              <w:pStyle w:val="TableHeading"/>
              <w:rPr>
                <w:lang w:val="en-NZ"/>
              </w:rPr>
            </w:pPr>
            <w:r w:rsidRPr="0072438C">
              <w:lastRenderedPageBreak/>
              <w:t>Examples</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D2DCC09" w14:textId="10A95F31" w:rsidR="00DA123C" w:rsidRPr="0072438C" w:rsidRDefault="00DA123C" w:rsidP="00995202">
            <w:pPr>
              <w:pStyle w:val="CLITableBody"/>
            </w:pPr>
            <w:r w:rsidRPr="002904F3">
              <w:t>Th</w:t>
            </w:r>
            <w:r>
              <w:t>e</w:t>
            </w:r>
            <w:r w:rsidRPr="002904F3">
              <w:t xml:space="preserve"> </w:t>
            </w:r>
            <w:r>
              <w:t xml:space="preserve">following </w:t>
            </w:r>
            <w:r w:rsidRPr="002904F3">
              <w:t>example shows how to use this command</w:t>
            </w:r>
            <w:r w:rsidRPr="0072438C">
              <w:t>:</w:t>
            </w:r>
          </w:p>
          <w:p w14:paraId="2570B837" w14:textId="77777777" w:rsidR="00DA123C" w:rsidRPr="00513F77" w:rsidRDefault="00DA123C" w:rsidP="00DA123C">
            <w:pPr>
              <w:pStyle w:val="Code"/>
              <w:rPr>
                <w:rStyle w:val="Monospace"/>
              </w:rPr>
            </w:pPr>
            <w:r w:rsidRPr="00612544">
              <w:rPr>
                <w:rStyle w:val="Monospace"/>
              </w:rPr>
              <w:t>exaware(</w:t>
            </w:r>
            <w:proofErr w:type="gramStart"/>
            <w:r w:rsidRPr="00612544">
              <w:rPr>
                <w:rStyle w:val="Monospace"/>
              </w:rPr>
              <w:t>config)</w:t>
            </w:r>
            <w:r w:rsidRPr="00513F77">
              <w:rPr>
                <w:rStyle w:val="Monospace"/>
              </w:rPr>
              <w:t>#</w:t>
            </w:r>
            <w:proofErr w:type="gramEnd"/>
            <w:r w:rsidRPr="00612544">
              <w:rPr>
                <w:rStyle w:val="Monospace"/>
              </w:rPr>
              <w:t xml:space="preserve"> l2-services</w:t>
            </w:r>
          </w:p>
          <w:p w14:paraId="7057D0F2" w14:textId="77777777" w:rsidR="00DA123C" w:rsidRPr="00513F77" w:rsidRDefault="00DA123C" w:rsidP="00DA123C">
            <w:pPr>
              <w:pStyle w:val="Code"/>
              <w:rPr>
                <w:rStyle w:val="Monospace"/>
              </w:rPr>
            </w:pPr>
            <w:r w:rsidRPr="00612544">
              <w:rPr>
                <w:rStyle w:val="Monospace"/>
              </w:rPr>
              <w:t>exaware(config-l2-</w:t>
            </w:r>
            <w:proofErr w:type="gramStart"/>
            <w:r w:rsidRPr="00612544">
              <w:rPr>
                <w:rStyle w:val="Monospace"/>
              </w:rPr>
              <w:t>servi</w:t>
            </w:r>
            <w:r w:rsidRPr="00513F77">
              <w:rPr>
                <w:rStyle w:val="Monospace"/>
              </w:rPr>
              <w:t>c</w:t>
            </w:r>
            <w:r w:rsidRPr="00612544">
              <w:rPr>
                <w:rStyle w:val="Monospace"/>
              </w:rPr>
              <w:t>es)#</w:t>
            </w:r>
            <w:proofErr w:type="gramEnd"/>
            <w:r w:rsidRPr="00612544">
              <w:rPr>
                <w:rStyle w:val="Monospace"/>
              </w:rPr>
              <w:t xml:space="preserve"> </w:t>
            </w:r>
            <w:proofErr w:type="spellStart"/>
            <w:r>
              <w:rPr>
                <w:rStyle w:val="Monospace"/>
              </w:rPr>
              <w:t>evpn</w:t>
            </w:r>
            <w:proofErr w:type="spellEnd"/>
            <w:r w:rsidRPr="00612544">
              <w:rPr>
                <w:rStyle w:val="Monospace"/>
              </w:rPr>
              <w:t xml:space="preserve"> Service1</w:t>
            </w:r>
          </w:p>
          <w:p w14:paraId="73F7D23E" w14:textId="3423E4B4" w:rsidR="0047046D" w:rsidRDefault="00DA123C" w:rsidP="0047046D">
            <w:pPr>
              <w:pStyle w:val="Code"/>
              <w:rPr>
                <w:rStyle w:val="Monospace"/>
              </w:rPr>
            </w:pPr>
            <w:r w:rsidRPr="00612544">
              <w:rPr>
                <w:rStyle w:val="Monospace"/>
              </w:rPr>
              <w:t>exaware(config-l2-services-</w:t>
            </w:r>
            <w:r>
              <w:rPr>
                <w:rStyle w:val="Monospace"/>
              </w:rPr>
              <w:t>evpn</w:t>
            </w:r>
            <w:r w:rsidRPr="00612544">
              <w:rPr>
                <w:rStyle w:val="Monospace"/>
              </w:rPr>
              <w:t>-Service</w:t>
            </w:r>
            <w:proofErr w:type="gramStart"/>
            <w:r w:rsidRPr="00612544">
              <w:rPr>
                <w:rStyle w:val="Monospace"/>
              </w:rPr>
              <w:t>1)#</w:t>
            </w:r>
            <w:proofErr w:type="gramEnd"/>
            <w:r w:rsidRPr="00612544">
              <w:rPr>
                <w:rStyle w:val="Monospace"/>
              </w:rPr>
              <w:t xml:space="preserve"> </w:t>
            </w:r>
          </w:p>
          <w:p w14:paraId="2DA15B7F" w14:textId="22467E6B" w:rsidR="00DA123C" w:rsidRPr="002904F3" w:rsidRDefault="00DA123C" w:rsidP="00DA123C">
            <w:pPr>
              <w:pStyle w:val="Code"/>
            </w:pPr>
            <w:r>
              <w:rPr>
                <w:rStyle w:val="Monospace"/>
              </w:rPr>
              <w:t>host mac-address-duplicate-detection move-interval 120 duplicate-detection move-count 5 freeze-time 40 retry-count 5</w:t>
            </w:r>
          </w:p>
        </w:tc>
      </w:tr>
    </w:tbl>
    <w:p w14:paraId="07889577" w14:textId="77777777" w:rsidR="0072438C" w:rsidRDefault="0072438C" w:rsidP="0072438C">
      <w:pPr>
        <w:spacing w:before="0" w:after="160"/>
        <w:rPr>
          <w:rStyle w:val="Monospace"/>
          <w:rFonts w:eastAsia="Times New Roman" w:cs="Courier New"/>
          <w:color w:val="000000"/>
          <w:spacing w:val="2"/>
          <w:kern w:val="18"/>
        </w:rPr>
      </w:pPr>
      <w:r>
        <w:rPr>
          <w:rStyle w:val="Monospace"/>
        </w:rPr>
        <w:br w:type="page"/>
      </w:r>
    </w:p>
    <w:p w14:paraId="206001A4" w14:textId="77777777" w:rsidR="0018596A" w:rsidRPr="0018596A" w:rsidRDefault="0018596A" w:rsidP="0018596A">
      <w:pPr>
        <w:pStyle w:val="Heading4"/>
        <w:rPr>
          <w:highlight w:val="yellow"/>
        </w:rPr>
      </w:pPr>
      <w:r w:rsidRPr="0018596A">
        <w:rPr>
          <w:highlight w:val="yellow"/>
        </w:rPr>
        <w:lastRenderedPageBreak/>
        <w:fldChar w:fldCharType="begin"/>
      </w:r>
      <w:r w:rsidRPr="0018596A">
        <w:rPr>
          <w:highlight w:val="yellow"/>
        </w:rPr>
        <w:instrText>XE "import-rt"</w:instrText>
      </w:r>
      <w:r w:rsidRPr="0018596A">
        <w:rPr>
          <w:highlight w:val="yellow"/>
        </w:rPr>
        <w:fldChar w:fldCharType="end"/>
      </w:r>
      <w:bookmarkStart w:id="61" w:name="_Toc42421302"/>
      <w:proofErr w:type="gramStart"/>
      <w:r w:rsidRPr="0018596A">
        <w:rPr>
          <w:highlight w:val="yellow"/>
        </w:rPr>
        <w:t>import</w:t>
      </w:r>
      <w:proofErr w:type="gramEnd"/>
      <w:r w:rsidRPr="0018596A">
        <w:rPr>
          <w:highlight w:val="yellow"/>
        </w:rPr>
        <w:t>-rt</w:t>
      </w:r>
      <w:bookmarkEnd w:id="61"/>
    </w:p>
    <w:tbl>
      <w:tblPr>
        <w:tblW w:w="0" w:type="auto"/>
        <w:tblLayout w:type="fixed"/>
        <w:tblCellMar>
          <w:left w:w="62" w:type="dxa"/>
          <w:right w:w="62" w:type="dxa"/>
        </w:tblCellMar>
        <w:tblLook w:val="0000" w:firstRow="0" w:lastRow="0" w:firstColumn="0" w:lastColumn="0" w:noHBand="0" w:noVBand="0"/>
      </w:tblPr>
      <w:tblGrid>
        <w:gridCol w:w="1710"/>
        <w:gridCol w:w="1409"/>
        <w:gridCol w:w="3631"/>
        <w:gridCol w:w="2520"/>
      </w:tblGrid>
      <w:tr w:rsidR="0018596A" w:rsidRPr="002904F3" w14:paraId="01D8B9F5" w14:textId="77777777" w:rsidTr="007D26F4">
        <w:trPr>
          <w:trHeight w:val="72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E2BB5D0" w14:textId="77777777" w:rsidR="0018596A" w:rsidRDefault="0018596A" w:rsidP="002624C2">
            <w:pPr>
              <w:pStyle w:val="TableHeading"/>
              <w:rPr>
                <w:lang w:val="en-NZ"/>
              </w:rPr>
            </w:pPr>
            <w:r w:rsidRPr="002904F3">
              <w:t>Description</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EAC01C" w14:textId="77777777" w:rsidR="0018596A" w:rsidRDefault="0018596A" w:rsidP="00995202">
            <w:pPr>
              <w:pStyle w:val="CLITableBody"/>
              <w:rPr>
                <w:lang w:val="en-NZ"/>
              </w:rPr>
            </w:pPr>
            <w:r w:rsidRPr="002904F3">
              <w:t>Configures a list of route-target values to be imported.</w:t>
            </w:r>
            <w:r w:rsidRPr="002904F3">
              <w:br/>
              <w:t>Use the no form of the command to remove the auto-discovery import-rt configured route-target values.</w:t>
            </w:r>
          </w:p>
        </w:tc>
      </w:tr>
      <w:tr w:rsidR="0018596A" w:rsidRPr="002904F3" w14:paraId="6C52AA62"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2629FED" w14:textId="77777777" w:rsidR="0018596A" w:rsidRPr="002904F3" w:rsidRDefault="0018596A" w:rsidP="002624C2">
            <w:pPr>
              <w:pStyle w:val="TableHeading"/>
            </w:pPr>
            <w:r w:rsidRPr="002904F3">
              <w:t>Command</w:t>
            </w:r>
            <w:r w:rsidRPr="002904F3">
              <w:br/>
              <w:t>Syntax</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C9E4295" w14:textId="77777777" w:rsidR="0018596A" w:rsidRPr="002904F3" w:rsidRDefault="0018596A" w:rsidP="00995202">
            <w:pPr>
              <w:pStyle w:val="CLITableBody"/>
            </w:pPr>
            <w:r w:rsidRPr="002904F3">
              <w:rPr>
                <w:rStyle w:val="Monospace"/>
              </w:rPr>
              <w:t xml:space="preserve">import-rt </w:t>
            </w:r>
            <w:r w:rsidRPr="002904F3">
              <w:rPr>
                <w:rStyle w:val="Emphasis"/>
              </w:rPr>
              <w:t>route-target</w:t>
            </w:r>
          </w:p>
          <w:p w14:paraId="6E6D25DE" w14:textId="77777777" w:rsidR="0018596A" w:rsidRDefault="0018596A" w:rsidP="00995202">
            <w:pPr>
              <w:pStyle w:val="CLITableBody"/>
              <w:rPr>
                <w:lang w:val="en-NZ"/>
              </w:rPr>
            </w:pPr>
            <w:r w:rsidRPr="002904F3">
              <w:rPr>
                <w:rStyle w:val="Monospace"/>
              </w:rPr>
              <w:t>no</w:t>
            </w:r>
            <w:r w:rsidRPr="002904F3">
              <w:rPr>
                <w:rStyle w:val="Emphasis"/>
              </w:rPr>
              <w:t xml:space="preserve"> </w:t>
            </w:r>
            <w:r w:rsidRPr="002904F3">
              <w:rPr>
                <w:rStyle w:val="Monospace"/>
              </w:rPr>
              <w:t xml:space="preserve">import-rt </w:t>
            </w:r>
            <w:r w:rsidRPr="002904F3">
              <w:rPr>
                <w:rStyle w:val="Emphasis"/>
              </w:rPr>
              <w:t>route-target</w:t>
            </w:r>
          </w:p>
        </w:tc>
      </w:tr>
      <w:tr w:rsidR="0018596A" w:rsidRPr="002904F3" w14:paraId="107EDD7D"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A5F71CE" w14:textId="77777777" w:rsidR="0018596A" w:rsidRDefault="0018596A" w:rsidP="002624C2">
            <w:pPr>
              <w:pStyle w:val="TableHeading"/>
              <w:rPr>
                <w:lang w:val="en-NZ"/>
              </w:rPr>
            </w:pPr>
            <w:r w:rsidRPr="002904F3">
              <w:t>Command Mode</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59DB0BEB" w14:textId="77777777" w:rsidR="0018596A" w:rsidRDefault="0018596A" w:rsidP="00995202">
            <w:pPr>
              <w:pStyle w:val="CLITableBody"/>
            </w:pPr>
            <w:r w:rsidRPr="002904F3">
              <w:t xml:space="preserve">configuration l2-services </w:t>
            </w:r>
            <w:proofErr w:type="spellStart"/>
            <w:r w:rsidRPr="002904F3">
              <w:t>vpls</w:t>
            </w:r>
            <w:proofErr w:type="spellEnd"/>
            <w:r w:rsidRPr="002904F3">
              <w:t xml:space="preserve"> auto-discovery </w:t>
            </w:r>
          </w:p>
          <w:p w14:paraId="7A9DBD94" w14:textId="43651C33" w:rsidR="0018596A" w:rsidRDefault="0018596A" w:rsidP="00995202">
            <w:pPr>
              <w:pStyle w:val="CLITableBody"/>
              <w:rPr>
                <w:lang w:val="en-NZ"/>
              </w:rPr>
            </w:pPr>
            <w:r w:rsidRPr="0018596A">
              <w:rPr>
                <w:highlight w:val="yellow"/>
              </w:rPr>
              <w:t xml:space="preserve">configuration l2-services </w:t>
            </w:r>
            <w:proofErr w:type="spellStart"/>
            <w:r w:rsidRPr="0018596A">
              <w:rPr>
                <w:highlight w:val="yellow"/>
              </w:rPr>
              <w:t>evpn</w:t>
            </w:r>
            <w:proofErr w:type="spellEnd"/>
            <w:r w:rsidRPr="0018596A">
              <w:rPr>
                <w:highlight w:val="yellow"/>
              </w:rPr>
              <w:t xml:space="preserve"> auto-discovery</w:t>
            </w:r>
          </w:p>
        </w:tc>
      </w:tr>
      <w:tr w:rsidR="0018596A" w:rsidRPr="002904F3" w14:paraId="61C657FA" w14:textId="77777777" w:rsidTr="007D26F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E03CEA9" w14:textId="77777777" w:rsidR="0018596A" w:rsidRPr="002904F3" w:rsidRDefault="0018596A" w:rsidP="002624C2">
            <w:pPr>
              <w:pStyle w:val="TableHeading"/>
            </w:pPr>
            <w:r w:rsidRPr="002904F3">
              <w:t>Parameters</w:t>
            </w:r>
            <w:r w:rsidRPr="002904F3">
              <w:br/>
              <w:t>Table</w:t>
            </w:r>
          </w:p>
        </w:tc>
        <w:tc>
          <w:tcPr>
            <w:tcW w:w="140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31C29D3" w14:textId="77777777" w:rsidR="0018596A" w:rsidRPr="002904F3" w:rsidRDefault="0018596A" w:rsidP="002624C2">
            <w:pPr>
              <w:pStyle w:val="TableHeading"/>
            </w:pPr>
            <w:r w:rsidRPr="002904F3">
              <w:t>Name</w:t>
            </w:r>
          </w:p>
        </w:tc>
        <w:tc>
          <w:tcPr>
            <w:tcW w:w="3631" w:type="dxa"/>
            <w:tcBorders>
              <w:top w:val="single" w:sz="4" w:space="0" w:color="7ADFED"/>
              <w:left w:val="single" w:sz="4" w:space="0" w:color="7ADFED"/>
              <w:bottom w:val="single" w:sz="4" w:space="0" w:color="7ADFED"/>
              <w:right w:val="single" w:sz="4" w:space="0" w:color="7ADFED"/>
            </w:tcBorders>
          </w:tcPr>
          <w:p w14:paraId="0A7D4405" w14:textId="77777777" w:rsidR="0018596A" w:rsidRPr="002904F3" w:rsidRDefault="0018596A" w:rsidP="002624C2">
            <w:pPr>
              <w:pStyle w:val="TableHeading"/>
            </w:pPr>
            <w:r w:rsidRPr="002904F3">
              <w:t>Value</w:t>
            </w:r>
          </w:p>
        </w:tc>
        <w:tc>
          <w:tcPr>
            <w:tcW w:w="2520" w:type="dxa"/>
            <w:tcBorders>
              <w:top w:val="single" w:sz="4" w:space="0" w:color="7ADFED"/>
              <w:left w:val="single" w:sz="4" w:space="0" w:color="7ADFED"/>
              <w:bottom w:val="single" w:sz="4" w:space="0" w:color="7ADFED"/>
              <w:right w:val="single" w:sz="4" w:space="0" w:color="7ADFED"/>
            </w:tcBorders>
          </w:tcPr>
          <w:p w14:paraId="02A7286C" w14:textId="77777777" w:rsidR="0018596A" w:rsidRPr="002904F3" w:rsidRDefault="0018596A" w:rsidP="002624C2">
            <w:pPr>
              <w:pStyle w:val="TableHeading"/>
            </w:pPr>
            <w:r w:rsidRPr="002904F3">
              <w:t>Description</w:t>
            </w:r>
          </w:p>
        </w:tc>
      </w:tr>
      <w:tr w:rsidR="0018596A" w:rsidRPr="002904F3" w14:paraId="5ED53015"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129FA20" w14:textId="77777777" w:rsidR="0018596A" w:rsidRPr="002904F3" w:rsidRDefault="0018596A" w:rsidP="002624C2">
            <w:pPr>
              <w:pStyle w:val="TableHeading"/>
            </w:pPr>
          </w:p>
        </w:tc>
        <w:tc>
          <w:tcPr>
            <w:tcW w:w="140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26D621D" w14:textId="77777777" w:rsidR="0018596A" w:rsidRPr="002904F3" w:rsidRDefault="0018596A" w:rsidP="00995202">
            <w:pPr>
              <w:pStyle w:val="CLITableBody"/>
            </w:pPr>
            <w:r w:rsidRPr="002904F3">
              <w:rPr>
                <w:rStyle w:val="Emphasis"/>
              </w:rPr>
              <w:t>route-target</w:t>
            </w:r>
          </w:p>
        </w:tc>
        <w:tc>
          <w:tcPr>
            <w:tcW w:w="3631" w:type="dxa"/>
            <w:tcBorders>
              <w:top w:val="single" w:sz="4" w:space="0" w:color="7ADFED"/>
              <w:left w:val="single" w:sz="4" w:space="0" w:color="7ADFED"/>
              <w:bottom w:val="single" w:sz="4" w:space="0" w:color="7ADFED"/>
              <w:right w:val="single" w:sz="4" w:space="0" w:color="7ADFED"/>
            </w:tcBorders>
          </w:tcPr>
          <w:p w14:paraId="0959A6C4" w14:textId="77777777" w:rsidR="0018596A" w:rsidRPr="002904F3" w:rsidRDefault="0018596A" w:rsidP="00995202">
            <w:pPr>
              <w:pStyle w:val="CLITableBody"/>
            </w:pPr>
            <w:r w:rsidRPr="002904F3">
              <w:t>&lt;2-byte ASN&gt;:&lt;4-byte number&gt;</w:t>
            </w:r>
          </w:p>
          <w:p w14:paraId="4F5F5178" w14:textId="77777777" w:rsidR="0018596A" w:rsidRPr="002904F3" w:rsidRDefault="0018596A" w:rsidP="00995202">
            <w:pPr>
              <w:pStyle w:val="CLITableBody"/>
            </w:pPr>
            <w:r w:rsidRPr="002904F3">
              <w:t>&lt;4-byte ASN&gt;L:&lt;2-byte number&gt;</w:t>
            </w:r>
          </w:p>
          <w:p w14:paraId="16C53F24" w14:textId="77777777" w:rsidR="0018596A" w:rsidRPr="002904F3" w:rsidRDefault="0018596A" w:rsidP="00995202">
            <w:pPr>
              <w:pStyle w:val="CLITableBody"/>
            </w:pPr>
            <w:r w:rsidRPr="002904F3">
              <w:t>&lt;IPv4 address&gt;:&lt;2-byte number&gt;</w:t>
            </w:r>
          </w:p>
        </w:tc>
        <w:tc>
          <w:tcPr>
            <w:tcW w:w="2520" w:type="dxa"/>
            <w:tcBorders>
              <w:top w:val="single" w:sz="4" w:space="0" w:color="7ADFED"/>
              <w:left w:val="single" w:sz="4" w:space="0" w:color="7ADFED"/>
              <w:bottom w:val="single" w:sz="4" w:space="0" w:color="7ADFED"/>
              <w:right w:val="single" w:sz="4" w:space="0" w:color="7ADFED"/>
            </w:tcBorders>
          </w:tcPr>
          <w:p w14:paraId="2813F3B0" w14:textId="77777777" w:rsidR="0018596A" w:rsidRPr="002904F3" w:rsidRDefault="0018596A" w:rsidP="00995202">
            <w:pPr>
              <w:pStyle w:val="CLITableBody"/>
            </w:pPr>
            <w:r w:rsidRPr="002904F3">
              <w:t>2-byte ASN notation.</w:t>
            </w:r>
          </w:p>
          <w:p w14:paraId="207875D7" w14:textId="77777777" w:rsidR="0018596A" w:rsidRPr="002904F3" w:rsidRDefault="0018596A" w:rsidP="00995202">
            <w:pPr>
              <w:pStyle w:val="CLITableBody"/>
            </w:pPr>
            <w:r w:rsidRPr="002904F3">
              <w:t>4-byte ASN notation.</w:t>
            </w:r>
          </w:p>
          <w:p w14:paraId="484D76D9" w14:textId="77777777" w:rsidR="0018596A" w:rsidRPr="002904F3" w:rsidRDefault="0018596A" w:rsidP="00995202">
            <w:pPr>
              <w:pStyle w:val="CLITableBody"/>
            </w:pPr>
            <w:r w:rsidRPr="002904F3">
              <w:t>IPv4 address notation.</w:t>
            </w:r>
          </w:p>
        </w:tc>
      </w:tr>
      <w:tr w:rsidR="0018596A" w:rsidRPr="002904F3" w14:paraId="7A38FEB9"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3A279E2" w14:textId="77777777" w:rsidR="0018596A" w:rsidRDefault="0018596A" w:rsidP="002624C2">
            <w:pPr>
              <w:pStyle w:val="TableHeading"/>
              <w:rPr>
                <w:lang w:val="en-NZ"/>
              </w:rPr>
            </w:pPr>
            <w:r w:rsidRPr="002904F3">
              <w:t>Examples</w:t>
            </w:r>
          </w:p>
        </w:tc>
        <w:tc>
          <w:tcPr>
            <w:tcW w:w="756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B2AAE49" w14:textId="06B07E71" w:rsidR="0018596A" w:rsidRPr="002904F3" w:rsidRDefault="0072438C" w:rsidP="00995202">
            <w:pPr>
              <w:pStyle w:val="CLITableBody"/>
            </w:pPr>
            <w:r w:rsidRPr="002904F3">
              <w:t>Th</w:t>
            </w:r>
            <w:r>
              <w:t>e</w:t>
            </w:r>
            <w:r w:rsidRPr="002904F3">
              <w:t xml:space="preserve"> </w:t>
            </w:r>
            <w:r>
              <w:t xml:space="preserve">following </w:t>
            </w:r>
            <w:r w:rsidRPr="002904F3">
              <w:t>example shows how to use this command</w:t>
            </w:r>
            <w:r w:rsidR="0018596A" w:rsidRPr="002904F3">
              <w:t>:</w:t>
            </w:r>
          </w:p>
          <w:p w14:paraId="2F6D28E5" w14:textId="77777777" w:rsidR="0018596A" w:rsidRPr="002904F3" w:rsidRDefault="0018596A"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09C6B522" w14:textId="77777777" w:rsidR="0018596A" w:rsidRPr="002904F3" w:rsidRDefault="0018596A"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sidRPr="002904F3">
              <w:rPr>
                <w:rStyle w:val="Monospace"/>
              </w:rPr>
              <w:t>vpls</w:t>
            </w:r>
            <w:proofErr w:type="spellEnd"/>
            <w:r w:rsidRPr="002904F3">
              <w:rPr>
                <w:rStyle w:val="Monospace"/>
              </w:rPr>
              <w:t xml:space="preserve"> Service1</w:t>
            </w:r>
          </w:p>
          <w:p w14:paraId="271F87F5" w14:textId="77777777" w:rsidR="0018596A" w:rsidRPr="002904F3" w:rsidRDefault="0018596A" w:rsidP="008956F4">
            <w:pPr>
              <w:pStyle w:val="Code"/>
            </w:pPr>
            <w:r>
              <w:rPr>
                <w:rStyle w:val="Monospace"/>
              </w:rPr>
              <w:t>exaware</w:t>
            </w:r>
            <w:r w:rsidRPr="002904F3">
              <w:rPr>
                <w:rStyle w:val="Monospace"/>
              </w:rPr>
              <w:t>(config-l2-services-vpls-Service</w:t>
            </w:r>
            <w:proofErr w:type="gramStart"/>
            <w:r w:rsidRPr="002904F3">
              <w:rPr>
                <w:rStyle w:val="Monospace"/>
              </w:rPr>
              <w:t>1)#</w:t>
            </w:r>
            <w:proofErr w:type="gramEnd"/>
            <w:r w:rsidRPr="002904F3">
              <w:rPr>
                <w:rStyle w:val="Monospace"/>
              </w:rPr>
              <w:t xml:space="preserve"> auto-discovery</w:t>
            </w:r>
          </w:p>
          <w:p w14:paraId="7FAF9B17" w14:textId="77777777" w:rsidR="0018596A" w:rsidRPr="002904F3" w:rsidRDefault="0018596A" w:rsidP="008956F4">
            <w:pPr>
              <w:pStyle w:val="Code"/>
            </w:pPr>
            <w:r>
              <w:rPr>
                <w:rStyle w:val="Monospace"/>
              </w:rPr>
              <w:t>exaware</w:t>
            </w:r>
            <w:r w:rsidRPr="002904F3">
              <w:rPr>
                <w:rStyle w:val="Monospace"/>
              </w:rPr>
              <w:t>(config-vpls-Service1-auto-</w:t>
            </w:r>
            <w:proofErr w:type="gramStart"/>
            <w:r w:rsidRPr="002904F3">
              <w:rPr>
                <w:rStyle w:val="Monospace"/>
              </w:rPr>
              <w:t>discovery)#</w:t>
            </w:r>
            <w:proofErr w:type="gramEnd"/>
            <w:r w:rsidRPr="002904F3">
              <w:rPr>
                <w:rStyle w:val="Monospace"/>
              </w:rPr>
              <w:t xml:space="preserve"> import-rt 100:200</w:t>
            </w:r>
          </w:p>
          <w:p w14:paraId="0EDDC070" w14:textId="77777777" w:rsidR="0018596A" w:rsidRPr="002904F3" w:rsidRDefault="0018596A" w:rsidP="008956F4">
            <w:pPr>
              <w:pStyle w:val="Code"/>
            </w:pPr>
            <w:r>
              <w:rPr>
                <w:rStyle w:val="Monospace"/>
              </w:rPr>
              <w:t>exaware</w:t>
            </w:r>
            <w:r w:rsidRPr="002904F3">
              <w:rPr>
                <w:rStyle w:val="Monospace"/>
              </w:rPr>
              <w:t>(config-vpls-Service1-auto-</w:t>
            </w:r>
            <w:proofErr w:type="gramStart"/>
            <w:r w:rsidRPr="002904F3">
              <w:rPr>
                <w:rStyle w:val="Monospace"/>
              </w:rPr>
              <w:t>discovery)#</w:t>
            </w:r>
            <w:proofErr w:type="gramEnd"/>
            <w:r w:rsidRPr="002904F3">
              <w:rPr>
                <w:rStyle w:val="Monospace"/>
              </w:rPr>
              <w:t xml:space="preserve"> import-rt 100:201</w:t>
            </w:r>
          </w:p>
          <w:p w14:paraId="6C2C3E8F" w14:textId="77777777" w:rsidR="0018596A" w:rsidRPr="002904F3" w:rsidRDefault="0018596A" w:rsidP="008956F4">
            <w:pPr>
              <w:pStyle w:val="Code"/>
            </w:pPr>
          </w:p>
          <w:p w14:paraId="6A60DB1E" w14:textId="77777777" w:rsidR="0018596A" w:rsidRPr="002904F3" w:rsidRDefault="0018596A"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20C2FE71" w14:textId="655B4046" w:rsidR="0018596A" w:rsidRPr="002904F3" w:rsidRDefault="0018596A"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Pr>
                <w:rStyle w:val="Monospace"/>
              </w:rPr>
              <w:t>evpn</w:t>
            </w:r>
            <w:proofErr w:type="spellEnd"/>
            <w:r w:rsidRPr="002904F3">
              <w:rPr>
                <w:rStyle w:val="Monospace"/>
              </w:rPr>
              <w:t xml:space="preserve"> Service1</w:t>
            </w:r>
          </w:p>
          <w:p w14:paraId="73A80825" w14:textId="5ACC96B2" w:rsidR="0018596A" w:rsidRPr="002904F3" w:rsidRDefault="0018596A" w:rsidP="008956F4">
            <w:pPr>
              <w:pStyle w:val="Code"/>
            </w:pPr>
            <w:r>
              <w:rPr>
                <w:rStyle w:val="Monospace"/>
              </w:rPr>
              <w:t>exaware</w:t>
            </w:r>
            <w:r w:rsidRPr="002904F3">
              <w:rPr>
                <w:rStyle w:val="Monospace"/>
              </w:rPr>
              <w:t>(config-l2-services-</w:t>
            </w:r>
            <w:r>
              <w:rPr>
                <w:rStyle w:val="Monospace"/>
              </w:rPr>
              <w:t>evpn</w:t>
            </w:r>
            <w:r w:rsidRPr="002904F3">
              <w:rPr>
                <w:rStyle w:val="Monospace"/>
              </w:rPr>
              <w:t>-Service</w:t>
            </w:r>
            <w:proofErr w:type="gramStart"/>
            <w:r w:rsidRPr="002904F3">
              <w:rPr>
                <w:rStyle w:val="Monospace"/>
              </w:rPr>
              <w:t>1)#</w:t>
            </w:r>
            <w:proofErr w:type="gramEnd"/>
            <w:r w:rsidRPr="002904F3">
              <w:rPr>
                <w:rStyle w:val="Monospace"/>
              </w:rPr>
              <w:t xml:space="preserve"> auto-discovery</w:t>
            </w:r>
          </w:p>
          <w:p w14:paraId="104D5E24" w14:textId="19749D2D" w:rsidR="0018596A" w:rsidRPr="002904F3" w:rsidRDefault="0018596A" w:rsidP="008956F4">
            <w:pPr>
              <w:pStyle w:val="Code"/>
            </w:pPr>
            <w:r>
              <w:rPr>
                <w:rStyle w:val="Monospace"/>
              </w:rPr>
              <w:t>exaware</w:t>
            </w:r>
            <w:r w:rsidRPr="002904F3">
              <w:rPr>
                <w:rStyle w:val="Monospace"/>
              </w:rPr>
              <w:t>(config-</w:t>
            </w:r>
            <w:r>
              <w:rPr>
                <w:rStyle w:val="Monospace"/>
              </w:rPr>
              <w:t>evpn</w:t>
            </w:r>
            <w:r w:rsidRPr="002904F3">
              <w:rPr>
                <w:rStyle w:val="Monospace"/>
              </w:rPr>
              <w:t>-Service1-auto-</w:t>
            </w:r>
            <w:proofErr w:type="gramStart"/>
            <w:r w:rsidRPr="002904F3">
              <w:rPr>
                <w:rStyle w:val="Monospace"/>
              </w:rPr>
              <w:t>discovery)#</w:t>
            </w:r>
            <w:proofErr w:type="gramEnd"/>
            <w:r w:rsidRPr="002904F3">
              <w:rPr>
                <w:rStyle w:val="Monospace"/>
              </w:rPr>
              <w:t xml:space="preserve"> import-rt 100:200</w:t>
            </w:r>
          </w:p>
          <w:p w14:paraId="6B1E0880" w14:textId="2C66448F" w:rsidR="0018596A" w:rsidRPr="002904F3" w:rsidRDefault="0018596A" w:rsidP="008956F4">
            <w:pPr>
              <w:pStyle w:val="Code"/>
            </w:pPr>
          </w:p>
        </w:tc>
      </w:tr>
    </w:tbl>
    <w:p w14:paraId="26D7E411" w14:textId="16C0E5B6" w:rsidR="0018596A" w:rsidRDefault="0018596A">
      <w:pPr>
        <w:spacing w:before="0" w:after="160"/>
        <w:rPr>
          <w:rStyle w:val="Monospace"/>
          <w:rFonts w:eastAsia="Times New Roman" w:cs="Courier New"/>
          <w:color w:val="000000"/>
          <w:spacing w:val="2"/>
          <w:kern w:val="18"/>
        </w:rPr>
      </w:pPr>
      <w:r>
        <w:rPr>
          <w:rStyle w:val="Monospace"/>
        </w:rPr>
        <w:br w:type="page"/>
      </w:r>
    </w:p>
    <w:p w14:paraId="336BA363" w14:textId="6F44D2DE" w:rsidR="0010287C" w:rsidRPr="0010287C" w:rsidRDefault="0010287C" w:rsidP="0010287C">
      <w:pPr>
        <w:pStyle w:val="Heading4"/>
        <w:rPr>
          <w:highlight w:val="yellow"/>
        </w:rPr>
      </w:pPr>
      <w:r w:rsidRPr="0010287C">
        <w:rPr>
          <w:highlight w:val="yellow"/>
        </w:rPr>
        <w:lastRenderedPageBreak/>
        <w:fldChar w:fldCharType="begin"/>
      </w:r>
      <w:r w:rsidRPr="0010287C">
        <w:rPr>
          <w:highlight w:val="yellow"/>
        </w:rPr>
        <w:instrText>XE "interface"</w:instrText>
      </w:r>
      <w:r w:rsidRPr="0010287C">
        <w:rPr>
          <w:highlight w:val="yellow"/>
        </w:rPr>
        <w:fldChar w:fldCharType="end"/>
      </w:r>
      <w:bookmarkStart w:id="62" w:name="_Toc42421303"/>
      <w:r w:rsidRPr="0010287C">
        <w:rPr>
          <w:highlight w:val="yellow"/>
        </w:rPr>
        <w:t>interface</w:t>
      </w:r>
      <w:bookmarkEnd w:id="62"/>
      <w:r w:rsidRPr="0010287C">
        <w:rPr>
          <w:highlight w:val="yellow"/>
        </w:rPr>
        <w:t xml:space="preserve"> (VPLS/EVPN)</w:t>
      </w:r>
    </w:p>
    <w:tbl>
      <w:tblPr>
        <w:tblW w:w="0" w:type="auto"/>
        <w:tblLayout w:type="fixed"/>
        <w:tblCellMar>
          <w:left w:w="62" w:type="dxa"/>
          <w:right w:w="62" w:type="dxa"/>
        </w:tblCellMar>
        <w:tblLook w:val="0000" w:firstRow="0" w:lastRow="0" w:firstColumn="0" w:lastColumn="0" w:noHBand="0" w:noVBand="0"/>
      </w:tblPr>
      <w:tblGrid>
        <w:gridCol w:w="1710"/>
        <w:gridCol w:w="1125"/>
        <w:gridCol w:w="1701"/>
        <w:gridCol w:w="4554"/>
      </w:tblGrid>
      <w:tr w:rsidR="0010287C" w:rsidRPr="002904F3" w14:paraId="4DB5CDE6"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367CD41" w14:textId="77777777" w:rsidR="0010287C" w:rsidRDefault="0010287C" w:rsidP="002624C2">
            <w:pPr>
              <w:pStyle w:val="TableHeading"/>
              <w:rPr>
                <w:lang w:val="en-NZ"/>
              </w:rPr>
            </w:pPr>
            <w:r w:rsidRPr="002904F3">
              <w:t>Description</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03A0A9D" w14:textId="238A26B6" w:rsidR="0010287C" w:rsidRDefault="0010287C" w:rsidP="00995202">
            <w:pPr>
              <w:pStyle w:val="CLITableBody"/>
              <w:rPr>
                <w:lang w:val="en-NZ"/>
              </w:rPr>
            </w:pPr>
            <w:r w:rsidRPr="002904F3">
              <w:t>Configures an interface (attachment circuit) under the VPLS</w:t>
            </w:r>
            <w:r w:rsidR="005E1541">
              <w:t>/EVPN</w:t>
            </w:r>
            <w:r w:rsidRPr="002904F3">
              <w:t xml:space="preserve"> service.</w:t>
            </w:r>
            <w:r w:rsidRPr="002904F3">
              <w:br/>
              <w:t>Use the no form of the command to remove the interface configuration under the VPLS</w:t>
            </w:r>
            <w:r w:rsidR="005E1541">
              <w:t>/EVPN</w:t>
            </w:r>
            <w:r w:rsidRPr="002904F3">
              <w:t xml:space="preserve"> service.</w:t>
            </w:r>
          </w:p>
        </w:tc>
      </w:tr>
      <w:tr w:rsidR="0010287C" w:rsidRPr="002904F3" w14:paraId="7FB168B2"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2A8D87B" w14:textId="77777777" w:rsidR="0010287C" w:rsidRPr="002904F3" w:rsidRDefault="0010287C" w:rsidP="002624C2">
            <w:pPr>
              <w:pStyle w:val="TableHeading"/>
            </w:pPr>
            <w:r w:rsidRPr="002904F3">
              <w:t>Command</w:t>
            </w:r>
            <w:r w:rsidRPr="002904F3">
              <w:br/>
              <w:t>Syntax</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285CC70" w14:textId="77777777" w:rsidR="0010287C" w:rsidRPr="002904F3" w:rsidRDefault="0010287C" w:rsidP="00995202">
            <w:pPr>
              <w:pStyle w:val="CLITableBody"/>
            </w:pPr>
            <w:r w:rsidRPr="002904F3">
              <w:rPr>
                <w:rStyle w:val="Monospace"/>
              </w:rPr>
              <w:t xml:space="preserve">interface </w:t>
            </w:r>
            <w:r w:rsidRPr="002904F3">
              <w:rPr>
                <w:rStyle w:val="Emphasis"/>
              </w:rPr>
              <w:t>if-name</w:t>
            </w:r>
          </w:p>
          <w:p w14:paraId="5200B1CA" w14:textId="77777777" w:rsidR="0010287C" w:rsidRDefault="0010287C" w:rsidP="00995202">
            <w:pPr>
              <w:pStyle w:val="CLITableBody"/>
              <w:rPr>
                <w:lang w:val="en-NZ"/>
              </w:rPr>
            </w:pPr>
            <w:r w:rsidRPr="002904F3">
              <w:rPr>
                <w:rStyle w:val="Monospace"/>
              </w:rPr>
              <w:t>no</w:t>
            </w:r>
            <w:r w:rsidRPr="002904F3">
              <w:rPr>
                <w:rStyle w:val="Emphasis"/>
              </w:rPr>
              <w:t xml:space="preserve"> </w:t>
            </w:r>
            <w:r w:rsidRPr="002904F3">
              <w:rPr>
                <w:rStyle w:val="Monospace"/>
              </w:rPr>
              <w:t xml:space="preserve">interface </w:t>
            </w:r>
            <w:r w:rsidRPr="002904F3">
              <w:rPr>
                <w:rStyle w:val="Emphasis"/>
              </w:rPr>
              <w:t>if-name</w:t>
            </w:r>
          </w:p>
        </w:tc>
      </w:tr>
      <w:tr w:rsidR="0010287C" w:rsidRPr="002904F3" w14:paraId="352C070E"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40A7E75" w14:textId="77777777" w:rsidR="0010287C" w:rsidRDefault="0010287C" w:rsidP="002624C2">
            <w:pPr>
              <w:pStyle w:val="TableHeading"/>
              <w:rPr>
                <w:lang w:val="en-NZ"/>
              </w:rPr>
            </w:pPr>
            <w:r w:rsidRPr="002904F3">
              <w:t>Command Mode</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16966618" w14:textId="77777777" w:rsidR="0010287C" w:rsidRDefault="0010287C" w:rsidP="00995202">
            <w:pPr>
              <w:pStyle w:val="CLITableBody"/>
            </w:pPr>
            <w:r w:rsidRPr="002904F3">
              <w:t xml:space="preserve">configuration l2-services </w:t>
            </w:r>
            <w:proofErr w:type="spellStart"/>
            <w:r w:rsidRPr="002904F3">
              <w:t>vpls</w:t>
            </w:r>
            <w:proofErr w:type="spellEnd"/>
            <w:r w:rsidRPr="002904F3">
              <w:t xml:space="preserve"> </w:t>
            </w:r>
          </w:p>
          <w:p w14:paraId="31A229D8" w14:textId="4E64DAE8" w:rsidR="0010287C" w:rsidRDefault="0010287C" w:rsidP="00995202">
            <w:pPr>
              <w:pStyle w:val="CLITableBody"/>
              <w:rPr>
                <w:lang w:val="en-NZ"/>
              </w:rPr>
            </w:pPr>
            <w:r w:rsidRPr="0010287C">
              <w:rPr>
                <w:highlight w:val="yellow"/>
              </w:rPr>
              <w:t xml:space="preserve">configuration l2-services </w:t>
            </w:r>
            <w:proofErr w:type="spellStart"/>
            <w:r w:rsidRPr="0010287C">
              <w:rPr>
                <w:highlight w:val="yellow"/>
              </w:rPr>
              <w:t>evpn</w:t>
            </w:r>
            <w:proofErr w:type="spellEnd"/>
          </w:p>
        </w:tc>
      </w:tr>
      <w:tr w:rsidR="0010287C" w:rsidRPr="002904F3" w14:paraId="78C77BED" w14:textId="77777777" w:rsidTr="007D26F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1777C7" w14:textId="77777777" w:rsidR="0010287C" w:rsidRPr="002904F3" w:rsidRDefault="0010287C" w:rsidP="002624C2">
            <w:pPr>
              <w:pStyle w:val="TableHeading"/>
            </w:pPr>
            <w:r w:rsidRPr="002904F3">
              <w:t>Parameters</w:t>
            </w:r>
            <w:r w:rsidRPr="002904F3">
              <w:br/>
              <w:t>Table</w:t>
            </w:r>
          </w:p>
        </w:tc>
        <w:tc>
          <w:tcPr>
            <w:tcW w:w="1125"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05B0960" w14:textId="77777777" w:rsidR="0010287C" w:rsidRPr="00D37CA8" w:rsidRDefault="0010287C" w:rsidP="002624C2">
            <w:pPr>
              <w:pStyle w:val="TableHeading"/>
              <w:rPr>
                <w:lang w:val="en-NZ"/>
              </w:rPr>
            </w:pPr>
            <w:r w:rsidRPr="00D37CA8">
              <w:rPr>
                <w:lang w:val="en-NZ"/>
              </w:rPr>
              <w:t>Name</w:t>
            </w:r>
          </w:p>
        </w:tc>
        <w:tc>
          <w:tcPr>
            <w:tcW w:w="1701" w:type="dxa"/>
            <w:tcBorders>
              <w:top w:val="single" w:sz="4" w:space="0" w:color="7ADFED"/>
              <w:left w:val="single" w:sz="4" w:space="0" w:color="7ADFED"/>
              <w:bottom w:val="single" w:sz="4" w:space="0" w:color="7ADFED"/>
              <w:right w:val="single" w:sz="4" w:space="0" w:color="7ADFED"/>
            </w:tcBorders>
          </w:tcPr>
          <w:p w14:paraId="5F8379EB" w14:textId="77777777" w:rsidR="0010287C" w:rsidRPr="00D37CA8" w:rsidRDefault="0010287C" w:rsidP="002624C2">
            <w:pPr>
              <w:pStyle w:val="TableHeading"/>
              <w:rPr>
                <w:lang w:val="en-NZ"/>
              </w:rPr>
            </w:pPr>
            <w:r w:rsidRPr="00D37CA8">
              <w:rPr>
                <w:lang w:val="en-NZ"/>
              </w:rPr>
              <w:t>Value</w:t>
            </w:r>
          </w:p>
        </w:tc>
        <w:tc>
          <w:tcPr>
            <w:tcW w:w="4554" w:type="dxa"/>
            <w:tcBorders>
              <w:top w:val="single" w:sz="4" w:space="0" w:color="7ADFED"/>
              <w:left w:val="single" w:sz="4" w:space="0" w:color="7ADFED"/>
              <w:bottom w:val="single" w:sz="4" w:space="0" w:color="7ADFED"/>
              <w:right w:val="single" w:sz="4" w:space="0" w:color="7ADFED"/>
            </w:tcBorders>
          </w:tcPr>
          <w:p w14:paraId="51E9289A" w14:textId="77777777" w:rsidR="0010287C" w:rsidRPr="00D37CA8" w:rsidRDefault="0010287C" w:rsidP="002624C2">
            <w:pPr>
              <w:pStyle w:val="TableHeading"/>
              <w:rPr>
                <w:lang w:val="en-NZ"/>
              </w:rPr>
            </w:pPr>
            <w:r w:rsidRPr="00D37CA8">
              <w:rPr>
                <w:lang w:val="en-NZ"/>
              </w:rPr>
              <w:t>Description</w:t>
            </w:r>
          </w:p>
        </w:tc>
      </w:tr>
      <w:tr w:rsidR="0010287C" w:rsidRPr="002904F3" w14:paraId="70E30A6A"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7EA2717" w14:textId="77777777" w:rsidR="0010287C" w:rsidRPr="002904F3" w:rsidRDefault="0010287C" w:rsidP="002624C2">
            <w:pPr>
              <w:pStyle w:val="TableHeading"/>
            </w:pPr>
          </w:p>
        </w:tc>
        <w:tc>
          <w:tcPr>
            <w:tcW w:w="1125"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EA57BA" w14:textId="77777777" w:rsidR="0010287C" w:rsidRPr="002904F3" w:rsidRDefault="0010287C" w:rsidP="00995202">
            <w:pPr>
              <w:pStyle w:val="CLITableBody"/>
            </w:pPr>
            <w:r w:rsidRPr="002904F3">
              <w:rPr>
                <w:rStyle w:val="Emphasis"/>
              </w:rPr>
              <w:t>if-name</w:t>
            </w:r>
          </w:p>
        </w:tc>
        <w:tc>
          <w:tcPr>
            <w:tcW w:w="1701" w:type="dxa"/>
            <w:tcBorders>
              <w:top w:val="single" w:sz="4" w:space="0" w:color="7ADFED"/>
              <w:left w:val="single" w:sz="4" w:space="0" w:color="7ADFED"/>
              <w:bottom w:val="single" w:sz="4" w:space="0" w:color="7ADFED"/>
              <w:right w:val="single" w:sz="4" w:space="0" w:color="7ADFED"/>
            </w:tcBorders>
          </w:tcPr>
          <w:p w14:paraId="15344128" w14:textId="77777777" w:rsidR="0010287C" w:rsidRPr="002904F3" w:rsidRDefault="0010287C" w:rsidP="00995202">
            <w:pPr>
              <w:pStyle w:val="CLITableBody"/>
            </w:pPr>
            <w:r w:rsidRPr="002904F3">
              <w:t>interface</w:t>
            </w:r>
          </w:p>
        </w:tc>
        <w:tc>
          <w:tcPr>
            <w:tcW w:w="4554" w:type="dxa"/>
            <w:tcBorders>
              <w:top w:val="single" w:sz="4" w:space="0" w:color="7ADFED"/>
              <w:left w:val="single" w:sz="4" w:space="0" w:color="7ADFED"/>
              <w:bottom w:val="single" w:sz="4" w:space="0" w:color="7ADFED"/>
              <w:right w:val="single" w:sz="4" w:space="0" w:color="7ADFED"/>
            </w:tcBorders>
          </w:tcPr>
          <w:p w14:paraId="10B4530E" w14:textId="77777777" w:rsidR="0010287C" w:rsidRPr="002904F3" w:rsidRDefault="0010287C" w:rsidP="00995202">
            <w:pPr>
              <w:pStyle w:val="CLITableBody"/>
            </w:pPr>
            <w:r w:rsidRPr="002904F3">
              <w:t>VPLS service interface (attachment circuit).</w:t>
            </w:r>
          </w:p>
        </w:tc>
      </w:tr>
      <w:tr w:rsidR="0010287C" w:rsidRPr="002904F3" w14:paraId="6A6AA214"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13658A" w14:textId="77777777" w:rsidR="0010287C" w:rsidRDefault="0010287C" w:rsidP="002624C2">
            <w:pPr>
              <w:pStyle w:val="TableHeading"/>
              <w:rPr>
                <w:lang w:val="en-NZ"/>
              </w:rPr>
            </w:pPr>
            <w:r w:rsidRPr="002904F3">
              <w:t>Examples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02B41A9" w14:textId="3F5C8C91" w:rsidR="0010287C" w:rsidRPr="002904F3" w:rsidRDefault="0010287C" w:rsidP="00995202">
            <w:pPr>
              <w:pStyle w:val="CLITableBody"/>
            </w:pPr>
            <w:r w:rsidRPr="002904F3">
              <w:t>Th</w:t>
            </w:r>
            <w:r>
              <w:t>e</w:t>
            </w:r>
            <w:r w:rsidRPr="002904F3">
              <w:t xml:space="preserve"> </w:t>
            </w:r>
            <w:r>
              <w:t xml:space="preserve">following </w:t>
            </w:r>
            <w:r w:rsidRPr="002904F3">
              <w:t>example shows how to use this command:</w:t>
            </w:r>
          </w:p>
          <w:p w14:paraId="4682EB21" w14:textId="77777777" w:rsidR="0010287C" w:rsidRPr="002904F3" w:rsidRDefault="0010287C"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278318D9" w14:textId="77777777" w:rsidR="0010287C" w:rsidRPr="002904F3" w:rsidRDefault="0010287C"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sidRPr="002904F3">
              <w:rPr>
                <w:rStyle w:val="Monospace"/>
              </w:rPr>
              <w:t>vpls</w:t>
            </w:r>
            <w:proofErr w:type="spellEnd"/>
            <w:r w:rsidRPr="002904F3">
              <w:rPr>
                <w:rStyle w:val="Monospace"/>
              </w:rPr>
              <w:t xml:space="preserve"> Service1</w:t>
            </w:r>
          </w:p>
          <w:p w14:paraId="6B5CF7B9" w14:textId="67B7CCAC" w:rsidR="0010287C" w:rsidRPr="002904F3" w:rsidRDefault="0010287C" w:rsidP="008956F4">
            <w:pPr>
              <w:pStyle w:val="Code"/>
            </w:pPr>
            <w:r>
              <w:t>exaware</w:t>
            </w:r>
            <w:r w:rsidRPr="002904F3">
              <w:rPr>
                <w:rStyle w:val="Monospace"/>
              </w:rPr>
              <w:t>(config-l2-services-vpls-Service</w:t>
            </w:r>
            <w:proofErr w:type="gramStart"/>
            <w:r w:rsidRPr="002904F3">
              <w:rPr>
                <w:rStyle w:val="Monospace"/>
              </w:rPr>
              <w:t>1)#</w:t>
            </w:r>
            <w:proofErr w:type="gramEnd"/>
            <w:r w:rsidRPr="002904F3">
              <w:rPr>
                <w:rStyle w:val="Monospace"/>
              </w:rPr>
              <w:t xml:space="preserve"> interface x-eth 0/0/3</w:t>
            </w:r>
            <w:r>
              <w:rPr>
                <w:rStyle w:val="Monospace"/>
              </w:rPr>
              <w:t>.21</w:t>
            </w:r>
          </w:p>
          <w:p w14:paraId="68986B91" w14:textId="13E9ED6B" w:rsidR="0010287C" w:rsidRPr="002904F3" w:rsidRDefault="0010287C" w:rsidP="008956F4">
            <w:pPr>
              <w:pStyle w:val="Code"/>
            </w:pPr>
            <w:r>
              <w:rPr>
                <w:rStyle w:val="Monospace"/>
              </w:rPr>
              <w:t>exaware</w:t>
            </w:r>
            <w:r w:rsidRPr="002904F3">
              <w:rPr>
                <w:rStyle w:val="Monospace"/>
              </w:rPr>
              <w:t>(config-l2-services-vpls-Service</w:t>
            </w:r>
            <w:proofErr w:type="gramStart"/>
            <w:r w:rsidRPr="002904F3">
              <w:rPr>
                <w:rStyle w:val="Monospace"/>
              </w:rPr>
              <w:t>1)#</w:t>
            </w:r>
            <w:proofErr w:type="gramEnd"/>
            <w:r w:rsidRPr="002904F3">
              <w:rPr>
                <w:rStyle w:val="Monospace"/>
              </w:rPr>
              <w:t xml:space="preserve"> interface x-eth 0/0/4</w:t>
            </w:r>
            <w:r>
              <w:rPr>
                <w:rStyle w:val="Monospace"/>
              </w:rPr>
              <w:t>.21</w:t>
            </w:r>
          </w:p>
          <w:p w14:paraId="3A638127" w14:textId="77777777" w:rsidR="0010287C" w:rsidRPr="002904F3" w:rsidRDefault="0010287C" w:rsidP="008956F4">
            <w:pPr>
              <w:pStyle w:val="Code"/>
            </w:pPr>
          </w:p>
          <w:p w14:paraId="2504083A" w14:textId="77777777" w:rsidR="0010287C" w:rsidRPr="002904F3" w:rsidRDefault="0010287C"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26BC70D0" w14:textId="5BE2F4A7" w:rsidR="0010287C" w:rsidRPr="002904F3" w:rsidRDefault="0010287C"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Pr>
                <w:rStyle w:val="Monospace"/>
              </w:rPr>
              <w:t>evpn</w:t>
            </w:r>
            <w:proofErr w:type="spellEnd"/>
            <w:r w:rsidRPr="002904F3">
              <w:rPr>
                <w:rStyle w:val="Monospace"/>
              </w:rPr>
              <w:t xml:space="preserve"> Service1</w:t>
            </w:r>
          </w:p>
          <w:p w14:paraId="2640A9F0" w14:textId="1A3282B7" w:rsidR="0010287C" w:rsidRPr="002904F3" w:rsidRDefault="0010287C" w:rsidP="008956F4">
            <w:pPr>
              <w:pStyle w:val="Code"/>
            </w:pPr>
            <w:r>
              <w:t>exaware</w:t>
            </w:r>
            <w:r w:rsidRPr="002904F3">
              <w:rPr>
                <w:rStyle w:val="Monospace"/>
              </w:rPr>
              <w:t>(config-l2-services-</w:t>
            </w:r>
            <w:r>
              <w:rPr>
                <w:rStyle w:val="Monospace"/>
              </w:rPr>
              <w:t>evpn</w:t>
            </w:r>
            <w:r w:rsidRPr="002904F3">
              <w:rPr>
                <w:rStyle w:val="Monospace"/>
              </w:rPr>
              <w:t>-Service</w:t>
            </w:r>
            <w:proofErr w:type="gramStart"/>
            <w:r w:rsidRPr="002904F3">
              <w:rPr>
                <w:rStyle w:val="Monospace"/>
              </w:rPr>
              <w:t>1)#</w:t>
            </w:r>
            <w:proofErr w:type="gramEnd"/>
            <w:r w:rsidRPr="002904F3">
              <w:rPr>
                <w:rStyle w:val="Monospace"/>
              </w:rPr>
              <w:t xml:space="preserve"> interface x-eth 0/0/3</w:t>
            </w:r>
            <w:r>
              <w:rPr>
                <w:rStyle w:val="Monospace"/>
              </w:rPr>
              <w:t>.22</w:t>
            </w:r>
          </w:p>
          <w:p w14:paraId="43BDFB9E" w14:textId="65918DE2" w:rsidR="0010287C" w:rsidRPr="0010287C" w:rsidRDefault="0010287C" w:rsidP="008956F4">
            <w:pPr>
              <w:pStyle w:val="Code"/>
            </w:pPr>
            <w:r>
              <w:rPr>
                <w:rStyle w:val="Monospace"/>
              </w:rPr>
              <w:t>exaware</w:t>
            </w:r>
            <w:r w:rsidRPr="002904F3">
              <w:rPr>
                <w:rStyle w:val="Monospace"/>
              </w:rPr>
              <w:t>(config-l2-services-</w:t>
            </w:r>
            <w:r>
              <w:rPr>
                <w:rStyle w:val="Monospace"/>
              </w:rPr>
              <w:t>evpn</w:t>
            </w:r>
            <w:r w:rsidRPr="002904F3">
              <w:rPr>
                <w:rStyle w:val="Monospace"/>
              </w:rPr>
              <w:t>-Service</w:t>
            </w:r>
            <w:proofErr w:type="gramStart"/>
            <w:r w:rsidRPr="002904F3">
              <w:rPr>
                <w:rStyle w:val="Monospace"/>
              </w:rPr>
              <w:t>1)#</w:t>
            </w:r>
            <w:proofErr w:type="gramEnd"/>
            <w:r w:rsidRPr="002904F3">
              <w:rPr>
                <w:rStyle w:val="Monospace"/>
              </w:rPr>
              <w:t xml:space="preserve"> interface x-eth 0/0/4</w:t>
            </w:r>
            <w:r>
              <w:rPr>
                <w:rStyle w:val="Monospace"/>
              </w:rPr>
              <w:t>.22</w:t>
            </w:r>
          </w:p>
        </w:tc>
      </w:tr>
      <w:tr w:rsidR="0010287C" w:rsidRPr="002904F3" w14:paraId="17E35351" w14:textId="77777777" w:rsidTr="007D26F4">
        <w:trPr>
          <w:trHeight w:val="48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7D8D6A0" w14:textId="77777777" w:rsidR="0010287C" w:rsidRDefault="0010287C" w:rsidP="002624C2">
            <w:pPr>
              <w:pStyle w:val="TableHeading"/>
              <w:rPr>
                <w:lang w:val="en-NZ"/>
              </w:rPr>
            </w:pPr>
            <w:r w:rsidRPr="002904F3">
              <w:t>Notes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74AE672D" w14:textId="77777777" w:rsidR="0010287C" w:rsidRPr="002904F3" w:rsidRDefault="0010287C" w:rsidP="00995202">
            <w:pPr>
              <w:pStyle w:val="CLITableBody"/>
              <w:numPr>
                <w:ilvl w:val="0"/>
                <w:numId w:val="21"/>
              </w:numPr>
            </w:pPr>
            <w:r w:rsidRPr="002904F3">
              <w:t>Only interfaces with l2-transport set to 'enable' can be configured as an attachment circuit.</w:t>
            </w:r>
          </w:p>
          <w:p w14:paraId="61B92C3F" w14:textId="77777777" w:rsidR="0010287C" w:rsidRPr="002904F3" w:rsidRDefault="0010287C" w:rsidP="00995202">
            <w:pPr>
              <w:pStyle w:val="CLITableBody"/>
              <w:numPr>
                <w:ilvl w:val="0"/>
                <w:numId w:val="21"/>
              </w:numPr>
            </w:pPr>
            <w:r w:rsidRPr="002904F3">
              <w:t xml:space="preserve">An attachment circuit can be configured on interface types x-eth, </w:t>
            </w:r>
            <w:proofErr w:type="spellStart"/>
            <w:r w:rsidRPr="002904F3">
              <w:t>agg</w:t>
            </w:r>
            <w:proofErr w:type="spellEnd"/>
            <w:r w:rsidRPr="002904F3">
              <w:t>-eth, and on sub-interfaces of all these types.</w:t>
            </w:r>
          </w:p>
        </w:tc>
      </w:tr>
    </w:tbl>
    <w:p w14:paraId="01393B3B" w14:textId="76CAAFFA" w:rsidR="0010287C" w:rsidRDefault="0010287C">
      <w:pPr>
        <w:spacing w:before="0" w:after="160"/>
        <w:rPr>
          <w:rStyle w:val="Monospace"/>
          <w:rFonts w:eastAsia="Times New Roman" w:cs="Courier New"/>
          <w:color w:val="000000"/>
          <w:spacing w:val="2"/>
          <w:kern w:val="18"/>
        </w:rPr>
      </w:pPr>
      <w:r>
        <w:rPr>
          <w:rStyle w:val="Monospace"/>
        </w:rPr>
        <w:br w:type="page"/>
      </w:r>
    </w:p>
    <w:p w14:paraId="157D9990" w14:textId="71BED9EC" w:rsidR="0089481E" w:rsidRPr="0089481E" w:rsidRDefault="0089481E" w:rsidP="0089481E">
      <w:pPr>
        <w:pStyle w:val="Heading4"/>
      </w:pPr>
      <w:r w:rsidRPr="0089481E">
        <w:lastRenderedPageBreak/>
        <w:fldChar w:fldCharType="begin"/>
      </w:r>
      <w:r w:rsidRPr="0089481E">
        <w:instrText>XE "mac-lock"</w:instrText>
      </w:r>
      <w:r w:rsidRPr="0089481E">
        <w:fldChar w:fldCharType="end"/>
      </w:r>
      <w:r w:rsidRPr="0089481E">
        <w:t>mac-address-static (</w:t>
      </w:r>
      <w:r>
        <w:t>EVPN</w:t>
      </w:r>
      <w:r w:rsidRPr="0089481E">
        <w:t>)</w:t>
      </w:r>
    </w:p>
    <w:tbl>
      <w:tblPr>
        <w:tblW w:w="9072" w:type="dxa"/>
        <w:tblLayout w:type="fixed"/>
        <w:tblCellMar>
          <w:left w:w="62" w:type="dxa"/>
          <w:right w:w="62" w:type="dxa"/>
        </w:tblCellMar>
        <w:tblLook w:val="0000" w:firstRow="0" w:lastRow="0" w:firstColumn="0" w:lastColumn="0" w:noHBand="0" w:noVBand="0"/>
      </w:tblPr>
      <w:tblGrid>
        <w:gridCol w:w="1710"/>
        <w:gridCol w:w="2454"/>
        <w:gridCol w:w="2454"/>
        <w:gridCol w:w="2454"/>
      </w:tblGrid>
      <w:tr w:rsidR="0089481E" w:rsidRPr="00901FFB" w14:paraId="3181F475"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E78F36C" w14:textId="77777777" w:rsidR="0089481E" w:rsidRPr="00901FFB" w:rsidRDefault="0089481E" w:rsidP="002624C2">
            <w:pPr>
              <w:pStyle w:val="TableHeading"/>
              <w:rPr>
                <w:lang w:val="en-NZ"/>
              </w:rPr>
            </w:pPr>
            <w:r w:rsidRPr="00901FFB">
              <w:t>Description</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1F1BFF" w14:textId="0F42FDDC" w:rsidR="0089481E" w:rsidRPr="0089481E" w:rsidRDefault="0089481E" w:rsidP="00995202">
            <w:pPr>
              <w:pStyle w:val="CLITableBody"/>
            </w:pPr>
            <w:r w:rsidRPr="00901FFB">
              <w:t xml:space="preserve">Use the </w:t>
            </w:r>
            <w:r w:rsidRPr="0089481E">
              <w:rPr>
                <w:b/>
                <w:bCs/>
              </w:rPr>
              <w:t>mac-address-static</w:t>
            </w:r>
            <w:r w:rsidRPr="00901FFB">
              <w:t xml:space="preserve"> command to configure a static MAC address</w:t>
            </w:r>
            <w:r w:rsidRPr="002904F3">
              <w:t xml:space="preserve"> for the entire </w:t>
            </w:r>
            <w:r w:rsidRPr="003667BE">
              <w:t>EVPN</w:t>
            </w:r>
            <w:r w:rsidRPr="002904F3">
              <w:t xml:space="preserve"> service</w:t>
            </w:r>
            <w:r w:rsidRPr="00901FFB">
              <w:t xml:space="preserve">. Use </w:t>
            </w:r>
            <w:proofErr w:type="gramStart"/>
            <w:r w:rsidRPr="00901FFB">
              <w:t xml:space="preserve">the </w:t>
            </w:r>
            <w:r w:rsidRPr="0089481E">
              <w:rPr>
                <w:b/>
              </w:rPr>
              <w:t>no</w:t>
            </w:r>
            <w:proofErr w:type="gramEnd"/>
            <w:r w:rsidRPr="0089481E">
              <w:rPr>
                <w:b/>
              </w:rPr>
              <w:t xml:space="preserve"> </w:t>
            </w:r>
            <w:r w:rsidRPr="00901FFB">
              <w:t>form of the command to remove the static MAC address.</w:t>
            </w:r>
          </w:p>
        </w:tc>
      </w:tr>
      <w:tr w:rsidR="0089481E" w:rsidRPr="00901FFB" w14:paraId="2871669F"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18BF8C7" w14:textId="77777777" w:rsidR="0089481E" w:rsidRPr="00901FFB" w:rsidRDefault="0089481E" w:rsidP="002624C2">
            <w:pPr>
              <w:pStyle w:val="TableHeading"/>
            </w:pPr>
            <w:r w:rsidRPr="00901FFB">
              <w:t>Command</w:t>
            </w:r>
            <w:r w:rsidRPr="00901FFB">
              <w:br/>
              <w:t>Syntax</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D3E70C" w14:textId="14AE83DD" w:rsidR="0089481E" w:rsidRPr="00901FFB" w:rsidRDefault="0089481E" w:rsidP="00995202">
            <w:pPr>
              <w:pStyle w:val="CLITableBody"/>
              <w:rPr>
                <w:rStyle w:val="Monospace"/>
                <w:i/>
                <w:iCs/>
              </w:rPr>
            </w:pPr>
            <w:r w:rsidRPr="00901FFB">
              <w:rPr>
                <w:rStyle w:val="Monospace"/>
              </w:rPr>
              <w:t xml:space="preserve">mac-address-static </w:t>
            </w:r>
            <w:r w:rsidRPr="00901FFB">
              <w:rPr>
                <w:rStyle w:val="Monospace"/>
                <w:i/>
                <w:iCs/>
              </w:rPr>
              <w:t>mac-address</w:t>
            </w:r>
            <w:r w:rsidRPr="00901FFB">
              <w:rPr>
                <w:rStyle w:val="Monospace"/>
              </w:rPr>
              <w:t xml:space="preserve"> interface </w:t>
            </w:r>
            <w:proofErr w:type="spellStart"/>
            <w:r w:rsidRPr="00901FFB">
              <w:rPr>
                <w:rStyle w:val="Monospace"/>
                <w:i/>
              </w:rPr>
              <w:t>interface</w:t>
            </w:r>
            <w:proofErr w:type="spellEnd"/>
            <w:r w:rsidRPr="00901FFB">
              <w:rPr>
                <w:rStyle w:val="Monospace"/>
              </w:rPr>
              <w:t xml:space="preserve"> | </w:t>
            </w:r>
            <w:proofErr w:type="spellStart"/>
            <w:r w:rsidRPr="00901FFB">
              <w:rPr>
                <w:rStyle w:val="Monospace"/>
                <w:iCs/>
              </w:rPr>
              <w:t>vpws</w:t>
            </w:r>
            <w:proofErr w:type="spellEnd"/>
            <w:r w:rsidRPr="00901FFB">
              <w:rPr>
                <w:rStyle w:val="Monospace"/>
                <w:iCs/>
              </w:rPr>
              <w:t xml:space="preserve"> </w:t>
            </w:r>
            <w:proofErr w:type="spellStart"/>
            <w:r w:rsidRPr="00901FFB">
              <w:rPr>
                <w:rStyle w:val="Monospace"/>
                <w:i/>
              </w:rPr>
              <w:t>vpws</w:t>
            </w:r>
            <w:proofErr w:type="spellEnd"/>
            <w:r w:rsidRPr="00901FFB">
              <w:rPr>
                <w:rStyle w:val="Monospace"/>
                <w:i/>
              </w:rPr>
              <w:t>-name</w:t>
            </w:r>
          </w:p>
          <w:p w14:paraId="4953A1C2" w14:textId="77777777" w:rsidR="0089481E" w:rsidRPr="00901FFB" w:rsidRDefault="0089481E" w:rsidP="00995202">
            <w:pPr>
              <w:pStyle w:val="CLITableBody"/>
              <w:rPr>
                <w:lang w:val="en-NZ"/>
              </w:rPr>
            </w:pPr>
            <w:r w:rsidRPr="00901FFB">
              <w:rPr>
                <w:rStyle w:val="Monospace"/>
              </w:rPr>
              <w:t>no mac-address-static [</w:t>
            </w:r>
            <w:r w:rsidRPr="00901FFB">
              <w:rPr>
                <w:rStyle w:val="Monospace"/>
                <w:i/>
                <w:iCs/>
              </w:rPr>
              <w:t>mac-address</w:t>
            </w:r>
            <w:r w:rsidRPr="00901FFB">
              <w:rPr>
                <w:rStyle w:val="Monospace"/>
              </w:rPr>
              <w:t xml:space="preserve">] </w:t>
            </w:r>
          </w:p>
        </w:tc>
      </w:tr>
      <w:tr w:rsidR="0089481E" w:rsidRPr="00901FFB" w14:paraId="5DB34AE2"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17A9EC1" w14:textId="77777777" w:rsidR="0089481E" w:rsidRPr="00901FFB" w:rsidRDefault="0089481E" w:rsidP="002624C2">
            <w:pPr>
              <w:pStyle w:val="TableHeading"/>
              <w:rPr>
                <w:lang w:val="en-NZ"/>
              </w:rPr>
            </w:pPr>
            <w:r w:rsidRPr="00901FFB">
              <w:t>Command Mode</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78292668" w14:textId="2EE95FF0" w:rsidR="0089481E" w:rsidRPr="00901FFB" w:rsidRDefault="0089481E" w:rsidP="00995202">
            <w:pPr>
              <w:pStyle w:val="CLITableBody"/>
              <w:rPr>
                <w:lang w:val="en-NZ"/>
              </w:rPr>
            </w:pPr>
            <w:r w:rsidRPr="00901FFB">
              <w:t xml:space="preserve">configuration l2-services </w:t>
            </w:r>
            <w:proofErr w:type="spellStart"/>
            <w:r w:rsidR="00C10D67">
              <w:t>evpn</w:t>
            </w:r>
            <w:proofErr w:type="spellEnd"/>
          </w:p>
        </w:tc>
      </w:tr>
      <w:tr w:rsidR="0089481E" w:rsidRPr="00901FFB" w14:paraId="0D5307A6" w14:textId="77777777" w:rsidTr="007D26F4">
        <w:trPr>
          <w:trHeight w:val="143"/>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24C978B" w14:textId="77777777" w:rsidR="0089481E" w:rsidRPr="00901FFB" w:rsidRDefault="0089481E" w:rsidP="002624C2">
            <w:pPr>
              <w:pStyle w:val="TableHeading"/>
            </w:pPr>
            <w:r w:rsidRPr="00901FFB">
              <w:t>Parameters</w:t>
            </w:r>
            <w:r w:rsidRPr="00901FFB">
              <w:br/>
              <w:t>Table</w:t>
            </w: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F5E885D" w14:textId="77777777" w:rsidR="0089481E" w:rsidRPr="00901FFB" w:rsidRDefault="0089481E" w:rsidP="002624C2">
            <w:pPr>
              <w:pStyle w:val="TableHeading"/>
            </w:pPr>
            <w:r w:rsidRPr="00901FFB">
              <w:t>Name</w:t>
            </w:r>
          </w:p>
        </w:tc>
        <w:tc>
          <w:tcPr>
            <w:tcW w:w="2454" w:type="dxa"/>
            <w:tcBorders>
              <w:top w:val="single" w:sz="4" w:space="0" w:color="7ADFED"/>
              <w:left w:val="single" w:sz="4" w:space="0" w:color="7ADFED"/>
              <w:bottom w:val="single" w:sz="4" w:space="0" w:color="7ADFED"/>
              <w:right w:val="single" w:sz="4" w:space="0" w:color="7ADFED"/>
            </w:tcBorders>
          </w:tcPr>
          <w:p w14:paraId="38A21B99" w14:textId="77777777" w:rsidR="0089481E" w:rsidRPr="00901FFB" w:rsidRDefault="0089481E" w:rsidP="002624C2">
            <w:pPr>
              <w:pStyle w:val="TableHeading"/>
            </w:pPr>
            <w:r w:rsidRPr="00901FFB">
              <w:t>Value</w:t>
            </w:r>
          </w:p>
        </w:tc>
        <w:tc>
          <w:tcPr>
            <w:tcW w:w="2454" w:type="dxa"/>
            <w:tcBorders>
              <w:top w:val="single" w:sz="4" w:space="0" w:color="7ADFED"/>
              <w:left w:val="single" w:sz="4" w:space="0" w:color="7ADFED"/>
              <w:bottom w:val="single" w:sz="4" w:space="0" w:color="7ADFED"/>
              <w:right w:val="single" w:sz="4" w:space="0" w:color="7ADFED"/>
            </w:tcBorders>
          </w:tcPr>
          <w:p w14:paraId="3E097ED2" w14:textId="77777777" w:rsidR="0089481E" w:rsidRPr="00901FFB" w:rsidRDefault="0089481E" w:rsidP="002624C2">
            <w:pPr>
              <w:pStyle w:val="TableHeading"/>
            </w:pPr>
            <w:r w:rsidRPr="00901FFB">
              <w:t>Description</w:t>
            </w:r>
          </w:p>
        </w:tc>
      </w:tr>
      <w:tr w:rsidR="0089481E" w:rsidRPr="00901FFB" w14:paraId="488E0823"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559181D" w14:textId="77777777" w:rsidR="0089481E" w:rsidRPr="00901FFB" w:rsidRDefault="0089481E"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5FEDBD8" w14:textId="77777777" w:rsidR="0089481E" w:rsidRPr="00901FFB" w:rsidRDefault="0089481E" w:rsidP="00995202">
            <w:pPr>
              <w:pStyle w:val="CLITableBody"/>
            </w:pPr>
            <w:r w:rsidRPr="00901FFB">
              <w:rPr>
                <w:rStyle w:val="Emphasis"/>
              </w:rPr>
              <w:t>mac-address</w:t>
            </w:r>
          </w:p>
        </w:tc>
        <w:tc>
          <w:tcPr>
            <w:tcW w:w="2454" w:type="dxa"/>
            <w:tcBorders>
              <w:top w:val="single" w:sz="4" w:space="0" w:color="7ADFED"/>
              <w:left w:val="single" w:sz="4" w:space="0" w:color="7ADFED"/>
              <w:bottom w:val="single" w:sz="4" w:space="0" w:color="7ADFED"/>
              <w:right w:val="single" w:sz="4" w:space="0" w:color="7ADFED"/>
            </w:tcBorders>
          </w:tcPr>
          <w:p w14:paraId="1D448FA3" w14:textId="77777777" w:rsidR="0089481E" w:rsidRPr="00901FFB" w:rsidRDefault="0089481E" w:rsidP="00995202">
            <w:pPr>
              <w:pStyle w:val="CLITableBody"/>
            </w:pPr>
            <w:proofErr w:type="spellStart"/>
            <w:proofErr w:type="gramStart"/>
            <w:r w:rsidRPr="00901FFB">
              <w:t>xx:xx</w:t>
            </w:r>
            <w:proofErr w:type="gramEnd"/>
            <w:r w:rsidRPr="00901FFB">
              <w:t>:</w:t>
            </w:r>
            <w:proofErr w:type="gramStart"/>
            <w:r w:rsidRPr="00901FFB">
              <w:t>xx:xx</w:t>
            </w:r>
            <w:proofErr w:type="gramEnd"/>
            <w:r w:rsidRPr="00901FFB">
              <w:t>:</w:t>
            </w:r>
            <w:proofErr w:type="gramStart"/>
            <w:r w:rsidRPr="00901FFB">
              <w:t>xx:xx</w:t>
            </w:r>
            <w:proofErr w:type="spellEnd"/>
            <w:proofErr w:type="gramEnd"/>
          </w:p>
        </w:tc>
        <w:tc>
          <w:tcPr>
            <w:tcW w:w="2454" w:type="dxa"/>
            <w:tcBorders>
              <w:top w:val="single" w:sz="4" w:space="0" w:color="7ADFED"/>
              <w:left w:val="single" w:sz="4" w:space="0" w:color="7ADFED"/>
              <w:bottom w:val="single" w:sz="4" w:space="0" w:color="7ADFED"/>
              <w:right w:val="single" w:sz="4" w:space="0" w:color="7ADFED"/>
            </w:tcBorders>
          </w:tcPr>
          <w:p w14:paraId="6A473375" w14:textId="77777777" w:rsidR="0089481E" w:rsidRPr="00901FFB" w:rsidRDefault="0089481E" w:rsidP="00995202">
            <w:pPr>
              <w:pStyle w:val="CLITableBody"/>
            </w:pPr>
            <w:r w:rsidRPr="00901FFB">
              <w:t>MAC address.</w:t>
            </w:r>
          </w:p>
        </w:tc>
      </w:tr>
      <w:tr w:rsidR="0089481E" w:rsidRPr="00901FFB" w14:paraId="6E19E5E4"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BDB117E" w14:textId="77777777" w:rsidR="0089481E" w:rsidRPr="00901FFB" w:rsidRDefault="0089481E"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E3ABC07" w14:textId="77777777" w:rsidR="0089481E" w:rsidRPr="00901FFB" w:rsidRDefault="0089481E" w:rsidP="00995202">
            <w:pPr>
              <w:pStyle w:val="CLITableBody"/>
            </w:pPr>
            <w:r w:rsidRPr="00901FFB">
              <w:rPr>
                <w:rStyle w:val="Emphasis"/>
              </w:rPr>
              <w:t>interface</w:t>
            </w:r>
          </w:p>
        </w:tc>
        <w:tc>
          <w:tcPr>
            <w:tcW w:w="2454" w:type="dxa"/>
            <w:tcBorders>
              <w:top w:val="single" w:sz="4" w:space="0" w:color="7ADFED"/>
              <w:left w:val="single" w:sz="4" w:space="0" w:color="7ADFED"/>
              <w:bottom w:val="single" w:sz="4" w:space="0" w:color="7ADFED"/>
              <w:right w:val="single" w:sz="4" w:space="0" w:color="7ADFED"/>
            </w:tcBorders>
          </w:tcPr>
          <w:p w14:paraId="5E4C4DA8" w14:textId="77777777" w:rsidR="0089481E" w:rsidRPr="00901FFB" w:rsidRDefault="0089481E" w:rsidP="00995202">
            <w:pPr>
              <w:pStyle w:val="CLITableBody"/>
            </w:pPr>
            <w:r w:rsidRPr="00901FFB">
              <w:t>Interface name</w:t>
            </w:r>
          </w:p>
        </w:tc>
        <w:tc>
          <w:tcPr>
            <w:tcW w:w="2454" w:type="dxa"/>
            <w:tcBorders>
              <w:top w:val="single" w:sz="4" w:space="0" w:color="7ADFED"/>
              <w:left w:val="single" w:sz="4" w:space="0" w:color="7ADFED"/>
              <w:bottom w:val="single" w:sz="4" w:space="0" w:color="7ADFED"/>
              <w:right w:val="single" w:sz="4" w:space="0" w:color="7ADFED"/>
            </w:tcBorders>
          </w:tcPr>
          <w:p w14:paraId="304BFC46" w14:textId="77777777" w:rsidR="0089481E" w:rsidRPr="00901FFB" w:rsidRDefault="0089481E" w:rsidP="00995202">
            <w:pPr>
              <w:pStyle w:val="CLITableBody"/>
            </w:pPr>
            <w:r w:rsidRPr="00901FFB">
              <w:t>AC interface name.</w:t>
            </w:r>
          </w:p>
        </w:tc>
      </w:tr>
      <w:tr w:rsidR="0089481E" w:rsidRPr="00901FFB" w14:paraId="1B65BF27"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19EB6F6" w14:textId="77777777" w:rsidR="0089481E" w:rsidRPr="00901FFB" w:rsidRDefault="0089481E"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0DDDBA7" w14:textId="77777777" w:rsidR="0089481E" w:rsidRPr="00901FFB" w:rsidRDefault="0089481E" w:rsidP="00995202">
            <w:pPr>
              <w:pStyle w:val="CLITableBody"/>
            </w:pPr>
            <w:proofErr w:type="spellStart"/>
            <w:r w:rsidRPr="00901FFB">
              <w:rPr>
                <w:rStyle w:val="Emphasis"/>
              </w:rPr>
              <w:t>vpws</w:t>
            </w:r>
            <w:proofErr w:type="spellEnd"/>
            <w:r w:rsidRPr="00901FFB">
              <w:rPr>
                <w:rStyle w:val="Emphasis"/>
              </w:rPr>
              <w:t>-name</w:t>
            </w:r>
          </w:p>
        </w:tc>
        <w:tc>
          <w:tcPr>
            <w:tcW w:w="2454" w:type="dxa"/>
            <w:tcBorders>
              <w:top w:val="single" w:sz="4" w:space="0" w:color="7ADFED"/>
              <w:left w:val="single" w:sz="4" w:space="0" w:color="7ADFED"/>
              <w:bottom w:val="single" w:sz="4" w:space="0" w:color="7ADFED"/>
              <w:right w:val="single" w:sz="4" w:space="0" w:color="7ADFED"/>
            </w:tcBorders>
          </w:tcPr>
          <w:p w14:paraId="7A4058CD" w14:textId="77777777" w:rsidR="0089481E" w:rsidRPr="00901FFB" w:rsidRDefault="0089481E" w:rsidP="00995202">
            <w:pPr>
              <w:pStyle w:val="CLITableBody"/>
            </w:pPr>
            <w:r w:rsidRPr="00901FFB">
              <w:t>string</w:t>
            </w:r>
          </w:p>
        </w:tc>
        <w:tc>
          <w:tcPr>
            <w:tcW w:w="2454" w:type="dxa"/>
            <w:tcBorders>
              <w:top w:val="single" w:sz="4" w:space="0" w:color="7ADFED"/>
              <w:left w:val="single" w:sz="4" w:space="0" w:color="7ADFED"/>
              <w:bottom w:val="single" w:sz="4" w:space="0" w:color="7ADFED"/>
              <w:right w:val="single" w:sz="4" w:space="0" w:color="7ADFED"/>
            </w:tcBorders>
          </w:tcPr>
          <w:p w14:paraId="119BA716" w14:textId="77777777" w:rsidR="0089481E" w:rsidRPr="00901FFB" w:rsidRDefault="0089481E" w:rsidP="00995202">
            <w:pPr>
              <w:pStyle w:val="CLITableBody"/>
            </w:pPr>
            <w:r w:rsidRPr="00901FFB">
              <w:t>VPWS name.</w:t>
            </w:r>
          </w:p>
        </w:tc>
      </w:tr>
      <w:tr w:rsidR="0089481E" w:rsidRPr="00901FFB" w14:paraId="252856A9"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962EB93" w14:textId="77777777" w:rsidR="0089481E" w:rsidRPr="00901FFB" w:rsidRDefault="0089481E" w:rsidP="002624C2">
            <w:pPr>
              <w:pStyle w:val="TableHeading"/>
              <w:rPr>
                <w:lang w:val="en-NZ"/>
              </w:rPr>
            </w:pPr>
            <w:r w:rsidRPr="00901FFB">
              <w:t>Examples</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2F426EA" w14:textId="77777777" w:rsidR="0089481E" w:rsidRPr="00901FFB" w:rsidRDefault="0089481E" w:rsidP="00995202">
            <w:pPr>
              <w:pStyle w:val="CLITableBody"/>
            </w:pPr>
            <w:r w:rsidRPr="00901FFB">
              <w:t>The following example shows how to use this command:</w:t>
            </w:r>
          </w:p>
          <w:p w14:paraId="7B85C7E7" w14:textId="77777777" w:rsidR="0089481E" w:rsidRPr="00901FFB" w:rsidRDefault="0089481E" w:rsidP="008956F4">
            <w:pPr>
              <w:pStyle w:val="Code"/>
            </w:pPr>
            <w:r w:rsidRPr="00901FFB">
              <w:rPr>
                <w:rStyle w:val="Monospace"/>
                <w:color w:val="auto"/>
              </w:rPr>
              <w:t>exaware(</w:t>
            </w:r>
            <w:proofErr w:type="gramStart"/>
            <w:r w:rsidRPr="00901FFB">
              <w:rPr>
                <w:rStyle w:val="Monospace"/>
                <w:color w:val="auto"/>
              </w:rPr>
              <w:t>config)</w:t>
            </w:r>
            <w:r w:rsidRPr="00901FFB">
              <w:t>#</w:t>
            </w:r>
            <w:proofErr w:type="gramEnd"/>
            <w:r w:rsidRPr="00901FFB">
              <w:rPr>
                <w:rStyle w:val="Monospace"/>
                <w:color w:val="auto"/>
              </w:rPr>
              <w:t xml:space="preserve"> l2-services</w:t>
            </w:r>
          </w:p>
          <w:p w14:paraId="5652F482" w14:textId="605638BF" w:rsidR="0089481E" w:rsidRPr="00901FFB" w:rsidRDefault="0089481E" w:rsidP="008956F4">
            <w:pPr>
              <w:pStyle w:val="Code"/>
            </w:pPr>
            <w:r w:rsidRPr="00901FFB">
              <w:rPr>
                <w:rStyle w:val="Monospace"/>
                <w:color w:val="auto"/>
              </w:rPr>
              <w:t>exaware(config-l2-</w:t>
            </w:r>
            <w:proofErr w:type="gramStart"/>
            <w:r w:rsidRPr="00901FFB">
              <w:rPr>
                <w:rStyle w:val="Monospace"/>
                <w:color w:val="auto"/>
              </w:rPr>
              <w:t>servi</w:t>
            </w:r>
            <w:r w:rsidRPr="00901FFB">
              <w:t>c</w:t>
            </w:r>
            <w:r w:rsidRPr="00901FFB">
              <w:rPr>
                <w:rStyle w:val="Monospace"/>
                <w:color w:val="auto"/>
              </w:rPr>
              <w:t>es)#</w:t>
            </w:r>
            <w:proofErr w:type="gramEnd"/>
            <w:r w:rsidRPr="00901FFB">
              <w:rPr>
                <w:rStyle w:val="Monospace"/>
                <w:color w:val="auto"/>
              </w:rPr>
              <w:t xml:space="preserve"> </w:t>
            </w:r>
            <w:proofErr w:type="spellStart"/>
            <w:r>
              <w:rPr>
                <w:rStyle w:val="Monospace"/>
                <w:color w:val="auto"/>
              </w:rPr>
              <w:t>evpn</w:t>
            </w:r>
            <w:proofErr w:type="spellEnd"/>
            <w:r w:rsidRPr="00901FFB">
              <w:rPr>
                <w:rStyle w:val="Monospace"/>
                <w:color w:val="auto"/>
              </w:rPr>
              <w:t xml:space="preserve"> Service1</w:t>
            </w:r>
          </w:p>
          <w:p w14:paraId="00BB1BDB" w14:textId="6AF9E40F" w:rsidR="0089481E" w:rsidRPr="00901FFB" w:rsidRDefault="0089481E" w:rsidP="008956F4">
            <w:pPr>
              <w:pStyle w:val="Code"/>
            </w:pPr>
            <w:r w:rsidRPr="00901FFB">
              <w:t>exaware</w:t>
            </w:r>
            <w:r w:rsidRPr="00901FFB">
              <w:rPr>
                <w:rStyle w:val="Monospace"/>
                <w:color w:val="auto"/>
              </w:rPr>
              <w:t>(config-l2-services-</w:t>
            </w:r>
            <w:r>
              <w:rPr>
                <w:rStyle w:val="Monospace"/>
                <w:color w:val="auto"/>
              </w:rPr>
              <w:t>evpn</w:t>
            </w:r>
            <w:r w:rsidRPr="00901FFB">
              <w:rPr>
                <w:rStyle w:val="Monospace"/>
                <w:color w:val="auto"/>
              </w:rPr>
              <w:t>-Service</w:t>
            </w:r>
            <w:proofErr w:type="gramStart"/>
            <w:r w:rsidRPr="00901FFB">
              <w:rPr>
                <w:rStyle w:val="Monospace"/>
                <w:color w:val="auto"/>
              </w:rPr>
              <w:t>1)#</w:t>
            </w:r>
            <w:proofErr w:type="gramEnd"/>
            <w:r w:rsidRPr="00901FFB">
              <w:rPr>
                <w:rStyle w:val="Monospace"/>
                <w:color w:val="auto"/>
              </w:rPr>
              <w:t xml:space="preserve"> mac-address-static </w:t>
            </w:r>
            <w:proofErr w:type="gramStart"/>
            <w:r w:rsidRPr="00901FFB">
              <w:rPr>
                <w:rStyle w:val="Monospace"/>
                <w:color w:val="auto"/>
              </w:rPr>
              <w:t>00:01:01:02:03:04</w:t>
            </w:r>
            <w:proofErr w:type="gramEnd"/>
            <w:r w:rsidRPr="00901FFB">
              <w:rPr>
                <w:rStyle w:val="Monospace"/>
                <w:color w:val="auto"/>
              </w:rPr>
              <w:t xml:space="preserve"> interface x-eth 0/0/12.4</w:t>
            </w:r>
          </w:p>
        </w:tc>
      </w:tr>
    </w:tbl>
    <w:p w14:paraId="17914A6B" w14:textId="286179A7" w:rsidR="00C10D67" w:rsidRDefault="00C10D67" w:rsidP="0089481E"/>
    <w:p w14:paraId="3E84B583" w14:textId="77777777" w:rsidR="00C10D67" w:rsidRDefault="00C10D67">
      <w:pPr>
        <w:spacing w:before="0" w:after="160"/>
      </w:pPr>
      <w:r>
        <w:br w:type="page"/>
      </w:r>
    </w:p>
    <w:p w14:paraId="0C7D731B" w14:textId="77777777" w:rsidR="004849D5" w:rsidRPr="0089481E" w:rsidRDefault="004849D5" w:rsidP="004849D5">
      <w:pPr>
        <w:pStyle w:val="Heading4"/>
      </w:pPr>
      <w:r w:rsidRPr="0089481E">
        <w:lastRenderedPageBreak/>
        <w:fldChar w:fldCharType="begin"/>
      </w:r>
      <w:r w:rsidRPr="0089481E">
        <w:instrText>XE "mac-lock"</w:instrText>
      </w:r>
      <w:r w:rsidRPr="0089481E">
        <w:fldChar w:fldCharType="end"/>
      </w:r>
      <w:r w:rsidRPr="0089481E">
        <w:t>mac-address-static (</w:t>
      </w:r>
      <w:r w:rsidRPr="0089481E">
        <w:rPr>
          <w:highlight w:val="yellow"/>
        </w:rPr>
        <w:t>VPLS</w:t>
      </w:r>
      <w:r w:rsidRPr="0089481E">
        <w:t>)</w:t>
      </w:r>
    </w:p>
    <w:tbl>
      <w:tblPr>
        <w:tblW w:w="9072" w:type="dxa"/>
        <w:tblLayout w:type="fixed"/>
        <w:tblCellMar>
          <w:left w:w="62" w:type="dxa"/>
          <w:right w:w="62" w:type="dxa"/>
        </w:tblCellMar>
        <w:tblLook w:val="0000" w:firstRow="0" w:lastRow="0" w:firstColumn="0" w:lastColumn="0" w:noHBand="0" w:noVBand="0"/>
      </w:tblPr>
      <w:tblGrid>
        <w:gridCol w:w="1710"/>
        <w:gridCol w:w="2454"/>
        <w:gridCol w:w="2454"/>
        <w:gridCol w:w="2454"/>
      </w:tblGrid>
      <w:tr w:rsidR="004849D5" w:rsidRPr="00901FFB" w14:paraId="2501E389"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3B581F0" w14:textId="77777777" w:rsidR="004849D5" w:rsidRPr="00901FFB" w:rsidRDefault="004849D5" w:rsidP="002624C2">
            <w:pPr>
              <w:pStyle w:val="TableHeading"/>
              <w:rPr>
                <w:lang w:val="en-NZ"/>
              </w:rPr>
            </w:pPr>
            <w:r w:rsidRPr="00901FFB">
              <w:t>Description</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46B7B2" w14:textId="77777777" w:rsidR="004849D5" w:rsidRPr="00901FFB" w:rsidRDefault="004849D5" w:rsidP="00995202">
            <w:pPr>
              <w:pStyle w:val="CLITableBody"/>
              <w:rPr>
                <w:lang w:val="en-NZ"/>
              </w:rPr>
            </w:pPr>
            <w:r w:rsidRPr="00901FFB">
              <w:t xml:space="preserve">Use the </w:t>
            </w:r>
            <w:r w:rsidRPr="00901FFB">
              <w:rPr>
                <w:b/>
                <w:bCs/>
              </w:rPr>
              <w:t>mac-address-static</w:t>
            </w:r>
            <w:r w:rsidRPr="00901FFB">
              <w:t xml:space="preserve"> command to configure a static MAC address. Use </w:t>
            </w:r>
            <w:proofErr w:type="gramStart"/>
            <w:r w:rsidRPr="00901FFB">
              <w:t xml:space="preserve">the </w:t>
            </w:r>
            <w:r w:rsidRPr="00901FFB">
              <w:rPr>
                <w:rFonts w:eastAsiaTheme="majorEastAsia"/>
              </w:rPr>
              <w:t>no</w:t>
            </w:r>
            <w:proofErr w:type="gramEnd"/>
            <w:r w:rsidRPr="00901FFB">
              <w:rPr>
                <w:rFonts w:eastAsiaTheme="majorEastAsia"/>
              </w:rPr>
              <w:t xml:space="preserve"> </w:t>
            </w:r>
            <w:r w:rsidRPr="00901FFB">
              <w:t>form of the command to remove the static MAC address.</w:t>
            </w:r>
          </w:p>
        </w:tc>
      </w:tr>
      <w:tr w:rsidR="004849D5" w:rsidRPr="00901FFB" w14:paraId="52E1EC6A"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482B744" w14:textId="77777777" w:rsidR="004849D5" w:rsidRPr="00901FFB" w:rsidRDefault="004849D5" w:rsidP="002624C2">
            <w:pPr>
              <w:pStyle w:val="TableHeading"/>
            </w:pPr>
            <w:r w:rsidRPr="00901FFB">
              <w:t>Command</w:t>
            </w:r>
            <w:r w:rsidRPr="00901FFB">
              <w:br/>
              <w:t>Syntax</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5BD83E5" w14:textId="77777777" w:rsidR="004849D5" w:rsidRPr="00901FFB" w:rsidRDefault="004849D5" w:rsidP="00995202">
            <w:pPr>
              <w:pStyle w:val="CLITableBody"/>
              <w:rPr>
                <w:rStyle w:val="Monospace"/>
                <w:i/>
                <w:iCs/>
              </w:rPr>
            </w:pPr>
            <w:r w:rsidRPr="00901FFB">
              <w:rPr>
                <w:rStyle w:val="Monospace"/>
              </w:rPr>
              <w:t xml:space="preserve">mac-address-static </w:t>
            </w:r>
            <w:r w:rsidRPr="00901FFB">
              <w:rPr>
                <w:rStyle w:val="Monospace"/>
                <w:i/>
                <w:iCs/>
              </w:rPr>
              <w:t>mac-address</w:t>
            </w:r>
            <w:r w:rsidRPr="00901FFB">
              <w:rPr>
                <w:rStyle w:val="Monospace"/>
              </w:rPr>
              <w:t xml:space="preserve"> {interface </w:t>
            </w:r>
            <w:proofErr w:type="spellStart"/>
            <w:r w:rsidRPr="00901FFB">
              <w:rPr>
                <w:rStyle w:val="Monospace"/>
                <w:i/>
              </w:rPr>
              <w:t>interface</w:t>
            </w:r>
            <w:proofErr w:type="spellEnd"/>
            <w:r w:rsidRPr="00901FFB">
              <w:rPr>
                <w:rStyle w:val="Monospace"/>
              </w:rPr>
              <w:t xml:space="preserve"> | peer </w:t>
            </w:r>
            <w:proofErr w:type="spellStart"/>
            <w:r w:rsidRPr="00901FFB">
              <w:rPr>
                <w:rStyle w:val="Monospace"/>
                <w:i/>
              </w:rPr>
              <w:t>ip</w:t>
            </w:r>
            <w:proofErr w:type="spellEnd"/>
            <w:r w:rsidRPr="00901FFB">
              <w:rPr>
                <w:rStyle w:val="Monospace"/>
                <w:i/>
              </w:rPr>
              <w:t xml:space="preserve">-address </w:t>
            </w:r>
            <w:r w:rsidRPr="00901FFB">
              <w:rPr>
                <w:rStyle w:val="Monospace"/>
                <w:iCs/>
              </w:rPr>
              <w:t xml:space="preserve">| </w:t>
            </w:r>
            <w:proofErr w:type="spellStart"/>
            <w:r w:rsidRPr="00901FFB">
              <w:rPr>
                <w:rStyle w:val="Monospace"/>
                <w:iCs/>
              </w:rPr>
              <w:t>vpws</w:t>
            </w:r>
            <w:proofErr w:type="spellEnd"/>
            <w:r w:rsidRPr="00901FFB">
              <w:rPr>
                <w:rStyle w:val="Monospace"/>
                <w:iCs/>
              </w:rPr>
              <w:t xml:space="preserve"> </w:t>
            </w:r>
            <w:proofErr w:type="spellStart"/>
            <w:proofErr w:type="gramStart"/>
            <w:r w:rsidRPr="00901FFB">
              <w:rPr>
                <w:rStyle w:val="Monospace"/>
                <w:i/>
              </w:rPr>
              <w:t>vpws</w:t>
            </w:r>
            <w:proofErr w:type="spellEnd"/>
            <w:r w:rsidRPr="00901FFB">
              <w:rPr>
                <w:rStyle w:val="Monospace"/>
                <w:i/>
              </w:rPr>
              <w:t>-name</w:t>
            </w:r>
            <w:r w:rsidRPr="00901FFB">
              <w:rPr>
                <w:rStyle w:val="Monospace"/>
              </w:rPr>
              <w:t>}</w:t>
            </w:r>
            <w:proofErr w:type="gramEnd"/>
          </w:p>
          <w:p w14:paraId="4279BA03" w14:textId="77777777" w:rsidR="004849D5" w:rsidRPr="00901FFB" w:rsidRDefault="004849D5" w:rsidP="00995202">
            <w:pPr>
              <w:pStyle w:val="CLITableBody"/>
              <w:rPr>
                <w:lang w:val="en-NZ"/>
              </w:rPr>
            </w:pPr>
            <w:r w:rsidRPr="00901FFB">
              <w:rPr>
                <w:rStyle w:val="Monospace"/>
              </w:rPr>
              <w:t>no mac-address-static [</w:t>
            </w:r>
            <w:r w:rsidRPr="00901FFB">
              <w:rPr>
                <w:rStyle w:val="Monospace"/>
                <w:i/>
                <w:iCs/>
              </w:rPr>
              <w:t>mac-address</w:t>
            </w:r>
            <w:r w:rsidRPr="00901FFB">
              <w:rPr>
                <w:rStyle w:val="Monospace"/>
              </w:rPr>
              <w:t xml:space="preserve">] </w:t>
            </w:r>
          </w:p>
        </w:tc>
      </w:tr>
      <w:tr w:rsidR="004849D5" w:rsidRPr="00901FFB" w14:paraId="2292EAC0"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0378ADB" w14:textId="77777777" w:rsidR="004849D5" w:rsidRPr="00901FFB" w:rsidRDefault="004849D5" w:rsidP="002624C2">
            <w:pPr>
              <w:pStyle w:val="TableHeading"/>
              <w:rPr>
                <w:lang w:val="en-NZ"/>
              </w:rPr>
            </w:pPr>
            <w:r w:rsidRPr="00901FFB">
              <w:t>Command Mode</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2DD6C010" w14:textId="77777777" w:rsidR="004849D5" w:rsidRPr="00901FFB" w:rsidRDefault="004849D5" w:rsidP="00995202">
            <w:pPr>
              <w:pStyle w:val="CLITableBody"/>
              <w:rPr>
                <w:lang w:val="en-NZ"/>
              </w:rPr>
            </w:pPr>
            <w:r w:rsidRPr="00901FFB">
              <w:t xml:space="preserve">configuration l2-services </w:t>
            </w:r>
            <w:proofErr w:type="spellStart"/>
            <w:r w:rsidRPr="00901FFB">
              <w:t>vpls</w:t>
            </w:r>
            <w:proofErr w:type="spellEnd"/>
          </w:p>
        </w:tc>
      </w:tr>
      <w:tr w:rsidR="004849D5" w:rsidRPr="00901FFB" w14:paraId="72CD2F7E" w14:textId="77777777" w:rsidTr="007D26F4">
        <w:trPr>
          <w:trHeight w:val="143"/>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447F6B" w14:textId="77777777" w:rsidR="004849D5" w:rsidRPr="00901FFB" w:rsidRDefault="004849D5" w:rsidP="002624C2">
            <w:pPr>
              <w:pStyle w:val="TableHeading"/>
            </w:pPr>
            <w:r w:rsidRPr="00901FFB">
              <w:t>Parameters</w:t>
            </w:r>
            <w:r w:rsidRPr="00901FFB">
              <w:br/>
              <w:t>Table</w:t>
            </w: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3D92A80" w14:textId="77777777" w:rsidR="004849D5" w:rsidRPr="00901FFB" w:rsidRDefault="004849D5" w:rsidP="002624C2">
            <w:pPr>
              <w:pStyle w:val="TableHeading"/>
            </w:pPr>
            <w:r w:rsidRPr="00901FFB">
              <w:t>Name</w:t>
            </w:r>
          </w:p>
        </w:tc>
        <w:tc>
          <w:tcPr>
            <w:tcW w:w="2454" w:type="dxa"/>
            <w:tcBorders>
              <w:top w:val="single" w:sz="4" w:space="0" w:color="7ADFED"/>
              <w:left w:val="single" w:sz="4" w:space="0" w:color="7ADFED"/>
              <w:bottom w:val="single" w:sz="4" w:space="0" w:color="7ADFED"/>
              <w:right w:val="single" w:sz="4" w:space="0" w:color="7ADFED"/>
            </w:tcBorders>
          </w:tcPr>
          <w:p w14:paraId="4D404970" w14:textId="77777777" w:rsidR="004849D5" w:rsidRPr="00901FFB" w:rsidRDefault="004849D5" w:rsidP="002624C2">
            <w:pPr>
              <w:pStyle w:val="TableHeading"/>
            </w:pPr>
            <w:r w:rsidRPr="00901FFB">
              <w:t>Value</w:t>
            </w:r>
          </w:p>
        </w:tc>
        <w:tc>
          <w:tcPr>
            <w:tcW w:w="2454" w:type="dxa"/>
            <w:tcBorders>
              <w:top w:val="single" w:sz="4" w:space="0" w:color="7ADFED"/>
              <w:left w:val="single" w:sz="4" w:space="0" w:color="7ADFED"/>
              <w:bottom w:val="single" w:sz="4" w:space="0" w:color="7ADFED"/>
              <w:right w:val="single" w:sz="4" w:space="0" w:color="7ADFED"/>
            </w:tcBorders>
          </w:tcPr>
          <w:p w14:paraId="364E3ED5" w14:textId="77777777" w:rsidR="004849D5" w:rsidRPr="00901FFB" w:rsidRDefault="004849D5" w:rsidP="002624C2">
            <w:pPr>
              <w:pStyle w:val="TableHeading"/>
            </w:pPr>
            <w:r w:rsidRPr="00901FFB">
              <w:t>Description</w:t>
            </w:r>
          </w:p>
        </w:tc>
      </w:tr>
      <w:tr w:rsidR="004849D5" w:rsidRPr="00901FFB" w14:paraId="1CEB0478"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A3E4DE" w14:textId="77777777" w:rsidR="004849D5" w:rsidRPr="00901FFB" w:rsidRDefault="004849D5"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E8FE84C" w14:textId="77777777" w:rsidR="004849D5" w:rsidRPr="00901FFB" w:rsidRDefault="004849D5" w:rsidP="00995202">
            <w:pPr>
              <w:pStyle w:val="CLITableBody"/>
            </w:pPr>
            <w:r w:rsidRPr="00901FFB">
              <w:rPr>
                <w:rStyle w:val="Emphasis"/>
              </w:rPr>
              <w:t>mac-address</w:t>
            </w:r>
          </w:p>
        </w:tc>
        <w:tc>
          <w:tcPr>
            <w:tcW w:w="2454" w:type="dxa"/>
            <w:tcBorders>
              <w:top w:val="single" w:sz="4" w:space="0" w:color="7ADFED"/>
              <w:left w:val="single" w:sz="4" w:space="0" w:color="7ADFED"/>
              <w:bottom w:val="single" w:sz="4" w:space="0" w:color="7ADFED"/>
              <w:right w:val="single" w:sz="4" w:space="0" w:color="7ADFED"/>
            </w:tcBorders>
          </w:tcPr>
          <w:p w14:paraId="51CF88AB" w14:textId="77777777" w:rsidR="004849D5" w:rsidRPr="00901FFB" w:rsidRDefault="004849D5" w:rsidP="00995202">
            <w:pPr>
              <w:pStyle w:val="CLITableBody"/>
            </w:pPr>
            <w:proofErr w:type="spellStart"/>
            <w:proofErr w:type="gramStart"/>
            <w:r w:rsidRPr="00901FFB">
              <w:t>xx:xx</w:t>
            </w:r>
            <w:proofErr w:type="gramEnd"/>
            <w:r w:rsidRPr="00901FFB">
              <w:t>:</w:t>
            </w:r>
            <w:proofErr w:type="gramStart"/>
            <w:r w:rsidRPr="00901FFB">
              <w:t>xx:xx</w:t>
            </w:r>
            <w:proofErr w:type="gramEnd"/>
            <w:r w:rsidRPr="00901FFB">
              <w:t>:</w:t>
            </w:r>
            <w:proofErr w:type="gramStart"/>
            <w:r w:rsidRPr="00901FFB">
              <w:t>xx:xx</w:t>
            </w:r>
            <w:proofErr w:type="spellEnd"/>
            <w:proofErr w:type="gramEnd"/>
          </w:p>
        </w:tc>
        <w:tc>
          <w:tcPr>
            <w:tcW w:w="2454" w:type="dxa"/>
            <w:tcBorders>
              <w:top w:val="single" w:sz="4" w:space="0" w:color="7ADFED"/>
              <w:left w:val="single" w:sz="4" w:space="0" w:color="7ADFED"/>
              <w:bottom w:val="single" w:sz="4" w:space="0" w:color="7ADFED"/>
              <w:right w:val="single" w:sz="4" w:space="0" w:color="7ADFED"/>
            </w:tcBorders>
          </w:tcPr>
          <w:p w14:paraId="21BAF8E4" w14:textId="77777777" w:rsidR="004849D5" w:rsidRPr="00901FFB" w:rsidRDefault="004849D5" w:rsidP="00995202">
            <w:pPr>
              <w:pStyle w:val="CLITableBody"/>
            </w:pPr>
            <w:r w:rsidRPr="00901FFB">
              <w:t>MAC address.</w:t>
            </w:r>
          </w:p>
        </w:tc>
      </w:tr>
      <w:tr w:rsidR="004849D5" w:rsidRPr="00901FFB" w14:paraId="36D37C51"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F172790" w14:textId="77777777" w:rsidR="004849D5" w:rsidRPr="00901FFB" w:rsidRDefault="004849D5"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655B374" w14:textId="77777777" w:rsidR="004849D5" w:rsidRPr="00901FFB" w:rsidRDefault="004849D5" w:rsidP="00995202">
            <w:pPr>
              <w:pStyle w:val="CLITableBody"/>
            </w:pPr>
            <w:r w:rsidRPr="00901FFB">
              <w:rPr>
                <w:rStyle w:val="Emphasis"/>
              </w:rPr>
              <w:t>interface</w:t>
            </w:r>
          </w:p>
        </w:tc>
        <w:tc>
          <w:tcPr>
            <w:tcW w:w="2454" w:type="dxa"/>
            <w:tcBorders>
              <w:top w:val="single" w:sz="4" w:space="0" w:color="7ADFED"/>
              <w:left w:val="single" w:sz="4" w:space="0" w:color="7ADFED"/>
              <w:bottom w:val="single" w:sz="4" w:space="0" w:color="7ADFED"/>
              <w:right w:val="single" w:sz="4" w:space="0" w:color="7ADFED"/>
            </w:tcBorders>
          </w:tcPr>
          <w:p w14:paraId="10D23199" w14:textId="77777777" w:rsidR="004849D5" w:rsidRPr="00901FFB" w:rsidRDefault="004849D5" w:rsidP="00995202">
            <w:pPr>
              <w:pStyle w:val="CLITableBody"/>
            </w:pPr>
            <w:r w:rsidRPr="00901FFB">
              <w:t>Interface name</w:t>
            </w:r>
          </w:p>
        </w:tc>
        <w:tc>
          <w:tcPr>
            <w:tcW w:w="2454" w:type="dxa"/>
            <w:tcBorders>
              <w:top w:val="single" w:sz="4" w:space="0" w:color="7ADFED"/>
              <w:left w:val="single" w:sz="4" w:space="0" w:color="7ADFED"/>
              <w:bottom w:val="single" w:sz="4" w:space="0" w:color="7ADFED"/>
              <w:right w:val="single" w:sz="4" w:space="0" w:color="7ADFED"/>
            </w:tcBorders>
          </w:tcPr>
          <w:p w14:paraId="6AC586DB" w14:textId="77777777" w:rsidR="004849D5" w:rsidRPr="00901FFB" w:rsidRDefault="004849D5" w:rsidP="00995202">
            <w:pPr>
              <w:pStyle w:val="CLITableBody"/>
            </w:pPr>
            <w:r w:rsidRPr="00901FFB">
              <w:t>AC interface name.</w:t>
            </w:r>
          </w:p>
        </w:tc>
      </w:tr>
      <w:tr w:rsidR="004849D5" w:rsidRPr="00901FFB" w14:paraId="4EC7425B"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A54F389" w14:textId="77777777" w:rsidR="004849D5" w:rsidRPr="00901FFB" w:rsidRDefault="004849D5"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80FACE1" w14:textId="77777777" w:rsidR="004849D5" w:rsidRPr="00901FFB" w:rsidRDefault="004849D5" w:rsidP="00995202">
            <w:pPr>
              <w:pStyle w:val="CLITableBody"/>
            </w:pPr>
            <w:r w:rsidRPr="00901FFB">
              <w:rPr>
                <w:rStyle w:val="Emphasis"/>
              </w:rPr>
              <w:t>Ip-address</w:t>
            </w:r>
          </w:p>
        </w:tc>
        <w:tc>
          <w:tcPr>
            <w:tcW w:w="2454" w:type="dxa"/>
            <w:tcBorders>
              <w:top w:val="single" w:sz="4" w:space="0" w:color="7ADFED"/>
              <w:left w:val="single" w:sz="4" w:space="0" w:color="7ADFED"/>
              <w:bottom w:val="single" w:sz="4" w:space="0" w:color="7ADFED"/>
              <w:right w:val="single" w:sz="4" w:space="0" w:color="7ADFED"/>
            </w:tcBorders>
          </w:tcPr>
          <w:p w14:paraId="6C6812F8" w14:textId="77777777" w:rsidR="004849D5" w:rsidRPr="00901FFB" w:rsidRDefault="004849D5" w:rsidP="00995202">
            <w:pPr>
              <w:pStyle w:val="CLITableBody"/>
            </w:pPr>
            <w:r w:rsidRPr="00901FFB">
              <w:t>A.B.</w:t>
            </w:r>
            <w:proofErr w:type="gramStart"/>
            <w:r w:rsidRPr="00901FFB">
              <w:t>C.D</w:t>
            </w:r>
            <w:proofErr w:type="gramEnd"/>
          </w:p>
        </w:tc>
        <w:tc>
          <w:tcPr>
            <w:tcW w:w="2454" w:type="dxa"/>
            <w:tcBorders>
              <w:top w:val="single" w:sz="4" w:space="0" w:color="7ADFED"/>
              <w:left w:val="single" w:sz="4" w:space="0" w:color="7ADFED"/>
              <w:bottom w:val="single" w:sz="4" w:space="0" w:color="7ADFED"/>
              <w:right w:val="single" w:sz="4" w:space="0" w:color="7ADFED"/>
            </w:tcBorders>
          </w:tcPr>
          <w:p w14:paraId="6FACAF20" w14:textId="77777777" w:rsidR="004849D5" w:rsidRPr="00901FFB" w:rsidRDefault="004849D5" w:rsidP="00995202">
            <w:pPr>
              <w:pStyle w:val="CLITableBody"/>
            </w:pPr>
            <w:r w:rsidRPr="00901FFB">
              <w:t xml:space="preserve">PW </w:t>
            </w:r>
            <w:proofErr w:type="gramStart"/>
            <w:r w:rsidRPr="00901FFB">
              <w:t>peer</w:t>
            </w:r>
            <w:proofErr w:type="gramEnd"/>
            <w:r w:rsidRPr="00901FFB">
              <w:t xml:space="preserve"> IP address.</w:t>
            </w:r>
          </w:p>
        </w:tc>
      </w:tr>
      <w:tr w:rsidR="004849D5" w:rsidRPr="00901FFB" w14:paraId="0C7FF632"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D496DE8" w14:textId="77777777" w:rsidR="004849D5" w:rsidRPr="00901FFB" w:rsidRDefault="004849D5" w:rsidP="002624C2">
            <w:pPr>
              <w:pStyle w:val="TableHeading"/>
            </w:pPr>
          </w:p>
        </w:tc>
        <w:tc>
          <w:tcPr>
            <w:tcW w:w="245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0A36C0" w14:textId="77777777" w:rsidR="004849D5" w:rsidRPr="00901FFB" w:rsidRDefault="004849D5" w:rsidP="00995202">
            <w:pPr>
              <w:pStyle w:val="CLITableBody"/>
            </w:pPr>
            <w:proofErr w:type="spellStart"/>
            <w:r w:rsidRPr="00901FFB">
              <w:rPr>
                <w:rStyle w:val="Emphasis"/>
              </w:rPr>
              <w:t>vpws</w:t>
            </w:r>
            <w:proofErr w:type="spellEnd"/>
            <w:r w:rsidRPr="00901FFB">
              <w:rPr>
                <w:rStyle w:val="Emphasis"/>
              </w:rPr>
              <w:t>-name</w:t>
            </w:r>
          </w:p>
        </w:tc>
        <w:tc>
          <w:tcPr>
            <w:tcW w:w="2454" w:type="dxa"/>
            <w:tcBorders>
              <w:top w:val="single" w:sz="4" w:space="0" w:color="7ADFED"/>
              <w:left w:val="single" w:sz="4" w:space="0" w:color="7ADFED"/>
              <w:bottom w:val="single" w:sz="4" w:space="0" w:color="7ADFED"/>
              <w:right w:val="single" w:sz="4" w:space="0" w:color="7ADFED"/>
            </w:tcBorders>
          </w:tcPr>
          <w:p w14:paraId="43E31295" w14:textId="77777777" w:rsidR="004849D5" w:rsidRPr="00901FFB" w:rsidRDefault="004849D5" w:rsidP="00995202">
            <w:pPr>
              <w:pStyle w:val="CLITableBody"/>
            </w:pPr>
            <w:r w:rsidRPr="00901FFB">
              <w:t>string</w:t>
            </w:r>
          </w:p>
        </w:tc>
        <w:tc>
          <w:tcPr>
            <w:tcW w:w="2454" w:type="dxa"/>
            <w:tcBorders>
              <w:top w:val="single" w:sz="4" w:space="0" w:color="7ADFED"/>
              <w:left w:val="single" w:sz="4" w:space="0" w:color="7ADFED"/>
              <w:bottom w:val="single" w:sz="4" w:space="0" w:color="7ADFED"/>
              <w:right w:val="single" w:sz="4" w:space="0" w:color="7ADFED"/>
            </w:tcBorders>
          </w:tcPr>
          <w:p w14:paraId="794CA5C2" w14:textId="77777777" w:rsidR="004849D5" w:rsidRPr="00901FFB" w:rsidRDefault="004849D5" w:rsidP="00995202">
            <w:pPr>
              <w:pStyle w:val="CLITableBody"/>
            </w:pPr>
            <w:r w:rsidRPr="00901FFB">
              <w:t>VPWS name.</w:t>
            </w:r>
          </w:p>
        </w:tc>
      </w:tr>
      <w:tr w:rsidR="004849D5" w:rsidRPr="00901FFB" w14:paraId="25B42E93"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414933D" w14:textId="77777777" w:rsidR="004849D5" w:rsidRPr="00901FFB" w:rsidRDefault="004849D5" w:rsidP="002624C2">
            <w:pPr>
              <w:pStyle w:val="TableHeading"/>
              <w:rPr>
                <w:lang w:val="en-NZ"/>
              </w:rPr>
            </w:pPr>
            <w:r w:rsidRPr="00901FFB">
              <w:t>Examples</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61520B" w14:textId="77777777" w:rsidR="004849D5" w:rsidRPr="00901FFB" w:rsidRDefault="004849D5" w:rsidP="00995202">
            <w:pPr>
              <w:pStyle w:val="CLITableBody"/>
            </w:pPr>
            <w:r w:rsidRPr="00901FFB">
              <w:t>The following example shows how to use this command:</w:t>
            </w:r>
          </w:p>
          <w:p w14:paraId="64954364" w14:textId="77777777" w:rsidR="004849D5" w:rsidRPr="00901FFB" w:rsidRDefault="004849D5" w:rsidP="008956F4">
            <w:pPr>
              <w:pStyle w:val="Code"/>
            </w:pPr>
            <w:r w:rsidRPr="00901FFB">
              <w:rPr>
                <w:rStyle w:val="Monospace"/>
                <w:color w:val="auto"/>
              </w:rPr>
              <w:t>exaware(</w:t>
            </w:r>
            <w:proofErr w:type="gramStart"/>
            <w:r w:rsidRPr="00901FFB">
              <w:rPr>
                <w:rStyle w:val="Monospace"/>
                <w:color w:val="auto"/>
              </w:rPr>
              <w:t>config)</w:t>
            </w:r>
            <w:r w:rsidRPr="00901FFB">
              <w:t>#</w:t>
            </w:r>
            <w:proofErr w:type="gramEnd"/>
            <w:r w:rsidRPr="00901FFB">
              <w:rPr>
                <w:rStyle w:val="Monospace"/>
                <w:color w:val="auto"/>
              </w:rPr>
              <w:t xml:space="preserve"> l2-services</w:t>
            </w:r>
          </w:p>
          <w:p w14:paraId="4D473389" w14:textId="77777777" w:rsidR="004849D5" w:rsidRPr="00901FFB" w:rsidRDefault="004849D5" w:rsidP="008956F4">
            <w:pPr>
              <w:pStyle w:val="Code"/>
            </w:pPr>
            <w:r w:rsidRPr="00901FFB">
              <w:rPr>
                <w:rStyle w:val="Monospace"/>
                <w:color w:val="auto"/>
              </w:rPr>
              <w:t>exaware(config-l2-</w:t>
            </w:r>
            <w:proofErr w:type="gramStart"/>
            <w:r w:rsidRPr="00901FFB">
              <w:rPr>
                <w:rStyle w:val="Monospace"/>
                <w:color w:val="auto"/>
              </w:rPr>
              <w:t>servi</w:t>
            </w:r>
            <w:r w:rsidRPr="00901FFB">
              <w:t>c</w:t>
            </w:r>
            <w:r w:rsidRPr="00901FFB">
              <w:rPr>
                <w:rStyle w:val="Monospace"/>
                <w:color w:val="auto"/>
              </w:rPr>
              <w:t>es)#</w:t>
            </w:r>
            <w:proofErr w:type="gramEnd"/>
            <w:r w:rsidRPr="00901FFB">
              <w:rPr>
                <w:rStyle w:val="Monospace"/>
                <w:color w:val="auto"/>
              </w:rPr>
              <w:t xml:space="preserve"> </w:t>
            </w:r>
            <w:proofErr w:type="spellStart"/>
            <w:r w:rsidRPr="00901FFB">
              <w:rPr>
                <w:rStyle w:val="Monospace"/>
                <w:color w:val="auto"/>
              </w:rPr>
              <w:t>vpls</w:t>
            </w:r>
            <w:proofErr w:type="spellEnd"/>
            <w:r w:rsidRPr="00901FFB">
              <w:rPr>
                <w:rStyle w:val="Monospace"/>
                <w:color w:val="auto"/>
              </w:rPr>
              <w:t xml:space="preserve"> Service1</w:t>
            </w:r>
          </w:p>
          <w:p w14:paraId="3F90F14D" w14:textId="77777777" w:rsidR="004849D5" w:rsidRPr="00901FFB" w:rsidRDefault="004849D5" w:rsidP="008956F4">
            <w:pPr>
              <w:pStyle w:val="Code"/>
            </w:pPr>
            <w:r w:rsidRPr="00901FFB">
              <w:t>exaware</w:t>
            </w:r>
            <w:r w:rsidRPr="00901FFB">
              <w:rPr>
                <w:rStyle w:val="Monospace"/>
                <w:color w:val="auto"/>
              </w:rPr>
              <w:t>(config-l2-services-vpls-Service</w:t>
            </w:r>
            <w:proofErr w:type="gramStart"/>
            <w:r w:rsidRPr="00901FFB">
              <w:rPr>
                <w:rStyle w:val="Monospace"/>
                <w:color w:val="auto"/>
              </w:rPr>
              <w:t>1)#</w:t>
            </w:r>
            <w:proofErr w:type="gramEnd"/>
            <w:r w:rsidRPr="00901FFB">
              <w:rPr>
                <w:rStyle w:val="Monospace"/>
                <w:color w:val="auto"/>
              </w:rPr>
              <w:t xml:space="preserve"> mac-address-static </w:t>
            </w:r>
            <w:proofErr w:type="gramStart"/>
            <w:r w:rsidRPr="00901FFB">
              <w:rPr>
                <w:rStyle w:val="Monospace"/>
                <w:color w:val="auto"/>
              </w:rPr>
              <w:t>00:01:01:02:03:04</w:t>
            </w:r>
            <w:proofErr w:type="gramEnd"/>
            <w:r w:rsidRPr="00901FFB">
              <w:rPr>
                <w:rStyle w:val="Monospace"/>
                <w:color w:val="auto"/>
              </w:rPr>
              <w:t xml:space="preserve"> interface x-eth 0/0/12.4</w:t>
            </w:r>
          </w:p>
          <w:p w14:paraId="3685EB58" w14:textId="77777777" w:rsidR="004849D5" w:rsidRPr="00901FFB" w:rsidRDefault="004849D5" w:rsidP="008956F4">
            <w:pPr>
              <w:pStyle w:val="Code"/>
              <w:rPr>
                <w:rStyle w:val="Monospace"/>
                <w:color w:val="auto"/>
              </w:rPr>
            </w:pPr>
            <w:r w:rsidRPr="00901FFB">
              <w:t>exaware</w:t>
            </w:r>
            <w:r w:rsidRPr="00901FFB">
              <w:rPr>
                <w:rStyle w:val="Monospace"/>
                <w:color w:val="auto"/>
              </w:rPr>
              <w:t>(config-l2-services-vpls-Service</w:t>
            </w:r>
            <w:proofErr w:type="gramStart"/>
            <w:r w:rsidRPr="00901FFB">
              <w:rPr>
                <w:rStyle w:val="Monospace"/>
                <w:color w:val="auto"/>
              </w:rPr>
              <w:t>1)#</w:t>
            </w:r>
            <w:proofErr w:type="gramEnd"/>
            <w:r w:rsidRPr="00901FFB">
              <w:rPr>
                <w:rStyle w:val="Monospace"/>
                <w:color w:val="auto"/>
              </w:rPr>
              <w:t xml:space="preserve"> mac-address-static </w:t>
            </w:r>
            <w:proofErr w:type="gramStart"/>
            <w:r w:rsidRPr="00901FFB">
              <w:rPr>
                <w:rStyle w:val="Monospace"/>
                <w:color w:val="auto"/>
              </w:rPr>
              <w:t>00:01:01:12:13:04</w:t>
            </w:r>
            <w:proofErr w:type="gramEnd"/>
            <w:r w:rsidRPr="00901FFB">
              <w:rPr>
                <w:rStyle w:val="Monospace"/>
                <w:color w:val="auto"/>
              </w:rPr>
              <w:t xml:space="preserve"> peer 10.23.1.2</w:t>
            </w:r>
          </w:p>
          <w:p w14:paraId="4AA256AD" w14:textId="77777777" w:rsidR="004849D5" w:rsidRPr="00901FFB" w:rsidRDefault="004849D5" w:rsidP="008956F4">
            <w:pPr>
              <w:pStyle w:val="Code"/>
              <w:rPr>
                <w:rStyle w:val="Monospace"/>
                <w:color w:val="auto"/>
              </w:rPr>
            </w:pPr>
            <w:r w:rsidRPr="00901FFB">
              <w:t>exaware</w:t>
            </w:r>
            <w:r w:rsidRPr="00901FFB">
              <w:rPr>
                <w:rStyle w:val="Monospace"/>
                <w:color w:val="auto"/>
              </w:rPr>
              <w:t>(config-l2-services-vpls-Service</w:t>
            </w:r>
            <w:proofErr w:type="gramStart"/>
            <w:r w:rsidRPr="00901FFB">
              <w:rPr>
                <w:rStyle w:val="Monospace"/>
                <w:color w:val="auto"/>
              </w:rPr>
              <w:t>1)#</w:t>
            </w:r>
            <w:proofErr w:type="gramEnd"/>
            <w:r w:rsidRPr="00901FFB">
              <w:rPr>
                <w:rStyle w:val="Monospace"/>
                <w:color w:val="auto"/>
              </w:rPr>
              <w:t xml:space="preserve"> mac-address-static </w:t>
            </w:r>
            <w:proofErr w:type="gramStart"/>
            <w:r w:rsidRPr="00901FFB">
              <w:rPr>
                <w:rStyle w:val="Monospace"/>
                <w:color w:val="auto"/>
              </w:rPr>
              <w:t>00:01:01:aa</w:t>
            </w:r>
            <w:proofErr w:type="gramEnd"/>
            <w:r w:rsidRPr="00901FFB">
              <w:rPr>
                <w:rStyle w:val="Monospace"/>
                <w:color w:val="auto"/>
              </w:rPr>
              <w:t xml:space="preserve">:bb:04 </w:t>
            </w:r>
            <w:proofErr w:type="spellStart"/>
            <w:r w:rsidRPr="00901FFB">
              <w:rPr>
                <w:rStyle w:val="Monospace"/>
                <w:color w:val="auto"/>
              </w:rPr>
              <w:t>vplws</w:t>
            </w:r>
            <w:proofErr w:type="spellEnd"/>
            <w:r w:rsidRPr="00901FFB">
              <w:rPr>
                <w:rStyle w:val="Monospace"/>
                <w:color w:val="auto"/>
              </w:rPr>
              <w:t xml:space="preserve"> VPWS1</w:t>
            </w:r>
          </w:p>
          <w:p w14:paraId="50E3FE2B" w14:textId="77777777" w:rsidR="004849D5" w:rsidRPr="00901FFB" w:rsidRDefault="004849D5" w:rsidP="008956F4">
            <w:pPr>
              <w:pStyle w:val="Code"/>
            </w:pPr>
            <w:proofErr w:type="spellStart"/>
            <w:r w:rsidRPr="00901FFB">
              <w:t>eexaware</w:t>
            </w:r>
            <w:proofErr w:type="spellEnd"/>
            <w:r w:rsidRPr="00901FFB">
              <w:rPr>
                <w:rStyle w:val="Monospace"/>
                <w:color w:val="auto"/>
              </w:rPr>
              <w:t>(config-l2-services-vpls-Service</w:t>
            </w:r>
            <w:proofErr w:type="gramStart"/>
            <w:r w:rsidRPr="00901FFB">
              <w:rPr>
                <w:rStyle w:val="Monospace"/>
                <w:color w:val="auto"/>
              </w:rPr>
              <w:t>1)#</w:t>
            </w:r>
            <w:proofErr w:type="gramEnd"/>
            <w:r w:rsidRPr="00901FFB">
              <w:rPr>
                <w:rStyle w:val="Monospace"/>
                <w:color w:val="auto"/>
              </w:rPr>
              <w:t xml:space="preserve"> no mac-address-</w:t>
            </w:r>
            <w:proofErr w:type="gramStart"/>
            <w:r w:rsidRPr="00901FFB">
              <w:rPr>
                <w:rStyle w:val="Monospace"/>
                <w:color w:val="auto"/>
              </w:rPr>
              <w:t>static  00:11:11</w:t>
            </w:r>
            <w:proofErr w:type="gramEnd"/>
            <w:r w:rsidRPr="00901FFB">
              <w:rPr>
                <w:rStyle w:val="Monospace"/>
                <w:color w:val="auto"/>
              </w:rPr>
              <w:t>:12:13:04</w:t>
            </w:r>
          </w:p>
          <w:p w14:paraId="559A90DC" w14:textId="77777777" w:rsidR="004849D5" w:rsidRPr="00901FFB" w:rsidRDefault="004849D5" w:rsidP="008956F4">
            <w:pPr>
              <w:pStyle w:val="Code"/>
            </w:pPr>
          </w:p>
        </w:tc>
      </w:tr>
    </w:tbl>
    <w:p w14:paraId="0C6B9167" w14:textId="77777777" w:rsidR="004849D5" w:rsidRPr="00901FFB" w:rsidRDefault="004849D5" w:rsidP="004849D5"/>
    <w:p w14:paraId="15B5C149" w14:textId="77777777" w:rsidR="004849D5" w:rsidRDefault="004849D5" w:rsidP="004849D5">
      <w:pPr>
        <w:spacing w:after="160"/>
        <w:rPr>
          <w:rFonts w:ascii="Palatino Linotype" w:eastAsia="Times New Roman" w:hAnsi="Palatino Linotype" w:cs="Times New Roman"/>
          <w:b/>
          <w:color w:val="000000" w:themeColor="text1"/>
          <w:szCs w:val="20"/>
        </w:rPr>
      </w:pPr>
      <w:r>
        <w:br w:type="page"/>
      </w:r>
    </w:p>
    <w:p w14:paraId="14284565" w14:textId="77777777" w:rsidR="00240B88" w:rsidRPr="00240B88" w:rsidRDefault="00240B88" w:rsidP="00240B88">
      <w:pPr>
        <w:pStyle w:val="Heading4"/>
        <w:rPr>
          <w:highlight w:val="yellow"/>
        </w:rPr>
      </w:pPr>
      <w:r w:rsidRPr="00240B88">
        <w:rPr>
          <w:highlight w:val="yellow"/>
        </w:rPr>
        <w:lastRenderedPageBreak/>
        <w:fldChar w:fldCharType="begin"/>
      </w:r>
      <w:r w:rsidRPr="00240B88">
        <w:rPr>
          <w:highlight w:val="yellow"/>
        </w:rPr>
        <w:instrText>XE "mac-lock"</w:instrText>
      </w:r>
      <w:r w:rsidRPr="00240B88">
        <w:rPr>
          <w:highlight w:val="yellow"/>
        </w:rPr>
        <w:fldChar w:fldCharType="end"/>
      </w:r>
      <w:r w:rsidRPr="00240B88">
        <w:rPr>
          <w:highlight w:val="yellow"/>
        </w:rPr>
        <w:t>mac-aging-time</w:t>
      </w:r>
    </w:p>
    <w:tbl>
      <w:tblPr>
        <w:tblW w:w="9090" w:type="dxa"/>
        <w:tblLayout w:type="fixed"/>
        <w:tblCellMar>
          <w:left w:w="62" w:type="dxa"/>
          <w:right w:w="62" w:type="dxa"/>
        </w:tblCellMar>
        <w:tblLook w:val="0000" w:firstRow="0" w:lastRow="0" w:firstColumn="0" w:lastColumn="0" w:noHBand="0" w:noVBand="0"/>
      </w:tblPr>
      <w:tblGrid>
        <w:gridCol w:w="1710"/>
        <w:gridCol w:w="979"/>
        <w:gridCol w:w="1280"/>
        <w:gridCol w:w="5121"/>
      </w:tblGrid>
      <w:tr w:rsidR="00240B88" w:rsidRPr="00901FFB" w14:paraId="7C94E3E3" w14:textId="77777777" w:rsidTr="005F649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7FAED29" w14:textId="77777777" w:rsidR="00240B88" w:rsidRPr="00901FFB" w:rsidRDefault="00240B88" w:rsidP="005F6494">
            <w:pPr>
              <w:pStyle w:val="TableHeading"/>
              <w:rPr>
                <w:lang w:val="en-NZ"/>
              </w:rPr>
            </w:pPr>
            <w:r w:rsidRPr="00901FFB">
              <w:t>Description</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06923F3" w14:textId="0CB5D293" w:rsidR="00240B88" w:rsidRPr="00901FFB" w:rsidRDefault="00240B88" w:rsidP="005F6494">
            <w:pPr>
              <w:pStyle w:val="CLITableBody"/>
              <w:rPr>
                <w:lang w:val="en-NZ"/>
              </w:rPr>
            </w:pPr>
            <w:r w:rsidRPr="00901FFB">
              <w:t xml:space="preserve">Use the </w:t>
            </w:r>
            <w:r w:rsidRPr="00901FFB">
              <w:rPr>
                <w:b/>
                <w:bCs/>
              </w:rPr>
              <w:t>mac-aging-time</w:t>
            </w:r>
            <w:r w:rsidRPr="00901FFB">
              <w:t xml:space="preserve"> command to configure the </w:t>
            </w:r>
            <w:r>
              <w:t>VPLS</w:t>
            </w:r>
            <w:r w:rsidRPr="00240B88">
              <w:rPr>
                <w:highlight w:val="yellow"/>
              </w:rPr>
              <w:t>/EVPN</w:t>
            </w:r>
            <w:r w:rsidRPr="00901FFB">
              <w:t xml:space="preserve"> MAC address table aging time. Use the </w:t>
            </w:r>
            <w:r w:rsidRPr="00C63687">
              <w:rPr>
                <w:rFonts w:eastAsiaTheme="majorEastAsia"/>
                <w:b/>
                <w:bCs/>
              </w:rPr>
              <w:t>no</w:t>
            </w:r>
            <w:r w:rsidRPr="00901FFB">
              <w:rPr>
                <w:rFonts w:eastAsiaTheme="majorEastAsia"/>
              </w:rPr>
              <w:t xml:space="preserve"> </w:t>
            </w:r>
            <w:r w:rsidRPr="00901FFB">
              <w:t>form of the command to re</w:t>
            </w:r>
            <w:r>
              <w:t>store</w:t>
            </w:r>
            <w:r w:rsidRPr="00901FFB">
              <w:t xml:space="preserve"> the default</w:t>
            </w:r>
            <w:r>
              <w:t xml:space="preserve"> configuration</w:t>
            </w:r>
            <w:r w:rsidRPr="00901FFB">
              <w:t>.</w:t>
            </w:r>
          </w:p>
        </w:tc>
      </w:tr>
      <w:tr w:rsidR="00240B88" w:rsidRPr="00901FFB" w14:paraId="02FC77AD" w14:textId="77777777" w:rsidTr="005F649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6F767A9" w14:textId="77777777" w:rsidR="00240B88" w:rsidRPr="00901FFB" w:rsidRDefault="00240B88" w:rsidP="005F6494">
            <w:pPr>
              <w:pStyle w:val="TableHeading"/>
            </w:pPr>
            <w:r w:rsidRPr="00901FFB">
              <w:t>Command</w:t>
            </w:r>
            <w:r w:rsidRPr="00901FFB">
              <w:br/>
              <w:t>Syntax</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50A354" w14:textId="77777777" w:rsidR="00240B88" w:rsidRPr="00C63687" w:rsidRDefault="00240B88" w:rsidP="005F6494">
            <w:pPr>
              <w:pStyle w:val="CLITableBody"/>
              <w:rPr>
                <w:rStyle w:val="Monospace"/>
              </w:rPr>
            </w:pPr>
            <w:r w:rsidRPr="00901FFB">
              <w:rPr>
                <w:rStyle w:val="Monospace"/>
              </w:rPr>
              <w:t xml:space="preserve">mac-aging-time </w:t>
            </w:r>
            <w:r w:rsidRPr="00C63687">
              <w:rPr>
                <w:rStyle w:val="Monospace"/>
                <w:i/>
                <w:iCs/>
              </w:rPr>
              <w:t>seconds</w:t>
            </w:r>
          </w:p>
          <w:p w14:paraId="0C967468" w14:textId="77777777" w:rsidR="00240B88" w:rsidRPr="00C63687" w:rsidRDefault="00240B88" w:rsidP="005F6494">
            <w:pPr>
              <w:pStyle w:val="CLITableBody"/>
              <w:rPr>
                <w:rStyle w:val="Monospace"/>
              </w:rPr>
            </w:pPr>
            <w:r w:rsidRPr="00901FFB">
              <w:rPr>
                <w:rStyle w:val="Monospace"/>
              </w:rPr>
              <w:t>no</w:t>
            </w:r>
            <w:r>
              <w:rPr>
                <w:rStyle w:val="Monospace"/>
              </w:rPr>
              <w:t xml:space="preserve"> </w:t>
            </w:r>
            <w:r w:rsidRPr="00901FFB">
              <w:rPr>
                <w:rStyle w:val="Monospace"/>
              </w:rPr>
              <w:t>mac-aging-time</w:t>
            </w:r>
          </w:p>
        </w:tc>
      </w:tr>
      <w:tr w:rsidR="00240B88" w:rsidRPr="00901FFB" w14:paraId="0A4C9115" w14:textId="77777777" w:rsidTr="005F649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A87DCAC" w14:textId="77777777" w:rsidR="00240B88" w:rsidRPr="00901FFB" w:rsidRDefault="00240B88" w:rsidP="005F6494">
            <w:pPr>
              <w:pStyle w:val="TableHeading"/>
              <w:rPr>
                <w:lang w:val="en-NZ"/>
              </w:rPr>
            </w:pPr>
            <w:r w:rsidRPr="00901FFB">
              <w:t>Command Mode</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312A1A32" w14:textId="77777777" w:rsidR="00240B88" w:rsidRDefault="00240B88" w:rsidP="005F6494">
            <w:pPr>
              <w:pStyle w:val="CLITableBody"/>
            </w:pPr>
            <w:r w:rsidRPr="00901FFB">
              <w:t>configuration l2-services</w:t>
            </w:r>
            <w:r>
              <w:t xml:space="preserve"> </w:t>
            </w:r>
            <w:proofErr w:type="spellStart"/>
            <w:r>
              <w:t>vpls</w:t>
            </w:r>
            <w:proofErr w:type="spellEnd"/>
          </w:p>
          <w:p w14:paraId="39298E80" w14:textId="7753BBA2" w:rsidR="00240B88" w:rsidRPr="00901FFB" w:rsidRDefault="00240B88" w:rsidP="005F6494">
            <w:pPr>
              <w:pStyle w:val="CLITableBody"/>
              <w:rPr>
                <w:lang w:val="en-NZ"/>
              </w:rPr>
            </w:pPr>
            <w:r w:rsidRPr="00240B88">
              <w:rPr>
                <w:highlight w:val="yellow"/>
              </w:rPr>
              <w:t xml:space="preserve">configuration l2-services </w:t>
            </w:r>
            <w:proofErr w:type="spellStart"/>
            <w:r w:rsidRPr="00240B88">
              <w:rPr>
                <w:highlight w:val="yellow"/>
              </w:rPr>
              <w:t>evpn</w:t>
            </w:r>
            <w:proofErr w:type="spellEnd"/>
          </w:p>
        </w:tc>
      </w:tr>
      <w:tr w:rsidR="00240B88" w:rsidRPr="00901FFB" w14:paraId="52002D1B" w14:textId="77777777" w:rsidTr="005F649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666782B" w14:textId="77777777" w:rsidR="00240B88" w:rsidRPr="00901FFB" w:rsidRDefault="00240B88" w:rsidP="005F6494">
            <w:pPr>
              <w:pStyle w:val="TableHeading"/>
            </w:pPr>
            <w:r w:rsidRPr="00901FFB">
              <w:t>Parameters</w:t>
            </w:r>
            <w:r w:rsidRPr="00901FFB">
              <w:br/>
              <w:t>Table</w:t>
            </w:r>
          </w:p>
        </w:tc>
        <w:tc>
          <w:tcPr>
            <w:tcW w:w="97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41CE38A" w14:textId="77777777" w:rsidR="00240B88" w:rsidRPr="00901FFB" w:rsidRDefault="00240B88" w:rsidP="005F6494">
            <w:pPr>
              <w:pStyle w:val="TableHeading"/>
            </w:pPr>
            <w:r w:rsidRPr="00901FFB">
              <w:t>Name</w:t>
            </w:r>
          </w:p>
        </w:tc>
        <w:tc>
          <w:tcPr>
            <w:tcW w:w="1280" w:type="dxa"/>
            <w:tcBorders>
              <w:top w:val="single" w:sz="4" w:space="0" w:color="7ADFED"/>
              <w:left w:val="single" w:sz="4" w:space="0" w:color="7ADFED"/>
              <w:bottom w:val="single" w:sz="4" w:space="0" w:color="7ADFED"/>
              <w:right w:val="single" w:sz="4" w:space="0" w:color="7ADFED"/>
            </w:tcBorders>
          </w:tcPr>
          <w:p w14:paraId="3351D769" w14:textId="77777777" w:rsidR="00240B88" w:rsidRPr="00901FFB" w:rsidRDefault="00240B88" w:rsidP="005F6494">
            <w:pPr>
              <w:pStyle w:val="TableHeading"/>
            </w:pPr>
            <w:r w:rsidRPr="00901FFB">
              <w:t>Value</w:t>
            </w:r>
          </w:p>
        </w:tc>
        <w:tc>
          <w:tcPr>
            <w:tcW w:w="5121" w:type="dxa"/>
            <w:tcBorders>
              <w:top w:val="single" w:sz="4" w:space="0" w:color="7ADFED"/>
              <w:left w:val="single" w:sz="4" w:space="0" w:color="7ADFED"/>
              <w:bottom w:val="single" w:sz="4" w:space="0" w:color="7ADFED"/>
              <w:right w:val="single" w:sz="4" w:space="0" w:color="7ADFED"/>
            </w:tcBorders>
          </w:tcPr>
          <w:p w14:paraId="65C1AC69" w14:textId="77777777" w:rsidR="00240B88" w:rsidRPr="00901FFB" w:rsidRDefault="00240B88" w:rsidP="005F6494">
            <w:pPr>
              <w:pStyle w:val="TableHeading"/>
            </w:pPr>
            <w:r w:rsidRPr="00901FFB">
              <w:t>Description</w:t>
            </w:r>
          </w:p>
        </w:tc>
      </w:tr>
      <w:tr w:rsidR="00240B88" w:rsidRPr="00901FFB" w14:paraId="1E49C89D" w14:textId="77777777" w:rsidTr="005F649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BCF5367" w14:textId="77777777" w:rsidR="00240B88" w:rsidRPr="00901FFB" w:rsidRDefault="00240B88" w:rsidP="005F6494">
            <w:pPr>
              <w:pStyle w:val="TableHeading"/>
            </w:pPr>
          </w:p>
        </w:tc>
        <w:tc>
          <w:tcPr>
            <w:tcW w:w="97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BBF7428" w14:textId="77777777" w:rsidR="00240B88" w:rsidRPr="00901FFB" w:rsidRDefault="00240B88" w:rsidP="005F6494">
            <w:pPr>
              <w:pStyle w:val="CLITableBody"/>
            </w:pPr>
            <w:r w:rsidRPr="00901FFB">
              <w:rPr>
                <w:lang w:val="en-NZ"/>
              </w:rPr>
              <w:t>seconds</w:t>
            </w:r>
          </w:p>
        </w:tc>
        <w:tc>
          <w:tcPr>
            <w:tcW w:w="1280" w:type="dxa"/>
            <w:tcBorders>
              <w:top w:val="single" w:sz="4" w:space="0" w:color="7ADFED"/>
              <w:left w:val="single" w:sz="4" w:space="0" w:color="7ADFED"/>
              <w:bottom w:val="single" w:sz="4" w:space="0" w:color="7ADFED"/>
              <w:right w:val="single" w:sz="4" w:space="0" w:color="7ADFED"/>
            </w:tcBorders>
          </w:tcPr>
          <w:p w14:paraId="4AD7DF00" w14:textId="77777777" w:rsidR="00240B88" w:rsidRPr="00901FFB" w:rsidRDefault="00240B88" w:rsidP="005F6494">
            <w:pPr>
              <w:pStyle w:val="CLITableBody"/>
            </w:pPr>
            <w:r w:rsidRPr="00901FFB">
              <w:t>0</w:t>
            </w:r>
            <w:r>
              <w:t>, 40-2400</w:t>
            </w:r>
          </w:p>
        </w:tc>
        <w:tc>
          <w:tcPr>
            <w:tcW w:w="5121" w:type="dxa"/>
            <w:tcBorders>
              <w:top w:val="single" w:sz="4" w:space="0" w:color="7ADFED"/>
              <w:left w:val="single" w:sz="4" w:space="0" w:color="7ADFED"/>
              <w:bottom w:val="single" w:sz="4" w:space="0" w:color="7ADFED"/>
              <w:right w:val="single" w:sz="4" w:space="0" w:color="7ADFED"/>
            </w:tcBorders>
          </w:tcPr>
          <w:p w14:paraId="5692CCE1" w14:textId="77777777" w:rsidR="00240B88" w:rsidRPr="00901FFB" w:rsidRDefault="00240B88" w:rsidP="005F6494">
            <w:pPr>
              <w:pStyle w:val="CLITableBody"/>
            </w:pPr>
            <w:r w:rsidRPr="00901FFB">
              <w:t xml:space="preserve">Specifies the aging time in seconds. </w:t>
            </w:r>
          </w:p>
          <w:p w14:paraId="58CAB153" w14:textId="77777777" w:rsidR="00240B88" w:rsidRPr="00901FFB" w:rsidRDefault="00240B88" w:rsidP="005F6494">
            <w:pPr>
              <w:pStyle w:val="CLITableBody"/>
            </w:pPr>
            <w:r w:rsidRPr="00901FFB">
              <w:t>A value of 0 means that aging time is dis</w:t>
            </w:r>
            <w:r>
              <w:t>a</w:t>
            </w:r>
            <w:r w:rsidRPr="00901FFB">
              <w:t>bled.</w:t>
            </w:r>
          </w:p>
          <w:p w14:paraId="730191F8" w14:textId="77777777" w:rsidR="00240B88" w:rsidRPr="00901FFB" w:rsidRDefault="00240B88" w:rsidP="005F6494">
            <w:pPr>
              <w:pStyle w:val="CLITableBody"/>
            </w:pPr>
            <w:r w:rsidRPr="00901FFB">
              <w:t>The default value is 300 second.</w:t>
            </w:r>
          </w:p>
        </w:tc>
      </w:tr>
      <w:tr w:rsidR="00240B88" w:rsidRPr="00901FFB" w14:paraId="7483A5DD" w14:textId="77777777" w:rsidTr="005F649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FA1E9B5" w14:textId="77777777" w:rsidR="00240B88" w:rsidRPr="00901FFB" w:rsidRDefault="00240B88" w:rsidP="005F6494">
            <w:pPr>
              <w:pStyle w:val="TableHeading"/>
              <w:rPr>
                <w:lang w:val="en-NZ"/>
              </w:rPr>
            </w:pPr>
            <w:r w:rsidRPr="00901FFB">
              <w:t>Examples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8F80D8" w14:textId="77777777" w:rsidR="00240B88" w:rsidRPr="00901FFB" w:rsidRDefault="00240B88" w:rsidP="005F6494">
            <w:pPr>
              <w:pStyle w:val="CLITableBody"/>
            </w:pPr>
            <w:r w:rsidRPr="00901FFB">
              <w:t>The following example shows how to use this command:</w:t>
            </w:r>
          </w:p>
          <w:p w14:paraId="094ED23D" w14:textId="77777777" w:rsidR="00240B88" w:rsidRPr="00901FFB" w:rsidRDefault="00240B88" w:rsidP="005F6494">
            <w:pPr>
              <w:pStyle w:val="Code"/>
            </w:pPr>
            <w:r w:rsidRPr="00901FFB">
              <w:rPr>
                <w:rStyle w:val="Monospace"/>
              </w:rPr>
              <w:t>exaware(</w:t>
            </w:r>
            <w:proofErr w:type="gramStart"/>
            <w:r w:rsidRPr="00901FFB">
              <w:rPr>
                <w:rStyle w:val="Monospace"/>
              </w:rPr>
              <w:t>config)</w:t>
            </w:r>
            <w:r w:rsidRPr="00901FFB">
              <w:t>#</w:t>
            </w:r>
            <w:proofErr w:type="gramEnd"/>
            <w:r w:rsidRPr="00901FFB">
              <w:rPr>
                <w:rStyle w:val="Monospace"/>
              </w:rPr>
              <w:t xml:space="preserve"> l2-services</w:t>
            </w:r>
          </w:p>
          <w:p w14:paraId="2FE413A0" w14:textId="77777777" w:rsidR="00240B88" w:rsidRPr="00901FFB" w:rsidRDefault="00240B88" w:rsidP="005F6494">
            <w:pPr>
              <w:pStyle w:val="Code"/>
            </w:pPr>
            <w:r w:rsidRPr="00901FFB">
              <w:t>exaware</w:t>
            </w:r>
            <w:r w:rsidRPr="00901FFB">
              <w:rPr>
                <w:rStyle w:val="Monospace"/>
              </w:rPr>
              <w:t>(config-l2-</w:t>
            </w:r>
            <w:proofErr w:type="gramStart"/>
            <w:r w:rsidRPr="00901FFB">
              <w:rPr>
                <w:rStyle w:val="Monospace"/>
              </w:rPr>
              <w:t>services)#</w:t>
            </w:r>
            <w:proofErr w:type="gramEnd"/>
            <w:r w:rsidRPr="00901FFB">
              <w:rPr>
                <w:rStyle w:val="Monospace"/>
              </w:rPr>
              <w:t xml:space="preserve"> </w:t>
            </w:r>
            <w:proofErr w:type="spellStart"/>
            <w:r w:rsidRPr="00901FFB">
              <w:rPr>
                <w:rStyle w:val="Monospace"/>
              </w:rPr>
              <w:t>vpls</w:t>
            </w:r>
            <w:proofErr w:type="spellEnd"/>
            <w:r>
              <w:rPr>
                <w:rStyle w:val="Monospace"/>
              </w:rPr>
              <w:t xml:space="preserve"> service1</w:t>
            </w:r>
          </w:p>
          <w:p w14:paraId="5BD1B412" w14:textId="77777777" w:rsidR="00240B88" w:rsidRDefault="00240B88" w:rsidP="005F6494">
            <w:pPr>
              <w:pStyle w:val="Code"/>
              <w:rPr>
                <w:rStyle w:val="Monospace"/>
              </w:rPr>
            </w:pPr>
            <w:r w:rsidRPr="00901FFB">
              <w:t>exaware</w:t>
            </w:r>
            <w:r w:rsidRPr="00901FFB">
              <w:rPr>
                <w:rStyle w:val="Monospace"/>
              </w:rPr>
              <w:t>(config-l2-services</w:t>
            </w:r>
            <w:r>
              <w:rPr>
                <w:rStyle w:val="Monospace"/>
              </w:rPr>
              <w:t>vpls-service</w:t>
            </w:r>
            <w:proofErr w:type="gramStart"/>
            <w:r>
              <w:rPr>
                <w:rStyle w:val="Monospace"/>
              </w:rPr>
              <w:t>1</w:t>
            </w:r>
            <w:r w:rsidRPr="00901FFB">
              <w:rPr>
                <w:rStyle w:val="Monospace"/>
              </w:rPr>
              <w:t>)#</w:t>
            </w:r>
            <w:proofErr w:type="gramEnd"/>
            <w:r w:rsidRPr="00901FFB">
              <w:rPr>
                <w:rStyle w:val="Monospace"/>
              </w:rPr>
              <w:t xml:space="preserve"> mac-aging-time 400</w:t>
            </w:r>
          </w:p>
          <w:p w14:paraId="2A7BE7EA" w14:textId="77777777" w:rsidR="00240B88" w:rsidRDefault="00240B88" w:rsidP="005F6494">
            <w:pPr>
              <w:pStyle w:val="Code"/>
              <w:rPr>
                <w:rStyle w:val="Monospace"/>
              </w:rPr>
            </w:pPr>
          </w:p>
          <w:p w14:paraId="046F0831" w14:textId="77777777" w:rsidR="00240B88" w:rsidRPr="0038107B" w:rsidRDefault="00240B88" w:rsidP="00240B88">
            <w:pPr>
              <w:pStyle w:val="Code"/>
              <w:rPr>
                <w:highlight w:val="yellow"/>
              </w:rPr>
            </w:pPr>
            <w:r w:rsidRPr="0038107B">
              <w:rPr>
                <w:rStyle w:val="Monospace"/>
                <w:highlight w:val="yellow"/>
              </w:rPr>
              <w:t>exaware(</w:t>
            </w:r>
            <w:proofErr w:type="gramStart"/>
            <w:r w:rsidRPr="0038107B">
              <w:rPr>
                <w:rStyle w:val="Monospace"/>
                <w:highlight w:val="yellow"/>
              </w:rPr>
              <w:t>config)</w:t>
            </w:r>
            <w:r w:rsidRPr="0038107B">
              <w:rPr>
                <w:highlight w:val="yellow"/>
              </w:rPr>
              <w:t>#</w:t>
            </w:r>
            <w:proofErr w:type="gramEnd"/>
            <w:r w:rsidRPr="0038107B">
              <w:rPr>
                <w:rStyle w:val="Monospace"/>
                <w:highlight w:val="yellow"/>
              </w:rPr>
              <w:t xml:space="preserve"> l2-services</w:t>
            </w:r>
          </w:p>
          <w:p w14:paraId="3299E6B1" w14:textId="77777777" w:rsidR="00240B88" w:rsidRPr="0038107B" w:rsidRDefault="00240B88" w:rsidP="00240B88">
            <w:pPr>
              <w:pStyle w:val="Code"/>
              <w:rPr>
                <w:highlight w:val="yellow"/>
              </w:rPr>
            </w:pPr>
            <w:r w:rsidRPr="0038107B">
              <w:rPr>
                <w:rStyle w:val="Monospace"/>
                <w:highlight w:val="yellow"/>
              </w:rPr>
              <w:t>exaware(config-l2-</w:t>
            </w:r>
            <w:proofErr w:type="gramStart"/>
            <w:r w:rsidRPr="0038107B">
              <w:rPr>
                <w:rStyle w:val="Monospace"/>
                <w:highlight w:val="yellow"/>
              </w:rPr>
              <w:t>servi</w:t>
            </w:r>
            <w:r w:rsidRPr="0038107B">
              <w:rPr>
                <w:highlight w:val="yellow"/>
              </w:rPr>
              <w:t>c</w:t>
            </w:r>
            <w:r w:rsidRPr="0038107B">
              <w:rPr>
                <w:rStyle w:val="Monospace"/>
                <w:highlight w:val="yellow"/>
              </w:rPr>
              <w:t>es)#</w:t>
            </w:r>
            <w:proofErr w:type="gramEnd"/>
            <w:r w:rsidRPr="0038107B">
              <w:rPr>
                <w:rStyle w:val="Monospace"/>
                <w:highlight w:val="yellow"/>
              </w:rPr>
              <w:t xml:space="preserve"> </w:t>
            </w:r>
            <w:proofErr w:type="spellStart"/>
            <w:r w:rsidRPr="0038107B">
              <w:rPr>
                <w:rStyle w:val="Monospace"/>
                <w:highlight w:val="yellow"/>
              </w:rPr>
              <w:t>evpn</w:t>
            </w:r>
            <w:proofErr w:type="spellEnd"/>
            <w:r w:rsidRPr="0038107B">
              <w:rPr>
                <w:rStyle w:val="Monospace"/>
                <w:highlight w:val="yellow"/>
              </w:rPr>
              <w:t xml:space="preserve"> Service1</w:t>
            </w:r>
          </w:p>
          <w:p w14:paraId="16F5F34E" w14:textId="78234C10" w:rsidR="00240B88" w:rsidRPr="00901FFB" w:rsidRDefault="00240B88" w:rsidP="00240B88">
            <w:pPr>
              <w:pStyle w:val="Code"/>
            </w:pPr>
            <w:r w:rsidRPr="0038107B">
              <w:rPr>
                <w:rStyle w:val="Monospace"/>
                <w:highlight w:val="yellow"/>
              </w:rPr>
              <w:t>exaware(config-l2-services-evpn-Service</w:t>
            </w:r>
            <w:proofErr w:type="gramStart"/>
            <w:r w:rsidRPr="0038107B">
              <w:rPr>
                <w:rStyle w:val="Monospace"/>
                <w:highlight w:val="yellow"/>
              </w:rPr>
              <w:t>1)#</w:t>
            </w:r>
            <w:proofErr w:type="gramEnd"/>
            <w:r w:rsidRPr="0038107B">
              <w:rPr>
                <w:rStyle w:val="Monospace"/>
                <w:highlight w:val="yellow"/>
              </w:rPr>
              <w:t xml:space="preserve"> mac-aging-time 400</w:t>
            </w:r>
          </w:p>
        </w:tc>
      </w:tr>
      <w:tr w:rsidR="00240B88" w:rsidRPr="00901FFB" w14:paraId="29F5645B" w14:textId="77777777" w:rsidTr="005F6494">
        <w:trPr>
          <w:cantSplit/>
          <w:trHeight w:val="85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7F07C4" w14:textId="77777777" w:rsidR="00240B88" w:rsidRPr="000A647D" w:rsidRDefault="00240B88" w:rsidP="005F6494">
            <w:pPr>
              <w:pStyle w:val="TableHeading"/>
            </w:pPr>
            <w:r>
              <w:t>Notes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959ED68" w14:textId="77777777" w:rsidR="00240B88" w:rsidRPr="00901FFB" w:rsidRDefault="00240B88" w:rsidP="005F6494">
            <w:pPr>
              <w:pStyle w:val="CLITableBody"/>
            </w:pPr>
            <w:r>
              <w:t xml:space="preserve">Devices with </w:t>
            </w:r>
            <w:r w:rsidRPr="000A647D">
              <w:rPr>
                <w:b/>
                <w:bCs/>
              </w:rPr>
              <w:t>Jerico</w:t>
            </w:r>
            <w:r>
              <w:rPr>
                <w:b/>
                <w:bCs/>
              </w:rPr>
              <w:t>1</w:t>
            </w:r>
            <w:r>
              <w:t xml:space="preserve"> support only the following subset of the range defined above: 0, 100-600.</w:t>
            </w:r>
          </w:p>
        </w:tc>
      </w:tr>
    </w:tbl>
    <w:p w14:paraId="4617CC07" w14:textId="77777777" w:rsidR="00240B88" w:rsidRPr="00901FFB" w:rsidRDefault="00240B88" w:rsidP="00240B88"/>
    <w:p w14:paraId="19FB01A3" w14:textId="77777777" w:rsidR="00240B88" w:rsidRPr="00901FFB" w:rsidRDefault="00240B88" w:rsidP="00240B88"/>
    <w:p w14:paraId="4D7A7C91" w14:textId="77777777" w:rsidR="00240B88" w:rsidRPr="00901FFB" w:rsidRDefault="00240B88" w:rsidP="00240B88">
      <w:pPr>
        <w:rPr>
          <w:rFonts w:ascii="Palatino Linotype" w:eastAsia="Times New Roman" w:hAnsi="Palatino Linotype" w:cs="Times New Roman"/>
          <w:b/>
          <w:color w:val="000000" w:themeColor="text1"/>
          <w:szCs w:val="20"/>
        </w:rPr>
      </w:pPr>
      <w:r w:rsidRPr="00901FFB">
        <w:br w:type="page"/>
      </w:r>
    </w:p>
    <w:p w14:paraId="6B68E2FA" w14:textId="77777777" w:rsidR="00C10D67" w:rsidRPr="00C10D67" w:rsidRDefault="00C10D67" w:rsidP="00C10D67">
      <w:pPr>
        <w:pStyle w:val="Heading4"/>
        <w:rPr>
          <w:highlight w:val="yellow"/>
        </w:rPr>
      </w:pPr>
      <w:r w:rsidRPr="00C10D67">
        <w:rPr>
          <w:highlight w:val="yellow"/>
        </w:rPr>
        <w:lastRenderedPageBreak/>
        <w:fldChar w:fldCharType="begin"/>
      </w:r>
      <w:r w:rsidRPr="00C10D67">
        <w:rPr>
          <w:highlight w:val="yellow"/>
        </w:rPr>
        <w:instrText>XE "mac-limit"</w:instrText>
      </w:r>
      <w:r w:rsidRPr="00C10D67">
        <w:rPr>
          <w:highlight w:val="yellow"/>
        </w:rPr>
        <w:fldChar w:fldCharType="end"/>
      </w:r>
      <w:bookmarkStart w:id="63" w:name="_Toc42421304"/>
      <w:r w:rsidRPr="00C10D67">
        <w:rPr>
          <w:highlight w:val="yellow"/>
        </w:rPr>
        <w:t>mac-limit</w:t>
      </w:r>
      <w:bookmarkEnd w:id="63"/>
    </w:p>
    <w:tbl>
      <w:tblPr>
        <w:tblW w:w="0" w:type="auto"/>
        <w:tblLayout w:type="fixed"/>
        <w:tblCellMar>
          <w:left w:w="62" w:type="dxa"/>
          <w:right w:w="62" w:type="dxa"/>
        </w:tblCellMar>
        <w:tblLook w:val="0000" w:firstRow="0" w:lastRow="0" w:firstColumn="0" w:lastColumn="0" w:noHBand="0" w:noVBand="0"/>
      </w:tblPr>
      <w:tblGrid>
        <w:gridCol w:w="1710"/>
        <w:gridCol w:w="1267"/>
        <w:gridCol w:w="1559"/>
        <w:gridCol w:w="4554"/>
      </w:tblGrid>
      <w:tr w:rsidR="00C10D67" w:rsidRPr="002904F3" w14:paraId="4DCCCB30"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1D86E42" w14:textId="77777777" w:rsidR="00C10D67" w:rsidRDefault="00C10D67" w:rsidP="002624C2">
            <w:pPr>
              <w:pStyle w:val="TableHeading"/>
              <w:rPr>
                <w:lang w:val="en-NZ"/>
              </w:rPr>
            </w:pPr>
            <w:r w:rsidRPr="002904F3">
              <w:t>Description</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70AA0EF" w14:textId="2EF00440" w:rsidR="00C10D67" w:rsidRDefault="00C10D67" w:rsidP="00995202">
            <w:pPr>
              <w:pStyle w:val="CLITableBody"/>
              <w:rPr>
                <w:lang w:val="en-NZ"/>
              </w:rPr>
            </w:pPr>
            <w:r w:rsidRPr="002904F3">
              <w:t>Sets the maximum number of MAC addresses learned for the entire VPLS</w:t>
            </w:r>
            <w:r w:rsidRPr="00C10D67">
              <w:rPr>
                <w:highlight w:val="yellow"/>
              </w:rPr>
              <w:t>/EVPN</w:t>
            </w:r>
            <w:r w:rsidRPr="002904F3">
              <w:t xml:space="preserve"> service.</w:t>
            </w:r>
            <w:r w:rsidRPr="002904F3">
              <w:br/>
              <w:t>Use the no form of the command to remove the mac-limit configured.</w:t>
            </w:r>
          </w:p>
        </w:tc>
      </w:tr>
      <w:tr w:rsidR="00C10D67" w:rsidRPr="002904F3" w14:paraId="52B60D12"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9BCC86" w14:textId="77777777" w:rsidR="00C10D67" w:rsidRPr="002904F3" w:rsidRDefault="00C10D67" w:rsidP="002624C2">
            <w:pPr>
              <w:pStyle w:val="TableHeading"/>
            </w:pPr>
            <w:r w:rsidRPr="002904F3">
              <w:t>Command</w:t>
            </w:r>
            <w:r w:rsidRPr="002904F3">
              <w:br/>
              <w:t>Syntax</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8021396" w14:textId="77777777" w:rsidR="00C10D67" w:rsidRPr="002904F3" w:rsidRDefault="00C10D67" w:rsidP="00995202">
            <w:pPr>
              <w:pStyle w:val="CLITableBody"/>
            </w:pPr>
            <w:r w:rsidRPr="002904F3">
              <w:rPr>
                <w:rStyle w:val="Monospace"/>
              </w:rPr>
              <w:t xml:space="preserve">mac-limit </w:t>
            </w:r>
            <w:r w:rsidRPr="002904F3">
              <w:rPr>
                <w:rStyle w:val="Emphasis"/>
              </w:rPr>
              <w:t>limit</w:t>
            </w:r>
          </w:p>
          <w:p w14:paraId="72B63256" w14:textId="77777777" w:rsidR="00C10D67" w:rsidRDefault="00C10D67" w:rsidP="00995202">
            <w:pPr>
              <w:pStyle w:val="CLITableBody"/>
              <w:rPr>
                <w:lang w:val="en-NZ"/>
              </w:rPr>
            </w:pPr>
            <w:r w:rsidRPr="002904F3">
              <w:rPr>
                <w:rStyle w:val="Monospace"/>
              </w:rPr>
              <w:t>no</w:t>
            </w:r>
            <w:r w:rsidRPr="002904F3">
              <w:rPr>
                <w:rStyle w:val="Emphasis"/>
              </w:rPr>
              <w:t xml:space="preserve"> </w:t>
            </w:r>
            <w:r w:rsidRPr="002904F3">
              <w:rPr>
                <w:rStyle w:val="Monospace"/>
              </w:rPr>
              <w:t xml:space="preserve">mac-limit </w:t>
            </w:r>
            <w:r w:rsidRPr="002904F3">
              <w:rPr>
                <w:rStyle w:val="Emphasis"/>
              </w:rPr>
              <w:t>limit</w:t>
            </w:r>
          </w:p>
        </w:tc>
      </w:tr>
      <w:tr w:rsidR="00C10D67" w:rsidRPr="002904F3" w14:paraId="6741D198"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D2040E2" w14:textId="77777777" w:rsidR="00C10D67" w:rsidRDefault="00C10D67" w:rsidP="002624C2">
            <w:pPr>
              <w:pStyle w:val="TableHeading"/>
              <w:rPr>
                <w:lang w:val="en-NZ"/>
              </w:rPr>
            </w:pPr>
            <w:r w:rsidRPr="002904F3">
              <w:t>Command Mode</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340BE44E" w14:textId="77777777" w:rsidR="00C10D67" w:rsidRDefault="00C10D67" w:rsidP="00995202">
            <w:pPr>
              <w:pStyle w:val="CLITableBody"/>
            </w:pPr>
            <w:r w:rsidRPr="002904F3">
              <w:t xml:space="preserve">configuration l2-services </w:t>
            </w:r>
            <w:proofErr w:type="spellStart"/>
            <w:r w:rsidRPr="002904F3">
              <w:t>vpls</w:t>
            </w:r>
            <w:proofErr w:type="spellEnd"/>
            <w:r w:rsidRPr="002904F3">
              <w:t xml:space="preserve"> </w:t>
            </w:r>
          </w:p>
          <w:p w14:paraId="7B51AC49" w14:textId="77777777" w:rsidR="00C10D67" w:rsidRDefault="00C10D67" w:rsidP="00995202">
            <w:pPr>
              <w:pStyle w:val="CLITableBody"/>
              <w:rPr>
                <w:highlight w:val="yellow"/>
              </w:rPr>
            </w:pPr>
            <w:r w:rsidRPr="00C10D67">
              <w:rPr>
                <w:highlight w:val="yellow"/>
              </w:rPr>
              <w:t xml:space="preserve">configuration l2-services </w:t>
            </w:r>
            <w:proofErr w:type="spellStart"/>
            <w:r w:rsidRPr="00C10D67">
              <w:rPr>
                <w:highlight w:val="yellow"/>
              </w:rPr>
              <w:t>evpn</w:t>
            </w:r>
            <w:proofErr w:type="spellEnd"/>
            <w:r w:rsidRPr="00C10D67">
              <w:rPr>
                <w:highlight w:val="yellow"/>
              </w:rPr>
              <w:t xml:space="preserve"> </w:t>
            </w:r>
          </w:p>
          <w:p w14:paraId="4965F3AB" w14:textId="484DD52B" w:rsidR="00C10D67" w:rsidRDefault="00C10D67" w:rsidP="00995202">
            <w:pPr>
              <w:pStyle w:val="CLITableBody"/>
              <w:rPr>
                <w:lang w:val="en-NZ"/>
              </w:rPr>
            </w:pPr>
          </w:p>
        </w:tc>
      </w:tr>
      <w:tr w:rsidR="00C10D67" w:rsidRPr="002904F3" w14:paraId="24D245FB" w14:textId="77777777" w:rsidTr="007D26F4">
        <w:trPr>
          <w:trHeight w:val="354"/>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3129254" w14:textId="77777777" w:rsidR="00C10D67" w:rsidRPr="002904F3" w:rsidRDefault="00C10D67" w:rsidP="002624C2">
            <w:pPr>
              <w:pStyle w:val="TableHeading"/>
            </w:pPr>
            <w:r w:rsidRPr="002904F3">
              <w:t>Parameters</w:t>
            </w:r>
            <w:r w:rsidRPr="002904F3">
              <w:br/>
              <w:t>Table</w:t>
            </w:r>
          </w:p>
        </w:tc>
        <w:tc>
          <w:tcPr>
            <w:tcW w:w="1267"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A847FC0" w14:textId="77777777" w:rsidR="00C10D67" w:rsidRPr="002904F3" w:rsidRDefault="00C10D67" w:rsidP="002624C2">
            <w:pPr>
              <w:pStyle w:val="TableHeading"/>
            </w:pPr>
            <w:r w:rsidRPr="002904F3">
              <w:t>Name</w:t>
            </w:r>
          </w:p>
        </w:tc>
        <w:tc>
          <w:tcPr>
            <w:tcW w:w="1559" w:type="dxa"/>
            <w:tcBorders>
              <w:top w:val="single" w:sz="4" w:space="0" w:color="7ADFED"/>
              <w:left w:val="single" w:sz="4" w:space="0" w:color="7ADFED"/>
              <w:bottom w:val="single" w:sz="4" w:space="0" w:color="7ADFED"/>
              <w:right w:val="single" w:sz="4" w:space="0" w:color="7ADFED"/>
            </w:tcBorders>
          </w:tcPr>
          <w:p w14:paraId="2825BD6C" w14:textId="77777777" w:rsidR="00C10D67" w:rsidRPr="002904F3" w:rsidRDefault="00C10D67" w:rsidP="002624C2">
            <w:pPr>
              <w:pStyle w:val="TableHeading"/>
            </w:pPr>
            <w:r w:rsidRPr="002904F3">
              <w:t>Value</w:t>
            </w:r>
          </w:p>
        </w:tc>
        <w:tc>
          <w:tcPr>
            <w:tcW w:w="4554" w:type="dxa"/>
            <w:tcBorders>
              <w:top w:val="single" w:sz="4" w:space="0" w:color="7ADFED"/>
              <w:left w:val="single" w:sz="4" w:space="0" w:color="7ADFED"/>
              <w:bottom w:val="single" w:sz="4" w:space="0" w:color="7ADFED"/>
              <w:right w:val="single" w:sz="4" w:space="0" w:color="7ADFED"/>
            </w:tcBorders>
          </w:tcPr>
          <w:p w14:paraId="4AE09573" w14:textId="77777777" w:rsidR="00C10D67" w:rsidRPr="002904F3" w:rsidRDefault="00C10D67" w:rsidP="002624C2">
            <w:pPr>
              <w:pStyle w:val="TableHeading"/>
            </w:pPr>
            <w:r w:rsidRPr="002904F3">
              <w:t>Description</w:t>
            </w:r>
          </w:p>
        </w:tc>
      </w:tr>
      <w:tr w:rsidR="00C10D67" w:rsidRPr="002904F3" w14:paraId="686E9D56" w14:textId="77777777" w:rsidTr="007D26F4">
        <w:trPr>
          <w:trHeight w:val="353"/>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1D3628F" w14:textId="77777777" w:rsidR="00C10D67" w:rsidRPr="002904F3" w:rsidRDefault="00C10D67" w:rsidP="002624C2">
            <w:pPr>
              <w:pStyle w:val="TableHeading"/>
            </w:pPr>
          </w:p>
        </w:tc>
        <w:tc>
          <w:tcPr>
            <w:tcW w:w="1267"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78E084" w14:textId="77777777" w:rsidR="00C10D67" w:rsidRPr="002904F3" w:rsidRDefault="00C10D67" w:rsidP="00995202">
            <w:pPr>
              <w:pStyle w:val="CLITableBody"/>
            </w:pPr>
            <w:r w:rsidRPr="002904F3">
              <w:rPr>
                <w:rStyle w:val="Emphasis"/>
              </w:rPr>
              <w:t>limit</w:t>
            </w:r>
          </w:p>
        </w:tc>
        <w:tc>
          <w:tcPr>
            <w:tcW w:w="1559" w:type="dxa"/>
            <w:tcBorders>
              <w:top w:val="single" w:sz="4" w:space="0" w:color="7ADFED"/>
              <w:left w:val="single" w:sz="4" w:space="0" w:color="7ADFED"/>
              <w:bottom w:val="single" w:sz="4" w:space="0" w:color="7ADFED"/>
              <w:right w:val="single" w:sz="4" w:space="0" w:color="7ADFED"/>
            </w:tcBorders>
          </w:tcPr>
          <w:p w14:paraId="5949F641" w14:textId="77777777" w:rsidR="00C10D67" w:rsidRPr="00B30E44" w:rsidRDefault="00C10D67" w:rsidP="007D26F4">
            <w:pPr>
              <w:pStyle w:val="NormalWeb"/>
            </w:pPr>
            <w:r w:rsidRPr="002904F3">
              <w:t>1-</w:t>
            </w:r>
            <w:r w:rsidRPr="00B30E44">
              <w:t xml:space="preserve">250000 </w:t>
            </w:r>
          </w:p>
          <w:p w14:paraId="0578EE57" w14:textId="77777777" w:rsidR="00C10D67" w:rsidRPr="002904F3" w:rsidRDefault="00C10D67" w:rsidP="00995202">
            <w:pPr>
              <w:pStyle w:val="CLITableBody"/>
            </w:pPr>
          </w:p>
        </w:tc>
        <w:tc>
          <w:tcPr>
            <w:tcW w:w="4554" w:type="dxa"/>
            <w:tcBorders>
              <w:top w:val="single" w:sz="4" w:space="0" w:color="7ADFED"/>
              <w:left w:val="single" w:sz="4" w:space="0" w:color="7ADFED"/>
              <w:bottom w:val="single" w:sz="4" w:space="0" w:color="7ADFED"/>
              <w:right w:val="single" w:sz="4" w:space="0" w:color="7ADFED"/>
            </w:tcBorders>
          </w:tcPr>
          <w:p w14:paraId="0B5C211A" w14:textId="77777777" w:rsidR="00C10D67" w:rsidRPr="002904F3" w:rsidRDefault="00C10D67" w:rsidP="00995202">
            <w:pPr>
              <w:pStyle w:val="CLITableBody"/>
            </w:pPr>
            <w:r w:rsidRPr="002904F3">
              <w:t xml:space="preserve">Maximum MAC addresses learned. </w:t>
            </w:r>
            <w:r w:rsidRPr="002904F3">
              <w:br/>
              <w:t>(Default = 65520)</w:t>
            </w:r>
          </w:p>
        </w:tc>
      </w:tr>
      <w:tr w:rsidR="00C10D67" w:rsidRPr="002904F3" w14:paraId="090F0BD6"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696E39A" w14:textId="77777777" w:rsidR="00C10D67" w:rsidRDefault="00C10D67" w:rsidP="002624C2">
            <w:pPr>
              <w:pStyle w:val="TableHeading"/>
              <w:rPr>
                <w:lang w:val="en-NZ"/>
              </w:rPr>
            </w:pPr>
            <w:r w:rsidRPr="002904F3">
              <w:t>Examples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5A67259" w14:textId="77777777" w:rsidR="00C10D67" w:rsidRPr="002904F3" w:rsidRDefault="00C10D67" w:rsidP="00995202">
            <w:pPr>
              <w:pStyle w:val="CLITableBody"/>
            </w:pPr>
            <w:r w:rsidRPr="002904F3">
              <w:t>The following examples show how to set the maximum number of MAC addresses learned:</w:t>
            </w:r>
          </w:p>
          <w:p w14:paraId="2D7D8D49" w14:textId="77777777" w:rsidR="00C10D67" w:rsidRPr="002904F3" w:rsidRDefault="00C10D67"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44A1F1E6" w14:textId="77777777" w:rsidR="00C10D67" w:rsidRPr="002904F3" w:rsidRDefault="00C10D67"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sidRPr="002904F3">
              <w:rPr>
                <w:rStyle w:val="Monospace"/>
              </w:rPr>
              <w:t>vpls</w:t>
            </w:r>
            <w:proofErr w:type="spellEnd"/>
            <w:r w:rsidRPr="002904F3">
              <w:rPr>
                <w:rStyle w:val="Monospace"/>
              </w:rPr>
              <w:t xml:space="preserve"> Service1</w:t>
            </w:r>
          </w:p>
          <w:p w14:paraId="13C9F03B" w14:textId="77777777" w:rsidR="00C10D67" w:rsidRPr="002904F3" w:rsidRDefault="00C10D67" w:rsidP="008956F4">
            <w:pPr>
              <w:pStyle w:val="Code"/>
            </w:pPr>
            <w:r>
              <w:rPr>
                <w:rStyle w:val="Monospace"/>
              </w:rPr>
              <w:t>exaware</w:t>
            </w:r>
            <w:r w:rsidRPr="002904F3">
              <w:rPr>
                <w:rStyle w:val="Monospace"/>
              </w:rPr>
              <w:t>(config-l2-services-vpls-Service</w:t>
            </w:r>
            <w:proofErr w:type="gramStart"/>
            <w:r w:rsidRPr="002904F3">
              <w:rPr>
                <w:rStyle w:val="Monospace"/>
              </w:rPr>
              <w:t>1)#</w:t>
            </w:r>
            <w:proofErr w:type="gramEnd"/>
            <w:r w:rsidRPr="002904F3">
              <w:rPr>
                <w:rStyle w:val="Monospace"/>
              </w:rPr>
              <w:t xml:space="preserve"> mac-limit 5000</w:t>
            </w:r>
          </w:p>
          <w:p w14:paraId="4511BB95" w14:textId="77777777" w:rsidR="00C10D67" w:rsidRPr="002904F3" w:rsidRDefault="00C10D67" w:rsidP="008956F4">
            <w:pPr>
              <w:pStyle w:val="Code"/>
            </w:pPr>
          </w:p>
          <w:p w14:paraId="58444419" w14:textId="77777777" w:rsidR="00C10D67" w:rsidRPr="002904F3" w:rsidRDefault="00C10D67" w:rsidP="008956F4">
            <w:pPr>
              <w:pStyle w:val="Code"/>
            </w:pPr>
            <w:r>
              <w:rPr>
                <w:rStyle w:val="Monospace"/>
              </w:rPr>
              <w:t>exaware</w:t>
            </w:r>
            <w:r w:rsidRPr="002904F3">
              <w:rPr>
                <w:rStyle w:val="Monospace"/>
              </w:rPr>
              <w:t>(</w:t>
            </w:r>
            <w:proofErr w:type="gramStart"/>
            <w:r w:rsidRPr="002904F3">
              <w:rPr>
                <w:rStyle w:val="Monospace"/>
              </w:rPr>
              <w:t>config)</w:t>
            </w:r>
            <w:r w:rsidRPr="002904F3">
              <w:t>#</w:t>
            </w:r>
            <w:proofErr w:type="gramEnd"/>
            <w:r w:rsidRPr="002904F3">
              <w:rPr>
                <w:rStyle w:val="Monospace"/>
              </w:rPr>
              <w:t xml:space="preserve"> l2-services</w:t>
            </w:r>
          </w:p>
          <w:p w14:paraId="4DF55E27" w14:textId="655DD342" w:rsidR="00C10D67" w:rsidRPr="002904F3" w:rsidRDefault="00C10D67" w:rsidP="008956F4">
            <w:pPr>
              <w:pStyle w:val="Code"/>
            </w:pPr>
            <w:r>
              <w:rPr>
                <w:rStyle w:val="Monospace"/>
              </w:rPr>
              <w:t>exaware</w:t>
            </w:r>
            <w:r w:rsidRPr="002904F3">
              <w:rPr>
                <w:rStyle w:val="Monospace"/>
              </w:rPr>
              <w:t>(config-l2-</w:t>
            </w:r>
            <w:proofErr w:type="gramStart"/>
            <w:r w:rsidRPr="002904F3">
              <w:rPr>
                <w:rStyle w:val="Monospace"/>
              </w:rPr>
              <w:t>servi</w:t>
            </w:r>
            <w:r w:rsidRPr="002904F3">
              <w:t>c</w:t>
            </w:r>
            <w:r w:rsidRPr="002904F3">
              <w:rPr>
                <w:rStyle w:val="Monospace"/>
              </w:rPr>
              <w:t>es)#</w:t>
            </w:r>
            <w:proofErr w:type="gramEnd"/>
            <w:r w:rsidRPr="002904F3">
              <w:rPr>
                <w:rStyle w:val="Monospace"/>
              </w:rPr>
              <w:t xml:space="preserve"> </w:t>
            </w:r>
            <w:proofErr w:type="spellStart"/>
            <w:r>
              <w:rPr>
                <w:rStyle w:val="Monospace"/>
              </w:rPr>
              <w:t>evpn</w:t>
            </w:r>
            <w:proofErr w:type="spellEnd"/>
            <w:r w:rsidRPr="002904F3">
              <w:rPr>
                <w:rStyle w:val="Monospace"/>
              </w:rPr>
              <w:t xml:space="preserve"> Service1</w:t>
            </w:r>
          </w:p>
          <w:p w14:paraId="54562D27" w14:textId="4005E53C" w:rsidR="00C10D67" w:rsidRPr="00C10D67" w:rsidRDefault="00C10D67" w:rsidP="008956F4">
            <w:pPr>
              <w:pStyle w:val="Code"/>
            </w:pPr>
            <w:r>
              <w:rPr>
                <w:rStyle w:val="Monospace"/>
              </w:rPr>
              <w:t>exaware</w:t>
            </w:r>
            <w:r w:rsidRPr="002904F3">
              <w:rPr>
                <w:rStyle w:val="Monospace"/>
              </w:rPr>
              <w:t>(config-l2-services-</w:t>
            </w:r>
            <w:r>
              <w:rPr>
                <w:rStyle w:val="Monospace"/>
              </w:rPr>
              <w:t>evpn</w:t>
            </w:r>
            <w:r w:rsidRPr="002904F3">
              <w:rPr>
                <w:rStyle w:val="Monospace"/>
              </w:rPr>
              <w:t>-Service</w:t>
            </w:r>
            <w:proofErr w:type="gramStart"/>
            <w:r w:rsidRPr="002904F3">
              <w:rPr>
                <w:rStyle w:val="Monospace"/>
              </w:rPr>
              <w:t>1)#</w:t>
            </w:r>
            <w:proofErr w:type="gramEnd"/>
            <w:r w:rsidRPr="002904F3">
              <w:rPr>
                <w:rStyle w:val="Monospace"/>
              </w:rPr>
              <w:t xml:space="preserve"> mac-limit 5000</w:t>
            </w:r>
          </w:p>
        </w:tc>
      </w:tr>
      <w:tr w:rsidR="00C10D67" w:rsidRPr="002904F3" w14:paraId="12FF74DF" w14:textId="77777777" w:rsidTr="007D26F4">
        <w:trPr>
          <w:trHeight w:val="48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145BBFA" w14:textId="77777777" w:rsidR="00C10D67" w:rsidRDefault="00C10D67" w:rsidP="002624C2">
            <w:pPr>
              <w:pStyle w:val="TableHeading"/>
              <w:rPr>
                <w:lang w:val="en-NZ"/>
              </w:rPr>
            </w:pPr>
            <w:r w:rsidRPr="002904F3">
              <w:t>Notes</w:t>
            </w:r>
          </w:p>
        </w:tc>
        <w:tc>
          <w:tcPr>
            <w:tcW w:w="7380"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0B49383F" w14:textId="3D282961" w:rsidR="00C10D67" w:rsidRPr="002904F3" w:rsidRDefault="00C10D67" w:rsidP="00995202">
            <w:pPr>
              <w:pStyle w:val="CLITableBody"/>
            </w:pPr>
            <w:r w:rsidRPr="002904F3">
              <w:t>Mac-limit under the VPLS</w:t>
            </w:r>
            <w:r w:rsidRPr="00C10D67">
              <w:rPr>
                <w:highlight w:val="yellow"/>
              </w:rPr>
              <w:t>/EVPN</w:t>
            </w:r>
            <w:r w:rsidRPr="002904F3">
              <w:t xml:space="preserve"> service limits the number of MAC addresses learned for the entire VPLS</w:t>
            </w:r>
            <w:r w:rsidRPr="00C10D67">
              <w:rPr>
                <w:highlight w:val="yellow"/>
              </w:rPr>
              <w:t>/EVPN</w:t>
            </w:r>
            <w:r w:rsidRPr="002904F3">
              <w:t xml:space="preserve"> service.</w:t>
            </w:r>
          </w:p>
        </w:tc>
      </w:tr>
    </w:tbl>
    <w:p w14:paraId="07AA3936" w14:textId="77777777" w:rsidR="0089481E" w:rsidRPr="00901FFB" w:rsidRDefault="0089481E" w:rsidP="0089481E"/>
    <w:p w14:paraId="3BE0B29E" w14:textId="77777777" w:rsidR="0089481E" w:rsidRDefault="0089481E" w:rsidP="0089481E">
      <w:pPr>
        <w:spacing w:after="160"/>
        <w:rPr>
          <w:rFonts w:ascii="Palatino Linotype" w:eastAsia="Times New Roman" w:hAnsi="Palatino Linotype" w:cs="Times New Roman"/>
          <w:b/>
          <w:color w:val="000000" w:themeColor="text1"/>
          <w:szCs w:val="20"/>
        </w:rPr>
      </w:pPr>
      <w:r>
        <w:br w:type="page"/>
      </w:r>
    </w:p>
    <w:p w14:paraId="03DEA461" w14:textId="60B884AE" w:rsidR="00133E30" w:rsidRPr="0089481E" w:rsidRDefault="00133E30" w:rsidP="00133E30">
      <w:pPr>
        <w:pStyle w:val="Heading4"/>
      </w:pPr>
      <w:r w:rsidRPr="0089481E">
        <w:lastRenderedPageBreak/>
        <w:fldChar w:fldCharType="begin"/>
      </w:r>
      <w:r w:rsidRPr="0089481E">
        <w:instrText>XE "mac-lock"</w:instrText>
      </w:r>
      <w:r w:rsidRPr="0089481E">
        <w:fldChar w:fldCharType="end"/>
      </w:r>
      <w:r>
        <w:t>unknown-mac-flooding</w:t>
      </w:r>
    </w:p>
    <w:tbl>
      <w:tblPr>
        <w:tblW w:w="9072" w:type="dxa"/>
        <w:tblLayout w:type="fixed"/>
        <w:tblCellMar>
          <w:left w:w="62" w:type="dxa"/>
          <w:right w:w="62" w:type="dxa"/>
        </w:tblCellMar>
        <w:tblLook w:val="0000" w:firstRow="0" w:lastRow="0" w:firstColumn="0" w:lastColumn="0" w:noHBand="0" w:noVBand="0"/>
      </w:tblPr>
      <w:tblGrid>
        <w:gridCol w:w="1710"/>
        <w:gridCol w:w="1971"/>
        <w:gridCol w:w="850"/>
        <w:gridCol w:w="4541"/>
      </w:tblGrid>
      <w:tr w:rsidR="00133E30" w:rsidRPr="00901FFB" w14:paraId="6873B16F"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F54D4EA" w14:textId="77777777" w:rsidR="00133E30" w:rsidRPr="00901FFB" w:rsidRDefault="00133E30" w:rsidP="002624C2">
            <w:pPr>
              <w:pStyle w:val="TableHeading"/>
              <w:rPr>
                <w:lang w:val="en-NZ"/>
              </w:rPr>
            </w:pPr>
            <w:r w:rsidRPr="00901FFB">
              <w:t>Description</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78C6E9" w14:textId="74A2C95A" w:rsidR="00133E30" w:rsidRPr="00133E30" w:rsidRDefault="00133E30" w:rsidP="00995202">
            <w:pPr>
              <w:pStyle w:val="CLITableBody"/>
            </w:pPr>
            <w:r>
              <w:t xml:space="preserve">To enable/disable unknown MAC frames, use the </w:t>
            </w:r>
            <w:r w:rsidRPr="00133E30">
              <w:rPr>
                <w:b/>
                <w:bCs/>
              </w:rPr>
              <w:t>unknown-mac-flooding</w:t>
            </w:r>
            <w:r>
              <w:t xml:space="preserve"> CLI command</w:t>
            </w:r>
            <w:r w:rsidRPr="00901FFB">
              <w:t xml:space="preserve">. Use the </w:t>
            </w:r>
            <w:r w:rsidRPr="00133E30">
              <w:t>no</w:t>
            </w:r>
            <w:r w:rsidRPr="00901FFB">
              <w:t xml:space="preserve"> form of the command to </w:t>
            </w:r>
            <w:r>
              <w:t>restore default (enable)</w:t>
            </w:r>
            <w:r w:rsidRPr="00901FFB">
              <w:t>.</w:t>
            </w:r>
          </w:p>
        </w:tc>
      </w:tr>
      <w:tr w:rsidR="00133E30" w:rsidRPr="00901FFB" w14:paraId="444D22C4" w14:textId="77777777" w:rsidTr="007D26F4">
        <w:trPr>
          <w:trHeight w:val="869"/>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96AD288" w14:textId="77777777" w:rsidR="00133E30" w:rsidRPr="00901FFB" w:rsidRDefault="00133E30" w:rsidP="002624C2">
            <w:pPr>
              <w:pStyle w:val="TableHeading"/>
            </w:pPr>
            <w:r w:rsidRPr="00901FFB">
              <w:t>Command</w:t>
            </w:r>
            <w:r w:rsidRPr="00901FFB">
              <w:br/>
              <w:t>Syntax</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F9C562A" w14:textId="77777777" w:rsidR="00133E30" w:rsidRPr="00901FFB" w:rsidRDefault="00133E30" w:rsidP="00995202">
            <w:pPr>
              <w:pStyle w:val="CLITableBody"/>
              <w:rPr>
                <w:rStyle w:val="Monospace"/>
              </w:rPr>
            </w:pPr>
            <w:r>
              <w:rPr>
                <w:rStyle w:val="Monospace"/>
              </w:rPr>
              <w:t>unknow-mac-flooding enable | disable</w:t>
            </w:r>
          </w:p>
          <w:p w14:paraId="01E83530" w14:textId="6BA26963" w:rsidR="00133E30" w:rsidRPr="00133E30" w:rsidRDefault="00133E30" w:rsidP="00995202">
            <w:pPr>
              <w:pStyle w:val="CLITableBody"/>
              <w:rPr>
                <w:rStyle w:val="Monospace"/>
              </w:rPr>
            </w:pPr>
            <w:r w:rsidRPr="00901FFB">
              <w:rPr>
                <w:rStyle w:val="Monospace"/>
              </w:rPr>
              <w:t xml:space="preserve">no </w:t>
            </w:r>
            <w:r>
              <w:rPr>
                <w:rStyle w:val="Monospace"/>
              </w:rPr>
              <w:t>unknow-mac-flooding</w:t>
            </w:r>
          </w:p>
        </w:tc>
      </w:tr>
      <w:tr w:rsidR="00133E30" w:rsidRPr="00901FFB" w14:paraId="221918F4" w14:textId="77777777" w:rsidTr="007D26F4">
        <w:trPr>
          <w:trHeight w:val="42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E3B991D" w14:textId="77777777" w:rsidR="00133E30" w:rsidRPr="00901FFB" w:rsidRDefault="00133E30" w:rsidP="002624C2">
            <w:pPr>
              <w:pStyle w:val="TableHeading"/>
              <w:rPr>
                <w:lang w:val="en-NZ"/>
              </w:rPr>
            </w:pPr>
            <w:r w:rsidRPr="00901FFB">
              <w:t>Command Mode</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vAlign w:val="center"/>
          </w:tcPr>
          <w:p w14:paraId="2F6DCB32" w14:textId="77777777" w:rsidR="00133E30" w:rsidRPr="00901FFB" w:rsidRDefault="00133E30" w:rsidP="00995202">
            <w:pPr>
              <w:pStyle w:val="CLITableBody"/>
              <w:rPr>
                <w:lang w:val="en-NZ"/>
              </w:rPr>
            </w:pPr>
            <w:r w:rsidRPr="00901FFB">
              <w:t xml:space="preserve">configuration l2-services </w:t>
            </w:r>
            <w:proofErr w:type="spellStart"/>
            <w:r>
              <w:t>evpn</w:t>
            </w:r>
            <w:proofErr w:type="spellEnd"/>
          </w:p>
        </w:tc>
      </w:tr>
      <w:tr w:rsidR="00133E30" w:rsidRPr="00901FFB" w14:paraId="198BC893" w14:textId="77777777" w:rsidTr="007D26F4">
        <w:trPr>
          <w:trHeight w:val="143"/>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DF0FAC" w14:textId="77777777" w:rsidR="00133E30" w:rsidRPr="00901FFB" w:rsidRDefault="00133E30" w:rsidP="002624C2">
            <w:pPr>
              <w:pStyle w:val="TableHeading"/>
            </w:pPr>
            <w:r w:rsidRPr="00901FFB">
              <w:t>Parameters</w:t>
            </w:r>
            <w:r w:rsidRPr="00901FFB">
              <w:br/>
              <w:t>Table</w:t>
            </w:r>
          </w:p>
        </w:tc>
        <w:tc>
          <w:tcPr>
            <w:tcW w:w="1971"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3691AD2" w14:textId="77777777" w:rsidR="00133E30" w:rsidRPr="00901FFB" w:rsidRDefault="00133E30" w:rsidP="002624C2">
            <w:pPr>
              <w:pStyle w:val="TableHeading"/>
            </w:pPr>
            <w:r w:rsidRPr="00901FFB">
              <w:t>Name</w:t>
            </w:r>
          </w:p>
        </w:tc>
        <w:tc>
          <w:tcPr>
            <w:tcW w:w="850" w:type="dxa"/>
            <w:tcBorders>
              <w:top w:val="single" w:sz="4" w:space="0" w:color="7ADFED"/>
              <w:left w:val="single" w:sz="4" w:space="0" w:color="7ADFED"/>
              <w:bottom w:val="single" w:sz="4" w:space="0" w:color="7ADFED"/>
              <w:right w:val="single" w:sz="4" w:space="0" w:color="7ADFED"/>
            </w:tcBorders>
          </w:tcPr>
          <w:p w14:paraId="72369BE4" w14:textId="77777777" w:rsidR="00133E30" w:rsidRPr="00901FFB" w:rsidRDefault="00133E30" w:rsidP="002624C2">
            <w:pPr>
              <w:pStyle w:val="TableHeading"/>
            </w:pPr>
            <w:r w:rsidRPr="00901FFB">
              <w:t>Value</w:t>
            </w:r>
          </w:p>
        </w:tc>
        <w:tc>
          <w:tcPr>
            <w:tcW w:w="4541" w:type="dxa"/>
            <w:tcBorders>
              <w:top w:val="single" w:sz="4" w:space="0" w:color="7ADFED"/>
              <w:left w:val="single" w:sz="4" w:space="0" w:color="7ADFED"/>
              <w:bottom w:val="single" w:sz="4" w:space="0" w:color="7ADFED"/>
              <w:right w:val="single" w:sz="4" w:space="0" w:color="7ADFED"/>
            </w:tcBorders>
          </w:tcPr>
          <w:p w14:paraId="34075D1C" w14:textId="77777777" w:rsidR="00133E30" w:rsidRPr="00901FFB" w:rsidRDefault="00133E30" w:rsidP="002624C2">
            <w:pPr>
              <w:pStyle w:val="TableHeading"/>
            </w:pPr>
            <w:r w:rsidRPr="00901FFB">
              <w:t>Description</w:t>
            </w:r>
          </w:p>
        </w:tc>
      </w:tr>
      <w:tr w:rsidR="00133E30" w:rsidRPr="00901FFB" w14:paraId="45ABCB0C"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29A7B3B" w14:textId="77777777" w:rsidR="00133E30" w:rsidRPr="00901FFB" w:rsidRDefault="00133E30" w:rsidP="002624C2">
            <w:pPr>
              <w:pStyle w:val="TableHeading"/>
            </w:pPr>
          </w:p>
        </w:tc>
        <w:tc>
          <w:tcPr>
            <w:tcW w:w="1971"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B765962" w14:textId="5F7C7B4A" w:rsidR="00133E30" w:rsidRPr="004849D5" w:rsidRDefault="00133E30" w:rsidP="00995202">
            <w:pPr>
              <w:pStyle w:val="CLITableBody"/>
              <w:rPr>
                <w:rStyle w:val="Emphasis"/>
                <w:i w:val="0"/>
                <w:iCs/>
              </w:rPr>
            </w:pPr>
            <w:r>
              <w:rPr>
                <w:rStyle w:val="Emphasis"/>
                <w:i w:val="0"/>
                <w:iCs/>
              </w:rPr>
              <w:t>enable</w:t>
            </w:r>
          </w:p>
        </w:tc>
        <w:tc>
          <w:tcPr>
            <w:tcW w:w="850" w:type="dxa"/>
            <w:tcBorders>
              <w:top w:val="single" w:sz="4" w:space="0" w:color="7ADFED"/>
              <w:left w:val="single" w:sz="4" w:space="0" w:color="7ADFED"/>
              <w:bottom w:val="single" w:sz="4" w:space="0" w:color="7ADFED"/>
              <w:right w:val="single" w:sz="4" w:space="0" w:color="7ADFED"/>
            </w:tcBorders>
          </w:tcPr>
          <w:p w14:paraId="264FBB00" w14:textId="77777777" w:rsidR="00133E30" w:rsidRPr="004849D5" w:rsidRDefault="00133E30" w:rsidP="00995202">
            <w:pPr>
              <w:pStyle w:val="CLITableBody"/>
            </w:pPr>
          </w:p>
        </w:tc>
        <w:tc>
          <w:tcPr>
            <w:tcW w:w="4541" w:type="dxa"/>
            <w:tcBorders>
              <w:top w:val="single" w:sz="4" w:space="0" w:color="7ADFED"/>
              <w:left w:val="single" w:sz="4" w:space="0" w:color="7ADFED"/>
              <w:bottom w:val="single" w:sz="4" w:space="0" w:color="7ADFED"/>
              <w:right w:val="single" w:sz="4" w:space="0" w:color="7ADFED"/>
            </w:tcBorders>
          </w:tcPr>
          <w:p w14:paraId="01B9883A" w14:textId="0C702503" w:rsidR="00133E30" w:rsidRPr="004849D5" w:rsidRDefault="00133E30" w:rsidP="00995202">
            <w:pPr>
              <w:pStyle w:val="CLITableBody"/>
              <w:rPr>
                <w:iCs/>
              </w:rPr>
            </w:pPr>
            <w:r>
              <w:t>Enable flooding of unknow MAC frames (default)</w:t>
            </w:r>
            <w:r w:rsidRPr="00901FFB">
              <w:t>.</w:t>
            </w:r>
          </w:p>
        </w:tc>
      </w:tr>
      <w:tr w:rsidR="00133E30" w:rsidRPr="00901FFB" w14:paraId="31C7B425" w14:textId="77777777" w:rsidTr="007D26F4">
        <w:trPr>
          <w:trHeight w:val="141"/>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A996B1E" w14:textId="77777777" w:rsidR="00133E30" w:rsidRPr="00901FFB" w:rsidRDefault="00133E30" w:rsidP="002624C2">
            <w:pPr>
              <w:pStyle w:val="TableHeading"/>
            </w:pPr>
          </w:p>
        </w:tc>
        <w:tc>
          <w:tcPr>
            <w:tcW w:w="1971"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AAF53FD" w14:textId="2BDE1AE8" w:rsidR="00133E30" w:rsidRPr="004849D5" w:rsidRDefault="00133E30" w:rsidP="00995202">
            <w:pPr>
              <w:pStyle w:val="CLITableBody"/>
            </w:pPr>
            <w:r>
              <w:rPr>
                <w:rStyle w:val="Emphasis"/>
                <w:i w:val="0"/>
                <w:iCs/>
              </w:rPr>
              <w:t>disable</w:t>
            </w:r>
          </w:p>
        </w:tc>
        <w:tc>
          <w:tcPr>
            <w:tcW w:w="850" w:type="dxa"/>
            <w:tcBorders>
              <w:top w:val="single" w:sz="4" w:space="0" w:color="7ADFED"/>
              <w:left w:val="single" w:sz="4" w:space="0" w:color="7ADFED"/>
              <w:bottom w:val="single" w:sz="4" w:space="0" w:color="7ADFED"/>
              <w:right w:val="single" w:sz="4" w:space="0" w:color="7ADFED"/>
            </w:tcBorders>
          </w:tcPr>
          <w:p w14:paraId="5335CE93" w14:textId="77777777" w:rsidR="00133E30" w:rsidRPr="004849D5" w:rsidRDefault="00133E30" w:rsidP="00995202">
            <w:pPr>
              <w:pStyle w:val="CLITableBody"/>
            </w:pPr>
          </w:p>
        </w:tc>
        <w:tc>
          <w:tcPr>
            <w:tcW w:w="4541" w:type="dxa"/>
            <w:tcBorders>
              <w:top w:val="single" w:sz="4" w:space="0" w:color="7ADFED"/>
              <w:left w:val="single" w:sz="4" w:space="0" w:color="7ADFED"/>
              <w:bottom w:val="single" w:sz="4" w:space="0" w:color="7ADFED"/>
              <w:right w:val="single" w:sz="4" w:space="0" w:color="7ADFED"/>
            </w:tcBorders>
          </w:tcPr>
          <w:p w14:paraId="4A18BAEB" w14:textId="72EA0C3E" w:rsidR="00133E30" w:rsidRPr="004849D5" w:rsidRDefault="00133E30" w:rsidP="00995202">
            <w:pPr>
              <w:pStyle w:val="CLITableBody"/>
              <w:rPr>
                <w:iCs/>
              </w:rPr>
            </w:pPr>
            <w:r>
              <w:t>Disable flooding of unknow MAC frames</w:t>
            </w:r>
            <w:r w:rsidRPr="00901FFB">
              <w:t>.</w:t>
            </w:r>
          </w:p>
        </w:tc>
      </w:tr>
      <w:tr w:rsidR="00133E30" w:rsidRPr="00901FFB" w14:paraId="615AAABE" w14:textId="77777777" w:rsidTr="007D26F4">
        <w:trPr>
          <w:cantSplit/>
          <w:trHeight w:val="1284"/>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862DD12" w14:textId="77777777" w:rsidR="00133E30" w:rsidRPr="00901FFB" w:rsidRDefault="00133E30" w:rsidP="002624C2">
            <w:pPr>
              <w:pStyle w:val="TableHeading"/>
              <w:rPr>
                <w:lang w:val="en-NZ"/>
              </w:rPr>
            </w:pPr>
            <w:r w:rsidRPr="00901FFB">
              <w:t>Examples</w:t>
            </w:r>
          </w:p>
        </w:tc>
        <w:tc>
          <w:tcPr>
            <w:tcW w:w="7362"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3C7EFAF" w14:textId="77777777" w:rsidR="00133E30" w:rsidRPr="00901FFB" w:rsidRDefault="00133E30" w:rsidP="00995202">
            <w:pPr>
              <w:pStyle w:val="CLITableBody"/>
            </w:pPr>
            <w:r w:rsidRPr="00901FFB">
              <w:t>The following example shows how to use this command:</w:t>
            </w:r>
          </w:p>
          <w:p w14:paraId="2842AEAB" w14:textId="77777777" w:rsidR="00133E30" w:rsidRPr="00901FFB" w:rsidRDefault="00133E30" w:rsidP="008956F4">
            <w:pPr>
              <w:pStyle w:val="Code"/>
            </w:pPr>
            <w:r w:rsidRPr="00901FFB">
              <w:rPr>
                <w:rStyle w:val="Monospace"/>
                <w:color w:val="auto"/>
              </w:rPr>
              <w:t>exaware(</w:t>
            </w:r>
            <w:proofErr w:type="gramStart"/>
            <w:r w:rsidRPr="00901FFB">
              <w:rPr>
                <w:rStyle w:val="Monospace"/>
                <w:color w:val="auto"/>
              </w:rPr>
              <w:t>config)</w:t>
            </w:r>
            <w:r w:rsidRPr="00901FFB">
              <w:t>#</w:t>
            </w:r>
            <w:proofErr w:type="gramEnd"/>
            <w:r w:rsidRPr="00901FFB">
              <w:rPr>
                <w:rStyle w:val="Monospace"/>
                <w:color w:val="auto"/>
              </w:rPr>
              <w:t xml:space="preserve"> l2-services</w:t>
            </w:r>
          </w:p>
          <w:p w14:paraId="2133A266" w14:textId="77777777" w:rsidR="00133E30" w:rsidRPr="00901FFB" w:rsidRDefault="00133E30" w:rsidP="008956F4">
            <w:pPr>
              <w:pStyle w:val="Code"/>
            </w:pPr>
            <w:r w:rsidRPr="00901FFB">
              <w:rPr>
                <w:rStyle w:val="Monospace"/>
                <w:color w:val="auto"/>
              </w:rPr>
              <w:t>exaware(config-l2-</w:t>
            </w:r>
            <w:proofErr w:type="gramStart"/>
            <w:r w:rsidRPr="00901FFB">
              <w:rPr>
                <w:rStyle w:val="Monospace"/>
                <w:color w:val="auto"/>
              </w:rPr>
              <w:t>servi</w:t>
            </w:r>
            <w:r w:rsidRPr="00901FFB">
              <w:t>c</w:t>
            </w:r>
            <w:r w:rsidRPr="00901FFB">
              <w:rPr>
                <w:rStyle w:val="Monospace"/>
                <w:color w:val="auto"/>
              </w:rPr>
              <w:t>es)#</w:t>
            </w:r>
            <w:proofErr w:type="gramEnd"/>
            <w:r w:rsidRPr="00901FFB">
              <w:rPr>
                <w:rStyle w:val="Monospace"/>
                <w:color w:val="auto"/>
              </w:rPr>
              <w:t xml:space="preserve"> </w:t>
            </w:r>
            <w:proofErr w:type="spellStart"/>
            <w:r>
              <w:rPr>
                <w:rStyle w:val="Monospace"/>
                <w:color w:val="auto"/>
              </w:rPr>
              <w:t>evpn</w:t>
            </w:r>
            <w:proofErr w:type="spellEnd"/>
            <w:r w:rsidRPr="00901FFB">
              <w:rPr>
                <w:rStyle w:val="Monospace"/>
                <w:color w:val="auto"/>
              </w:rPr>
              <w:t xml:space="preserve"> Service1</w:t>
            </w:r>
          </w:p>
          <w:p w14:paraId="54E9F972" w14:textId="6EFDC127" w:rsidR="00133E30" w:rsidRPr="00901FFB" w:rsidRDefault="00133E30" w:rsidP="008956F4">
            <w:pPr>
              <w:pStyle w:val="Code"/>
            </w:pPr>
            <w:r w:rsidRPr="00901FFB">
              <w:t>exaware</w:t>
            </w:r>
            <w:r w:rsidRPr="00901FFB">
              <w:rPr>
                <w:rStyle w:val="Monospace"/>
                <w:color w:val="auto"/>
              </w:rPr>
              <w:t>(config-l2-services-</w:t>
            </w:r>
            <w:r>
              <w:rPr>
                <w:rStyle w:val="Monospace"/>
                <w:color w:val="auto"/>
              </w:rPr>
              <w:t>evpn</w:t>
            </w:r>
            <w:r w:rsidRPr="00901FFB">
              <w:rPr>
                <w:rStyle w:val="Monospace"/>
                <w:color w:val="auto"/>
              </w:rPr>
              <w:t>-Service</w:t>
            </w:r>
            <w:proofErr w:type="gramStart"/>
            <w:r w:rsidRPr="00901FFB">
              <w:rPr>
                <w:rStyle w:val="Monospace"/>
                <w:color w:val="auto"/>
              </w:rPr>
              <w:t>1)#</w:t>
            </w:r>
            <w:proofErr w:type="gramEnd"/>
            <w:r w:rsidRPr="00901FFB">
              <w:rPr>
                <w:rStyle w:val="Monospace"/>
                <w:color w:val="auto"/>
              </w:rPr>
              <w:t xml:space="preserve"> </w:t>
            </w:r>
            <w:r>
              <w:rPr>
                <w:rStyle w:val="Monospace"/>
                <w:color w:val="auto"/>
              </w:rPr>
              <w:t>unknown=mac-flooding disable</w:t>
            </w:r>
          </w:p>
          <w:p w14:paraId="2F1374D0" w14:textId="77777777" w:rsidR="00133E30" w:rsidRPr="00901FFB" w:rsidRDefault="00133E30" w:rsidP="008956F4">
            <w:pPr>
              <w:pStyle w:val="Code"/>
            </w:pPr>
          </w:p>
          <w:p w14:paraId="187526B5" w14:textId="77777777" w:rsidR="00133E30" w:rsidRPr="00901FFB" w:rsidRDefault="00133E30" w:rsidP="008956F4">
            <w:pPr>
              <w:pStyle w:val="Code"/>
            </w:pPr>
          </w:p>
        </w:tc>
      </w:tr>
    </w:tbl>
    <w:p w14:paraId="6E5535AE" w14:textId="77777777" w:rsidR="00133E30" w:rsidRPr="00901FFB" w:rsidRDefault="00133E30" w:rsidP="00133E30"/>
    <w:p w14:paraId="55F93B50" w14:textId="77777777" w:rsidR="00133E30" w:rsidRDefault="00133E30" w:rsidP="00133E30">
      <w:pPr>
        <w:spacing w:after="160"/>
        <w:rPr>
          <w:rFonts w:ascii="Palatino Linotype" w:eastAsia="Times New Roman" w:hAnsi="Palatino Linotype" w:cs="Times New Roman"/>
          <w:b/>
          <w:color w:val="000000" w:themeColor="text1"/>
          <w:szCs w:val="20"/>
        </w:rPr>
      </w:pPr>
      <w:r>
        <w:br w:type="page"/>
      </w:r>
    </w:p>
    <w:p w14:paraId="1B39A181" w14:textId="27352113" w:rsidR="005A20C1" w:rsidRPr="002904F3" w:rsidRDefault="005A20C1" w:rsidP="005A20C1">
      <w:pPr>
        <w:pStyle w:val="Heading3"/>
      </w:pPr>
      <w:r w:rsidRPr="002904F3">
        <w:lastRenderedPageBreak/>
        <w:fldChar w:fldCharType="begin"/>
      </w:r>
      <w:r>
        <w:instrText>XE "L2 Services Configuration Commands"</w:instrText>
      </w:r>
      <w:r w:rsidRPr="002904F3">
        <w:fldChar w:fldCharType="end"/>
      </w:r>
      <w:bookmarkStart w:id="64" w:name="_Toc212530334"/>
      <w:r w:rsidRPr="002904F3">
        <w:t xml:space="preserve">L2 Services </w:t>
      </w:r>
      <w:r w:rsidR="004864A5">
        <w:t>Operational</w:t>
      </w:r>
      <w:r w:rsidRPr="002904F3">
        <w:t xml:space="preserve"> Commands</w:t>
      </w:r>
      <w:bookmarkEnd w:id="64"/>
    </w:p>
    <w:p w14:paraId="214CA570" w14:textId="1D5244C1" w:rsidR="00F038CB" w:rsidRPr="009B5ABC" w:rsidRDefault="00F038CB" w:rsidP="00F038CB">
      <w:pPr>
        <w:pStyle w:val="Heading4"/>
      </w:pPr>
      <w:r>
        <w:t xml:space="preserve">clear </w:t>
      </w:r>
      <w:proofErr w:type="spellStart"/>
      <w:r>
        <w:t>evpn</w:t>
      </w:r>
      <w:proofErr w:type="spellEnd"/>
      <w:r w:rsidR="004128B1">
        <w:t xml:space="preserve"> </w:t>
      </w:r>
      <w:r w:rsidRPr="009B5ABC">
        <w:fldChar w:fldCharType="begin"/>
      </w:r>
      <w:r w:rsidRPr="009B5ABC">
        <w:instrText>XE "clear vpls mac address-table"</w:instrText>
      </w:r>
      <w:r w:rsidRPr="009B5ABC">
        <w:fldChar w:fldCharType="end"/>
      </w:r>
      <w:bookmarkStart w:id="65" w:name="_Toc42421311"/>
      <w:r w:rsidR="003019E5">
        <w:t>Frozen</w:t>
      </w:r>
      <w:r w:rsidR="008956F4">
        <w:t xml:space="preserve"> </w:t>
      </w:r>
      <w:r w:rsidRPr="009B5ABC">
        <w:t>mac</w:t>
      </w:r>
      <w:r>
        <w:t>-</w:t>
      </w:r>
      <w:r w:rsidRPr="009B5ABC">
        <w:t>address</w:t>
      </w:r>
      <w:bookmarkEnd w:id="65"/>
      <w:r w:rsidR="008956F4">
        <w:t>es</w:t>
      </w:r>
    </w:p>
    <w:tbl>
      <w:tblPr>
        <w:tblW w:w="9776" w:type="dxa"/>
        <w:tblLayout w:type="fixed"/>
        <w:tblCellMar>
          <w:left w:w="62" w:type="dxa"/>
          <w:right w:w="62" w:type="dxa"/>
        </w:tblCellMar>
        <w:tblLook w:val="0000" w:firstRow="0" w:lastRow="0" w:firstColumn="0" w:lastColumn="0" w:noHBand="0" w:noVBand="0"/>
      </w:tblPr>
      <w:tblGrid>
        <w:gridCol w:w="1710"/>
        <w:gridCol w:w="2580"/>
        <w:gridCol w:w="2580"/>
        <w:gridCol w:w="2906"/>
      </w:tblGrid>
      <w:tr w:rsidR="00F038CB" w:rsidRPr="009B5ABC" w14:paraId="195DCF4F" w14:textId="77777777" w:rsidTr="000B0376">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4737256" w14:textId="77777777" w:rsidR="00F038CB" w:rsidRPr="009B5ABC" w:rsidRDefault="00F038CB" w:rsidP="002624C2">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BF60D02" w14:textId="1F372D78" w:rsidR="00F038CB" w:rsidRPr="00395E1C" w:rsidRDefault="00F038CB" w:rsidP="00995202">
            <w:pPr>
              <w:pStyle w:val="CLITableBody"/>
            </w:pPr>
            <w:r>
              <w:t xml:space="preserve">To </w:t>
            </w:r>
            <w:r w:rsidR="003019E5">
              <w:t>clear</w:t>
            </w:r>
            <w:r>
              <w:t xml:space="preserve"> the </w:t>
            </w:r>
            <w:r w:rsidR="003019E5">
              <w:t>frozen (duplicated or locked)</w:t>
            </w:r>
            <w:r>
              <w:t xml:space="preserve"> MAC address</w:t>
            </w:r>
            <w:r w:rsidR="008956F4">
              <w:t>es</w:t>
            </w:r>
            <w:r>
              <w:t>, u</w:t>
            </w:r>
            <w:r w:rsidRPr="00901FFB">
              <w:t xml:space="preserve">se the </w:t>
            </w:r>
            <w:r w:rsidRPr="00395E1C">
              <w:rPr>
                <w:b/>
                <w:bCs/>
              </w:rPr>
              <w:t xml:space="preserve">clear </w:t>
            </w:r>
            <w:proofErr w:type="spellStart"/>
            <w:r w:rsidR="004128B1">
              <w:rPr>
                <w:b/>
                <w:bCs/>
              </w:rPr>
              <w:t>evpn</w:t>
            </w:r>
            <w:proofErr w:type="spellEnd"/>
            <w:r w:rsidR="004128B1">
              <w:rPr>
                <w:b/>
                <w:bCs/>
              </w:rPr>
              <w:t xml:space="preserve"> </w:t>
            </w:r>
            <w:r w:rsidR="003019E5">
              <w:rPr>
                <w:b/>
                <w:bCs/>
              </w:rPr>
              <w:t>frozen</w:t>
            </w:r>
            <w:r w:rsidR="008956F4">
              <w:rPr>
                <w:b/>
                <w:bCs/>
              </w:rPr>
              <w:t xml:space="preserve"> </w:t>
            </w:r>
            <w:r w:rsidRPr="00395E1C">
              <w:rPr>
                <w:b/>
                <w:bCs/>
              </w:rPr>
              <w:t>mac-address</w:t>
            </w:r>
            <w:r w:rsidR="008956F4">
              <w:rPr>
                <w:b/>
                <w:bCs/>
              </w:rPr>
              <w:t>es</w:t>
            </w:r>
            <w:r w:rsidRPr="00901FFB">
              <w:t xml:space="preserve"> command.</w:t>
            </w:r>
          </w:p>
        </w:tc>
      </w:tr>
      <w:tr w:rsidR="00F038CB" w:rsidRPr="009B5ABC" w14:paraId="707EE56E" w14:textId="77777777" w:rsidTr="000B0376">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EE6CB69" w14:textId="77777777" w:rsidR="00F038CB" w:rsidRPr="009B5ABC" w:rsidRDefault="00F038CB"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7166073" w14:textId="62110D5B" w:rsidR="00F038CB" w:rsidRPr="00395E1C" w:rsidRDefault="00F038CB" w:rsidP="00995202">
            <w:pPr>
              <w:pStyle w:val="CLITableBody"/>
            </w:pPr>
            <w:r>
              <w:rPr>
                <w:rStyle w:val="Monospace"/>
              </w:rPr>
              <w:t xml:space="preserve">clear </w:t>
            </w:r>
            <w:proofErr w:type="spellStart"/>
            <w:r>
              <w:rPr>
                <w:rStyle w:val="Monospace"/>
              </w:rPr>
              <w:t>evpn</w:t>
            </w:r>
            <w:proofErr w:type="spellEnd"/>
            <w:r w:rsidR="004128B1">
              <w:rPr>
                <w:rStyle w:val="Monospace"/>
              </w:rPr>
              <w:t xml:space="preserve"> </w:t>
            </w:r>
            <w:r>
              <w:rPr>
                <w:rStyle w:val="Monospace"/>
              </w:rPr>
              <w:t>frozen</w:t>
            </w:r>
            <w:r w:rsidR="008956F4">
              <w:rPr>
                <w:rStyle w:val="Monospace"/>
              </w:rPr>
              <w:t xml:space="preserve"> </w:t>
            </w:r>
            <w:r w:rsidRPr="00901FFB">
              <w:rPr>
                <w:rStyle w:val="Monospace"/>
              </w:rPr>
              <w:t>mac-address</w:t>
            </w:r>
            <w:r w:rsidR="008956F4">
              <w:rPr>
                <w:rStyle w:val="Monospace"/>
              </w:rPr>
              <w:t>es</w:t>
            </w:r>
            <w:r w:rsidRPr="00901FFB">
              <w:rPr>
                <w:rStyle w:val="Monospace"/>
              </w:rPr>
              <w:t xml:space="preserve"> </w:t>
            </w:r>
            <w:r>
              <w:rPr>
                <w:rStyle w:val="Monospace"/>
              </w:rPr>
              <w:t>[</w:t>
            </w:r>
            <w:proofErr w:type="spellStart"/>
            <w:r w:rsidRPr="00395E1C">
              <w:rPr>
                <w:rStyle w:val="Monospace"/>
                <w:i/>
              </w:rPr>
              <w:t>evpn</w:t>
            </w:r>
            <w:proofErr w:type="spellEnd"/>
            <w:r w:rsidRPr="00395E1C">
              <w:rPr>
                <w:rStyle w:val="Monospace"/>
                <w:i/>
              </w:rPr>
              <w:t>-name</w:t>
            </w:r>
            <w:r w:rsidRPr="009B5ABC">
              <w:rPr>
                <w:rStyle w:val="Monospace"/>
              </w:rPr>
              <w:t xml:space="preserve"> </w:t>
            </w:r>
            <w:r>
              <w:rPr>
                <w:rStyle w:val="Monospace"/>
              </w:rPr>
              <w:t>[</w:t>
            </w:r>
            <w:r w:rsidRPr="00F038CB">
              <w:rPr>
                <w:rStyle w:val="Monospace"/>
                <w:i/>
                <w:iCs/>
              </w:rPr>
              <w:t>mac-address</w:t>
            </w:r>
            <w:r>
              <w:rPr>
                <w:rStyle w:val="Monospace"/>
              </w:rPr>
              <w:t>]]</w:t>
            </w:r>
          </w:p>
        </w:tc>
      </w:tr>
      <w:tr w:rsidR="00F038CB" w:rsidRPr="009B5ABC" w14:paraId="49678BA1" w14:textId="77777777" w:rsidTr="000B0376">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F349C01" w14:textId="77777777" w:rsidR="00F038CB" w:rsidRPr="009B5ABC" w:rsidRDefault="00F038CB"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051B3B2" w14:textId="77777777" w:rsidR="00F038CB" w:rsidRPr="009B5ABC" w:rsidRDefault="00F038CB" w:rsidP="00995202">
            <w:pPr>
              <w:pStyle w:val="CLITableBody"/>
              <w:rPr>
                <w:lang w:val="en-NZ"/>
              </w:rPr>
            </w:pPr>
            <w:r w:rsidRPr="009B5ABC">
              <w:t>Operational</w:t>
            </w:r>
          </w:p>
        </w:tc>
      </w:tr>
      <w:tr w:rsidR="00F038CB" w:rsidRPr="009B5ABC" w14:paraId="3AD628C5" w14:textId="77777777" w:rsidTr="000B0376">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46482C5" w14:textId="77777777" w:rsidR="00F038CB" w:rsidRPr="009B5ABC" w:rsidRDefault="00F038CB" w:rsidP="002624C2">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EF98CE5" w14:textId="77777777" w:rsidR="00F038CB" w:rsidRPr="009B5ABC" w:rsidRDefault="00F038CB" w:rsidP="002624C2">
            <w:pPr>
              <w:pStyle w:val="TableHeading"/>
            </w:pPr>
            <w:r w:rsidRPr="009B5ABC">
              <w:t>Name</w:t>
            </w:r>
          </w:p>
        </w:tc>
        <w:tc>
          <w:tcPr>
            <w:tcW w:w="2580" w:type="dxa"/>
            <w:tcBorders>
              <w:top w:val="single" w:sz="4" w:space="0" w:color="7ADFED"/>
              <w:left w:val="single" w:sz="4" w:space="0" w:color="7ADFED"/>
              <w:bottom w:val="single" w:sz="4" w:space="0" w:color="7ADFED"/>
              <w:right w:val="single" w:sz="4" w:space="0" w:color="7ADFED"/>
            </w:tcBorders>
          </w:tcPr>
          <w:p w14:paraId="069EF20E" w14:textId="77777777" w:rsidR="00F038CB" w:rsidRPr="009B5ABC" w:rsidRDefault="00F038CB" w:rsidP="002624C2">
            <w:pPr>
              <w:pStyle w:val="TableHeading"/>
            </w:pPr>
            <w:r w:rsidRPr="009B5ABC">
              <w:t>Value</w:t>
            </w:r>
          </w:p>
        </w:tc>
        <w:tc>
          <w:tcPr>
            <w:tcW w:w="2906" w:type="dxa"/>
            <w:tcBorders>
              <w:top w:val="single" w:sz="4" w:space="0" w:color="7ADFED"/>
              <w:left w:val="single" w:sz="4" w:space="0" w:color="7ADFED"/>
              <w:bottom w:val="single" w:sz="4" w:space="0" w:color="7ADFED"/>
              <w:right w:val="single" w:sz="4" w:space="0" w:color="7ADFED"/>
            </w:tcBorders>
          </w:tcPr>
          <w:p w14:paraId="1AB8B3CB" w14:textId="77777777" w:rsidR="00F038CB" w:rsidRPr="009B5ABC" w:rsidRDefault="00F038CB" w:rsidP="002624C2">
            <w:pPr>
              <w:pStyle w:val="TableHeading"/>
            </w:pPr>
            <w:r w:rsidRPr="009B5ABC">
              <w:t>Description</w:t>
            </w:r>
          </w:p>
        </w:tc>
      </w:tr>
      <w:tr w:rsidR="00F038CB" w:rsidRPr="009B5ABC" w14:paraId="2B021698" w14:textId="77777777" w:rsidTr="000B0376">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E6E5FB" w14:textId="77777777" w:rsidR="00F038CB" w:rsidRPr="009B5ABC" w:rsidRDefault="00F038CB"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911B4E8" w14:textId="77777777" w:rsidR="00F038CB" w:rsidRPr="009B5ABC" w:rsidRDefault="00F038CB" w:rsidP="00995202">
            <w:pPr>
              <w:pStyle w:val="CLITableBody"/>
            </w:pPr>
            <w:proofErr w:type="spellStart"/>
            <w:r>
              <w:rPr>
                <w:rStyle w:val="Emphasis"/>
              </w:rPr>
              <w:t>evpn</w:t>
            </w:r>
            <w:proofErr w:type="spellEnd"/>
            <w:r w:rsidRPr="009B5ABC">
              <w:rPr>
                <w:rStyle w:val="Emphasis"/>
              </w:rPr>
              <w:t>-name</w:t>
            </w:r>
          </w:p>
        </w:tc>
        <w:tc>
          <w:tcPr>
            <w:tcW w:w="2580" w:type="dxa"/>
            <w:tcBorders>
              <w:top w:val="single" w:sz="4" w:space="0" w:color="7ADFED"/>
              <w:left w:val="single" w:sz="4" w:space="0" w:color="7ADFED"/>
              <w:bottom w:val="single" w:sz="4" w:space="0" w:color="7ADFED"/>
              <w:right w:val="single" w:sz="4" w:space="0" w:color="7ADFED"/>
            </w:tcBorders>
          </w:tcPr>
          <w:p w14:paraId="6756299B" w14:textId="77777777" w:rsidR="00F038CB" w:rsidRPr="009B5ABC" w:rsidRDefault="00F038CB" w:rsidP="00995202">
            <w:pPr>
              <w:pStyle w:val="CLITableBody"/>
            </w:pPr>
            <w:r w:rsidRPr="009B5ABC">
              <w:t>String</w:t>
            </w:r>
          </w:p>
        </w:tc>
        <w:tc>
          <w:tcPr>
            <w:tcW w:w="2906" w:type="dxa"/>
            <w:tcBorders>
              <w:top w:val="single" w:sz="4" w:space="0" w:color="7ADFED"/>
              <w:left w:val="single" w:sz="4" w:space="0" w:color="7ADFED"/>
              <w:bottom w:val="single" w:sz="4" w:space="0" w:color="7ADFED"/>
              <w:right w:val="single" w:sz="4" w:space="0" w:color="7ADFED"/>
            </w:tcBorders>
          </w:tcPr>
          <w:p w14:paraId="6F870CC7" w14:textId="77777777" w:rsidR="00F038CB" w:rsidRPr="009B5ABC" w:rsidRDefault="00F038CB" w:rsidP="00995202">
            <w:pPr>
              <w:pStyle w:val="CLITableBody"/>
            </w:pPr>
            <w:r w:rsidRPr="009B5ABC">
              <w:t xml:space="preserve">Name of </w:t>
            </w:r>
            <w:r>
              <w:t>EVPN</w:t>
            </w:r>
            <w:r w:rsidRPr="009B5ABC">
              <w:t xml:space="preserve"> service.</w:t>
            </w:r>
          </w:p>
        </w:tc>
      </w:tr>
      <w:tr w:rsidR="00F038CB" w:rsidRPr="009B5ABC" w14:paraId="6A6DC54B" w14:textId="77777777" w:rsidTr="000B0376">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A299911" w14:textId="77777777" w:rsidR="00F038CB" w:rsidRPr="009B5ABC" w:rsidRDefault="00F038CB"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8E1DE77" w14:textId="2E4E67E1" w:rsidR="00F038CB" w:rsidRPr="009B5ABC" w:rsidRDefault="00F038CB" w:rsidP="00995202">
            <w:pPr>
              <w:pStyle w:val="CLITableBody"/>
            </w:pPr>
            <w:r w:rsidRPr="00F038CB">
              <w:rPr>
                <w:rStyle w:val="Monospace"/>
                <w:i/>
                <w:iCs/>
              </w:rPr>
              <w:t>mac-address</w:t>
            </w:r>
          </w:p>
        </w:tc>
        <w:tc>
          <w:tcPr>
            <w:tcW w:w="2580" w:type="dxa"/>
            <w:tcBorders>
              <w:top w:val="single" w:sz="4" w:space="0" w:color="7ADFED"/>
              <w:left w:val="single" w:sz="4" w:space="0" w:color="7ADFED"/>
              <w:bottom w:val="single" w:sz="4" w:space="0" w:color="7ADFED"/>
              <w:right w:val="single" w:sz="4" w:space="0" w:color="7ADFED"/>
            </w:tcBorders>
          </w:tcPr>
          <w:p w14:paraId="0C206B67" w14:textId="019CF70C" w:rsidR="00F038CB" w:rsidRPr="009B5ABC" w:rsidRDefault="00F038CB" w:rsidP="00995202">
            <w:pPr>
              <w:pStyle w:val="CLITableBody"/>
            </w:pPr>
            <w:proofErr w:type="spellStart"/>
            <w:proofErr w:type="gramStart"/>
            <w:r>
              <w:t>hh:hh</w:t>
            </w:r>
            <w:proofErr w:type="gramEnd"/>
            <w:r>
              <w:t>:</w:t>
            </w:r>
            <w:proofErr w:type="gramStart"/>
            <w:r>
              <w:t>hh:hh</w:t>
            </w:r>
            <w:proofErr w:type="gramEnd"/>
            <w:r>
              <w:t>:</w:t>
            </w:r>
            <w:proofErr w:type="gramStart"/>
            <w:r>
              <w:t>hh:hh</w:t>
            </w:r>
            <w:proofErr w:type="spellEnd"/>
            <w:proofErr w:type="gramEnd"/>
          </w:p>
        </w:tc>
        <w:tc>
          <w:tcPr>
            <w:tcW w:w="2906" w:type="dxa"/>
            <w:tcBorders>
              <w:top w:val="single" w:sz="4" w:space="0" w:color="7ADFED"/>
              <w:left w:val="single" w:sz="4" w:space="0" w:color="7ADFED"/>
              <w:bottom w:val="single" w:sz="4" w:space="0" w:color="7ADFED"/>
              <w:right w:val="single" w:sz="4" w:space="0" w:color="7ADFED"/>
            </w:tcBorders>
          </w:tcPr>
          <w:p w14:paraId="52C4FEBF" w14:textId="5EF7122A" w:rsidR="00F038CB" w:rsidRPr="009B5ABC" w:rsidRDefault="00F038CB" w:rsidP="00995202">
            <w:pPr>
              <w:pStyle w:val="CLITableBody"/>
            </w:pPr>
            <w:r>
              <w:t>MAC address</w:t>
            </w:r>
            <w:r w:rsidRPr="009B5ABC">
              <w:t>.</w:t>
            </w:r>
          </w:p>
        </w:tc>
      </w:tr>
      <w:tr w:rsidR="00F038CB" w:rsidRPr="009B5ABC" w14:paraId="7C36B1BF" w14:textId="77777777" w:rsidTr="000B0376">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036BB45" w14:textId="77777777" w:rsidR="00F038CB" w:rsidRPr="009B5ABC" w:rsidRDefault="00F038CB"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EBB048F" w14:textId="77777777" w:rsidR="00F038CB" w:rsidRDefault="00F038CB" w:rsidP="00995202">
            <w:pPr>
              <w:pStyle w:val="CLITableBody"/>
            </w:pPr>
            <w:r w:rsidRPr="009B5ABC">
              <w:t>The following examples show how to use this command:</w:t>
            </w:r>
          </w:p>
          <w:p w14:paraId="07AAA829" w14:textId="77777777" w:rsidR="00F038CB" w:rsidRPr="009B5ABC" w:rsidRDefault="00F038CB" w:rsidP="00995202">
            <w:pPr>
              <w:pStyle w:val="CLITableBody"/>
            </w:pPr>
            <w:r w:rsidRPr="009B5ABC">
              <w:t xml:space="preserve">The following command </w:t>
            </w:r>
            <w:r>
              <w:t xml:space="preserve">unfreezes all frozen MAC addresses of all EVPN services: </w:t>
            </w:r>
          </w:p>
          <w:p w14:paraId="3901E7F0" w14:textId="6D5AE43A" w:rsidR="00F038CB" w:rsidRPr="003019E5" w:rsidRDefault="00F038CB" w:rsidP="008956F4">
            <w:pPr>
              <w:pStyle w:val="Code"/>
              <w:rPr>
                <w:rFonts w:ascii="Myriad Pro" w:hAnsi="Myriad Pro" w:cs="Times New Roman"/>
                <w:color w:val="auto"/>
                <w:spacing w:val="0"/>
                <w:kern w:val="0"/>
                <w:sz w:val="22"/>
                <w:szCs w:val="20"/>
                <w:lang w:bidi="ar-SA"/>
              </w:rPr>
            </w:pPr>
            <w:r w:rsidRPr="003019E5">
              <w:rPr>
                <w:rFonts w:ascii="Myriad Pro" w:hAnsi="Myriad Pro" w:cs="Times New Roman"/>
                <w:color w:val="auto"/>
                <w:spacing w:val="0"/>
                <w:kern w:val="0"/>
                <w:sz w:val="22"/>
                <w:szCs w:val="20"/>
                <w:lang w:bidi="ar-SA"/>
              </w:rPr>
              <w:t xml:space="preserve">exaware# clear </w:t>
            </w:r>
            <w:proofErr w:type="spellStart"/>
            <w:r w:rsidRPr="003019E5">
              <w:rPr>
                <w:rFonts w:ascii="Myriad Pro" w:hAnsi="Myriad Pro" w:cs="Times New Roman"/>
                <w:color w:val="auto"/>
                <w:spacing w:val="0"/>
                <w:kern w:val="0"/>
                <w:sz w:val="22"/>
                <w:szCs w:val="20"/>
                <w:lang w:bidi="ar-SA"/>
              </w:rPr>
              <w:t>evpn</w:t>
            </w:r>
            <w:proofErr w:type="spellEnd"/>
            <w:r w:rsidR="004128B1" w:rsidRPr="003019E5">
              <w:rPr>
                <w:rFonts w:ascii="Myriad Pro" w:hAnsi="Myriad Pro" w:cs="Times New Roman"/>
                <w:color w:val="auto"/>
                <w:spacing w:val="0"/>
                <w:kern w:val="0"/>
                <w:sz w:val="22"/>
                <w:szCs w:val="20"/>
                <w:lang w:bidi="ar-SA"/>
              </w:rPr>
              <w:t xml:space="preserve"> </w:t>
            </w:r>
            <w:r w:rsidR="003019E5">
              <w:rPr>
                <w:rFonts w:ascii="Myriad Pro" w:hAnsi="Myriad Pro" w:cs="Times New Roman"/>
                <w:color w:val="auto"/>
                <w:spacing w:val="0"/>
                <w:kern w:val="0"/>
                <w:sz w:val="22"/>
                <w:szCs w:val="20"/>
                <w:lang w:bidi="ar-SA"/>
              </w:rPr>
              <w:t>frozen</w:t>
            </w:r>
            <w:r w:rsidR="008956F4" w:rsidRPr="003019E5">
              <w:rPr>
                <w:rFonts w:ascii="Myriad Pro" w:hAnsi="Myriad Pro" w:cs="Times New Roman"/>
                <w:color w:val="auto"/>
                <w:spacing w:val="0"/>
                <w:kern w:val="0"/>
                <w:sz w:val="22"/>
                <w:szCs w:val="20"/>
                <w:lang w:bidi="ar-SA"/>
              </w:rPr>
              <w:t xml:space="preserve"> </w:t>
            </w:r>
            <w:r w:rsidRPr="003019E5">
              <w:rPr>
                <w:rFonts w:ascii="Myriad Pro" w:hAnsi="Myriad Pro" w:cs="Times New Roman"/>
                <w:color w:val="auto"/>
                <w:spacing w:val="0"/>
                <w:kern w:val="0"/>
                <w:sz w:val="22"/>
                <w:szCs w:val="20"/>
                <w:lang w:bidi="ar-SA"/>
              </w:rPr>
              <w:t>mac-address</w:t>
            </w:r>
            <w:r w:rsidR="008956F4" w:rsidRPr="003019E5">
              <w:rPr>
                <w:rFonts w:ascii="Myriad Pro" w:hAnsi="Myriad Pro" w:cs="Times New Roman"/>
                <w:color w:val="auto"/>
                <w:spacing w:val="0"/>
                <w:kern w:val="0"/>
                <w:sz w:val="22"/>
                <w:szCs w:val="20"/>
                <w:lang w:bidi="ar-SA"/>
              </w:rPr>
              <w:t>es</w:t>
            </w:r>
          </w:p>
          <w:p w14:paraId="192BC120" w14:textId="77777777" w:rsidR="00F038CB" w:rsidRPr="009B5ABC" w:rsidRDefault="00F038CB" w:rsidP="008956F4">
            <w:pPr>
              <w:pStyle w:val="Code"/>
            </w:pPr>
          </w:p>
          <w:p w14:paraId="3E9CA16C" w14:textId="77777777" w:rsidR="00F038CB" w:rsidRPr="009B5ABC" w:rsidRDefault="00F038CB" w:rsidP="00995202">
            <w:pPr>
              <w:pStyle w:val="CLITableBody"/>
            </w:pPr>
            <w:r w:rsidRPr="009B5ABC">
              <w:t xml:space="preserve">The following command </w:t>
            </w:r>
            <w:r>
              <w:t xml:space="preserve">unfreezes all frozen MAC addresses of the Service1 EVPN: </w:t>
            </w:r>
          </w:p>
          <w:p w14:paraId="19E979F0" w14:textId="5FAA9CD1" w:rsidR="00F038CB" w:rsidRPr="003019E5" w:rsidRDefault="00F038CB" w:rsidP="008956F4">
            <w:pPr>
              <w:pStyle w:val="Code"/>
              <w:rPr>
                <w:rFonts w:ascii="Myriad Pro" w:hAnsi="Myriad Pro" w:cs="Times New Roman"/>
                <w:color w:val="auto"/>
                <w:spacing w:val="0"/>
                <w:kern w:val="0"/>
                <w:sz w:val="22"/>
                <w:szCs w:val="20"/>
                <w:lang w:bidi="ar-SA"/>
              </w:rPr>
            </w:pPr>
            <w:r w:rsidRPr="003019E5">
              <w:rPr>
                <w:rFonts w:ascii="Myriad Pro" w:hAnsi="Myriad Pro" w:cs="Times New Roman"/>
                <w:color w:val="auto"/>
                <w:spacing w:val="0"/>
                <w:kern w:val="0"/>
                <w:sz w:val="22"/>
                <w:szCs w:val="20"/>
                <w:lang w:bidi="ar-SA"/>
              </w:rPr>
              <w:t xml:space="preserve">exaware# clear </w:t>
            </w:r>
            <w:proofErr w:type="spellStart"/>
            <w:r w:rsidRPr="003019E5">
              <w:rPr>
                <w:rFonts w:ascii="Myriad Pro" w:hAnsi="Myriad Pro" w:cs="Times New Roman"/>
                <w:color w:val="auto"/>
                <w:spacing w:val="0"/>
                <w:kern w:val="0"/>
                <w:sz w:val="22"/>
                <w:szCs w:val="20"/>
                <w:lang w:bidi="ar-SA"/>
              </w:rPr>
              <w:t>evpn</w:t>
            </w:r>
            <w:proofErr w:type="spellEnd"/>
            <w:r w:rsidR="004128B1" w:rsidRPr="003019E5">
              <w:rPr>
                <w:rFonts w:ascii="Myriad Pro" w:hAnsi="Myriad Pro" w:cs="Times New Roman"/>
                <w:color w:val="auto"/>
                <w:spacing w:val="0"/>
                <w:kern w:val="0"/>
                <w:sz w:val="22"/>
                <w:szCs w:val="20"/>
                <w:lang w:bidi="ar-SA"/>
              </w:rPr>
              <w:t xml:space="preserve"> </w:t>
            </w:r>
            <w:r w:rsidR="003019E5">
              <w:rPr>
                <w:rFonts w:ascii="Myriad Pro" w:hAnsi="Myriad Pro" w:cs="Times New Roman"/>
                <w:color w:val="auto"/>
                <w:spacing w:val="0"/>
                <w:kern w:val="0"/>
                <w:sz w:val="22"/>
                <w:szCs w:val="20"/>
                <w:lang w:bidi="ar-SA"/>
              </w:rPr>
              <w:t>duplicated</w:t>
            </w:r>
            <w:r w:rsidR="003019E5" w:rsidRPr="003019E5">
              <w:rPr>
                <w:rFonts w:ascii="Myriad Pro" w:hAnsi="Myriad Pro" w:cs="Times New Roman"/>
                <w:color w:val="auto"/>
                <w:spacing w:val="0"/>
                <w:kern w:val="0"/>
                <w:sz w:val="22"/>
                <w:szCs w:val="20"/>
                <w:lang w:bidi="ar-SA"/>
              </w:rPr>
              <w:t xml:space="preserve"> </w:t>
            </w:r>
            <w:r w:rsidRPr="003019E5">
              <w:rPr>
                <w:rFonts w:ascii="Myriad Pro" w:hAnsi="Myriad Pro" w:cs="Times New Roman"/>
                <w:color w:val="auto"/>
                <w:spacing w:val="0"/>
                <w:kern w:val="0"/>
                <w:sz w:val="22"/>
                <w:szCs w:val="20"/>
                <w:lang w:bidi="ar-SA"/>
              </w:rPr>
              <w:t>mac-address</w:t>
            </w:r>
            <w:r w:rsidR="008956F4" w:rsidRPr="003019E5">
              <w:rPr>
                <w:rFonts w:ascii="Myriad Pro" w:hAnsi="Myriad Pro" w:cs="Times New Roman"/>
                <w:color w:val="auto"/>
                <w:spacing w:val="0"/>
                <w:kern w:val="0"/>
                <w:sz w:val="22"/>
                <w:szCs w:val="20"/>
                <w:lang w:bidi="ar-SA"/>
              </w:rPr>
              <w:t>es</w:t>
            </w:r>
            <w:r w:rsidRPr="003019E5">
              <w:rPr>
                <w:rFonts w:ascii="Myriad Pro" w:hAnsi="Myriad Pro" w:cs="Times New Roman"/>
                <w:color w:val="auto"/>
                <w:spacing w:val="0"/>
                <w:kern w:val="0"/>
                <w:sz w:val="22"/>
                <w:szCs w:val="20"/>
                <w:lang w:bidi="ar-SA"/>
              </w:rPr>
              <w:t xml:space="preserve"> Service1</w:t>
            </w:r>
          </w:p>
          <w:p w14:paraId="2CF7AD87" w14:textId="77777777" w:rsidR="00F038CB" w:rsidRPr="009B5ABC" w:rsidRDefault="00F038CB" w:rsidP="008956F4">
            <w:pPr>
              <w:pStyle w:val="Code"/>
            </w:pPr>
          </w:p>
          <w:p w14:paraId="34C8D681" w14:textId="77777777" w:rsidR="00F038CB" w:rsidRPr="009B5ABC" w:rsidRDefault="00F038CB" w:rsidP="00995202">
            <w:pPr>
              <w:pStyle w:val="CLITableBody"/>
            </w:pPr>
            <w:r w:rsidRPr="009B5ABC">
              <w:t xml:space="preserve">The following command </w:t>
            </w:r>
            <w:r>
              <w:t xml:space="preserve">unfreezes the specified frozen MAC addresses of the Service1 EVPN: </w:t>
            </w:r>
          </w:p>
          <w:p w14:paraId="17D9F120" w14:textId="15380B1D" w:rsidR="00F038CB" w:rsidRPr="003019E5" w:rsidRDefault="00F038CB" w:rsidP="008956F4">
            <w:pPr>
              <w:pStyle w:val="Code"/>
              <w:rPr>
                <w:rFonts w:ascii="Myriad Pro" w:hAnsi="Myriad Pro" w:cs="Times New Roman"/>
                <w:color w:val="auto"/>
                <w:spacing w:val="0"/>
                <w:kern w:val="0"/>
                <w:sz w:val="22"/>
                <w:szCs w:val="20"/>
                <w:lang w:bidi="ar-SA"/>
              </w:rPr>
            </w:pPr>
            <w:r w:rsidRPr="003019E5">
              <w:rPr>
                <w:rFonts w:ascii="Myriad Pro" w:hAnsi="Myriad Pro" w:cs="Times New Roman"/>
                <w:color w:val="auto"/>
                <w:spacing w:val="0"/>
                <w:kern w:val="0"/>
                <w:sz w:val="22"/>
                <w:szCs w:val="20"/>
                <w:lang w:bidi="ar-SA"/>
              </w:rPr>
              <w:t xml:space="preserve">exaware# clear </w:t>
            </w:r>
            <w:proofErr w:type="spellStart"/>
            <w:r w:rsidRPr="003019E5">
              <w:rPr>
                <w:rFonts w:ascii="Myriad Pro" w:hAnsi="Myriad Pro" w:cs="Times New Roman"/>
                <w:color w:val="auto"/>
                <w:spacing w:val="0"/>
                <w:kern w:val="0"/>
                <w:sz w:val="22"/>
                <w:szCs w:val="20"/>
                <w:lang w:bidi="ar-SA"/>
              </w:rPr>
              <w:t>evpn</w:t>
            </w:r>
            <w:proofErr w:type="spellEnd"/>
            <w:r w:rsidR="004128B1" w:rsidRPr="003019E5">
              <w:rPr>
                <w:rFonts w:ascii="Myriad Pro" w:hAnsi="Myriad Pro" w:cs="Times New Roman"/>
                <w:color w:val="auto"/>
                <w:spacing w:val="0"/>
                <w:kern w:val="0"/>
                <w:sz w:val="22"/>
                <w:szCs w:val="20"/>
                <w:lang w:bidi="ar-SA"/>
              </w:rPr>
              <w:t xml:space="preserve"> </w:t>
            </w:r>
            <w:r w:rsidRPr="003019E5">
              <w:rPr>
                <w:rFonts w:ascii="Myriad Pro" w:hAnsi="Myriad Pro" w:cs="Times New Roman"/>
                <w:color w:val="auto"/>
                <w:spacing w:val="0"/>
                <w:kern w:val="0"/>
                <w:sz w:val="22"/>
                <w:szCs w:val="20"/>
                <w:lang w:bidi="ar-SA"/>
              </w:rPr>
              <w:t>frozen</w:t>
            </w:r>
            <w:r w:rsidR="008956F4" w:rsidRPr="003019E5">
              <w:rPr>
                <w:rFonts w:ascii="Myriad Pro" w:hAnsi="Myriad Pro" w:cs="Times New Roman"/>
                <w:color w:val="auto"/>
                <w:spacing w:val="0"/>
                <w:kern w:val="0"/>
                <w:sz w:val="22"/>
                <w:szCs w:val="20"/>
                <w:lang w:bidi="ar-SA"/>
              </w:rPr>
              <w:t xml:space="preserve"> </w:t>
            </w:r>
            <w:r w:rsidRPr="003019E5">
              <w:rPr>
                <w:rFonts w:ascii="Myriad Pro" w:hAnsi="Myriad Pro" w:cs="Times New Roman"/>
                <w:color w:val="auto"/>
                <w:spacing w:val="0"/>
                <w:kern w:val="0"/>
                <w:sz w:val="22"/>
                <w:szCs w:val="20"/>
                <w:lang w:bidi="ar-SA"/>
              </w:rPr>
              <w:t>mac-address</w:t>
            </w:r>
            <w:r w:rsidR="008956F4" w:rsidRPr="003019E5">
              <w:rPr>
                <w:rFonts w:ascii="Myriad Pro" w:hAnsi="Myriad Pro" w:cs="Times New Roman"/>
                <w:color w:val="auto"/>
                <w:spacing w:val="0"/>
                <w:kern w:val="0"/>
                <w:sz w:val="22"/>
                <w:szCs w:val="20"/>
                <w:lang w:bidi="ar-SA"/>
              </w:rPr>
              <w:t>es</w:t>
            </w:r>
            <w:r w:rsidRPr="003019E5">
              <w:rPr>
                <w:rFonts w:ascii="Myriad Pro" w:hAnsi="Myriad Pro" w:cs="Times New Roman"/>
                <w:color w:val="auto"/>
                <w:spacing w:val="0"/>
                <w:kern w:val="0"/>
                <w:sz w:val="22"/>
                <w:szCs w:val="20"/>
                <w:lang w:bidi="ar-SA"/>
              </w:rPr>
              <w:t xml:space="preserve"> Service1 </w:t>
            </w:r>
            <w:proofErr w:type="gramStart"/>
            <w:r w:rsidRPr="003019E5">
              <w:rPr>
                <w:rFonts w:ascii="Myriad Pro" w:hAnsi="Myriad Pro" w:cs="Times New Roman"/>
                <w:color w:val="auto"/>
                <w:spacing w:val="0"/>
                <w:kern w:val="0"/>
                <w:sz w:val="22"/>
                <w:szCs w:val="20"/>
                <w:lang w:bidi="ar-SA"/>
              </w:rPr>
              <w:t>00:43:54:43:54:43</w:t>
            </w:r>
            <w:proofErr w:type="gramEnd"/>
          </w:p>
          <w:p w14:paraId="1F041F6F" w14:textId="77777777" w:rsidR="00F038CB" w:rsidRPr="009B5ABC" w:rsidRDefault="00F038CB" w:rsidP="008956F4">
            <w:pPr>
              <w:pStyle w:val="Code"/>
            </w:pPr>
          </w:p>
        </w:tc>
      </w:tr>
    </w:tbl>
    <w:p w14:paraId="594DF714" w14:textId="77777777" w:rsidR="00F038CB" w:rsidRDefault="00F038CB" w:rsidP="00F038CB">
      <w:pPr>
        <w:spacing w:before="0" w:after="160"/>
        <w:rPr>
          <w:rStyle w:val="Monospace"/>
        </w:rPr>
      </w:pPr>
      <w:r>
        <w:rPr>
          <w:rStyle w:val="Monospace"/>
        </w:rPr>
        <w:br w:type="page"/>
      </w:r>
    </w:p>
    <w:p w14:paraId="7F1CA703" w14:textId="77777777" w:rsidR="00395E1C" w:rsidRPr="009B5ABC" w:rsidRDefault="00395E1C" w:rsidP="00395E1C">
      <w:pPr>
        <w:pStyle w:val="Heading4"/>
      </w:pPr>
      <w:r w:rsidRPr="009B5ABC">
        <w:lastRenderedPageBreak/>
        <w:fldChar w:fldCharType="begin"/>
      </w:r>
      <w:r w:rsidRPr="009B5ABC">
        <w:instrText>XE "clear vpls mac address-table"</w:instrText>
      </w:r>
      <w:r w:rsidRPr="009B5ABC">
        <w:fldChar w:fldCharType="end"/>
      </w:r>
      <w:r w:rsidRPr="009B5ABC">
        <w:t xml:space="preserve">clear </w:t>
      </w:r>
      <w:proofErr w:type="spellStart"/>
      <w:r>
        <w:t>evpn</w:t>
      </w:r>
      <w:proofErr w:type="spellEnd"/>
      <w:r w:rsidRPr="009B5ABC">
        <w:t xml:space="preserve"> mac address-table</w:t>
      </w:r>
    </w:p>
    <w:tbl>
      <w:tblPr>
        <w:tblW w:w="9776" w:type="dxa"/>
        <w:tblLayout w:type="fixed"/>
        <w:tblCellMar>
          <w:left w:w="62" w:type="dxa"/>
          <w:right w:w="62" w:type="dxa"/>
        </w:tblCellMar>
        <w:tblLook w:val="0000" w:firstRow="0" w:lastRow="0" w:firstColumn="0" w:lastColumn="0" w:noHBand="0" w:noVBand="0"/>
      </w:tblPr>
      <w:tblGrid>
        <w:gridCol w:w="1710"/>
        <w:gridCol w:w="2580"/>
        <w:gridCol w:w="2580"/>
        <w:gridCol w:w="2906"/>
      </w:tblGrid>
      <w:tr w:rsidR="00395E1C" w:rsidRPr="009B5ABC" w14:paraId="2C0CC589"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9401574" w14:textId="77777777" w:rsidR="00395E1C" w:rsidRPr="009B5ABC" w:rsidRDefault="00395E1C" w:rsidP="002624C2">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A83C440" w14:textId="77777777" w:rsidR="00395E1C" w:rsidRPr="009B5ABC" w:rsidRDefault="00395E1C" w:rsidP="00995202">
            <w:pPr>
              <w:pStyle w:val="CLITableBody"/>
              <w:rPr>
                <w:lang w:val="en-NZ"/>
              </w:rPr>
            </w:pPr>
            <w:r w:rsidRPr="009B5ABC">
              <w:t xml:space="preserve">Clears </w:t>
            </w:r>
            <w:r>
              <w:t>EVPN local learnt dynamic MAC</w:t>
            </w:r>
            <w:r w:rsidRPr="009B5ABC">
              <w:t xml:space="preserve"> address</w:t>
            </w:r>
            <w:r>
              <w:t>es</w:t>
            </w:r>
            <w:r w:rsidRPr="009B5ABC">
              <w:t>.</w:t>
            </w:r>
          </w:p>
        </w:tc>
      </w:tr>
      <w:tr w:rsidR="00395E1C" w:rsidRPr="009B5ABC" w14:paraId="4D6F14D9"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102DD09" w14:textId="77777777" w:rsidR="00395E1C" w:rsidRPr="009B5ABC" w:rsidRDefault="00395E1C"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5E64196" w14:textId="77777777" w:rsidR="00395E1C" w:rsidRPr="00E94BE3" w:rsidRDefault="00395E1C" w:rsidP="00995202">
            <w:pPr>
              <w:pStyle w:val="CLITableBody"/>
              <w:rPr>
                <w:iCs/>
              </w:rPr>
            </w:pPr>
            <w:r w:rsidRPr="009B5ABC">
              <w:rPr>
                <w:rStyle w:val="Monospace"/>
              </w:rPr>
              <w:t xml:space="preserve">clear </w:t>
            </w:r>
            <w:proofErr w:type="spellStart"/>
            <w:r>
              <w:rPr>
                <w:rStyle w:val="Monospace"/>
              </w:rPr>
              <w:t>evpn</w:t>
            </w:r>
            <w:proofErr w:type="spellEnd"/>
            <w:r w:rsidRPr="009B5ABC">
              <w:rPr>
                <w:rStyle w:val="Monospace"/>
              </w:rPr>
              <w:t xml:space="preserve"> mac address-table </w:t>
            </w:r>
            <w:r>
              <w:rPr>
                <w:rStyle w:val="Monospace"/>
              </w:rPr>
              <w:t>[</w:t>
            </w:r>
            <w:r w:rsidRPr="009B5ABC">
              <w:rPr>
                <w:rStyle w:val="Monospace"/>
              </w:rPr>
              <w:t xml:space="preserve">name </w:t>
            </w:r>
            <w:proofErr w:type="spellStart"/>
            <w:r>
              <w:rPr>
                <w:rStyle w:val="Emphasis"/>
              </w:rPr>
              <w:t>evpn</w:t>
            </w:r>
            <w:proofErr w:type="spellEnd"/>
            <w:r w:rsidRPr="009B5ABC">
              <w:rPr>
                <w:rStyle w:val="Emphasis"/>
              </w:rPr>
              <w:t>-name</w:t>
            </w:r>
            <w:r>
              <w:rPr>
                <w:rStyle w:val="Emphasis"/>
                <w:i w:val="0"/>
                <w:iCs/>
              </w:rPr>
              <w:t xml:space="preserve"> [</w:t>
            </w:r>
            <w:r w:rsidRPr="009B5ABC">
              <w:rPr>
                <w:rStyle w:val="Monospace"/>
              </w:rPr>
              <w:t xml:space="preserve">source </w:t>
            </w:r>
            <w:r w:rsidRPr="009B5ABC">
              <w:rPr>
                <w:rStyle w:val="Emphasis"/>
              </w:rPr>
              <w:t>interface</w:t>
            </w:r>
            <w:r>
              <w:rPr>
                <w:rStyle w:val="Emphasis"/>
              </w:rPr>
              <w:t xml:space="preserve"> | </w:t>
            </w:r>
            <w:r w:rsidRPr="009B5ABC">
              <w:rPr>
                <w:rStyle w:val="Monospace"/>
              </w:rPr>
              <w:t xml:space="preserve">mac </w:t>
            </w:r>
            <w:r w:rsidRPr="009B5ABC">
              <w:rPr>
                <w:rStyle w:val="Emphasis"/>
              </w:rPr>
              <w:t>mac-address</w:t>
            </w:r>
            <w:r>
              <w:rPr>
                <w:rStyle w:val="Emphasis"/>
                <w:i w:val="0"/>
                <w:iCs/>
              </w:rPr>
              <w:t>]]</w:t>
            </w:r>
          </w:p>
        </w:tc>
      </w:tr>
      <w:tr w:rsidR="00395E1C" w:rsidRPr="009B5ABC" w14:paraId="6E5323A4" w14:textId="77777777" w:rsidTr="007D26F4">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97FA9B7" w14:textId="77777777" w:rsidR="00395E1C" w:rsidRPr="009B5ABC" w:rsidRDefault="00395E1C"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19EA5FF" w14:textId="77777777" w:rsidR="00395E1C" w:rsidRPr="009B5ABC" w:rsidRDefault="00395E1C" w:rsidP="00995202">
            <w:pPr>
              <w:pStyle w:val="CLITableBody"/>
              <w:rPr>
                <w:lang w:val="en-NZ"/>
              </w:rPr>
            </w:pPr>
            <w:r w:rsidRPr="009B5ABC">
              <w:t>Operational</w:t>
            </w:r>
          </w:p>
        </w:tc>
      </w:tr>
      <w:tr w:rsidR="00395E1C" w:rsidRPr="009B5ABC" w14:paraId="704A3FDB" w14:textId="77777777" w:rsidTr="007D26F4">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68B3C19" w14:textId="77777777" w:rsidR="00395E1C" w:rsidRPr="009B5ABC" w:rsidRDefault="00395E1C" w:rsidP="002624C2">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68D45C1" w14:textId="77777777" w:rsidR="00395E1C" w:rsidRPr="009B5ABC" w:rsidRDefault="00395E1C" w:rsidP="002624C2">
            <w:pPr>
              <w:pStyle w:val="TableHeading"/>
            </w:pPr>
            <w:r w:rsidRPr="009B5ABC">
              <w:t>Name</w:t>
            </w:r>
          </w:p>
        </w:tc>
        <w:tc>
          <w:tcPr>
            <w:tcW w:w="2580" w:type="dxa"/>
            <w:tcBorders>
              <w:top w:val="single" w:sz="4" w:space="0" w:color="7ADFED"/>
              <w:left w:val="single" w:sz="4" w:space="0" w:color="7ADFED"/>
              <w:bottom w:val="single" w:sz="4" w:space="0" w:color="7ADFED"/>
              <w:right w:val="single" w:sz="4" w:space="0" w:color="7ADFED"/>
            </w:tcBorders>
          </w:tcPr>
          <w:p w14:paraId="14B9B935" w14:textId="77777777" w:rsidR="00395E1C" w:rsidRPr="009B5ABC" w:rsidRDefault="00395E1C" w:rsidP="002624C2">
            <w:pPr>
              <w:pStyle w:val="TableHeading"/>
            </w:pPr>
            <w:r w:rsidRPr="009B5ABC">
              <w:t>Value</w:t>
            </w:r>
          </w:p>
        </w:tc>
        <w:tc>
          <w:tcPr>
            <w:tcW w:w="2906" w:type="dxa"/>
            <w:tcBorders>
              <w:top w:val="single" w:sz="4" w:space="0" w:color="7ADFED"/>
              <w:left w:val="single" w:sz="4" w:space="0" w:color="7ADFED"/>
              <w:bottom w:val="single" w:sz="4" w:space="0" w:color="7ADFED"/>
              <w:right w:val="single" w:sz="4" w:space="0" w:color="7ADFED"/>
            </w:tcBorders>
          </w:tcPr>
          <w:p w14:paraId="3402F3A8" w14:textId="77777777" w:rsidR="00395E1C" w:rsidRPr="009B5ABC" w:rsidRDefault="00395E1C" w:rsidP="002624C2">
            <w:pPr>
              <w:pStyle w:val="TableHeading"/>
            </w:pPr>
            <w:r w:rsidRPr="009B5ABC">
              <w:t>Description</w:t>
            </w:r>
          </w:p>
        </w:tc>
      </w:tr>
      <w:tr w:rsidR="00395E1C" w:rsidRPr="009B5ABC" w14:paraId="7EC7AB0A" w14:textId="77777777" w:rsidTr="007D26F4">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B80ADDD" w14:textId="77777777" w:rsidR="00395E1C" w:rsidRPr="009B5ABC" w:rsidRDefault="00395E1C"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29AFA7C" w14:textId="77777777" w:rsidR="00395E1C" w:rsidRPr="009B5ABC" w:rsidRDefault="00395E1C" w:rsidP="00995202">
            <w:pPr>
              <w:pStyle w:val="CLITableBody"/>
            </w:pPr>
            <w:proofErr w:type="spellStart"/>
            <w:r>
              <w:rPr>
                <w:rStyle w:val="Emphasis"/>
              </w:rPr>
              <w:t>evpn</w:t>
            </w:r>
            <w:proofErr w:type="spellEnd"/>
            <w:r w:rsidRPr="009B5ABC">
              <w:rPr>
                <w:rStyle w:val="Emphasis"/>
              </w:rPr>
              <w:t>-name</w:t>
            </w:r>
          </w:p>
        </w:tc>
        <w:tc>
          <w:tcPr>
            <w:tcW w:w="2580" w:type="dxa"/>
            <w:tcBorders>
              <w:top w:val="single" w:sz="4" w:space="0" w:color="7ADFED"/>
              <w:left w:val="single" w:sz="4" w:space="0" w:color="7ADFED"/>
              <w:bottom w:val="single" w:sz="4" w:space="0" w:color="7ADFED"/>
              <w:right w:val="single" w:sz="4" w:space="0" w:color="7ADFED"/>
            </w:tcBorders>
          </w:tcPr>
          <w:p w14:paraId="4E8842FC" w14:textId="77777777" w:rsidR="00395E1C" w:rsidRPr="009B5ABC" w:rsidRDefault="00395E1C" w:rsidP="00995202">
            <w:pPr>
              <w:pStyle w:val="CLITableBody"/>
            </w:pPr>
            <w:r w:rsidRPr="009B5ABC">
              <w:t>String</w:t>
            </w:r>
          </w:p>
        </w:tc>
        <w:tc>
          <w:tcPr>
            <w:tcW w:w="2906" w:type="dxa"/>
            <w:tcBorders>
              <w:top w:val="single" w:sz="4" w:space="0" w:color="7ADFED"/>
              <w:left w:val="single" w:sz="4" w:space="0" w:color="7ADFED"/>
              <w:bottom w:val="single" w:sz="4" w:space="0" w:color="7ADFED"/>
              <w:right w:val="single" w:sz="4" w:space="0" w:color="7ADFED"/>
            </w:tcBorders>
          </w:tcPr>
          <w:p w14:paraId="5C7E9284" w14:textId="77777777" w:rsidR="00395E1C" w:rsidRPr="009B5ABC" w:rsidRDefault="00395E1C" w:rsidP="00995202">
            <w:pPr>
              <w:pStyle w:val="CLITableBody"/>
            </w:pPr>
            <w:r w:rsidRPr="009B5ABC">
              <w:t xml:space="preserve">Name of </w:t>
            </w:r>
            <w:r>
              <w:t>EVPN</w:t>
            </w:r>
            <w:r w:rsidRPr="009B5ABC">
              <w:t xml:space="preserve"> service.</w:t>
            </w:r>
          </w:p>
        </w:tc>
      </w:tr>
      <w:tr w:rsidR="00395E1C" w:rsidRPr="009B5ABC" w14:paraId="595A76DF" w14:textId="77777777" w:rsidTr="007D26F4">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CF99DB6" w14:textId="77777777" w:rsidR="00395E1C" w:rsidRPr="009B5ABC" w:rsidRDefault="00395E1C"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F242B5B" w14:textId="77777777" w:rsidR="00395E1C" w:rsidRPr="009B5ABC" w:rsidRDefault="00395E1C" w:rsidP="00995202">
            <w:pPr>
              <w:pStyle w:val="CLITableBody"/>
            </w:pPr>
            <w:r w:rsidRPr="009B5ABC">
              <w:rPr>
                <w:rStyle w:val="Emphasis"/>
              </w:rPr>
              <w:t>interface</w:t>
            </w:r>
          </w:p>
        </w:tc>
        <w:tc>
          <w:tcPr>
            <w:tcW w:w="2580" w:type="dxa"/>
            <w:tcBorders>
              <w:top w:val="single" w:sz="4" w:space="0" w:color="7ADFED"/>
              <w:left w:val="single" w:sz="4" w:space="0" w:color="7ADFED"/>
              <w:bottom w:val="single" w:sz="4" w:space="0" w:color="7ADFED"/>
              <w:right w:val="single" w:sz="4" w:space="0" w:color="7ADFED"/>
            </w:tcBorders>
          </w:tcPr>
          <w:p w14:paraId="49A00C89" w14:textId="77777777" w:rsidR="00395E1C" w:rsidRPr="009B5ABC" w:rsidRDefault="00395E1C" w:rsidP="00995202">
            <w:pPr>
              <w:pStyle w:val="CLITableBody"/>
            </w:pPr>
            <w:r w:rsidRPr="009B5ABC">
              <w:t>Interface name</w:t>
            </w:r>
          </w:p>
        </w:tc>
        <w:tc>
          <w:tcPr>
            <w:tcW w:w="2906" w:type="dxa"/>
            <w:tcBorders>
              <w:top w:val="single" w:sz="4" w:space="0" w:color="7ADFED"/>
              <w:left w:val="single" w:sz="4" w:space="0" w:color="7ADFED"/>
              <w:bottom w:val="single" w:sz="4" w:space="0" w:color="7ADFED"/>
              <w:right w:val="single" w:sz="4" w:space="0" w:color="7ADFED"/>
            </w:tcBorders>
          </w:tcPr>
          <w:p w14:paraId="1C0DD2BE" w14:textId="77777777" w:rsidR="00395E1C" w:rsidRPr="009B5ABC" w:rsidRDefault="00395E1C" w:rsidP="00995202">
            <w:pPr>
              <w:pStyle w:val="CLITableBody"/>
            </w:pPr>
            <w:r w:rsidRPr="009B5ABC">
              <w:t>AC interface name.</w:t>
            </w:r>
          </w:p>
        </w:tc>
      </w:tr>
      <w:tr w:rsidR="00395E1C" w:rsidRPr="009B5ABC" w14:paraId="7415F142" w14:textId="77777777" w:rsidTr="007D26F4">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E8F3D86" w14:textId="77777777" w:rsidR="00395E1C" w:rsidRPr="009B5ABC" w:rsidRDefault="00395E1C"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83828D3" w14:textId="77777777" w:rsidR="00395E1C" w:rsidRDefault="00395E1C" w:rsidP="00995202">
            <w:pPr>
              <w:pStyle w:val="CLITableBody"/>
            </w:pPr>
            <w:r w:rsidRPr="009B5ABC">
              <w:t>The following examples show how to use this command:</w:t>
            </w:r>
          </w:p>
          <w:p w14:paraId="7D831D43" w14:textId="77777777" w:rsidR="00395E1C" w:rsidRDefault="00395E1C" w:rsidP="00995202">
            <w:pPr>
              <w:pStyle w:val="CLITableBody"/>
            </w:pPr>
            <w:r w:rsidRPr="009B5ABC">
              <w:t>The following examples show how to use this command:</w:t>
            </w:r>
          </w:p>
          <w:p w14:paraId="2A0681C9" w14:textId="77777777" w:rsidR="00395E1C" w:rsidRPr="009B5ABC" w:rsidRDefault="00395E1C" w:rsidP="008956F4">
            <w:pPr>
              <w:pStyle w:val="Code"/>
            </w:pPr>
            <w:r w:rsidRPr="009B5ABC">
              <w:t xml:space="preserve">The following command removes all </w:t>
            </w:r>
            <w:r>
              <w:t xml:space="preserve">local learned </w:t>
            </w:r>
            <w:r w:rsidRPr="009B5ABC">
              <w:t xml:space="preserve">dynamic MAC addresses from </w:t>
            </w:r>
            <w:proofErr w:type="gramStart"/>
            <w:r w:rsidRPr="009B5ABC">
              <w:t>the all</w:t>
            </w:r>
            <w:proofErr w:type="gramEnd"/>
            <w:r w:rsidRPr="009B5ABC">
              <w:t xml:space="preserve"> </w:t>
            </w:r>
            <w:r>
              <w:t>EVPN</w:t>
            </w:r>
            <w:r w:rsidRPr="009B5ABC">
              <w:t>s.</w:t>
            </w:r>
          </w:p>
          <w:p w14:paraId="56ADCBF8" w14:textId="77777777" w:rsidR="00395E1C" w:rsidRPr="009B5ABC" w:rsidRDefault="00395E1C" w:rsidP="008956F4">
            <w:pPr>
              <w:pStyle w:val="Code"/>
            </w:pPr>
            <w:r w:rsidRPr="009B5ABC">
              <w:t xml:space="preserve">exaware# clear </w:t>
            </w:r>
            <w:proofErr w:type="spellStart"/>
            <w:r>
              <w:t>evpn</w:t>
            </w:r>
            <w:proofErr w:type="spellEnd"/>
            <w:r w:rsidRPr="009B5ABC">
              <w:t xml:space="preserve"> mac address-table all</w:t>
            </w:r>
          </w:p>
          <w:p w14:paraId="6476BBAA" w14:textId="77777777" w:rsidR="00395E1C" w:rsidRPr="009B5ABC" w:rsidRDefault="00395E1C" w:rsidP="008956F4">
            <w:pPr>
              <w:pStyle w:val="Code"/>
            </w:pPr>
          </w:p>
          <w:p w14:paraId="3A0A490B" w14:textId="77777777" w:rsidR="00395E1C" w:rsidRPr="009B5ABC" w:rsidRDefault="00395E1C" w:rsidP="008956F4">
            <w:pPr>
              <w:pStyle w:val="Code"/>
            </w:pPr>
            <w:r w:rsidRPr="009B5ABC">
              <w:t xml:space="preserve">The following command removes all </w:t>
            </w:r>
            <w:r>
              <w:t xml:space="preserve">local learned </w:t>
            </w:r>
            <w:r w:rsidRPr="009B5ABC">
              <w:t xml:space="preserve">dynamic MAC addresses from </w:t>
            </w:r>
            <w:r>
              <w:t>EVPN</w:t>
            </w:r>
            <w:r w:rsidRPr="009B5ABC">
              <w:t xml:space="preserve"> </w:t>
            </w:r>
            <w:r>
              <w:t>evpn</w:t>
            </w:r>
            <w:r w:rsidRPr="009B5ABC">
              <w:t>Service1.</w:t>
            </w:r>
          </w:p>
          <w:p w14:paraId="37A0EE22" w14:textId="69964E5F" w:rsidR="00395E1C" w:rsidRPr="009B5ABC" w:rsidRDefault="00395E1C" w:rsidP="008956F4">
            <w:pPr>
              <w:pStyle w:val="Code"/>
            </w:pPr>
            <w:r w:rsidRPr="009B5ABC">
              <w:t xml:space="preserve">exaware# clear </w:t>
            </w:r>
            <w:proofErr w:type="spellStart"/>
            <w:r w:rsidR="005E1541">
              <w:t>evpn</w:t>
            </w:r>
            <w:proofErr w:type="spellEnd"/>
            <w:r w:rsidRPr="009B5ABC">
              <w:t xml:space="preserve"> mac address-table name </w:t>
            </w:r>
            <w:r>
              <w:t>evpn</w:t>
            </w:r>
            <w:r w:rsidRPr="009B5ABC">
              <w:t>Service1</w:t>
            </w:r>
            <w:r>
              <w:t xml:space="preserve"> all</w:t>
            </w:r>
          </w:p>
          <w:p w14:paraId="33DC5E9A" w14:textId="77777777" w:rsidR="00395E1C" w:rsidRPr="009B5ABC" w:rsidRDefault="00395E1C" w:rsidP="008956F4">
            <w:pPr>
              <w:pStyle w:val="Code"/>
            </w:pPr>
          </w:p>
          <w:p w14:paraId="28260207" w14:textId="77777777" w:rsidR="00395E1C" w:rsidRPr="009B5ABC" w:rsidRDefault="00395E1C" w:rsidP="008956F4">
            <w:pPr>
              <w:pStyle w:val="Code"/>
            </w:pPr>
            <w:r w:rsidRPr="009B5ABC">
              <w:t xml:space="preserve">The following command removes all </w:t>
            </w:r>
            <w:r>
              <w:t xml:space="preserve">local learned </w:t>
            </w:r>
            <w:r w:rsidRPr="009B5ABC">
              <w:t xml:space="preserve">dynamic MAC addresses from </w:t>
            </w:r>
            <w:r>
              <w:t>EVPN</w:t>
            </w:r>
            <w:r w:rsidRPr="009B5ABC">
              <w:t xml:space="preserve"> </w:t>
            </w:r>
            <w:r>
              <w:t>evpn</w:t>
            </w:r>
            <w:r w:rsidRPr="009B5ABC">
              <w:t>Service1 defined on x-eth 0/1/2.6.</w:t>
            </w:r>
          </w:p>
          <w:p w14:paraId="55289657" w14:textId="77777777" w:rsidR="00395E1C" w:rsidRDefault="00395E1C" w:rsidP="008956F4">
            <w:pPr>
              <w:pStyle w:val="Code"/>
            </w:pPr>
            <w:r w:rsidRPr="009B5ABC">
              <w:t xml:space="preserve">exaware# clear </w:t>
            </w:r>
            <w:proofErr w:type="spellStart"/>
            <w:r>
              <w:t>evpn</w:t>
            </w:r>
            <w:proofErr w:type="spellEnd"/>
            <w:r w:rsidRPr="009B5ABC">
              <w:t xml:space="preserve"> mac address-table name </w:t>
            </w:r>
            <w:r>
              <w:t>evpn</w:t>
            </w:r>
            <w:r w:rsidRPr="009B5ABC">
              <w:t>Service1 source x-eth 0/1/2.6</w:t>
            </w:r>
          </w:p>
          <w:p w14:paraId="111C729B" w14:textId="77777777" w:rsidR="00395E1C" w:rsidRDefault="00395E1C" w:rsidP="008956F4">
            <w:pPr>
              <w:pStyle w:val="Code"/>
            </w:pPr>
          </w:p>
          <w:p w14:paraId="0B656679" w14:textId="77777777" w:rsidR="00395E1C" w:rsidRPr="009B5ABC" w:rsidRDefault="00395E1C" w:rsidP="008956F4">
            <w:pPr>
              <w:pStyle w:val="Code"/>
            </w:pPr>
            <w:r w:rsidRPr="009B5ABC">
              <w:t xml:space="preserve">The following command removes </w:t>
            </w:r>
            <w:r>
              <w:t xml:space="preserve">local learned </w:t>
            </w:r>
            <w:r w:rsidRPr="009B5ABC">
              <w:t xml:space="preserve">dynamic MAC address </w:t>
            </w:r>
            <w:proofErr w:type="gramStart"/>
            <w:r w:rsidRPr="009B5ABC">
              <w:t>00:43:54:43:54:43</w:t>
            </w:r>
            <w:proofErr w:type="gramEnd"/>
            <w:r w:rsidRPr="009B5ABC">
              <w:t xml:space="preserve"> from </w:t>
            </w:r>
            <w:r>
              <w:t>EVPN</w:t>
            </w:r>
            <w:r w:rsidRPr="009B5ABC">
              <w:t xml:space="preserve"> </w:t>
            </w:r>
            <w:r>
              <w:t>evpn</w:t>
            </w:r>
            <w:r w:rsidRPr="009B5ABC">
              <w:t>Service1.</w:t>
            </w:r>
          </w:p>
          <w:p w14:paraId="4C18F258" w14:textId="77777777" w:rsidR="00395E1C" w:rsidRPr="009B5ABC" w:rsidRDefault="00395E1C" w:rsidP="008956F4">
            <w:pPr>
              <w:pStyle w:val="Code"/>
            </w:pPr>
            <w:r w:rsidRPr="009B5ABC">
              <w:t xml:space="preserve">exaware# clear </w:t>
            </w:r>
            <w:proofErr w:type="spellStart"/>
            <w:r>
              <w:t>evpn</w:t>
            </w:r>
            <w:proofErr w:type="spellEnd"/>
            <w:r w:rsidRPr="009B5ABC">
              <w:t xml:space="preserve"> mac address-table name </w:t>
            </w:r>
            <w:r>
              <w:t>evpn</w:t>
            </w:r>
            <w:r w:rsidRPr="009B5ABC">
              <w:t xml:space="preserve">Service1 mac </w:t>
            </w:r>
            <w:proofErr w:type="gramStart"/>
            <w:r w:rsidRPr="009B5ABC">
              <w:t>00:43:54:43:54:43</w:t>
            </w:r>
            <w:proofErr w:type="gramEnd"/>
          </w:p>
        </w:tc>
      </w:tr>
    </w:tbl>
    <w:p w14:paraId="08D56246" w14:textId="77777777" w:rsidR="00395E1C" w:rsidRDefault="00395E1C" w:rsidP="00395E1C">
      <w:pPr>
        <w:spacing w:before="0" w:after="160"/>
        <w:rPr>
          <w:rStyle w:val="Monospace"/>
        </w:rPr>
      </w:pPr>
      <w:r>
        <w:rPr>
          <w:rStyle w:val="Monospace"/>
        </w:rPr>
        <w:br w:type="page"/>
      </w:r>
    </w:p>
    <w:p w14:paraId="4D56E4BA" w14:textId="2115ADF7" w:rsidR="00BE18F7" w:rsidRPr="002904F3" w:rsidRDefault="00BE18F7" w:rsidP="00BE18F7">
      <w:pPr>
        <w:pStyle w:val="Heading3"/>
      </w:pPr>
      <w:r w:rsidRPr="002904F3">
        <w:lastRenderedPageBreak/>
        <w:fldChar w:fldCharType="begin"/>
      </w:r>
      <w:r>
        <w:instrText>XE "L2 Services Configuration Commands"</w:instrText>
      </w:r>
      <w:r w:rsidRPr="002904F3">
        <w:fldChar w:fldCharType="end"/>
      </w:r>
      <w:bookmarkStart w:id="66" w:name="_Toc212530335"/>
      <w:r w:rsidRPr="002904F3">
        <w:t xml:space="preserve">L2 Services </w:t>
      </w:r>
      <w:r w:rsidR="004864A5">
        <w:t>Show</w:t>
      </w:r>
      <w:r w:rsidRPr="002904F3">
        <w:t xml:space="preserve"> Commands</w:t>
      </w:r>
      <w:bookmarkEnd w:id="66"/>
    </w:p>
    <w:p w14:paraId="028C9752" w14:textId="77777777" w:rsidR="00BE18F7" w:rsidRPr="009B5ABC" w:rsidRDefault="00BE18F7" w:rsidP="00BE18F7">
      <w:pPr>
        <w:pStyle w:val="Heading4"/>
      </w:pPr>
      <w:r>
        <w:t xml:space="preserve">show </w:t>
      </w:r>
      <w:proofErr w:type="spellStart"/>
      <w:r>
        <w:t>evpn</w:t>
      </w:r>
      <w:proofErr w:type="spellEnd"/>
      <w:r>
        <w:t xml:space="preserve"> broadcast-</w:t>
      </w:r>
      <w:r w:rsidRPr="009B5ABC">
        <w:fldChar w:fldCharType="begin"/>
      </w:r>
      <w:r w:rsidRPr="009B5ABC">
        <w:instrText>XE "clear vpls mac address-table"</w:instrText>
      </w:r>
      <w:r w:rsidRPr="009B5ABC">
        <w:fldChar w:fldCharType="end"/>
      </w:r>
      <w:r>
        <w:t>domains</w:t>
      </w:r>
    </w:p>
    <w:tbl>
      <w:tblPr>
        <w:tblW w:w="9776" w:type="dxa"/>
        <w:tblLayout w:type="fixed"/>
        <w:tblCellMar>
          <w:left w:w="62" w:type="dxa"/>
          <w:right w:w="62" w:type="dxa"/>
        </w:tblCellMar>
        <w:tblLook w:val="0000" w:firstRow="0" w:lastRow="0" w:firstColumn="0" w:lastColumn="0" w:noHBand="0" w:noVBand="0"/>
      </w:tblPr>
      <w:tblGrid>
        <w:gridCol w:w="1710"/>
        <w:gridCol w:w="2580"/>
        <w:gridCol w:w="1375"/>
        <w:gridCol w:w="4111"/>
      </w:tblGrid>
      <w:tr w:rsidR="00BE18F7" w:rsidRPr="009B5ABC" w14:paraId="5454D17C"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95D81D" w14:textId="77777777" w:rsidR="00BE18F7" w:rsidRPr="009B5ABC" w:rsidRDefault="00BE18F7" w:rsidP="002624C2">
            <w:pPr>
              <w:pStyle w:val="TableHeading"/>
              <w:rPr>
                <w:lang w:val="en-NZ"/>
              </w:rPr>
            </w:pPr>
            <w:r w:rsidRPr="009B5ABC">
              <w:lastRenderedPageBreak/>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D90BAA3" w14:textId="77777777" w:rsidR="00BE18F7" w:rsidRPr="00395E1C" w:rsidRDefault="00BE18F7" w:rsidP="00995202">
            <w:pPr>
              <w:pStyle w:val="CLITableBody"/>
            </w:pPr>
            <w:r>
              <w:t>Displays the EVPN broadcast domains</w:t>
            </w:r>
            <w:r w:rsidRPr="00901FFB">
              <w:t>.</w:t>
            </w:r>
          </w:p>
        </w:tc>
      </w:tr>
      <w:tr w:rsidR="00BE18F7" w:rsidRPr="009B5ABC" w14:paraId="06D6C466"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4F56CD2" w14:textId="77777777" w:rsidR="00BE18F7" w:rsidRPr="009B5ABC" w:rsidRDefault="00BE18F7"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5C87E8" w14:textId="02621605" w:rsidR="00BE18F7" w:rsidRPr="00395E1C" w:rsidRDefault="00DE1D6A" w:rsidP="00995202">
            <w:pPr>
              <w:pStyle w:val="CLITableBody"/>
            </w:pPr>
            <w:r>
              <w:rPr>
                <w:rStyle w:val="Monospace"/>
              </w:rPr>
              <w:t>s</w:t>
            </w:r>
            <w:r w:rsidR="00BE18F7">
              <w:rPr>
                <w:rStyle w:val="Monospace"/>
              </w:rPr>
              <w:t xml:space="preserve">how </w:t>
            </w:r>
            <w:proofErr w:type="spellStart"/>
            <w:r w:rsidR="00BE18F7">
              <w:rPr>
                <w:rStyle w:val="Monospace"/>
              </w:rPr>
              <w:t>evpn</w:t>
            </w:r>
            <w:proofErr w:type="spellEnd"/>
            <w:r w:rsidR="00BE18F7">
              <w:rPr>
                <w:rStyle w:val="Monospace"/>
              </w:rPr>
              <w:t xml:space="preserve"> broadcast-domains [name</w:t>
            </w:r>
            <w:r w:rsidR="00BE18F7" w:rsidRPr="00901FFB">
              <w:rPr>
                <w:rStyle w:val="Monospace"/>
              </w:rPr>
              <w:t xml:space="preserve"> </w:t>
            </w:r>
            <w:proofErr w:type="spellStart"/>
            <w:r w:rsidR="00BE18F7" w:rsidRPr="00395E1C">
              <w:rPr>
                <w:rStyle w:val="Monospace"/>
                <w:i/>
              </w:rPr>
              <w:t>evpn</w:t>
            </w:r>
            <w:proofErr w:type="spellEnd"/>
            <w:r w:rsidR="00BE18F7" w:rsidRPr="00395E1C">
              <w:rPr>
                <w:rStyle w:val="Monospace"/>
                <w:i/>
              </w:rPr>
              <w:t>-name</w:t>
            </w:r>
            <w:r w:rsidR="00674CB0">
              <w:rPr>
                <w:rStyle w:val="Monospace"/>
                <w:i/>
              </w:rPr>
              <w:t xml:space="preserve"> </w:t>
            </w:r>
            <w:r w:rsidR="00674CB0">
              <w:rPr>
                <w:rStyle w:val="Monospace"/>
              </w:rPr>
              <w:t>[</w:t>
            </w:r>
            <w:proofErr w:type="spellStart"/>
            <w:r w:rsidR="00674CB0">
              <w:rPr>
                <w:rStyle w:val="Monospace"/>
              </w:rPr>
              <w:t>v</w:t>
            </w:r>
            <w:r>
              <w:rPr>
                <w:rStyle w:val="Monospace"/>
              </w:rPr>
              <w:t>l</w:t>
            </w:r>
            <w:r w:rsidR="00674CB0">
              <w:rPr>
                <w:rStyle w:val="Monospace"/>
              </w:rPr>
              <w:t>an</w:t>
            </w:r>
            <w:proofErr w:type="spellEnd"/>
            <w:r w:rsidR="00674CB0">
              <w:rPr>
                <w:rStyle w:val="Monospace"/>
              </w:rPr>
              <w:t xml:space="preserve">-id </w:t>
            </w:r>
            <w:proofErr w:type="spellStart"/>
            <w:r w:rsidR="00674CB0" w:rsidRPr="00674CB0">
              <w:rPr>
                <w:rStyle w:val="Monospace"/>
                <w:i/>
                <w:iCs/>
              </w:rPr>
              <w:t>vlan</w:t>
            </w:r>
            <w:proofErr w:type="spellEnd"/>
            <w:r w:rsidR="00674CB0" w:rsidRPr="00674CB0">
              <w:rPr>
                <w:rStyle w:val="Monospace"/>
                <w:i/>
                <w:iCs/>
              </w:rPr>
              <w:t>-id</w:t>
            </w:r>
            <w:r w:rsidR="00674CB0">
              <w:rPr>
                <w:rStyle w:val="Monospace"/>
              </w:rPr>
              <w:t>]]</w:t>
            </w:r>
          </w:p>
        </w:tc>
      </w:tr>
      <w:tr w:rsidR="00BE18F7" w:rsidRPr="009B5ABC" w14:paraId="358DCB17" w14:textId="77777777" w:rsidTr="007D26F4">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8392CDB" w14:textId="77777777" w:rsidR="00BE18F7" w:rsidRPr="009B5ABC" w:rsidRDefault="00BE18F7"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47AC96A" w14:textId="77777777" w:rsidR="00BE18F7" w:rsidRPr="009B5ABC" w:rsidRDefault="00BE18F7" w:rsidP="00995202">
            <w:pPr>
              <w:pStyle w:val="CLITableBody"/>
              <w:rPr>
                <w:lang w:val="en-NZ"/>
              </w:rPr>
            </w:pPr>
            <w:r w:rsidRPr="009B5ABC">
              <w:t>Operational</w:t>
            </w:r>
          </w:p>
        </w:tc>
      </w:tr>
      <w:tr w:rsidR="00BE18F7" w:rsidRPr="009B5ABC" w14:paraId="53014A3C" w14:textId="77777777" w:rsidTr="00674CB0">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BB4F432" w14:textId="77777777" w:rsidR="00BE18F7" w:rsidRPr="009B5ABC" w:rsidRDefault="00BE18F7" w:rsidP="002624C2">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808D68B" w14:textId="77777777" w:rsidR="00BE18F7" w:rsidRPr="009B5ABC" w:rsidRDefault="00BE18F7" w:rsidP="002624C2">
            <w:pPr>
              <w:pStyle w:val="TableHeading"/>
            </w:pPr>
            <w:r w:rsidRPr="009B5ABC">
              <w:t>Name</w:t>
            </w:r>
          </w:p>
        </w:tc>
        <w:tc>
          <w:tcPr>
            <w:tcW w:w="1375" w:type="dxa"/>
            <w:tcBorders>
              <w:top w:val="single" w:sz="4" w:space="0" w:color="7ADFED"/>
              <w:left w:val="single" w:sz="4" w:space="0" w:color="7ADFED"/>
              <w:bottom w:val="single" w:sz="4" w:space="0" w:color="7ADFED"/>
              <w:right w:val="single" w:sz="4" w:space="0" w:color="7ADFED"/>
            </w:tcBorders>
          </w:tcPr>
          <w:p w14:paraId="561B44B2" w14:textId="77777777" w:rsidR="00BE18F7" w:rsidRPr="009B5ABC" w:rsidRDefault="00BE18F7" w:rsidP="002624C2">
            <w:pPr>
              <w:pStyle w:val="TableHeading"/>
            </w:pPr>
            <w:r w:rsidRPr="009B5ABC">
              <w:t>Value</w:t>
            </w:r>
          </w:p>
        </w:tc>
        <w:tc>
          <w:tcPr>
            <w:tcW w:w="4111" w:type="dxa"/>
            <w:tcBorders>
              <w:top w:val="single" w:sz="4" w:space="0" w:color="7ADFED"/>
              <w:left w:val="single" w:sz="4" w:space="0" w:color="7ADFED"/>
              <w:bottom w:val="single" w:sz="4" w:space="0" w:color="7ADFED"/>
              <w:right w:val="single" w:sz="4" w:space="0" w:color="7ADFED"/>
            </w:tcBorders>
          </w:tcPr>
          <w:p w14:paraId="6F275553" w14:textId="77777777" w:rsidR="00BE18F7" w:rsidRPr="009B5ABC" w:rsidRDefault="00BE18F7" w:rsidP="002624C2">
            <w:pPr>
              <w:pStyle w:val="TableHeading"/>
            </w:pPr>
            <w:r w:rsidRPr="009B5ABC">
              <w:t>Description</w:t>
            </w:r>
          </w:p>
        </w:tc>
      </w:tr>
      <w:tr w:rsidR="00674CB0" w:rsidRPr="009B5ABC" w14:paraId="0739CF1B" w14:textId="77777777" w:rsidTr="00674CB0">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8888DF0" w14:textId="77777777" w:rsidR="00674CB0" w:rsidRPr="009B5ABC" w:rsidRDefault="00674CB0"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9BA1950" w14:textId="6BCDF591" w:rsidR="00674CB0" w:rsidRDefault="00674CB0" w:rsidP="00674CB0">
            <w:pPr>
              <w:pStyle w:val="CLITableBody"/>
              <w:rPr>
                <w:rStyle w:val="Emphasis"/>
              </w:rPr>
            </w:pPr>
            <w:proofErr w:type="spellStart"/>
            <w:r>
              <w:rPr>
                <w:rStyle w:val="Emphasis"/>
              </w:rPr>
              <w:t>evpn</w:t>
            </w:r>
            <w:proofErr w:type="spellEnd"/>
            <w:r w:rsidRPr="009B5ABC">
              <w:rPr>
                <w:rStyle w:val="Emphasis"/>
              </w:rPr>
              <w:t>-name</w:t>
            </w:r>
          </w:p>
        </w:tc>
        <w:tc>
          <w:tcPr>
            <w:tcW w:w="1375" w:type="dxa"/>
            <w:tcBorders>
              <w:top w:val="single" w:sz="4" w:space="0" w:color="7ADFED"/>
              <w:left w:val="single" w:sz="4" w:space="0" w:color="7ADFED"/>
              <w:bottom w:val="single" w:sz="4" w:space="0" w:color="7ADFED"/>
              <w:right w:val="single" w:sz="4" w:space="0" w:color="7ADFED"/>
            </w:tcBorders>
          </w:tcPr>
          <w:p w14:paraId="3369E5D5" w14:textId="57529C7B" w:rsidR="00674CB0" w:rsidRPr="009B5ABC" w:rsidRDefault="00674CB0" w:rsidP="00674CB0">
            <w:pPr>
              <w:pStyle w:val="CLITableBody"/>
            </w:pPr>
            <w:r w:rsidRPr="009B5ABC">
              <w:t>String</w:t>
            </w:r>
          </w:p>
        </w:tc>
        <w:tc>
          <w:tcPr>
            <w:tcW w:w="4111" w:type="dxa"/>
            <w:tcBorders>
              <w:top w:val="single" w:sz="4" w:space="0" w:color="7ADFED"/>
              <w:left w:val="single" w:sz="4" w:space="0" w:color="7ADFED"/>
              <w:bottom w:val="single" w:sz="4" w:space="0" w:color="7ADFED"/>
              <w:right w:val="single" w:sz="4" w:space="0" w:color="7ADFED"/>
            </w:tcBorders>
          </w:tcPr>
          <w:p w14:paraId="7FFD23E3" w14:textId="77777777" w:rsidR="00674CB0" w:rsidRDefault="00674CB0" w:rsidP="00674CB0">
            <w:pPr>
              <w:pStyle w:val="CLITableBody"/>
            </w:pPr>
            <w:r w:rsidRPr="009B5ABC">
              <w:t xml:space="preserve">Name of </w:t>
            </w:r>
            <w:r>
              <w:t>EVPN</w:t>
            </w:r>
            <w:r w:rsidRPr="009B5ABC">
              <w:t xml:space="preserve"> service.</w:t>
            </w:r>
          </w:p>
          <w:p w14:paraId="00A2F912" w14:textId="766B29BA" w:rsidR="00674CB0" w:rsidRPr="009B5ABC" w:rsidRDefault="00674CB0" w:rsidP="00674CB0">
            <w:pPr>
              <w:pStyle w:val="CLITableBody"/>
            </w:pPr>
            <w:r>
              <w:t>Default: all configured EVPN instances.</w:t>
            </w:r>
          </w:p>
        </w:tc>
      </w:tr>
      <w:tr w:rsidR="00674CB0" w:rsidRPr="009B5ABC" w14:paraId="12C719EC" w14:textId="77777777" w:rsidTr="00674CB0">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389CE03" w14:textId="77777777" w:rsidR="00674CB0" w:rsidRPr="009B5ABC" w:rsidRDefault="00674CB0"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8B150B7" w14:textId="4C3664DD" w:rsidR="00674CB0" w:rsidRPr="009B5ABC" w:rsidRDefault="00674CB0" w:rsidP="00674CB0">
            <w:pPr>
              <w:pStyle w:val="CLITableBody"/>
            </w:pPr>
            <w:proofErr w:type="spellStart"/>
            <w:r>
              <w:rPr>
                <w:rStyle w:val="Emphasis"/>
              </w:rPr>
              <w:t>vlan</w:t>
            </w:r>
            <w:proofErr w:type="spellEnd"/>
            <w:r>
              <w:rPr>
                <w:rStyle w:val="Emphasis"/>
              </w:rPr>
              <w:t>-id</w:t>
            </w:r>
          </w:p>
        </w:tc>
        <w:tc>
          <w:tcPr>
            <w:tcW w:w="1375" w:type="dxa"/>
            <w:tcBorders>
              <w:top w:val="single" w:sz="4" w:space="0" w:color="7ADFED"/>
              <w:left w:val="single" w:sz="4" w:space="0" w:color="7ADFED"/>
              <w:bottom w:val="single" w:sz="4" w:space="0" w:color="7ADFED"/>
              <w:right w:val="single" w:sz="4" w:space="0" w:color="7ADFED"/>
            </w:tcBorders>
          </w:tcPr>
          <w:p w14:paraId="15722744" w14:textId="741E0AF2" w:rsidR="00674CB0" w:rsidRPr="009B5ABC" w:rsidRDefault="00674CB0" w:rsidP="00674CB0">
            <w:pPr>
              <w:pStyle w:val="CLITableBody"/>
            </w:pPr>
            <w:r>
              <w:t>1-4094</w:t>
            </w:r>
          </w:p>
        </w:tc>
        <w:tc>
          <w:tcPr>
            <w:tcW w:w="4111" w:type="dxa"/>
            <w:tcBorders>
              <w:top w:val="single" w:sz="4" w:space="0" w:color="7ADFED"/>
              <w:left w:val="single" w:sz="4" w:space="0" w:color="7ADFED"/>
              <w:bottom w:val="single" w:sz="4" w:space="0" w:color="7ADFED"/>
              <w:right w:val="single" w:sz="4" w:space="0" w:color="7ADFED"/>
            </w:tcBorders>
          </w:tcPr>
          <w:p w14:paraId="781F07D1" w14:textId="77777777" w:rsidR="00674CB0" w:rsidRDefault="00674CB0" w:rsidP="00674CB0">
            <w:pPr>
              <w:pStyle w:val="CLITableBody"/>
            </w:pPr>
            <w:r>
              <w:t>VLAN ID</w:t>
            </w:r>
            <w:r w:rsidRPr="009B5ABC">
              <w:t>.</w:t>
            </w:r>
          </w:p>
          <w:p w14:paraId="57592AAD" w14:textId="61830393" w:rsidR="00674CB0" w:rsidRPr="009B5ABC" w:rsidRDefault="00674CB0" w:rsidP="00674CB0">
            <w:pPr>
              <w:pStyle w:val="CLITableBody"/>
            </w:pPr>
            <w:r>
              <w:t>Default: all configured VLANs</w:t>
            </w:r>
          </w:p>
        </w:tc>
      </w:tr>
      <w:tr w:rsidR="00674CB0" w:rsidRPr="009B5ABC" w14:paraId="7B4BB5BD" w14:textId="77777777" w:rsidTr="007D26F4">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B3A3BDC" w14:textId="77777777" w:rsidR="00674CB0" w:rsidRPr="009B5ABC" w:rsidRDefault="00674CB0" w:rsidP="002624C2">
            <w:pPr>
              <w:pStyle w:val="TableHeading"/>
              <w:rPr>
                <w:lang w:val="en-NZ"/>
              </w:rPr>
            </w:pPr>
            <w:r w:rsidRPr="009B5ABC">
              <w:lastRenderedPageBreak/>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41771EB" w14:textId="77777777" w:rsidR="00674CB0" w:rsidRDefault="00674CB0" w:rsidP="00674CB0">
            <w:pPr>
              <w:pStyle w:val="CLITableBody"/>
            </w:pPr>
            <w:r w:rsidRPr="009B5ABC">
              <w:t>The following examples show how to use this command:</w:t>
            </w:r>
          </w:p>
          <w:p w14:paraId="1279F5C0" w14:textId="77777777" w:rsidR="00674CB0" w:rsidRDefault="00674CB0" w:rsidP="00674CB0">
            <w:pPr>
              <w:pStyle w:val="Code"/>
            </w:pPr>
            <w:r w:rsidRPr="009B5ABC">
              <w:t xml:space="preserve">exaware# </w:t>
            </w:r>
            <w:r>
              <w:t xml:space="preserve">show </w:t>
            </w:r>
            <w:proofErr w:type="spellStart"/>
            <w:r>
              <w:t>evpn</w:t>
            </w:r>
            <w:proofErr w:type="spellEnd"/>
            <w:r>
              <w:t xml:space="preserve"> broadcast-domains</w:t>
            </w:r>
          </w:p>
          <w:p w14:paraId="6BD5951F" w14:textId="77777777" w:rsidR="00674CB0" w:rsidRDefault="00674CB0" w:rsidP="00674CB0">
            <w:pPr>
              <w:pStyle w:val="Code"/>
            </w:pPr>
          </w:p>
          <w:p w14:paraId="5D0F526D" w14:textId="77777777" w:rsidR="00674CB0" w:rsidRDefault="00674CB0" w:rsidP="00674CB0">
            <w:pPr>
              <w:pStyle w:val="Code"/>
            </w:pPr>
            <w:r>
              <w:t xml:space="preserve">EVPN Name: A1, Service Type: </w:t>
            </w:r>
            <w:proofErr w:type="spellStart"/>
            <w:r>
              <w:t>vlan</w:t>
            </w:r>
            <w:proofErr w:type="spellEnd"/>
            <w:r>
              <w:t>-based</w:t>
            </w:r>
          </w:p>
          <w:p w14:paraId="48725BE8" w14:textId="61C19C6C" w:rsidR="00674CB0" w:rsidRDefault="00674CB0" w:rsidP="00674CB0">
            <w:pPr>
              <w:pStyle w:val="Code"/>
            </w:pPr>
            <w:r>
              <w:t xml:space="preserve"> VLAN: 0, Local BUM Label: 4000</w:t>
            </w:r>
          </w:p>
          <w:p w14:paraId="663CB642" w14:textId="77777777" w:rsidR="00674CB0" w:rsidRDefault="00674CB0" w:rsidP="00674CB0">
            <w:pPr>
              <w:pStyle w:val="Code"/>
            </w:pPr>
            <w:r>
              <w:t xml:space="preserve">  Local Interfaces:</w:t>
            </w:r>
          </w:p>
          <w:p w14:paraId="77A58925" w14:textId="77777777" w:rsidR="00674CB0" w:rsidRDefault="00674CB0" w:rsidP="00674CB0">
            <w:pPr>
              <w:pStyle w:val="Code"/>
            </w:pPr>
            <w:r>
              <w:t xml:space="preserve">    x-eth 0/0/1.1, </w:t>
            </w:r>
          </w:p>
          <w:p w14:paraId="42290028" w14:textId="0092A40D" w:rsidR="00674CB0" w:rsidRDefault="00674CB0" w:rsidP="00674CB0">
            <w:pPr>
              <w:pStyle w:val="Code"/>
            </w:pPr>
            <w:r>
              <w:t xml:space="preserve">    x-eth 0/0/2.1</w:t>
            </w:r>
          </w:p>
          <w:p w14:paraId="39F7D3E0" w14:textId="77777777" w:rsidR="00674CB0" w:rsidRDefault="00674CB0" w:rsidP="00674CB0">
            <w:pPr>
              <w:pStyle w:val="Code"/>
            </w:pPr>
            <w:r>
              <w:t xml:space="preserve">  Remote PEs:</w:t>
            </w:r>
          </w:p>
          <w:p w14:paraId="73880DF1" w14:textId="153798BC" w:rsidR="00674CB0" w:rsidRDefault="00674CB0" w:rsidP="00674CB0">
            <w:pPr>
              <w:pStyle w:val="Code"/>
            </w:pPr>
            <w:r>
              <w:t xml:space="preserve">    IP A</w:t>
            </w:r>
            <w:r w:rsidR="00352B54">
              <w:t>DDRESS</w:t>
            </w:r>
            <w:r>
              <w:t xml:space="preserve">   R</w:t>
            </w:r>
            <w:r w:rsidR="00352B54">
              <w:t>EMOTE</w:t>
            </w:r>
            <w:r>
              <w:t xml:space="preserve"> BUM L</w:t>
            </w:r>
            <w:r w:rsidR="00352B54">
              <w:t>ABEL</w:t>
            </w:r>
          </w:p>
          <w:p w14:paraId="458BC106" w14:textId="452ED982" w:rsidR="00674CB0" w:rsidRDefault="00674CB0" w:rsidP="00674CB0">
            <w:pPr>
              <w:pStyle w:val="Code"/>
            </w:pPr>
            <w:r>
              <w:t xml:space="preserve">    ---------</w:t>
            </w:r>
            <w:proofErr w:type="gramStart"/>
            <w:r>
              <w:t xml:space="preserve">-  </w:t>
            </w:r>
            <w:proofErr w:type="gramEnd"/>
            <w:r>
              <w:t xml:space="preserve"> ----------------</w:t>
            </w:r>
          </w:p>
          <w:p w14:paraId="1D78E15E" w14:textId="77777777" w:rsidR="00674CB0" w:rsidRDefault="00674CB0" w:rsidP="00674CB0">
            <w:pPr>
              <w:pStyle w:val="Code"/>
            </w:pPr>
            <w:r>
              <w:t xml:space="preserve">    10.10.10.1   4023</w:t>
            </w:r>
          </w:p>
          <w:p w14:paraId="316E4129" w14:textId="61031AE4" w:rsidR="00674CB0" w:rsidRDefault="00674CB0" w:rsidP="00674CB0">
            <w:pPr>
              <w:pStyle w:val="Code"/>
            </w:pPr>
            <w:r>
              <w:t xml:space="preserve">    10.10.10.2   4001</w:t>
            </w:r>
          </w:p>
          <w:p w14:paraId="721B99D4" w14:textId="28C2EEEC" w:rsidR="00674CB0" w:rsidRDefault="00674CB0" w:rsidP="00674CB0">
            <w:pPr>
              <w:pStyle w:val="Code"/>
            </w:pPr>
            <w:r>
              <w:t xml:space="preserve">EVPN Name: A2, Service Type: </w:t>
            </w:r>
            <w:proofErr w:type="spellStart"/>
            <w:r>
              <w:t>vlan</w:t>
            </w:r>
            <w:proofErr w:type="spellEnd"/>
            <w:r>
              <w:t>-bundle</w:t>
            </w:r>
          </w:p>
          <w:p w14:paraId="2DE74C91" w14:textId="44BECD16" w:rsidR="00674CB0" w:rsidRDefault="00674CB0" w:rsidP="00674CB0">
            <w:pPr>
              <w:pStyle w:val="Code"/>
            </w:pPr>
            <w:r>
              <w:t xml:space="preserve"> VLAN: 0, Local BUM Label: 4001</w:t>
            </w:r>
          </w:p>
          <w:p w14:paraId="27E94B89" w14:textId="77777777" w:rsidR="00674CB0" w:rsidRDefault="00674CB0" w:rsidP="00674CB0">
            <w:pPr>
              <w:pStyle w:val="Code"/>
            </w:pPr>
            <w:r>
              <w:t xml:space="preserve">  Local Interfaces:</w:t>
            </w:r>
          </w:p>
          <w:p w14:paraId="749CFC11" w14:textId="77777777" w:rsidR="00674CB0" w:rsidRDefault="00674CB0" w:rsidP="00674CB0">
            <w:pPr>
              <w:pStyle w:val="Code"/>
            </w:pPr>
            <w:r>
              <w:t xml:space="preserve">    x-eth 0/0/3.10</w:t>
            </w:r>
          </w:p>
          <w:p w14:paraId="3C038170" w14:textId="42B6ADF1" w:rsidR="00674CB0" w:rsidRDefault="00674CB0" w:rsidP="00674CB0">
            <w:pPr>
              <w:pStyle w:val="Code"/>
            </w:pPr>
            <w:r>
              <w:t xml:space="preserve">    x-eth 0/0/4.13-20</w:t>
            </w:r>
          </w:p>
          <w:p w14:paraId="6D898824" w14:textId="77777777" w:rsidR="00674CB0" w:rsidRDefault="00674CB0" w:rsidP="00674CB0">
            <w:pPr>
              <w:pStyle w:val="Code"/>
            </w:pPr>
            <w:r>
              <w:t xml:space="preserve">  Remote PEs:</w:t>
            </w:r>
          </w:p>
          <w:p w14:paraId="068660D1" w14:textId="21543E9B" w:rsidR="00674CB0" w:rsidRDefault="00674CB0" w:rsidP="00674CB0">
            <w:pPr>
              <w:pStyle w:val="Code"/>
            </w:pPr>
            <w:r>
              <w:t xml:space="preserve">    </w:t>
            </w:r>
            <w:r w:rsidR="00352B54">
              <w:t>IP ADDRESS   REMOTE BUM LABEL</w:t>
            </w:r>
          </w:p>
          <w:p w14:paraId="6C3CF882" w14:textId="77777777" w:rsidR="00674CB0" w:rsidRDefault="00674CB0" w:rsidP="00674CB0">
            <w:pPr>
              <w:pStyle w:val="Code"/>
            </w:pPr>
            <w:r>
              <w:t xml:space="preserve">    ---------</w:t>
            </w:r>
            <w:proofErr w:type="gramStart"/>
            <w:r>
              <w:t xml:space="preserve">-  </w:t>
            </w:r>
            <w:proofErr w:type="gramEnd"/>
            <w:r>
              <w:t xml:space="preserve"> ----------------</w:t>
            </w:r>
          </w:p>
          <w:p w14:paraId="510E186D" w14:textId="6EC7B6B6" w:rsidR="00674CB0" w:rsidRDefault="00674CB0" w:rsidP="00674CB0">
            <w:pPr>
              <w:pStyle w:val="Code"/>
            </w:pPr>
            <w:r>
              <w:t xml:space="preserve">    10.10.10.1   4130</w:t>
            </w:r>
          </w:p>
          <w:p w14:paraId="24CBE63D" w14:textId="6C2DE6A2" w:rsidR="00674CB0" w:rsidRDefault="00674CB0" w:rsidP="00674CB0">
            <w:pPr>
              <w:pStyle w:val="Code"/>
            </w:pPr>
            <w:r>
              <w:t xml:space="preserve">    10.10.10.2   4230</w:t>
            </w:r>
          </w:p>
          <w:p w14:paraId="05A3AA30" w14:textId="40667BA3" w:rsidR="00674CB0" w:rsidRDefault="00674CB0" w:rsidP="00674CB0">
            <w:pPr>
              <w:pStyle w:val="Code"/>
            </w:pPr>
            <w:r>
              <w:t xml:space="preserve">EVPN Name: A3, Service Type: </w:t>
            </w:r>
            <w:proofErr w:type="spellStart"/>
            <w:r>
              <w:t>vlan</w:t>
            </w:r>
            <w:proofErr w:type="spellEnd"/>
            <w:r>
              <w:t>-aware-bundle</w:t>
            </w:r>
          </w:p>
          <w:p w14:paraId="32DC3B23" w14:textId="18CE1E79" w:rsidR="00674CB0" w:rsidRDefault="00674CB0" w:rsidP="00674CB0">
            <w:pPr>
              <w:pStyle w:val="Code"/>
            </w:pPr>
            <w:r>
              <w:t xml:space="preserve"> VLAN: 10, Local Label: 4003</w:t>
            </w:r>
          </w:p>
          <w:p w14:paraId="45D58D79" w14:textId="77777777" w:rsidR="00674CB0" w:rsidRDefault="00674CB0" w:rsidP="00674CB0">
            <w:pPr>
              <w:pStyle w:val="Code"/>
            </w:pPr>
            <w:r>
              <w:t xml:space="preserve">  Local Interfaces:</w:t>
            </w:r>
          </w:p>
          <w:p w14:paraId="7A516FA1" w14:textId="340E12C6" w:rsidR="00674CB0" w:rsidRDefault="00674CB0" w:rsidP="00674CB0">
            <w:pPr>
              <w:pStyle w:val="Code"/>
            </w:pPr>
            <w:r>
              <w:t xml:space="preserve">    x-eth 0/0/5.10</w:t>
            </w:r>
          </w:p>
          <w:p w14:paraId="2CA13A0B" w14:textId="57A148B9" w:rsidR="00674CB0" w:rsidRDefault="00674CB0" w:rsidP="00674CB0">
            <w:pPr>
              <w:pStyle w:val="Code"/>
            </w:pPr>
            <w:r>
              <w:t xml:space="preserve">    x-eth 0/0/6.10</w:t>
            </w:r>
          </w:p>
          <w:p w14:paraId="403C7EBB" w14:textId="77777777" w:rsidR="00674CB0" w:rsidRDefault="00674CB0" w:rsidP="00674CB0">
            <w:pPr>
              <w:pStyle w:val="Code"/>
            </w:pPr>
            <w:r>
              <w:t xml:space="preserve">  Remote PEs:</w:t>
            </w:r>
          </w:p>
          <w:p w14:paraId="130C9CFF" w14:textId="66A0E94C" w:rsidR="00674CB0" w:rsidRDefault="00674CB0" w:rsidP="00674CB0">
            <w:pPr>
              <w:pStyle w:val="Code"/>
            </w:pPr>
            <w:r>
              <w:t xml:space="preserve">    </w:t>
            </w:r>
            <w:r w:rsidR="00352B54">
              <w:t>IP ADDRESS   REMOTE BUM LABEL</w:t>
            </w:r>
          </w:p>
          <w:p w14:paraId="65EF92F7" w14:textId="77777777" w:rsidR="00674CB0" w:rsidRDefault="00674CB0" w:rsidP="00674CB0">
            <w:pPr>
              <w:pStyle w:val="Code"/>
            </w:pPr>
            <w:r>
              <w:t xml:space="preserve">    ---------</w:t>
            </w:r>
            <w:proofErr w:type="gramStart"/>
            <w:r>
              <w:t xml:space="preserve">-  </w:t>
            </w:r>
            <w:proofErr w:type="gramEnd"/>
            <w:r>
              <w:t xml:space="preserve"> ----------------</w:t>
            </w:r>
          </w:p>
          <w:p w14:paraId="5BA96139" w14:textId="4D84AAD6" w:rsidR="00674CB0" w:rsidRDefault="00674CB0" w:rsidP="00674CB0">
            <w:pPr>
              <w:pStyle w:val="Code"/>
            </w:pPr>
            <w:r>
              <w:t xml:space="preserve">    10.10.10.1   4040</w:t>
            </w:r>
          </w:p>
          <w:p w14:paraId="0C03B10F" w14:textId="20A8E0C0" w:rsidR="00674CB0" w:rsidRDefault="00674CB0" w:rsidP="00674CB0">
            <w:pPr>
              <w:pStyle w:val="Code"/>
            </w:pPr>
            <w:r>
              <w:t xml:space="preserve">    10.10.10.2   4040</w:t>
            </w:r>
          </w:p>
          <w:p w14:paraId="7D1D09C8" w14:textId="4949CCFC" w:rsidR="00674CB0" w:rsidRDefault="00674CB0" w:rsidP="00674CB0">
            <w:pPr>
              <w:pStyle w:val="Code"/>
            </w:pPr>
            <w:r>
              <w:t xml:space="preserve"> VLAN: 31, Local Label: 4004</w:t>
            </w:r>
          </w:p>
          <w:p w14:paraId="72C49707" w14:textId="77777777" w:rsidR="00674CB0" w:rsidRDefault="00674CB0" w:rsidP="00674CB0">
            <w:pPr>
              <w:pStyle w:val="Code"/>
            </w:pPr>
            <w:r>
              <w:t xml:space="preserve">  Local Interfaces:</w:t>
            </w:r>
          </w:p>
          <w:p w14:paraId="61B28663" w14:textId="77777777" w:rsidR="00674CB0" w:rsidRDefault="00674CB0" w:rsidP="00674CB0">
            <w:pPr>
              <w:pStyle w:val="Code"/>
            </w:pPr>
            <w:r>
              <w:t xml:space="preserve">    x-eth 0/0/5.31</w:t>
            </w:r>
          </w:p>
          <w:p w14:paraId="7EDCFB72" w14:textId="77777777" w:rsidR="00674CB0" w:rsidRDefault="00674CB0" w:rsidP="00674CB0">
            <w:pPr>
              <w:pStyle w:val="Code"/>
            </w:pPr>
            <w:r>
              <w:t xml:space="preserve">    x-eth 0/0/6.31</w:t>
            </w:r>
          </w:p>
          <w:p w14:paraId="7AE2CC18" w14:textId="493DE805" w:rsidR="00674CB0" w:rsidRDefault="00674CB0" w:rsidP="00674CB0">
            <w:pPr>
              <w:pStyle w:val="Code"/>
            </w:pPr>
            <w:r>
              <w:t xml:space="preserve">    x-eth 0/0/7.31</w:t>
            </w:r>
          </w:p>
          <w:p w14:paraId="3E7669C0" w14:textId="31C338FE" w:rsidR="00674CB0" w:rsidRDefault="00674CB0" w:rsidP="00674CB0">
            <w:pPr>
              <w:pStyle w:val="Code"/>
            </w:pPr>
            <w:r>
              <w:t xml:space="preserve">    </w:t>
            </w:r>
            <w:proofErr w:type="spellStart"/>
            <w:r>
              <w:t>agg</w:t>
            </w:r>
            <w:proofErr w:type="spellEnd"/>
            <w:r>
              <w:t>-eth 1.31</w:t>
            </w:r>
          </w:p>
          <w:p w14:paraId="69BCABED" w14:textId="77777777" w:rsidR="00674CB0" w:rsidRDefault="00674CB0" w:rsidP="00674CB0">
            <w:pPr>
              <w:pStyle w:val="Code"/>
            </w:pPr>
            <w:r>
              <w:t xml:space="preserve">  Remote PEs:</w:t>
            </w:r>
          </w:p>
          <w:p w14:paraId="052EF8B6" w14:textId="35F727A7" w:rsidR="00674CB0" w:rsidRDefault="00674CB0" w:rsidP="00674CB0">
            <w:pPr>
              <w:pStyle w:val="Code"/>
            </w:pPr>
            <w:r>
              <w:t xml:space="preserve">    </w:t>
            </w:r>
            <w:r w:rsidR="00352B54">
              <w:t>IP ADDRESS   REMOTE BUM LABEL</w:t>
            </w:r>
          </w:p>
          <w:p w14:paraId="76082033" w14:textId="77777777" w:rsidR="00674CB0" w:rsidRDefault="00674CB0" w:rsidP="00674CB0">
            <w:pPr>
              <w:pStyle w:val="Code"/>
            </w:pPr>
            <w:r>
              <w:t xml:space="preserve">    ---------</w:t>
            </w:r>
            <w:proofErr w:type="gramStart"/>
            <w:r>
              <w:t xml:space="preserve">-  </w:t>
            </w:r>
            <w:proofErr w:type="gramEnd"/>
            <w:r>
              <w:t xml:space="preserve"> ----------------</w:t>
            </w:r>
          </w:p>
          <w:p w14:paraId="6539F5C4" w14:textId="65E6D958" w:rsidR="00674CB0" w:rsidRDefault="00674CB0" w:rsidP="00674CB0">
            <w:pPr>
              <w:pStyle w:val="Code"/>
            </w:pPr>
            <w:r>
              <w:t xml:space="preserve">    10.10.10.1   4150</w:t>
            </w:r>
          </w:p>
          <w:p w14:paraId="7B96534A" w14:textId="4540C704" w:rsidR="00674CB0" w:rsidRDefault="00674CB0" w:rsidP="00674CB0">
            <w:pPr>
              <w:pStyle w:val="Code"/>
            </w:pPr>
            <w:r>
              <w:t xml:space="preserve">    10.10.10.2   4130</w:t>
            </w:r>
          </w:p>
          <w:p w14:paraId="19430673" w14:textId="2061A334" w:rsidR="00674CB0" w:rsidRDefault="00674CB0" w:rsidP="00674CB0">
            <w:pPr>
              <w:pStyle w:val="Code"/>
            </w:pPr>
            <w:r>
              <w:t>EVPN Name: A4, Service Type: port-based</w:t>
            </w:r>
          </w:p>
          <w:p w14:paraId="3F3D0791" w14:textId="781D7174" w:rsidR="00674CB0" w:rsidRDefault="00674CB0" w:rsidP="00674CB0">
            <w:pPr>
              <w:pStyle w:val="Code"/>
            </w:pPr>
            <w:r>
              <w:t xml:space="preserve"> Local BUM Label: 4005</w:t>
            </w:r>
          </w:p>
          <w:p w14:paraId="3B5B1B3B" w14:textId="77777777" w:rsidR="00674CB0" w:rsidRDefault="00674CB0" w:rsidP="00674CB0">
            <w:pPr>
              <w:pStyle w:val="Code"/>
            </w:pPr>
            <w:r>
              <w:t xml:space="preserve">  Local Interfaces:</w:t>
            </w:r>
          </w:p>
          <w:p w14:paraId="4802EC1A" w14:textId="77777777" w:rsidR="00674CB0" w:rsidRDefault="00674CB0" w:rsidP="00674CB0">
            <w:pPr>
              <w:pStyle w:val="Code"/>
            </w:pPr>
            <w:r>
              <w:t xml:space="preserve">    x-eth 0/0/7</w:t>
            </w:r>
          </w:p>
          <w:p w14:paraId="31307BC7" w14:textId="1D5C5494" w:rsidR="00674CB0" w:rsidRDefault="00674CB0" w:rsidP="00674CB0">
            <w:pPr>
              <w:pStyle w:val="Code"/>
            </w:pPr>
            <w:r>
              <w:t xml:space="preserve">    x-eth 0/0/8</w:t>
            </w:r>
          </w:p>
          <w:p w14:paraId="2C0956DD" w14:textId="77777777" w:rsidR="00674CB0" w:rsidRDefault="00674CB0" w:rsidP="00674CB0">
            <w:pPr>
              <w:pStyle w:val="Code"/>
            </w:pPr>
            <w:r>
              <w:t xml:space="preserve">  Remote PEs:</w:t>
            </w:r>
          </w:p>
          <w:p w14:paraId="5F139144" w14:textId="4E4DB956" w:rsidR="00674CB0" w:rsidRDefault="00674CB0" w:rsidP="00674CB0">
            <w:pPr>
              <w:pStyle w:val="Code"/>
            </w:pPr>
            <w:r>
              <w:t xml:space="preserve">    </w:t>
            </w:r>
            <w:r w:rsidR="00352B54">
              <w:t>IP ADDRESS   REMOTE BUM LABEL</w:t>
            </w:r>
          </w:p>
          <w:p w14:paraId="0CB8B9A5" w14:textId="77777777" w:rsidR="00674CB0" w:rsidRDefault="00674CB0" w:rsidP="00674CB0">
            <w:pPr>
              <w:pStyle w:val="Code"/>
            </w:pPr>
            <w:r>
              <w:t xml:space="preserve">    ---------</w:t>
            </w:r>
            <w:proofErr w:type="gramStart"/>
            <w:r>
              <w:t xml:space="preserve">-  </w:t>
            </w:r>
            <w:proofErr w:type="gramEnd"/>
            <w:r>
              <w:t xml:space="preserve"> ----------------</w:t>
            </w:r>
          </w:p>
          <w:p w14:paraId="7A96B7B4" w14:textId="23DC08B7" w:rsidR="00674CB0" w:rsidRDefault="00674CB0" w:rsidP="00674CB0">
            <w:pPr>
              <w:pStyle w:val="Code"/>
            </w:pPr>
            <w:r>
              <w:t xml:space="preserve">    10.10.10.1   4423</w:t>
            </w:r>
          </w:p>
          <w:p w14:paraId="5058D762" w14:textId="760E0404" w:rsidR="00674CB0" w:rsidRPr="009B5ABC" w:rsidRDefault="00674CB0" w:rsidP="00674CB0">
            <w:pPr>
              <w:pStyle w:val="Code"/>
            </w:pPr>
            <w:r>
              <w:t xml:space="preserve">    10.10.10.2   4823</w:t>
            </w:r>
          </w:p>
        </w:tc>
      </w:tr>
    </w:tbl>
    <w:p w14:paraId="2287FAD7" w14:textId="77777777" w:rsidR="00BE18F7" w:rsidRDefault="00BE18F7" w:rsidP="00BE18F7">
      <w:pPr>
        <w:spacing w:before="0" w:after="160"/>
        <w:rPr>
          <w:rStyle w:val="Monospace"/>
        </w:rPr>
      </w:pPr>
      <w:r>
        <w:rPr>
          <w:rStyle w:val="Monospace"/>
        </w:rPr>
        <w:br w:type="page"/>
      </w:r>
    </w:p>
    <w:p w14:paraId="24C13611" w14:textId="43AD8268" w:rsidR="00DE1D6A" w:rsidRPr="009B5ABC" w:rsidRDefault="00DE1D6A" w:rsidP="00DE1D6A">
      <w:pPr>
        <w:pStyle w:val="Heading4"/>
      </w:pPr>
      <w:r>
        <w:lastRenderedPageBreak/>
        <w:t xml:space="preserve">show </w:t>
      </w:r>
      <w:proofErr w:type="spellStart"/>
      <w:r>
        <w:t>evpn</w:t>
      </w:r>
      <w:proofErr w:type="spellEnd"/>
      <w:r>
        <w:t xml:space="preserve"> bum routing-table</w:t>
      </w:r>
      <w:r w:rsidRPr="009B5ABC">
        <w:fldChar w:fldCharType="begin"/>
      </w:r>
      <w:r w:rsidRPr="009B5ABC">
        <w:instrText>XE "clear vpls mac address-table"</w:instrText>
      </w:r>
      <w:r w:rsidRPr="009B5ABC">
        <w:fldChar w:fldCharType="end"/>
      </w:r>
    </w:p>
    <w:tbl>
      <w:tblPr>
        <w:tblW w:w="9776" w:type="dxa"/>
        <w:tblLayout w:type="fixed"/>
        <w:tblCellMar>
          <w:left w:w="62" w:type="dxa"/>
          <w:right w:w="62" w:type="dxa"/>
        </w:tblCellMar>
        <w:tblLook w:val="0000" w:firstRow="0" w:lastRow="0" w:firstColumn="0" w:lastColumn="0" w:noHBand="0" w:noVBand="0"/>
      </w:tblPr>
      <w:tblGrid>
        <w:gridCol w:w="1710"/>
        <w:gridCol w:w="2580"/>
        <w:gridCol w:w="1375"/>
        <w:gridCol w:w="2401"/>
        <w:gridCol w:w="1710"/>
      </w:tblGrid>
      <w:tr w:rsidR="00DE1D6A" w:rsidRPr="009B5ABC" w14:paraId="5DFB58E3" w14:textId="77777777" w:rsidTr="00352CD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344036B" w14:textId="77777777" w:rsidR="00DE1D6A" w:rsidRPr="009B5ABC" w:rsidRDefault="00DE1D6A" w:rsidP="002624C2">
            <w:pPr>
              <w:pStyle w:val="TableHeading"/>
              <w:rPr>
                <w:lang w:val="en-NZ"/>
              </w:rPr>
            </w:pPr>
            <w:r w:rsidRPr="009B5ABC">
              <w:t>Description</w:t>
            </w:r>
          </w:p>
        </w:tc>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343E02A" w14:textId="3AEB0404" w:rsidR="00DE1D6A" w:rsidRPr="00395E1C" w:rsidRDefault="00DE1D6A" w:rsidP="00352CDC">
            <w:pPr>
              <w:pStyle w:val="CLITableBody"/>
            </w:pPr>
            <w:r>
              <w:t xml:space="preserve">Displays the EVPN BUM Routing </w:t>
            </w:r>
            <w:r w:rsidR="002624C2">
              <w:t>T</w:t>
            </w:r>
            <w:r>
              <w:t>able</w:t>
            </w:r>
            <w:r w:rsidRPr="00901FFB">
              <w:t>.</w:t>
            </w:r>
          </w:p>
        </w:tc>
      </w:tr>
      <w:tr w:rsidR="00DE1D6A" w:rsidRPr="009B5ABC" w14:paraId="753EFDC0" w14:textId="77777777" w:rsidTr="00352CD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E8DEE10" w14:textId="77777777" w:rsidR="00DE1D6A" w:rsidRPr="009B5ABC" w:rsidRDefault="00DE1D6A" w:rsidP="002624C2">
            <w:pPr>
              <w:pStyle w:val="TableHeading"/>
            </w:pPr>
            <w:r w:rsidRPr="009B5ABC">
              <w:t>Command Syntax</w:t>
            </w:r>
          </w:p>
        </w:tc>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F28E03" w14:textId="02D7C089" w:rsidR="00DE1D6A" w:rsidRPr="00395E1C" w:rsidRDefault="00DE1D6A" w:rsidP="00352CDC">
            <w:pPr>
              <w:pStyle w:val="CLITableBody"/>
            </w:pPr>
            <w:r>
              <w:rPr>
                <w:rStyle w:val="Monospace"/>
              </w:rPr>
              <w:t xml:space="preserve">show </w:t>
            </w:r>
            <w:proofErr w:type="spellStart"/>
            <w:r>
              <w:rPr>
                <w:rStyle w:val="Monospace"/>
              </w:rPr>
              <w:t>evpn</w:t>
            </w:r>
            <w:proofErr w:type="spellEnd"/>
            <w:r>
              <w:rPr>
                <w:rStyle w:val="Monospace"/>
              </w:rPr>
              <w:t xml:space="preserve"> bum routing-table [name</w:t>
            </w:r>
            <w:r w:rsidRPr="00901FFB">
              <w:rPr>
                <w:rStyle w:val="Monospace"/>
              </w:rPr>
              <w:t xml:space="preserve"> </w:t>
            </w:r>
            <w:proofErr w:type="spellStart"/>
            <w:r w:rsidRPr="00395E1C">
              <w:rPr>
                <w:rStyle w:val="Monospace"/>
                <w:i/>
              </w:rPr>
              <w:t>evpn</w:t>
            </w:r>
            <w:proofErr w:type="spellEnd"/>
            <w:r w:rsidRPr="00395E1C">
              <w:rPr>
                <w:rStyle w:val="Monospace"/>
                <w:i/>
              </w:rPr>
              <w:t>-name</w:t>
            </w:r>
            <w:r>
              <w:rPr>
                <w:rStyle w:val="Monospace"/>
                <w:i/>
              </w:rPr>
              <w:t xml:space="preserve"> </w:t>
            </w:r>
            <w:r>
              <w:rPr>
                <w:rStyle w:val="Monospace"/>
              </w:rPr>
              <w:t>[</w:t>
            </w:r>
            <w:proofErr w:type="spellStart"/>
            <w:r>
              <w:rPr>
                <w:rStyle w:val="Monospace"/>
              </w:rPr>
              <w:t>vlal</w:t>
            </w:r>
            <w:proofErr w:type="spellEnd"/>
            <w:r>
              <w:rPr>
                <w:rStyle w:val="Monospace"/>
              </w:rPr>
              <w:t xml:space="preserve">-id </w:t>
            </w:r>
            <w:proofErr w:type="spellStart"/>
            <w:r w:rsidRPr="00674CB0">
              <w:rPr>
                <w:rStyle w:val="Monospace"/>
                <w:i/>
                <w:iCs/>
              </w:rPr>
              <w:t>vlan</w:t>
            </w:r>
            <w:proofErr w:type="spellEnd"/>
            <w:r w:rsidRPr="00674CB0">
              <w:rPr>
                <w:rStyle w:val="Monospace"/>
                <w:i/>
                <w:iCs/>
              </w:rPr>
              <w:t>-id</w:t>
            </w:r>
            <w:r>
              <w:rPr>
                <w:rStyle w:val="Monospace"/>
              </w:rPr>
              <w:t>]]</w:t>
            </w:r>
          </w:p>
        </w:tc>
      </w:tr>
      <w:tr w:rsidR="00DE1D6A" w:rsidRPr="009B5ABC" w14:paraId="7EDD0C99" w14:textId="77777777" w:rsidTr="00352CDC">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99A7EA" w14:textId="77777777" w:rsidR="00DE1D6A" w:rsidRPr="009B5ABC" w:rsidRDefault="00DE1D6A" w:rsidP="002624C2">
            <w:pPr>
              <w:pStyle w:val="TableHeading"/>
              <w:rPr>
                <w:lang w:val="en-NZ"/>
              </w:rPr>
            </w:pPr>
            <w:r w:rsidRPr="009B5ABC">
              <w:t>Command Mode</w:t>
            </w:r>
          </w:p>
        </w:tc>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DCB648A" w14:textId="77777777" w:rsidR="00DE1D6A" w:rsidRPr="009B5ABC" w:rsidRDefault="00DE1D6A" w:rsidP="00352CDC">
            <w:pPr>
              <w:pStyle w:val="CLITableBody"/>
              <w:rPr>
                <w:lang w:val="en-NZ"/>
              </w:rPr>
            </w:pPr>
            <w:r w:rsidRPr="009B5ABC">
              <w:t>Operational</w:t>
            </w:r>
          </w:p>
        </w:tc>
      </w:tr>
      <w:tr w:rsidR="00DE1D6A" w:rsidRPr="009B5ABC" w14:paraId="4DE1A128" w14:textId="77777777" w:rsidTr="00352CDC">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1393D33" w14:textId="77777777" w:rsidR="00DE1D6A" w:rsidRPr="009B5ABC" w:rsidRDefault="00DE1D6A" w:rsidP="002624C2">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BED8B7F" w14:textId="77777777" w:rsidR="00DE1D6A" w:rsidRPr="009B5ABC" w:rsidRDefault="00DE1D6A" w:rsidP="002624C2">
            <w:pPr>
              <w:pStyle w:val="TableHeading"/>
            </w:pPr>
            <w:r w:rsidRPr="009B5ABC">
              <w:t>Name</w:t>
            </w:r>
          </w:p>
        </w:tc>
        <w:tc>
          <w:tcPr>
            <w:tcW w:w="1375" w:type="dxa"/>
            <w:tcBorders>
              <w:top w:val="single" w:sz="4" w:space="0" w:color="7ADFED"/>
              <w:left w:val="single" w:sz="4" w:space="0" w:color="7ADFED"/>
              <w:bottom w:val="single" w:sz="4" w:space="0" w:color="7ADFED"/>
              <w:right w:val="single" w:sz="4" w:space="0" w:color="7ADFED"/>
            </w:tcBorders>
          </w:tcPr>
          <w:p w14:paraId="330D42EF" w14:textId="77777777" w:rsidR="00DE1D6A" w:rsidRPr="009B5ABC" w:rsidRDefault="00DE1D6A" w:rsidP="002624C2">
            <w:pPr>
              <w:pStyle w:val="TableHeading"/>
            </w:pPr>
            <w:r w:rsidRPr="009B5ABC">
              <w:t>Value</w:t>
            </w:r>
          </w:p>
        </w:tc>
        <w:tc>
          <w:tcPr>
            <w:tcW w:w="4111" w:type="dxa"/>
            <w:gridSpan w:val="2"/>
            <w:tcBorders>
              <w:top w:val="single" w:sz="4" w:space="0" w:color="7ADFED"/>
              <w:left w:val="single" w:sz="4" w:space="0" w:color="7ADFED"/>
              <w:bottom w:val="single" w:sz="4" w:space="0" w:color="7ADFED"/>
              <w:right w:val="single" w:sz="4" w:space="0" w:color="7ADFED"/>
            </w:tcBorders>
          </w:tcPr>
          <w:p w14:paraId="1ECD87DB" w14:textId="77777777" w:rsidR="00DE1D6A" w:rsidRPr="009B5ABC" w:rsidRDefault="00DE1D6A" w:rsidP="002624C2">
            <w:pPr>
              <w:pStyle w:val="TableHeading"/>
            </w:pPr>
            <w:r w:rsidRPr="009B5ABC">
              <w:t>Description</w:t>
            </w:r>
          </w:p>
        </w:tc>
      </w:tr>
      <w:tr w:rsidR="00DE1D6A" w:rsidRPr="009B5ABC" w14:paraId="6BE4582D" w14:textId="77777777" w:rsidTr="00352CDC">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3F04D63" w14:textId="77777777" w:rsidR="00DE1D6A" w:rsidRPr="009B5ABC" w:rsidRDefault="00DE1D6A"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4D5CCFF" w14:textId="77777777" w:rsidR="00DE1D6A" w:rsidRDefault="00DE1D6A" w:rsidP="00352CDC">
            <w:pPr>
              <w:pStyle w:val="CLITableBody"/>
              <w:rPr>
                <w:rStyle w:val="Emphasis"/>
              </w:rPr>
            </w:pPr>
            <w:proofErr w:type="spellStart"/>
            <w:r>
              <w:rPr>
                <w:rStyle w:val="Emphasis"/>
              </w:rPr>
              <w:t>evpn</w:t>
            </w:r>
            <w:proofErr w:type="spellEnd"/>
            <w:r w:rsidRPr="009B5ABC">
              <w:rPr>
                <w:rStyle w:val="Emphasis"/>
              </w:rPr>
              <w:t>-name</w:t>
            </w:r>
          </w:p>
        </w:tc>
        <w:tc>
          <w:tcPr>
            <w:tcW w:w="1375" w:type="dxa"/>
            <w:tcBorders>
              <w:top w:val="single" w:sz="4" w:space="0" w:color="7ADFED"/>
              <w:left w:val="single" w:sz="4" w:space="0" w:color="7ADFED"/>
              <w:bottom w:val="single" w:sz="4" w:space="0" w:color="7ADFED"/>
              <w:right w:val="single" w:sz="4" w:space="0" w:color="7ADFED"/>
            </w:tcBorders>
          </w:tcPr>
          <w:p w14:paraId="69261A0B" w14:textId="77777777" w:rsidR="00DE1D6A" w:rsidRPr="009B5ABC" w:rsidRDefault="00DE1D6A" w:rsidP="00352CDC">
            <w:pPr>
              <w:pStyle w:val="CLITableBody"/>
            </w:pPr>
            <w:r w:rsidRPr="009B5ABC">
              <w:t>String</w:t>
            </w:r>
          </w:p>
        </w:tc>
        <w:tc>
          <w:tcPr>
            <w:tcW w:w="4111" w:type="dxa"/>
            <w:gridSpan w:val="2"/>
            <w:tcBorders>
              <w:top w:val="single" w:sz="4" w:space="0" w:color="7ADFED"/>
              <w:left w:val="single" w:sz="4" w:space="0" w:color="7ADFED"/>
              <w:bottom w:val="single" w:sz="4" w:space="0" w:color="7ADFED"/>
              <w:right w:val="single" w:sz="4" w:space="0" w:color="7ADFED"/>
            </w:tcBorders>
          </w:tcPr>
          <w:p w14:paraId="75C1F5CE" w14:textId="77777777" w:rsidR="00DE1D6A" w:rsidRDefault="00DE1D6A" w:rsidP="00352CDC">
            <w:pPr>
              <w:pStyle w:val="CLITableBody"/>
            </w:pPr>
            <w:r w:rsidRPr="009B5ABC">
              <w:t xml:space="preserve">Name of </w:t>
            </w:r>
            <w:r>
              <w:t>EVPN</w:t>
            </w:r>
            <w:r w:rsidRPr="009B5ABC">
              <w:t xml:space="preserve"> service.</w:t>
            </w:r>
          </w:p>
          <w:p w14:paraId="2CFFC990" w14:textId="77777777" w:rsidR="00DE1D6A" w:rsidRPr="009B5ABC" w:rsidRDefault="00DE1D6A" w:rsidP="00352CDC">
            <w:pPr>
              <w:pStyle w:val="CLITableBody"/>
            </w:pPr>
            <w:r>
              <w:t>Default: all configured EVPN instances.</w:t>
            </w:r>
          </w:p>
        </w:tc>
      </w:tr>
      <w:tr w:rsidR="00DE1D6A" w:rsidRPr="009B5ABC" w14:paraId="32086E30" w14:textId="77777777" w:rsidTr="00352CDC">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2179F66" w14:textId="77777777" w:rsidR="00DE1D6A" w:rsidRPr="009B5ABC" w:rsidRDefault="00DE1D6A"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F4AD901" w14:textId="77777777" w:rsidR="00DE1D6A" w:rsidRPr="009B5ABC" w:rsidRDefault="00DE1D6A" w:rsidP="00352CDC">
            <w:pPr>
              <w:pStyle w:val="CLITableBody"/>
            </w:pPr>
            <w:proofErr w:type="spellStart"/>
            <w:r>
              <w:rPr>
                <w:rStyle w:val="Emphasis"/>
              </w:rPr>
              <w:t>vlan</w:t>
            </w:r>
            <w:proofErr w:type="spellEnd"/>
            <w:r>
              <w:rPr>
                <w:rStyle w:val="Emphasis"/>
              </w:rPr>
              <w:t>-id</w:t>
            </w:r>
          </w:p>
        </w:tc>
        <w:tc>
          <w:tcPr>
            <w:tcW w:w="1375" w:type="dxa"/>
            <w:tcBorders>
              <w:top w:val="single" w:sz="4" w:space="0" w:color="7ADFED"/>
              <w:left w:val="single" w:sz="4" w:space="0" w:color="7ADFED"/>
              <w:bottom w:val="single" w:sz="4" w:space="0" w:color="7ADFED"/>
              <w:right w:val="single" w:sz="4" w:space="0" w:color="7ADFED"/>
            </w:tcBorders>
          </w:tcPr>
          <w:p w14:paraId="0573EA1C" w14:textId="77777777" w:rsidR="00DE1D6A" w:rsidRPr="009B5ABC" w:rsidRDefault="00DE1D6A" w:rsidP="00352CDC">
            <w:pPr>
              <w:pStyle w:val="CLITableBody"/>
            </w:pPr>
            <w:r>
              <w:t>1-4094</w:t>
            </w:r>
          </w:p>
        </w:tc>
        <w:tc>
          <w:tcPr>
            <w:tcW w:w="4111" w:type="dxa"/>
            <w:gridSpan w:val="2"/>
            <w:tcBorders>
              <w:top w:val="single" w:sz="4" w:space="0" w:color="7ADFED"/>
              <w:left w:val="single" w:sz="4" w:space="0" w:color="7ADFED"/>
              <w:bottom w:val="single" w:sz="4" w:space="0" w:color="7ADFED"/>
              <w:right w:val="single" w:sz="4" w:space="0" w:color="7ADFED"/>
            </w:tcBorders>
          </w:tcPr>
          <w:p w14:paraId="4AE8F97B" w14:textId="77777777" w:rsidR="00DE1D6A" w:rsidRDefault="00DE1D6A" w:rsidP="00352CDC">
            <w:pPr>
              <w:pStyle w:val="CLITableBody"/>
            </w:pPr>
            <w:r>
              <w:t>VLAN ID</w:t>
            </w:r>
            <w:r w:rsidRPr="009B5ABC">
              <w:t>.</w:t>
            </w:r>
          </w:p>
          <w:p w14:paraId="66B7BE32" w14:textId="77777777" w:rsidR="00DE1D6A" w:rsidRPr="009B5ABC" w:rsidRDefault="00DE1D6A" w:rsidP="00352CDC">
            <w:pPr>
              <w:pStyle w:val="CLITableBody"/>
            </w:pPr>
            <w:r>
              <w:t>Default: all configured VLANs</w:t>
            </w:r>
          </w:p>
        </w:tc>
      </w:tr>
      <w:tr w:rsidR="00DE1D6A" w:rsidRPr="009B5ABC" w14:paraId="26859277" w14:textId="77777777" w:rsidTr="00352CDC">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878021B" w14:textId="77777777" w:rsidR="00DE1D6A" w:rsidRPr="009B5ABC" w:rsidRDefault="00DE1D6A" w:rsidP="002624C2">
            <w:pPr>
              <w:pStyle w:val="TableHeading"/>
              <w:rPr>
                <w:lang w:val="en-NZ"/>
              </w:rPr>
            </w:pPr>
            <w:r w:rsidRPr="009B5ABC">
              <w:t>Examples</w:t>
            </w:r>
          </w:p>
        </w:tc>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2D668F6" w14:textId="6DEDB49C" w:rsidR="00DE1D6A" w:rsidRPr="009B5ABC" w:rsidRDefault="00DE1D6A" w:rsidP="002624C2">
            <w:pPr>
              <w:pStyle w:val="CLITableBody"/>
            </w:pPr>
            <w:r w:rsidRPr="009B5ABC">
              <w:t>The following examples show how to use this command:</w:t>
            </w:r>
          </w:p>
        </w:tc>
      </w:tr>
      <w:tr w:rsidR="002624C2" w:rsidRPr="009B5ABC" w14:paraId="67A6C22E" w14:textId="77777777" w:rsidTr="002624C2">
        <w:trPr>
          <w:gridAfter w:val="1"/>
          <w:wAfter w:w="1710" w:type="dxa"/>
          <w:trHeight w:val="501"/>
        </w:trPr>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A0AAD0A" w14:textId="77777777" w:rsidR="002624C2" w:rsidRDefault="002624C2" w:rsidP="002624C2">
            <w:pPr>
              <w:pStyle w:val="Code"/>
            </w:pPr>
            <w:r w:rsidRPr="009B5ABC">
              <w:t xml:space="preserve">exaware# </w:t>
            </w:r>
            <w:r>
              <w:t xml:space="preserve">show </w:t>
            </w:r>
            <w:proofErr w:type="spellStart"/>
            <w:r>
              <w:t>evpn</w:t>
            </w:r>
            <w:proofErr w:type="spellEnd"/>
            <w:r>
              <w:t xml:space="preserve"> bum routing-table name A2 </w:t>
            </w:r>
            <w:proofErr w:type="spellStart"/>
            <w:r>
              <w:t>vlan</w:t>
            </w:r>
            <w:proofErr w:type="spellEnd"/>
            <w:r>
              <w:t>-id 20</w:t>
            </w:r>
          </w:p>
          <w:p w14:paraId="16738115" w14:textId="77777777" w:rsidR="002624C2" w:rsidRDefault="002624C2" w:rsidP="002624C2">
            <w:pPr>
              <w:pStyle w:val="Code"/>
            </w:pPr>
          </w:p>
          <w:p w14:paraId="5B4D7875" w14:textId="77777777" w:rsidR="002624C2" w:rsidRDefault="002624C2" w:rsidP="002624C2">
            <w:pPr>
              <w:pStyle w:val="Code"/>
            </w:pPr>
          </w:p>
          <w:p w14:paraId="2405D906" w14:textId="49018B65" w:rsidR="002624C2" w:rsidRPr="002624C2" w:rsidRDefault="002624C2" w:rsidP="002624C2">
            <w:pPr>
              <w:pStyle w:val="Code"/>
            </w:pPr>
            <w:r w:rsidRPr="002624C2">
              <w:t xml:space="preserve">EVPN Name: A2, Service Type: </w:t>
            </w:r>
            <w:proofErr w:type="spellStart"/>
            <w:r w:rsidRPr="002624C2">
              <w:t>vlan</w:t>
            </w:r>
            <w:proofErr w:type="spellEnd"/>
            <w:r w:rsidRPr="002624C2">
              <w:t>-aware-bundle</w:t>
            </w:r>
          </w:p>
          <w:p w14:paraId="0F63807E" w14:textId="77777777" w:rsidR="002624C2" w:rsidRDefault="002624C2" w:rsidP="002624C2">
            <w:pPr>
              <w:pStyle w:val="Code"/>
            </w:pPr>
            <w:r w:rsidRPr="002624C2">
              <w:t xml:space="preserve"> VLAN: 20, Local BUM Label: 4003</w:t>
            </w:r>
          </w:p>
          <w:p w14:paraId="3E7CBCE9" w14:textId="6404F8A1" w:rsidR="003270B9" w:rsidRDefault="003270B9" w:rsidP="002624C2">
            <w:pPr>
              <w:pStyle w:val="Code"/>
            </w:pPr>
            <w:r>
              <w:t xml:space="preserve">   INPUT         LOCAL SPLIT    OUTPUT        REMOTE      </w:t>
            </w:r>
            <w:proofErr w:type="spellStart"/>
            <w:r>
              <w:t>REMOTE</w:t>
            </w:r>
            <w:proofErr w:type="spellEnd"/>
            <w:r>
              <w:t xml:space="preserve"> SPLIT</w:t>
            </w:r>
          </w:p>
          <w:p w14:paraId="4C4CD6FC" w14:textId="3B35F7FE" w:rsidR="003270B9" w:rsidRPr="002624C2" w:rsidRDefault="003270B9" w:rsidP="002624C2">
            <w:pPr>
              <w:pStyle w:val="Code"/>
            </w:pPr>
            <w:r>
              <w:t xml:space="preserve">   INTERFACE/</w:t>
            </w:r>
            <w:proofErr w:type="gramStart"/>
            <w:r>
              <w:t>PE  HORIZON</w:t>
            </w:r>
            <w:proofErr w:type="gramEnd"/>
            <w:r>
              <w:t xml:space="preserve"> </w:t>
            </w:r>
            <w:proofErr w:type="gramStart"/>
            <w:r>
              <w:t>LABEL  INTERFACE</w:t>
            </w:r>
            <w:proofErr w:type="gramEnd"/>
            <w:r>
              <w:t>/</w:t>
            </w:r>
            <w:proofErr w:type="gramStart"/>
            <w:r>
              <w:t>IP  BUM</w:t>
            </w:r>
            <w:proofErr w:type="gramEnd"/>
            <w:r>
              <w:t xml:space="preserve"> LABEL   HORIZON LABEL</w:t>
            </w:r>
          </w:p>
          <w:p w14:paraId="3066E8C2" w14:textId="72134FA1" w:rsidR="002624C2" w:rsidRPr="002624C2" w:rsidRDefault="002624C2" w:rsidP="003270B9">
            <w:pPr>
              <w:pStyle w:val="Code"/>
            </w:pPr>
            <w:r w:rsidRPr="002624C2">
              <w:t xml:space="preserve">  </w:t>
            </w:r>
            <w:r>
              <w:t xml:space="preserve"> </w:t>
            </w:r>
            <w:r w:rsidRPr="002624C2">
              <w:t>---------------------------------------------------------------------</w:t>
            </w:r>
          </w:p>
          <w:p w14:paraId="76FC3536" w14:textId="0CC55593" w:rsidR="002624C2" w:rsidRPr="002624C2" w:rsidRDefault="002624C2" w:rsidP="002624C2">
            <w:pPr>
              <w:pStyle w:val="Code"/>
            </w:pPr>
            <w:r w:rsidRPr="002624C2">
              <w:t xml:space="preserve">  </w:t>
            </w:r>
            <w:r>
              <w:t xml:space="preserve"> PE</w:t>
            </w:r>
            <w:r w:rsidRPr="002624C2">
              <w:t xml:space="preserve">                          </w:t>
            </w:r>
            <w:r w:rsidR="003270B9">
              <w:t xml:space="preserve"> </w:t>
            </w:r>
            <w:r w:rsidRPr="002624C2">
              <w:t>x-eth0/0/1</w:t>
            </w:r>
          </w:p>
          <w:p w14:paraId="4492578C" w14:textId="0573AEA9"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agg-eth2</w:t>
            </w:r>
          </w:p>
          <w:p w14:paraId="3D35644F" w14:textId="38626806" w:rsidR="002624C2" w:rsidRPr="002624C2" w:rsidRDefault="002624C2" w:rsidP="002624C2">
            <w:pPr>
              <w:pStyle w:val="Code"/>
            </w:pPr>
            <w:r w:rsidRPr="002624C2">
              <w:t xml:space="preserve">    </w:t>
            </w:r>
            <w:r>
              <w:t xml:space="preserve"> </w:t>
            </w:r>
            <w:r w:rsidRPr="002624C2">
              <w:t xml:space="preserve">            100        </w:t>
            </w:r>
            <w:r w:rsidR="003270B9">
              <w:t xml:space="preserve">    </w:t>
            </w:r>
            <w:r w:rsidRPr="002624C2">
              <w:t>agg-eth3</w:t>
            </w:r>
          </w:p>
          <w:p w14:paraId="33FE8809" w14:textId="000661EE" w:rsidR="002624C2" w:rsidRPr="002624C2" w:rsidRDefault="002624C2" w:rsidP="002624C2">
            <w:pPr>
              <w:pStyle w:val="Code"/>
            </w:pPr>
            <w:r>
              <w:t xml:space="preserve">  </w:t>
            </w:r>
            <w:r w:rsidRPr="002624C2">
              <w:t xml:space="preserve"> x-eth0/0/1                  </w:t>
            </w:r>
            <w:r w:rsidR="003270B9">
              <w:t xml:space="preserve"> </w:t>
            </w:r>
            <w:r w:rsidRPr="002624C2">
              <w:t>agg-eth2</w:t>
            </w:r>
          </w:p>
          <w:p w14:paraId="46B5A347" w14:textId="7CD9E832"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agg-eth</w:t>
            </w:r>
            <w:r w:rsidR="003F4841">
              <w:t>2</w:t>
            </w:r>
          </w:p>
          <w:p w14:paraId="4145A4BF" w14:textId="17893C77"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10.10.10.1   </w:t>
            </w:r>
            <w:r>
              <w:t xml:space="preserve"> </w:t>
            </w:r>
            <w:r w:rsidRPr="002624C2">
              <w:t xml:space="preserve">201        </w:t>
            </w:r>
            <w:r w:rsidR="003270B9">
              <w:t xml:space="preserve"> </w:t>
            </w:r>
            <w:r w:rsidRPr="002624C2">
              <w:t xml:space="preserve">300        </w:t>
            </w:r>
          </w:p>
          <w:p w14:paraId="27CE17F1" w14:textId="323E9601"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10.10.10.2   </w:t>
            </w:r>
            <w:r>
              <w:t xml:space="preserve"> </w:t>
            </w:r>
            <w:r w:rsidRPr="002624C2">
              <w:t xml:space="preserve">202 </w:t>
            </w:r>
          </w:p>
          <w:p w14:paraId="28794940" w14:textId="60F8F221" w:rsidR="002624C2" w:rsidRPr="002624C2" w:rsidRDefault="002624C2" w:rsidP="002624C2">
            <w:pPr>
              <w:pStyle w:val="Code"/>
            </w:pPr>
            <w:r w:rsidRPr="002624C2">
              <w:t xml:space="preserve">  </w:t>
            </w:r>
            <w:r>
              <w:t xml:space="preserve"> </w:t>
            </w:r>
            <w:r w:rsidRPr="002624C2">
              <w:t xml:space="preserve">agg-eth2                    </w:t>
            </w:r>
            <w:r w:rsidR="003270B9">
              <w:t xml:space="preserve"> </w:t>
            </w:r>
            <w:r w:rsidRPr="002624C2">
              <w:t>x-eth0/0/1</w:t>
            </w:r>
          </w:p>
          <w:p w14:paraId="4FFBE7C7" w14:textId="1AD60013"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agg-eth3</w:t>
            </w:r>
          </w:p>
          <w:p w14:paraId="0DF79ABB" w14:textId="43DA4A24"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10.10.10.1   </w:t>
            </w:r>
            <w:r>
              <w:t xml:space="preserve"> </w:t>
            </w:r>
            <w:r w:rsidRPr="002624C2">
              <w:t>201</w:t>
            </w:r>
          </w:p>
          <w:p w14:paraId="6EF7BED0" w14:textId="08C2FC0C"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10.10.10.2   </w:t>
            </w:r>
            <w:r>
              <w:t xml:space="preserve"> </w:t>
            </w:r>
            <w:r w:rsidRPr="002624C2">
              <w:t>202</w:t>
            </w:r>
          </w:p>
          <w:p w14:paraId="31602B52" w14:textId="0D0EE81F" w:rsidR="002624C2" w:rsidRPr="002624C2" w:rsidRDefault="002624C2" w:rsidP="002624C2">
            <w:pPr>
              <w:pStyle w:val="Code"/>
            </w:pPr>
            <w:r w:rsidRPr="002624C2">
              <w:t xml:space="preserve"> </w:t>
            </w:r>
            <w:r>
              <w:t xml:space="preserve"> </w:t>
            </w:r>
            <w:r w:rsidRPr="002624C2">
              <w:t xml:space="preserve"> agg-eth3                    </w:t>
            </w:r>
            <w:r w:rsidR="003270B9">
              <w:t xml:space="preserve"> </w:t>
            </w:r>
            <w:r w:rsidRPr="002624C2">
              <w:t>x-eth0/0/1</w:t>
            </w:r>
          </w:p>
          <w:p w14:paraId="516AC912" w14:textId="2A5077C6"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agg-eth2</w:t>
            </w:r>
          </w:p>
          <w:p w14:paraId="08B0A10B" w14:textId="3CBBDA3F"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10.10.10.1   </w:t>
            </w:r>
            <w:r>
              <w:t xml:space="preserve"> </w:t>
            </w:r>
            <w:r w:rsidRPr="002624C2">
              <w:t>201</w:t>
            </w:r>
          </w:p>
          <w:p w14:paraId="7B1ECCE1" w14:textId="7B79EFB1" w:rsidR="002624C2" w:rsidRPr="002624C2" w:rsidRDefault="002624C2" w:rsidP="002624C2">
            <w:pPr>
              <w:pStyle w:val="Code"/>
            </w:pPr>
            <w:r w:rsidRPr="002624C2">
              <w:t xml:space="preserve">    </w:t>
            </w:r>
            <w:r>
              <w:t xml:space="preserve"> </w:t>
            </w:r>
            <w:r w:rsidRPr="002624C2">
              <w:t xml:space="preserve">                          </w:t>
            </w:r>
            <w:r w:rsidR="003270B9">
              <w:t xml:space="preserve"> </w:t>
            </w:r>
            <w:r w:rsidRPr="002624C2">
              <w:t xml:space="preserve">10.10.10.2   </w:t>
            </w:r>
            <w:r>
              <w:t xml:space="preserve"> </w:t>
            </w:r>
            <w:r w:rsidRPr="002624C2">
              <w:t>202</w:t>
            </w:r>
          </w:p>
        </w:tc>
      </w:tr>
      <w:tr w:rsidR="002624C2" w:rsidRPr="009B5ABC" w14:paraId="36F615D2" w14:textId="77777777" w:rsidTr="00352CDC">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CB2B77F" w14:textId="77777777" w:rsidR="002624C2" w:rsidRPr="00DE1D6A" w:rsidRDefault="002624C2" w:rsidP="00352CDC">
            <w:pPr>
              <w:pStyle w:val="TableHeading"/>
            </w:pPr>
            <w:r>
              <w:lastRenderedPageBreak/>
              <w:t>NOTES</w:t>
            </w:r>
          </w:p>
        </w:tc>
        <w:tc>
          <w:tcPr>
            <w:tcW w:w="806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0AE799C" w14:textId="530F7AC1" w:rsidR="00AF3BB6" w:rsidRDefault="00AF3BB6" w:rsidP="00352CDC">
            <w:pPr>
              <w:pStyle w:val="CLITableBody"/>
              <w:numPr>
                <w:ilvl w:val="0"/>
                <w:numId w:val="35"/>
              </w:numPr>
              <w:ind w:left="492"/>
            </w:pPr>
            <w:r>
              <w:t>PE – A frame is received from a remote PE.</w:t>
            </w:r>
          </w:p>
          <w:p w14:paraId="063A564F" w14:textId="6F537B4F" w:rsidR="002624C2" w:rsidRDefault="002624C2" w:rsidP="00352CDC">
            <w:pPr>
              <w:pStyle w:val="CLITableBody"/>
              <w:numPr>
                <w:ilvl w:val="0"/>
                <w:numId w:val="35"/>
              </w:numPr>
              <w:ind w:left="492"/>
            </w:pPr>
            <w:r>
              <w:t xml:space="preserve">Local </w:t>
            </w:r>
            <w:r w:rsidR="003270B9">
              <w:t xml:space="preserve">Split Horizon Label </w:t>
            </w:r>
            <w:r>
              <w:t>is displayed if the outgoing local interface is configured on an Ethernet segment and the local PE is the DF.</w:t>
            </w:r>
          </w:p>
          <w:p w14:paraId="070DC974" w14:textId="1904232B" w:rsidR="002624C2" w:rsidRPr="00DE1D6A" w:rsidRDefault="002624C2" w:rsidP="00352CDC">
            <w:pPr>
              <w:pStyle w:val="CLITableBody"/>
              <w:numPr>
                <w:ilvl w:val="0"/>
                <w:numId w:val="35"/>
              </w:numPr>
              <w:ind w:left="492"/>
            </w:pPr>
            <w:r>
              <w:t xml:space="preserve">Remote </w:t>
            </w:r>
            <w:r w:rsidR="003270B9">
              <w:t xml:space="preserve">Split Horizon Label </w:t>
            </w:r>
            <w:r>
              <w:t xml:space="preserve">is displayed if the input local interface is configured on an Ethernet segment and the </w:t>
            </w:r>
            <w:proofErr w:type="spellStart"/>
            <w:r>
              <w:t>remotel</w:t>
            </w:r>
            <w:proofErr w:type="spellEnd"/>
            <w:r>
              <w:t xml:space="preserve"> PE is the DF. </w:t>
            </w:r>
          </w:p>
        </w:tc>
      </w:tr>
    </w:tbl>
    <w:p w14:paraId="6D50A4B0" w14:textId="77777777" w:rsidR="00DE1D6A" w:rsidRDefault="00DE1D6A" w:rsidP="00DE1D6A">
      <w:pPr>
        <w:spacing w:before="0" w:after="160"/>
        <w:rPr>
          <w:rStyle w:val="Monospace"/>
        </w:rPr>
      </w:pPr>
      <w:r>
        <w:rPr>
          <w:rStyle w:val="Monospace"/>
        </w:rPr>
        <w:br w:type="page"/>
      </w:r>
    </w:p>
    <w:p w14:paraId="7A9C60EB" w14:textId="77777777" w:rsidR="0053391A" w:rsidRPr="009B5ABC" w:rsidRDefault="0053391A" w:rsidP="0053391A">
      <w:pPr>
        <w:pStyle w:val="Heading4"/>
      </w:pPr>
      <w:r>
        <w:lastRenderedPageBreak/>
        <w:t xml:space="preserve">show </w:t>
      </w:r>
      <w:proofErr w:type="spellStart"/>
      <w:r>
        <w:t>evpn</w:t>
      </w:r>
      <w:proofErr w:type="spellEnd"/>
      <w:r>
        <w:t xml:space="preserve"> ethernet-segments</w:t>
      </w:r>
    </w:p>
    <w:tbl>
      <w:tblPr>
        <w:tblW w:w="9776" w:type="dxa"/>
        <w:tblLayout w:type="fixed"/>
        <w:tblCellMar>
          <w:left w:w="62" w:type="dxa"/>
          <w:right w:w="62" w:type="dxa"/>
        </w:tblCellMar>
        <w:tblLook w:val="0000" w:firstRow="0" w:lastRow="0" w:firstColumn="0" w:lastColumn="0" w:noHBand="0" w:noVBand="0"/>
      </w:tblPr>
      <w:tblGrid>
        <w:gridCol w:w="1710"/>
        <w:gridCol w:w="979"/>
        <w:gridCol w:w="2551"/>
        <w:gridCol w:w="4536"/>
      </w:tblGrid>
      <w:tr w:rsidR="0053391A" w:rsidRPr="009B5ABC" w14:paraId="637C28B2"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C3F0969" w14:textId="77777777" w:rsidR="0053391A" w:rsidRPr="009B5ABC" w:rsidRDefault="0053391A" w:rsidP="002624C2">
            <w:pPr>
              <w:pStyle w:val="TableHeading"/>
              <w:rPr>
                <w:lang w:val="en-NZ"/>
              </w:rPr>
            </w:pPr>
            <w:r w:rsidRPr="009B5ABC">
              <w:lastRenderedPageBreak/>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58ECAA" w14:textId="77777777" w:rsidR="0053391A" w:rsidRPr="00395E1C" w:rsidRDefault="0053391A" w:rsidP="00995202">
            <w:pPr>
              <w:pStyle w:val="CLITableBody"/>
            </w:pPr>
            <w:r>
              <w:t>Displays the EVPN Ethernet Segments</w:t>
            </w:r>
            <w:r w:rsidRPr="00901FFB">
              <w:t>.</w:t>
            </w:r>
          </w:p>
        </w:tc>
      </w:tr>
      <w:tr w:rsidR="0053391A" w:rsidRPr="009B5ABC" w14:paraId="684DD94B"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D322715" w14:textId="77777777" w:rsidR="0053391A" w:rsidRPr="009B5ABC" w:rsidRDefault="0053391A"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812121D" w14:textId="77777777" w:rsidR="0053391A" w:rsidRPr="00395E1C" w:rsidRDefault="0053391A" w:rsidP="00995202">
            <w:pPr>
              <w:pStyle w:val="CLITableBody"/>
            </w:pPr>
            <w:r>
              <w:rPr>
                <w:rStyle w:val="Monospace"/>
              </w:rPr>
              <w:t xml:space="preserve">show </w:t>
            </w:r>
            <w:proofErr w:type="spellStart"/>
            <w:r>
              <w:rPr>
                <w:rStyle w:val="Monospace"/>
              </w:rPr>
              <w:t>evpn</w:t>
            </w:r>
            <w:proofErr w:type="spellEnd"/>
            <w:r>
              <w:rPr>
                <w:rStyle w:val="Monospace"/>
              </w:rPr>
              <w:t xml:space="preserve"> ethernet-segments [</w:t>
            </w:r>
            <w:proofErr w:type="spellStart"/>
            <w:r>
              <w:rPr>
                <w:rStyle w:val="Monospace"/>
              </w:rPr>
              <w:t>esi</w:t>
            </w:r>
            <w:proofErr w:type="spellEnd"/>
            <w:r w:rsidRPr="00901FFB">
              <w:rPr>
                <w:rStyle w:val="Monospace"/>
              </w:rPr>
              <w:t xml:space="preserve"> </w:t>
            </w:r>
            <w:r>
              <w:rPr>
                <w:rStyle w:val="Monospace"/>
                <w:i/>
              </w:rPr>
              <w:t>es-id</w:t>
            </w:r>
            <w:r>
              <w:rPr>
                <w:rStyle w:val="Monospace"/>
              </w:rPr>
              <w:t>]</w:t>
            </w:r>
          </w:p>
        </w:tc>
      </w:tr>
      <w:tr w:rsidR="0053391A" w:rsidRPr="009B5ABC" w14:paraId="455441A2" w14:textId="77777777" w:rsidTr="007D26F4">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960EB5" w14:textId="77777777" w:rsidR="0053391A" w:rsidRPr="009B5ABC" w:rsidRDefault="0053391A"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0BEDDEA" w14:textId="77777777" w:rsidR="0053391A" w:rsidRPr="009B5ABC" w:rsidRDefault="0053391A" w:rsidP="00995202">
            <w:pPr>
              <w:pStyle w:val="CLITableBody"/>
              <w:rPr>
                <w:lang w:val="en-NZ"/>
              </w:rPr>
            </w:pPr>
            <w:r w:rsidRPr="009B5ABC">
              <w:t>Operational</w:t>
            </w:r>
          </w:p>
        </w:tc>
      </w:tr>
      <w:tr w:rsidR="0053391A" w:rsidRPr="009B5ABC" w14:paraId="426167AF" w14:textId="77777777" w:rsidTr="007D26F4">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C66C5B5" w14:textId="77777777" w:rsidR="0053391A" w:rsidRPr="009B5ABC" w:rsidRDefault="0053391A" w:rsidP="002624C2">
            <w:pPr>
              <w:pStyle w:val="TableHeading"/>
            </w:pPr>
            <w:r w:rsidRPr="009B5ABC">
              <w:t>Parameters</w:t>
            </w:r>
            <w:r w:rsidRPr="009B5ABC">
              <w:br/>
              <w:t>Table</w:t>
            </w:r>
          </w:p>
        </w:tc>
        <w:tc>
          <w:tcPr>
            <w:tcW w:w="97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DBB9323" w14:textId="77777777" w:rsidR="0053391A" w:rsidRPr="009B5ABC" w:rsidRDefault="0053391A" w:rsidP="002624C2">
            <w:pPr>
              <w:pStyle w:val="TableHeading"/>
            </w:pPr>
            <w:r w:rsidRPr="009B5ABC">
              <w:t>Name</w:t>
            </w:r>
          </w:p>
        </w:tc>
        <w:tc>
          <w:tcPr>
            <w:tcW w:w="2551" w:type="dxa"/>
            <w:tcBorders>
              <w:top w:val="single" w:sz="4" w:space="0" w:color="7ADFED"/>
              <w:left w:val="single" w:sz="4" w:space="0" w:color="7ADFED"/>
              <w:bottom w:val="single" w:sz="4" w:space="0" w:color="7ADFED"/>
              <w:right w:val="single" w:sz="4" w:space="0" w:color="7ADFED"/>
            </w:tcBorders>
          </w:tcPr>
          <w:p w14:paraId="40086C26" w14:textId="77777777" w:rsidR="0053391A" w:rsidRPr="009B5ABC" w:rsidRDefault="0053391A" w:rsidP="002624C2">
            <w:pPr>
              <w:pStyle w:val="TableHeading"/>
            </w:pPr>
            <w:r w:rsidRPr="009B5ABC">
              <w:t>Value</w:t>
            </w:r>
          </w:p>
        </w:tc>
        <w:tc>
          <w:tcPr>
            <w:tcW w:w="4536" w:type="dxa"/>
            <w:tcBorders>
              <w:top w:val="single" w:sz="4" w:space="0" w:color="7ADFED"/>
              <w:left w:val="single" w:sz="4" w:space="0" w:color="7ADFED"/>
              <w:bottom w:val="single" w:sz="4" w:space="0" w:color="7ADFED"/>
              <w:right w:val="single" w:sz="4" w:space="0" w:color="7ADFED"/>
            </w:tcBorders>
          </w:tcPr>
          <w:p w14:paraId="1E29BDC1" w14:textId="77777777" w:rsidR="0053391A" w:rsidRPr="009B5ABC" w:rsidRDefault="0053391A" w:rsidP="002624C2">
            <w:pPr>
              <w:pStyle w:val="TableHeading"/>
            </w:pPr>
            <w:r w:rsidRPr="009B5ABC">
              <w:t>Description</w:t>
            </w:r>
          </w:p>
        </w:tc>
      </w:tr>
      <w:tr w:rsidR="0053391A" w:rsidRPr="009B5ABC" w14:paraId="4E2382F8" w14:textId="77777777" w:rsidTr="007D26F4">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DD384DC" w14:textId="77777777" w:rsidR="0053391A" w:rsidRPr="009B5ABC" w:rsidRDefault="0053391A" w:rsidP="002624C2">
            <w:pPr>
              <w:pStyle w:val="TableHeading"/>
            </w:pPr>
          </w:p>
        </w:tc>
        <w:tc>
          <w:tcPr>
            <w:tcW w:w="979"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69CAF0F" w14:textId="77777777" w:rsidR="0053391A" w:rsidRPr="009B5ABC" w:rsidRDefault="0053391A" w:rsidP="00995202">
            <w:pPr>
              <w:pStyle w:val="CLITableBody"/>
            </w:pPr>
            <w:r>
              <w:rPr>
                <w:rStyle w:val="Emphasis"/>
              </w:rPr>
              <w:t>es-id</w:t>
            </w:r>
          </w:p>
        </w:tc>
        <w:tc>
          <w:tcPr>
            <w:tcW w:w="2551" w:type="dxa"/>
            <w:tcBorders>
              <w:top w:val="single" w:sz="4" w:space="0" w:color="7ADFED"/>
              <w:left w:val="single" w:sz="4" w:space="0" w:color="7ADFED"/>
              <w:bottom w:val="single" w:sz="4" w:space="0" w:color="7ADFED"/>
              <w:right w:val="single" w:sz="4" w:space="0" w:color="7ADFED"/>
            </w:tcBorders>
          </w:tcPr>
          <w:p w14:paraId="63F4A2B2" w14:textId="77777777" w:rsidR="0053391A" w:rsidRPr="009B5ABC" w:rsidRDefault="0053391A" w:rsidP="00995202">
            <w:pPr>
              <w:pStyle w:val="CLITableBody"/>
            </w:pPr>
            <w:proofErr w:type="spellStart"/>
            <w:proofErr w:type="gramStart"/>
            <w:r>
              <w:t>xxxx.xxxx</w:t>
            </w:r>
            <w:proofErr w:type="gramEnd"/>
            <w:r>
              <w:t>.</w:t>
            </w:r>
            <w:proofErr w:type="gramStart"/>
            <w:r>
              <w:t>xxxx.xxxx</w:t>
            </w:r>
            <w:proofErr w:type="gramEnd"/>
            <w:r>
              <w:t>.xxxx</w:t>
            </w:r>
            <w:proofErr w:type="spellEnd"/>
          </w:p>
        </w:tc>
        <w:tc>
          <w:tcPr>
            <w:tcW w:w="4536" w:type="dxa"/>
            <w:tcBorders>
              <w:top w:val="single" w:sz="4" w:space="0" w:color="7ADFED"/>
              <w:left w:val="single" w:sz="4" w:space="0" w:color="7ADFED"/>
              <w:bottom w:val="single" w:sz="4" w:space="0" w:color="7ADFED"/>
              <w:right w:val="single" w:sz="4" w:space="0" w:color="7ADFED"/>
            </w:tcBorders>
          </w:tcPr>
          <w:p w14:paraId="7C435639" w14:textId="77777777" w:rsidR="0053391A" w:rsidRDefault="0053391A" w:rsidP="00995202">
            <w:pPr>
              <w:pStyle w:val="CLITableBody"/>
            </w:pPr>
            <w:r>
              <w:t>Ethernet Segment identifier</w:t>
            </w:r>
            <w:r w:rsidRPr="009B5ABC">
              <w:t>.</w:t>
            </w:r>
          </w:p>
          <w:p w14:paraId="3B12751C" w14:textId="119EF393" w:rsidR="001000D9" w:rsidRPr="009B5ABC" w:rsidRDefault="001000D9" w:rsidP="00995202">
            <w:pPr>
              <w:pStyle w:val="CLITableBody"/>
            </w:pPr>
            <w:r>
              <w:t>Default: all configured Ethernet Segments</w:t>
            </w:r>
          </w:p>
        </w:tc>
      </w:tr>
      <w:tr w:rsidR="0053391A" w:rsidRPr="009B5ABC" w14:paraId="31778188" w14:textId="77777777" w:rsidTr="007D26F4">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3644F17" w14:textId="77777777" w:rsidR="0053391A" w:rsidRPr="009B5ABC" w:rsidRDefault="0053391A"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A3B0DE1" w14:textId="77777777" w:rsidR="0053391A" w:rsidRDefault="0053391A" w:rsidP="00995202">
            <w:pPr>
              <w:pStyle w:val="CLITableBody"/>
            </w:pPr>
            <w:r w:rsidRPr="009B5ABC">
              <w:t>The following examples show how to use this command:</w:t>
            </w:r>
          </w:p>
          <w:p w14:paraId="4690597D" w14:textId="77777777" w:rsidR="0053391A" w:rsidRDefault="0053391A" w:rsidP="008956F4">
            <w:pPr>
              <w:pStyle w:val="Code"/>
            </w:pPr>
            <w:r w:rsidRPr="009B5ABC">
              <w:t xml:space="preserve">exaware# </w:t>
            </w:r>
            <w:r>
              <w:t xml:space="preserve">show </w:t>
            </w:r>
            <w:proofErr w:type="spellStart"/>
            <w:r>
              <w:t>evpn</w:t>
            </w:r>
            <w:proofErr w:type="spellEnd"/>
            <w:r>
              <w:t xml:space="preserve"> ethernet-segments</w:t>
            </w:r>
          </w:p>
          <w:p w14:paraId="2AC5E7DA" w14:textId="77777777" w:rsidR="0053391A" w:rsidRDefault="0053391A" w:rsidP="008956F4">
            <w:pPr>
              <w:pStyle w:val="Code"/>
            </w:pPr>
          </w:p>
          <w:p w14:paraId="055C6F10" w14:textId="77777777" w:rsidR="0053391A" w:rsidRDefault="0053391A" w:rsidP="008956F4">
            <w:pPr>
              <w:pStyle w:val="Code"/>
            </w:pPr>
            <w:r>
              <w:t>Ethernet Segment: 0001.002.003.0004.0005</w:t>
            </w:r>
          </w:p>
          <w:p w14:paraId="71327CE0" w14:textId="192590A8" w:rsidR="00236E66" w:rsidRDefault="004A36D4" w:rsidP="00236E66">
            <w:pPr>
              <w:pStyle w:val="Code"/>
            </w:pPr>
            <w:r>
              <w:t xml:space="preserve"> Interface Name: agg-eth3</w:t>
            </w:r>
          </w:p>
          <w:p w14:paraId="16EA2FDE" w14:textId="08FA1090" w:rsidR="00236E66" w:rsidRDefault="00236E66" w:rsidP="00236E66">
            <w:pPr>
              <w:pStyle w:val="Code"/>
            </w:pPr>
            <w:r>
              <w:t xml:space="preserve"> Interface MAC: 008a.5e96.0875</w:t>
            </w:r>
          </w:p>
          <w:p w14:paraId="56E18610" w14:textId="53D45327" w:rsidR="00236E66" w:rsidRDefault="00236E66" w:rsidP="00236E66">
            <w:pPr>
              <w:pStyle w:val="Code"/>
            </w:pPr>
            <w:r>
              <w:t xml:space="preserve"> Operational State: Up</w:t>
            </w:r>
          </w:p>
          <w:p w14:paraId="7747495D" w14:textId="77777777" w:rsidR="004A36D4" w:rsidRDefault="00307FD3" w:rsidP="008956F4">
            <w:pPr>
              <w:pStyle w:val="Code"/>
            </w:pPr>
            <w:r>
              <w:t xml:space="preserve"> </w:t>
            </w:r>
            <w:r w:rsidR="0053391A">
              <w:t xml:space="preserve">Load Balancing Mode: </w:t>
            </w:r>
          </w:p>
          <w:p w14:paraId="461D7C9F" w14:textId="3DC9FF10" w:rsidR="0053391A" w:rsidRDefault="004A36D4" w:rsidP="008956F4">
            <w:pPr>
              <w:pStyle w:val="Code"/>
            </w:pPr>
            <w:r>
              <w:t xml:space="preserve">  Configured: </w:t>
            </w:r>
            <w:r w:rsidR="0053391A">
              <w:t>all-active</w:t>
            </w:r>
          </w:p>
          <w:p w14:paraId="3B424C49" w14:textId="755B49AC" w:rsidR="004A36D4" w:rsidRDefault="004A36D4" w:rsidP="008956F4">
            <w:pPr>
              <w:pStyle w:val="Code"/>
            </w:pPr>
            <w:r>
              <w:t xml:space="preserve">  Operational: </w:t>
            </w:r>
            <w:r w:rsidR="004103EA">
              <w:t>all</w:t>
            </w:r>
            <w:r>
              <w:t>-active</w:t>
            </w:r>
          </w:p>
          <w:p w14:paraId="7442C85C" w14:textId="677A34F4" w:rsidR="0053391A" w:rsidRDefault="00307FD3" w:rsidP="008956F4">
            <w:pPr>
              <w:pStyle w:val="Code"/>
            </w:pPr>
            <w:r>
              <w:t xml:space="preserve"> </w:t>
            </w:r>
            <w:r w:rsidR="0053391A">
              <w:t>Service Carving: highest-random-weight weight: 100</w:t>
            </w:r>
          </w:p>
          <w:p w14:paraId="25A90C91" w14:textId="00B68F4D" w:rsidR="00236E66" w:rsidRDefault="00236E66" w:rsidP="008956F4">
            <w:pPr>
              <w:pStyle w:val="Code"/>
            </w:pPr>
            <w:r>
              <w:t xml:space="preserve"> PE Status: DF</w:t>
            </w:r>
          </w:p>
          <w:p w14:paraId="2569E9A0" w14:textId="46FC35EB" w:rsidR="00236E66" w:rsidRDefault="00236E66" w:rsidP="008956F4">
            <w:pPr>
              <w:pStyle w:val="Code"/>
            </w:pPr>
            <w:r>
              <w:t xml:space="preserve"> ES LABEL: 4284</w:t>
            </w:r>
          </w:p>
          <w:p w14:paraId="410D6124" w14:textId="48517F7C" w:rsidR="0053391A" w:rsidRDefault="00307FD3" w:rsidP="008956F4">
            <w:pPr>
              <w:pStyle w:val="Code"/>
            </w:pPr>
            <w:r>
              <w:t xml:space="preserve"> </w:t>
            </w:r>
            <w:r w:rsidR="0053391A">
              <w:t>LACP: enabled</w:t>
            </w:r>
          </w:p>
          <w:p w14:paraId="39547553" w14:textId="1936FDD1" w:rsidR="0053391A" w:rsidRDefault="00307FD3" w:rsidP="008956F4">
            <w:pPr>
              <w:pStyle w:val="Code"/>
            </w:pPr>
            <w:r>
              <w:t xml:space="preserve"> </w:t>
            </w:r>
            <w:r w:rsidR="0053391A">
              <w:t xml:space="preserve">LACP System MAC: </w:t>
            </w:r>
            <w:r w:rsidR="00236E66">
              <w:t>008a.5e96.0875</w:t>
            </w:r>
          </w:p>
          <w:p w14:paraId="7825C36C" w14:textId="078CB4E5" w:rsidR="0053391A" w:rsidRDefault="00307FD3" w:rsidP="008956F4">
            <w:pPr>
              <w:pStyle w:val="Code"/>
            </w:pPr>
            <w:r>
              <w:t xml:space="preserve"> </w:t>
            </w:r>
            <w:r w:rsidR="0053391A">
              <w:t>LACP Administrative Key: 4</w:t>
            </w:r>
          </w:p>
          <w:p w14:paraId="5D604524" w14:textId="77777777" w:rsidR="00307FD3" w:rsidRDefault="00307FD3" w:rsidP="008956F4">
            <w:pPr>
              <w:pStyle w:val="Code"/>
            </w:pPr>
          </w:p>
          <w:p w14:paraId="240337C4" w14:textId="3419DB60" w:rsidR="00307FD3" w:rsidRDefault="00307FD3" w:rsidP="00236E66">
            <w:pPr>
              <w:pStyle w:val="Code"/>
            </w:pPr>
            <w:r>
              <w:t xml:space="preserve"> </w:t>
            </w:r>
            <w:r w:rsidR="00236E66">
              <w:t>P</w:t>
            </w:r>
            <w:r>
              <w:t>E</w:t>
            </w:r>
            <w:r w:rsidR="00236E66">
              <w:t>ER</w:t>
            </w:r>
            <w:r>
              <w:t xml:space="preserve"> IP A</w:t>
            </w:r>
            <w:r w:rsidR="00352B54">
              <w:t>DDRESS</w:t>
            </w:r>
            <w:r>
              <w:t xml:space="preserve">   PE</w:t>
            </w:r>
            <w:r w:rsidR="00236E66">
              <w:t>ER</w:t>
            </w:r>
            <w:r>
              <w:t xml:space="preserve"> S</w:t>
            </w:r>
            <w:r w:rsidR="00352B54">
              <w:t>TATUS</w:t>
            </w:r>
            <w:r>
              <w:t xml:space="preserve"> </w:t>
            </w:r>
            <w:r w:rsidR="00236E66">
              <w:t xml:space="preserve">   </w:t>
            </w:r>
            <w:r>
              <w:t>ES L</w:t>
            </w:r>
            <w:r w:rsidR="00352B54">
              <w:t>ABEL</w:t>
            </w:r>
          </w:p>
          <w:p w14:paraId="2A7F17F2" w14:textId="2049DD5D" w:rsidR="00307FD3" w:rsidRDefault="00307FD3" w:rsidP="008956F4">
            <w:pPr>
              <w:pStyle w:val="Code"/>
            </w:pPr>
            <w:r>
              <w:t xml:space="preserve"> -----------------------------------------</w:t>
            </w:r>
          </w:p>
          <w:p w14:paraId="6B6CABAF" w14:textId="655E2D39" w:rsidR="0053391A" w:rsidRDefault="00236E66" w:rsidP="008956F4">
            <w:pPr>
              <w:pStyle w:val="Code"/>
            </w:pPr>
            <w:r>
              <w:t xml:space="preserve"> </w:t>
            </w:r>
            <w:r w:rsidR="0053391A">
              <w:t xml:space="preserve">10.10.10.2   </w:t>
            </w:r>
            <w:r w:rsidR="00307FD3">
              <w:t xml:space="preserve">     </w:t>
            </w:r>
            <w:r w:rsidR="0053391A">
              <w:t xml:space="preserve">Backup    </w:t>
            </w:r>
            <w:r w:rsidR="00473746">
              <w:t xml:space="preserve">     </w:t>
            </w:r>
            <w:r w:rsidR="0053391A">
              <w:t xml:space="preserve">4242    </w:t>
            </w:r>
          </w:p>
          <w:p w14:paraId="430354CE" w14:textId="42E35516" w:rsidR="0053391A" w:rsidRDefault="00307FD3" w:rsidP="008956F4">
            <w:pPr>
              <w:pStyle w:val="Code"/>
            </w:pPr>
            <w:r>
              <w:t xml:space="preserve"> </w:t>
            </w:r>
            <w:r w:rsidR="0053391A">
              <w:t xml:space="preserve">10.10.10.3   </w:t>
            </w:r>
            <w:r>
              <w:t xml:space="preserve">     </w:t>
            </w:r>
            <w:r w:rsidR="0053391A">
              <w:t xml:space="preserve">non-DF    </w:t>
            </w:r>
            <w:r w:rsidR="00473746">
              <w:t xml:space="preserve">     </w:t>
            </w:r>
            <w:r w:rsidR="0053391A">
              <w:t xml:space="preserve">4432    </w:t>
            </w:r>
          </w:p>
          <w:p w14:paraId="71D942F7" w14:textId="77777777" w:rsidR="0053391A" w:rsidRDefault="0053391A" w:rsidP="008956F4">
            <w:pPr>
              <w:pStyle w:val="Code"/>
            </w:pPr>
          </w:p>
          <w:p w14:paraId="705EA8AB" w14:textId="77777777" w:rsidR="0053391A" w:rsidRDefault="0053391A" w:rsidP="008956F4">
            <w:pPr>
              <w:pStyle w:val="Code"/>
            </w:pPr>
            <w:r>
              <w:t>Ethernet Segment: 0001.002.003.0004.0025</w:t>
            </w:r>
          </w:p>
          <w:p w14:paraId="57FB0FFF" w14:textId="1198BFF7" w:rsidR="004A36D4" w:rsidRDefault="004A36D4" w:rsidP="004A36D4">
            <w:pPr>
              <w:pStyle w:val="Code"/>
            </w:pPr>
            <w:r>
              <w:t xml:space="preserve"> Interface Name: agg-eth4</w:t>
            </w:r>
          </w:p>
          <w:p w14:paraId="7D2AFF17" w14:textId="67870A4D" w:rsidR="00236E66" w:rsidRDefault="00236E66" w:rsidP="00236E66">
            <w:pPr>
              <w:pStyle w:val="Code"/>
            </w:pPr>
            <w:r>
              <w:t xml:space="preserve"> Interface MAC: 008a.5e96.afc0</w:t>
            </w:r>
          </w:p>
          <w:p w14:paraId="758923B7" w14:textId="77777777" w:rsidR="00236E66" w:rsidRDefault="00236E66" w:rsidP="00236E66">
            <w:pPr>
              <w:pStyle w:val="Code"/>
            </w:pPr>
            <w:r>
              <w:t xml:space="preserve"> Operational State: Up</w:t>
            </w:r>
          </w:p>
          <w:p w14:paraId="45654BF6" w14:textId="42FE8488" w:rsidR="004A36D4" w:rsidRDefault="004A36D4" w:rsidP="004A36D4">
            <w:pPr>
              <w:pStyle w:val="Code"/>
            </w:pPr>
            <w:r>
              <w:t xml:space="preserve"> Load Balancing Mode: </w:t>
            </w:r>
          </w:p>
          <w:p w14:paraId="5A1FF7A1" w14:textId="491F6CB9" w:rsidR="004A36D4" w:rsidRDefault="004A36D4" w:rsidP="004A36D4">
            <w:pPr>
              <w:pStyle w:val="Code"/>
            </w:pPr>
            <w:r>
              <w:t xml:space="preserve">  Configured: single-active</w:t>
            </w:r>
          </w:p>
          <w:p w14:paraId="176BBE79" w14:textId="77777777" w:rsidR="004A36D4" w:rsidRDefault="004A36D4" w:rsidP="004A36D4">
            <w:pPr>
              <w:pStyle w:val="Code"/>
            </w:pPr>
            <w:r>
              <w:t xml:space="preserve">  Operational: single-active</w:t>
            </w:r>
          </w:p>
          <w:p w14:paraId="278BF1DD" w14:textId="6A1512EE" w:rsidR="0053391A" w:rsidRDefault="00307FD3" w:rsidP="008956F4">
            <w:pPr>
              <w:pStyle w:val="Code"/>
            </w:pPr>
            <w:r>
              <w:t xml:space="preserve"> </w:t>
            </w:r>
            <w:r w:rsidR="0053391A">
              <w:t>Service Carving: highest-random-weight weight: 100</w:t>
            </w:r>
          </w:p>
          <w:p w14:paraId="4E2EBCDA" w14:textId="7F96412C" w:rsidR="00236E66" w:rsidRDefault="00236E66" w:rsidP="008956F4">
            <w:pPr>
              <w:pStyle w:val="Code"/>
            </w:pPr>
            <w:r>
              <w:t xml:space="preserve"> PE Status: Primary</w:t>
            </w:r>
          </w:p>
          <w:p w14:paraId="220BA257" w14:textId="02D48D0A" w:rsidR="00236E66" w:rsidRDefault="00236E66" w:rsidP="008956F4">
            <w:pPr>
              <w:pStyle w:val="Code"/>
            </w:pPr>
            <w:r>
              <w:t xml:space="preserve"> ES LABEL: 4284</w:t>
            </w:r>
          </w:p>
          <w:p w14:paraId="3ECA8187" w14:textId="11DE851A" w:rsidR="0053391A" w:rsidRDefault="00307FD3" w:rsidP="008956F4">
            <w:pPr>
              <w:pStyle w:val="Code"/>
            </w:pPr>
            <w:r>
              <w:t xml:space="preserve"> </w:t>
            </w:r>
            <w:r w:rsidR="0053391A">
              <w:t xml:space="preserve">LACP: </w:t>
            </w:r>
            <w:r w:rsidR="00236E66">
              <w:t>disabled</w:t>
            </w:r>
          </w:p>
          <w:p w14:paraId="6333CB91" w14:textId="77777777" w:rsidR="0053391A" w:rsidRDefault="0053391A" w:rsidP="008956F4">
            <w:pPr>
              <w:pStyle w:val="Code"/>
            </w:pPr>
          </w:p>
          <w:p w14:paraId="1EA45AA9" w14:textId="4A852B55" w:rsidR="00352B54" w:rsidRDefault="00236E66" w:rsidP="00352B54">
            <w:pPr>
              <w:pStyle w:val="Code"/>
            </w:pPr>
            <w:r>
              <w:t xml:space="preserve"> PEER IP ADDRESS   PEER STATUS    ES LABEL</w:t>
            </w:r>
          </w:p>
          <w:p w14:paraId="330D4BCD" w14:textId="2057F543" w:rsidR="00307FD3" w:rsidRDefault="00307FD3" w:rsidP="008956F4">
            <w:pPr>
              <w:pStyle w:val="Code"/>
            </w:pPr>
            <w:r>
              <w:t xml:space="preserve"> -----------------------------------------</w:t>
            </w:r>
          </w:p>
          <w:p w14:paraId="6112BB0C" w14:textId="27AD37E2" w:rsidR="0053391A" w:rsidRDefault="00236E66" w:rsidP="008956F4">
            <w:pPr>
              <w:pStyle w:val="Code"/>
            </w:pPr>
            <w:r>
              <w:t xml:space="preserve"> </w:t>
            </w:r>
            <w:r w:rsidR="0053391A">
              <w:t xml:space="preserve">10.10.10.2   </w:t>
            </w:r>
            <w:r w:rsidR="00307FD3">
              <w:t xml:space="preserve">     </w:t>
            </w:r>
            <w:r w:rsidR="0053391A">
              <w:t xml:space="preserve">Backup    </w:t>
            </w:r>
            <w:r>
              <w:t xml:space="preserve">     </w:t>
            </w:r>
            <w:r w:rsidR="0053391A">
              <w:t xml:space="preserve">4242    </w:t>
            </w:r>
          </w:p>
          <w:p w14:paraId="269EB44C" w14:textId="13481E0D" w:rsidR="0053391A" w:rsidRPr="009B5ABC" w:rsidRDefault="00307FD3" w:rsidP="008956F4">
            <w:pPr>
              <w:pStyle w:val="Code"/>
            </w:pPr>
            <w:r>
              <w:t xml:space="preserve"> </w:t>
            </w:r>
            <w:r w:rsidR="0053391A">
              <w:t xml:space="preserve">10.10.10.3   </w:t>
            </w:r>
            <w:r>
              <w:t xml:space="preserve">     </w:t>
            </w:r>
            <w:r w:rsidR="0053391A">
              <w:t xml:space="preserve">non-DF    </w:t>
            </w:r>
            <w:r w:rsidR="00236E66">
              <w:t xml:space="preserve">     </w:t>
            </w:r>
            <w:r w:rsidR="0053391A">
              <w:t xml:space="preserve">4432    </w:t>
            </w:r>
          </w:p>
        </w:tc>
      </w:tr>
    </w:tbl>
    <w:p w14:paraId="50B1018B" w14:textId="77777777" w:rsidR="0053391A" w:rsidRDefault="0053391A" w:rsidP="0053391A">
      <w:pPr>
        <w:spacing w:before="0" w:after="160"/>
        <w:rPr>
          <w:rStyle w:val="Monospace"/>
        </w:rPr>
      </w:pPr>
      <w:r>
        <w:rPr>
          <w:rStyle w:val="Monospace"/>
        </w:rPr>
        <w:br w:type="page"/>
      </w:r>
    </w:p>
    <w:p w14:paraId="1182E1F8" w14:textId="3CF18CCE" w:rsidR="008956F4" w:rsidRPr="009B5ABC" w:rsidRDefault="008956F4" w:rsidP="008956F4">
      <w:pPr>
        <w:pStyle w:val="Heading4"/>
      </w:pPr>
      <w:r>
        <w:lastRenderedPageBreak/>
        <w:t xml:space="preserve">show </w:t>
      </w:r>
      <w:proofErr w:type="spellStart"/>
      <w:r>
        <w:t>evpn</w:t>
      </w:r>
      <w:proofErr w:type="spellEnd"/>
      <w:r>
        <w:t xml:space="preserve"> </w:t>
      </w:r>
      <w:r w:rsidR="003019E5">
        <w:t>frozen</w:t>
      </w:r>
      <w:r>
        <w:t xml:space="preserve"> </w:t>
      </w:r>
      <w:r w:rsidRPr="009B5ABC">
        <w:t>mac</w:t>
      </w:r>
      <w:r>
        <w:t>-</w:t>
      </w:r>
      <w:r w:rsidRPr="009B5ABC">
        <w:t>address</w:t>
      </w:r>
      <w:r>
        <w:t>es</w:t>
      </w:r>
    </w:p>
    <w:tbl>
      <w:tblPr>
        <w:tblW w:w="9776" w:type="dxa"/>
        <w:tblLayout w:type="fixed"/>
        <w:tblCellMar>
          <w:left w:w="62" w:type="dxa"/>
          <w:right w:w="62" w:type="dxa"/>
        </w:tblCellMar>
        <w:tblLook w:val="0000" w:firstRow="0" w:lastRow="0" w:firstColumn="0" w:lastColumn="0" w:noHBand="0" w:noVBand="0"/>
      </w:tblPr>
      <w:tblGrid>
        <w:gridCol w:w="1710"/>
        <w:gridCol w:w="2580"/>
        <w:gridCol w:w="2580"/>
        <w:gridCol w:w="2906"/>
      </w:tblGrid>
      <w:tr w:rsidR="008956F4" w:rsidRPr="009B5ABC" w14:paraId="42C0817D" w14:textId="77777777" w:rsidTr="008F3FD0">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5239519" w14:textId="77777777" w:rsidR="008956F4" w:rsidRPr="009B5ABC" w:rsidRDefault="008956F4" w:rsidP="002624C2">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11BCE27" w14:textId="06B63763" w:rsidR="008956F4" w:rsidRPr="00395E1C" w:rsidRDefault="008956F4" w:rsidP="00995202">
            <w:pPr>
              <w:pStyle w:val="CLITableBody"/>
            </w:pPr>
            <w:r>
              <w:t>To display</w:t>
            </w:r>
            <w:r w:rsidR="00A1120B">
              <w:t xml:space="preserve"> </w:t>
            </w:r>
            <w:r w:rsidR="003019E5">
              <w:t xml:space="preserve">the frozen (duplicated or locked) </w:t>
            </w:r>
            <w:r>
              <w:t>MAC addresses, u</w:t>
            </w:r>
            <w:r w:rsidRPr="00901FFB">
              <w:t xml:space="preserve">se the </w:t>
            </w:r>
            <w:r>
              <w:rPr>
                <w:b/>
                <w:bCs/>
              </w:rPr>
              <w:t>show</w:t>
            </w:r>
            <w:r w:rsidRPr="00395E1C">
              <w:rPr>
                <w:b/>
                <w:bCs/>
              </w:rPr>
              <w:t xml:space="preserve"> </w:t>
            </w:r>
            <w:proofErr w:type="spellStart"/>
            <w:r>
              <w:rPr>
                <w:b/>
                <w:bCs/>
              </w:rPr>
              <w:t>evpn</w:t>
            </w:r>
            <w:proofErr w:type="spellEnd"/>
            <w:r>
              <w:rPr>
                <w:b/>
                <w:bCs/>
              </w:rPr>
              <w:t xml:space="preserve"> </w:t>
            </w:r>
            <w:r w:rsidR="003019E5">
              <w:rPr>
                <w:b/>
                <w:bCs/>
              </w:rPr>
              <w:t>frozen</w:t>
            </w:r>
            <w:r>
              <w:rPr>
                <w:b/>
                <w:bCs/>
              </w:rPr>
              <w:t xml:space="preserve"> </w:t>
            </w:r>
            <w:r w:rsidRPr="00395E1C">
              <w:rPr>
                <w:b/>
                <w:bCs/>
              </w:rPr>
              <w:t>mac-address</w:t>
            </w:r>
            <w:r>
              <w:rPr>
                <w:b/>
                <w:bCs/>
              </w:rPr>
              <w:t>es</w:t>
            </w:r>
            <w:r w:rsidRPr="00901FFB">
              <w:t xml:space="preserve"> command.</w:t>
            </w:r>
          </w:p>
        </w:tc>
      </w:tr>
      <w:tr w:rsidR="008956F4" w:rsidRPr="009B5ABC" w14:paraId="20E83227" w14:textId="77777777" w:rsidTr="008F3FD0">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E3471A6" w14:textId="77777777" w:rsidR="008956F4" w:rsidRPr="009B5ABC" w:rsidRDefault="008956F4"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CF8D3F4" w14:textId="1E76F17A" w:rsidR="008956F4" w:rsidRPr="00395E1C" w:rsidRDefault="008956F4" w:rsidP="00995202">
            <w:pPr>
              <w:pStyle w:val="CLITableBody"/>
            </w:pPr>
            <w:r>
              <w:rPr>
                <w:rStyle w:val="Monospace"/>
              </w:rPr>
              <w:t xml:space="preserve">show </w:t>
            </w:r>
            <w:proofErr w:type="spellStart"/>
            <w:r>
              <w:rPr>
                <w:rStyle w:val="Monospace"/>
              </w:rPr>
              <w:t>evpn</w:t>
            </w:r>
            <w:proofErr w:type="spellEnd"/>
            <w:r>
              <w:rPr>
                <w:rStyle w:val="Monospace"/>
              </w:rPr>
              <w:t xml:space="preserve"> frozen </w:t>
            </w:r>
            <w:r w:rsidRPr="00901FFB">
              <w:rPr>
                <w:rStyle w:val="Monospace"/>
              </w:rPr>
              <w:t>mac-address</w:t>
            </w:r>
            <w:r>
              <w:rPr>
                <w:rStyle w:val="Monospace"/>
              </w:rPr>
              <w:t>es</w:t>
            </w:r>
            <w:r w:rsidRPr="00901FFB">
              <w:rPr>
                <w:rStyle w:val="Monospace"/>
              </w:rPr>
              <w:t xml:space="preserve"> </w:t>
            </w:r>
            <w:r>
              <w:rPr>
                <w:rStyle w:val="Monospace"/>
              </w:rPr>
              <w:t>[</w:t>
            </w:r>
            <w:proofErr w:type="spellStart"/>
            <w:r w:rsidRPr="00395E1C">
              <w:rPr>
                <w:rStyle w:val="Monospace"/>
                <w:i/>
              </w:rPr>
              <w:t>evpn</w:t>
            </w:r>
            <w:proofErr w:type="spellEnd"/>
            <w:r w:rsidRPr="00395E1C">
              <w:rPr>
                <w:rStyle w:val="Monospace"/>
                <w:i/>
              </w:rPr>
              <w:t>-name</w:t>
            </w:r>
            <w:r w:rsidRPr="009B5ABC">
              <w:rPr>
                <w:rStyle w:val="Monospace"/>
              </w:rPr>
              <w:t xml:space="preserve"> </w:t>
            </w:r>
            <w:r>
              <w:rPr>
                <w:rStyle w:val="Monospace"/>
              </w:rPr>
              <w:t>[</w:t>
            </w:r>
            <w:r w:rsidRPr="00F038CB">
              <w:rPr>
                <w:rStyle w:val="Monospace"/>
                <w:i/>
                <w:iCs/>
              </w:rPr>
              <w:t>mac-address</w:t>
            </w:r>
            <w:r>
              <w:rPr>
                <w:rStyle w:val="Monospace"/>
              </w:rPr>
              <w:t>]]</w:t>
            </w:r>
          </w:p>
        </w:tc>
      </w:tr>
      <w:tr w:rsidR="008956F4" w:rsidRPr="009B5ABC" w14:paraId="00FDAD4E" w14:textId="77777777" w:rsidTr="008F3FD0">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6D8B50C" w14:textId="77777777" w:rsidR="008956F4" w:rsidRPr="009B5ABC" w:rsidRDefault="008956F4"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2A64DA6" w14:textId="77777777" w:rsidR="008956F4" w:rsidRPr="009B5ABC" w:rsidRDefault="008956F4" w:rsidP="00995202">
            <w:pPr>
              <w:pStyle w:val="CLITableBody"/>
              <w:rPr>
                <w:lang w:val="en-NZ"/>
              </w:rPr>
            </w:pPr>
            <w:r w:rsidRPr="009B5ABC">
              <w:t>Operational</w:t>
            </w:r>
          </w:p>
        </w:tc>
      </w:tr>
      <w:tr w:rsidR="008956F4" w:rsidRPr="009B5ABC" w14:paraId="500015E2" w14:textId="77777777" w:rsidTr="008F3FD0">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EEE2E34" w14:textId="77777777" w:rsidR="008956F4" w:rsidRPr="009B5ABC" w:rsidRDefault="008956F4" w:rsidP="002624C2">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26F4275" w14:textId="77777777" w:rsidR="008956F4" w:rsidRPr="009B5ABC" w:rsidRDefault="008956F4" w:rsidP="002624C2">
            <w:pPr>
              <w:pStyle w:val="TableHeading"/>
            </w:pPr>
            <w:r w:rsidRPr="009B5ABC">
              <w:t>Name</w:t>
            </w:r>
          </w:p>
        </w:tc>
        <w:tc>
          <w:tcPr>
            <w:tcW w:w="2580" w:type="dxa"/>
            <w:tcBorders>
              <w:top w:val="single" w:sz="4" w:space="0" w:color="7ADFED"/>
              <w:left w:val="single" w:sz="4" w:space="0" w:color="7ADFED"/>
              <w:bottom w:val="single" w:sz="4" w:space="0" w:color="7ADFED"/>
              <w:right w:val="single" w:sz="4" w:space="0" w:color="7ADFED"/>
            </w:tcBorders>
          </w:tcPr>
          <w:p w14:paraId="71553F01" w14:textId="77777777" w:rsidR="008956F4" w:rsidRPr="009B5ABC" w:rsidRDefault="008956F4" w:rsidP="002624C2">
            <w:pPr>
              <w:pStyle w:val="TableHeading"/>
            </w:pPr>
            <w:r w:rsidRPr="009B5ABC">
              <w:t>Value</w:t>
            </w:r>
          </w:p>
        </w:tc>
        <w:tc>
          <w:tcPr>
            <w:tcW w:w="2906" w:type="dxa"/>
            <w:tcBorders>
              <w:top w:val="single" w:sz="4" w:space="0" w:color="7ADFED"/>
              <w:left w:val="single" w:sz="4" w:space="0" w:color="7ADFED"/>
              <w:bottom w:val="single" w:sz="4" w:space="0" w:color="7ADFED"/>
              <w:right w:val="single" w:sz="4" w:space="0" w:color="7ADFED"/>
            </w:tcBorders>
          </w:tcPr>
          <w:p w14:paraId="6E5F1045" w14:textId="77777777" w:rsidR="008956F4" w:rsidRPr="009B5ABC" w:rsidRDefault="008956F4" w:rsidP="002624C2">
            <w:pPr>
              <w:pStyle w:val="TableHeading"/>
            </w:pPr>
            <w:r w:rsidRPr="009B5ABC">
              <w:t>Description</w:t>
            </w:r>
          </w:p>
        </w:tc>
      </w:tr>
      <w:tr w:rsidR="008956F4" w:rsidRPr="009B5ABC" w14:paraId="2A3410D5" w14:textId="77777777" w:rsidTr="008F3FD0">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E5471D1" w14:textId="77777777" w:rsidR="008956F4" w:rsidRPr="009B5ABC" w:rsidRDefault="008956F4"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89F3C49" w14:textId="77777777" w:rsidR="008956F4" w:rsidRPr="009B5ABC" w:rsidRDefault="008956F4" w:rsidP="00995202">
            <w:pPr>
              <w:pStyle w:val="CLITableBody"/>
            </w:pPr>
            <w:proofErr w:type="spellStart"/>
            <w:r>
              <w:rPr>
                <w:rStyle w:val="Emphasis"/>
              </w:rPr>
              <w:t>evpn</w:t>
            </w:r>
            <w:proofErr w:type="spellEnd"/>
            <w:r w:rsidRPr="009B5ABC">
              <w:rPr>
                <w:rStyle w:val="Emphasis"/>
              </w:rPr>
              <w:t>-name</w:t>
            </w:r>
          </w:p>
        </w:tc>
        <w:tc>
          <w:tcPr>
            <w:tcW w:w="2580" w:type="dxa"/>
            <w:tcBorders>
              <w:top w:val="single" w:sz="4" w:space="0" w:color="7ADFED"/>
              <w:left w:val="single" w:sz="4" w:space="0" w:color="7ADFED"/>
              <w:bottom w:val="single" w:sz="4" w:space="0" w:color="7ADFED"/>
              <w:right w:val="single" w:sz="4" w:space="0" w:color="7ADFED"/>
            </w:tcBorders>
          </w:tcPr>
          <w:p w14:paraId="0FD8A2CD" w14:textId="77777777" w:rsidR="008956F4" w:rsidRPr="009B5ABC" w:rsidRDefault="008956F4" w:rsidP="00995202">
            <w:pPr>
              <w:pStyle w:val="CLITableBody"/>
            </w:pPr>
            <w:r w:rsidRPr="009B5ABC">
              <w:t>String</w:t>
            </w:r>
          </w:p>
        </w:tc>
        <w:tc>
          <w:tcPr>
            <w:tcW w:w="2906" w:type="dxa"/>
            <w:tcBorders>
              <w:top w:val="single" w:sz="4" w:space="0" w:color="7ADFED"/>
              <w:left w:val="single" w:sz="4" w:space="0" w:color="7ADFED"/>
              <w:bottom w:val="single" w:sz="4" w:space="0" w:color="7ADFED"/>
              <w:right w:val="single" w:sz="4" w:space="0" w:color="7ADFED"/>
            </w:tcBorders>
          </w:tcPr>
          <w:p w14:paraId="6A998E16" w14:textId="77777777" w:rsidR="008956F4" w:rsidRDefault="008956F4" w:rsidP="00995202">
            <w:pPr>
              <w:pStyle w:val="CLITableBody"/>
            </w:pPr>
            <w:r w:rsidRPr="009B5ABC">
              <w:t xml:space="preserve">Name of </w:t>
            </w:r>
            <w:r>
              <w:t>EVPN</w:t>
            </w:r>
            <w:r w:rsidRPr="009B5ABC">
              <w:t xml:space="preserve"> service.</w:t>
            </w:r>
          </w:p>
          <w:p w14:paraId="04EA43B4" w14:textId="55D208E8" w:rsidR="00A038D2" w:rsidRPr="009B5ABC" w:rsidRDefault="00A038D2" w:rsidP="00995202">
            <w:pPr>
              <w:pStyle w:val="CLITableBody"/>
            </w:pPr>
            <w:r>
              <w:t>Default: all configured EVPN Instances.</w:t>
            </w:r>
          </w:p>
        </w:tc>
      </w:tr>
      <w:tr w:rsidR="008956F4" w:rsidRPr="009B5ABC" w14:paraId="0E59C858" w14:textId="77777777" w:rsidTr="008F3FD0">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A7676F3" w14:textId="77777777" w:rsidR="008956F4" w:rsidRPr="009B5ABC" w:rsidRDefault="008956F4" w:rsidP="002624C2">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DBE0B44" w14:textId="77777777" w:rsidR="008956F4" w:rsidRPr="009B5ABC" w:rsidRDefault="008956F4" w:rsidP="00995202">
            <w:pPr>
              <w:pStyle w:val="CLITableBody"/>
            </w:pPr>
            <w:r w:rsidRPr="00F038CB">
              <w:rPr>
                <w:rStyle w:val="Monospace"/>
                <w:i/>
                <w:iCs/>
              </w:rPr>
              <w:t>mac-address</w:t>
            </w:r>
          </w:p>
        </w:tc>
        <w:tc>
          <w:tcPr>
            <w:tcW w:w="2580" w:type="dxa"/>
            <w:tcBorders>
              <w:top w:val="single" w:sz="4" w:space="0" w:color="7ADFED"/>
              <w:left w:val="single" w:sz="4" w:space="0" w:color="7ADFED"/>
              <w:bottom w:val="single" w:sz="4" w:space="0" w:color="7ADFED"/>
              <w:right w:val="single" w:sz="4" w:space="0" w:color="7ADFED"/>
            </w:tcBorders>
          </w:tcPr>
          <w:p w14:paraId="1EC2F204" w14:textId="77777777" w:rsidR="008956F4" w:rsidRPr="009B5ABC" w:rsidRDefault="008956F4" w:rsidP="00995202">
            <w:pPr>
              <w:pStyle w:val="CLITableBody"/>
            </w:pPr>
            <w:proofErr w:type="spellStart"/>
            <w:proofErr w:type="gramStart"/>
            <w:r>
              <w:t>hh:hh</w:t>
            </w:r>
            <w:proofErr w:type="gramEnd"/>
            <w:r>
              <w:t>:</w:t>
            </w:r>
            <w:proofErr w:type="gramStart"/>
            <w:r>
              <w:t>hh:hh</w:t>
            </w:r>
            <w:proofErr w:type="gramEnd"/>
            <w:r>
              <w:t>:</w:t>
            </w:r>
            <w:proofErr w:type="gramStart"/>
            <w:r>
              <w:t>hh:hh</w:t>
            </w:r>
            <w:proofErr w:type="spellEnd"/>
            <w:proofErr w:type="gramEnd"/>
          </w:p>
        </w:tc>
        <w:tc>
          <w:tcPr>
            <w:tcW w:w="2906" w:type="dxa"/>
            <w:tcBorders>
              <w:top w:val="single" w:sz="4" w:space="0" w:color="7ADFED"/>
              <w:left w:val="single" w:sz="4" w:space="0" w:color="7ADFED"/>
              <w:bottom w:val="single" w:sz="4" w:space="0" w:color="7ADFED"/>
              <w:right w:val="single" w:sz="4" w:space="0" w:color="7ADFED"/>
            </w:tcBorders>
          </w:tcPr>
          <w:p w14:paraId="2F312BD5" w14:textId="77777777" w:rsidR="008956F4" w:rsidRDefault="008956F4" w:rsidP="00995202">
            <w:pPr>
              <w:pStyle w:val="CLITableBody"/>
            </w:pPr>
            <w:r>
              <w:t>MAC address</w:t>
            </w:r>
            <w:r w:rsidRPr="009B5ABC">
              <w:t>.</w:t>
            </w:r>
          </w:p>
          <w:p w14:paraId="37CB53C7" w14:textId="6497CAA7" w:rsidR="00A038D2" w:rsidRPr="009B5ABC" w:rsidRDefault="00A038D2" w:rsidP="00995202">
            <w:pPr>
              <w:pStyle w:val="CLITableBody"/>
            </w:pPr>
            <w:r>
              <w:t>Default: all frozen MAC addresses.</w:t>
            </w:r>
          </w:p>
        </w:tc>
      </w:tr>
      <w:tr w:rsidR="008956F4" w:rsidRPr="009B5ABC" w14:paraId="2AE6AA4E" w14:textId="77777777" w:rsidTr="008F3FD0">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567A3A6" w14:textId="77777777" w:rsidR="008956F4" w:rsidRPr="009B5ABC" w:rsidRDefault="008956F4"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CF9CE12" w14:textId="039D68EA" w:rsidR="008956F4" w:rsidRPr="009B5ABC" w:rsidRDefault="008956F4" w:rsidP="00995202">
            <w:pPr>
              <w:pStyle w:val="CLITableBody"/>
            </w:pPr>
            <w:r w:rsidRPr="009B5ABC">
              <w:t>The following example show</w:t>
            </w:r>
            <w:r>
              <w:t>s</w:t>
            </w:r>
            <w:r w:rsidRPr="009B5ABC">
              <w:t xml:space="preserve"> how to use this command:</w:t>
            </w:r>
          </w:p>
          <w:p w14:paraId="66633651" w14:textId="0148BA77" w:rsidR="008956F4" w:rsidRPr="008956F4" w:rsidRDefault="008956F4" w:rsidP="008956F4">
            <w:pPr>
              <w:pStyle w:val="Code"/>
              <w:rPr>
                <w:rFonts w:ascii="Myriad Pro" w:hAnsi="Myriad Pro" w:cs="Times New Roman"/>
                <w:color w:val="auto"/>
                <w:spacing w:val="0"/>
                <w:kern w:val="0"/>
                <w:sz w:val="22"/>
                <w:szCs w:val="20"/>
                <w:lang w:bidi="ar-SA"/>
              </w:rPr>
            </w:pPr>
            <w:r w:rsidRPr="008956F4">
              <w:rPr>
                <w:rFonts w:ascii="Myriad Pro" w:hAnsi="Myriad Pro" w:cs="Times New Roman"/>
                <w:color w:val="auto"/>
                <w:spacing w:val="0"/>
                <w:kern w:val="0"/>
                <w:sz w:val="22"/>
                <w:szCs w:val="20"/>
                <w:lang w:bidi="ar-SA"/>
              </w:rPr>
              <w:t xml:space="preserve">exaware# show </w:t>
            </w:r>
            <w:proofErr w:type="spellStart"/>
            <w:r w:rsidRPr="008956F4">
              <w:rPr>
                <w:rFonts w:ascii="Myriad Pro" w:hAnsi="Myriad Pro" w:cs="Times New Roman"/>
                <w:color w:val="auto"/>
                <w:spacing w:val="0"/>
                <w:kern w:val="0"/>
                <w:sz w:val="22"/>
                <w:szCs w:val="20"/>
                <w:lang w:bidi="ar-SA"/>
              </w:rPr>
              <w:t>evpn</w:t>
            </w:r>
            <w:proofErr w:type="spellEnd"/>
            <w:r w:rsidRPr="008956F4">
              <w:rPr>
                <w:rFonts w:ascii="Myriad Pro" w:hAnsi="Myriad Pro" w:cs="Times New Roman"/>
                <w:color w:val="auto"/>
                <w:spacing w:val="0"/>
                <w:kern w:val="0"/>
                <w:sz w:val="22"/>
                <w:szCs w:val="20"/>
                <w:lang w:bidi="ar-SA"/>
              </w:rPr>
              <w:t xml:space="preserve"> </w:t>
            </w:r>
            <w:r w:rsidR="003019E5">
              <w:rPr>
                <w:rFonts w:ascii="Myriad Pro" w:hAnsi="Myriad Pro" w:cs="Times New Roman"/>
                <w:color w:val="auto"/>
                <w:spacing w:val="0"/>
                <w:kern w:val="0"/>
                <w:sz w:val="22"/>
                <w:szCs w:val="20"/>
                <w:lang w:bidi="ar-SA"/>
              </w:rPr>
              <w:t>frozen</w:t>
            </w:r>
            <w:r>
              <w:rPr>
                <w:rFonts w:ascii="Myriad Pro" w:hAnsi="Myriad Pro" w:cs="Times New Roman"/>
                <w:color w:val="auto"/>
                <w:spacing w:val="0"/>
                <w:kern w:val="0"/>
                <w:sz w:val="22"/>
                <w:szCs w:val="20"/>
                <w:lang w:bidi="ar-SA"/>
              </w:rPr>
              <w:t xml:space="preserve"> </w:t>
            </w:r>
            <w:r w:rsidRPr="008956F4">
              <w:rPr>
                <w:rFonts w:ascii="Myriad Pro" w:hAnsi="Myriad Pro" w:cs="Times New Roman"/>
                <w:color w:val="auto"/>
                <w:spacing w:val="0"/>
                <w:kern w:val="0"/>
                <w:sz w:val="22"/>
                <w:szCs w:val="20"/>
                <w:lang w:bidi="ar-SA"/>
              </w:rPr>
              <w:t>mac-address</w:t>
            </w:r>
            <w:r>
              <w:rPr>
                <w:rFonts w:ascii="Myriad Pro" w:hAnsi="Myriad Pro" w:cs="Times New Roman"/>
                <w:color w:val="auto"/>
                <w:spacing w:val="0"/>
                <w:kern w:val="0"/>
                <w:sz w:val="22"/>
                <w:szCs w:val="20"/>
                <w:lang w:bidi="ar-SA"/>
              </w:rPr>
              <w:t>es</w:t>
            </w:r>
          </w:p>
          <w:p w14:paraId="285C1315" w14:textId="77777777" w:rsidR="008956F4" w:rsidRDefault="008956F4" w:rsidP="008956F4">
            <w:pPr>
              <w:pStyle w:val="Code"/>
            </w:pPr>
          </w:p>
          <w:p w14:paraId="61C35FB1" w14:textId="77777777" w:rsidR="008956F4" w:rsidRDefault="008956F4" w:rsidP="008956F4">
            <w:pPr>
              <w:pStyle w:val="Code"/>
            </w:pPr>
          </w:p>
          <w:p w14:paraId="2067D9C5" w14:textId="60A474DD" w:rsidR="008956F4" w:rsidRPr="00A1120B" w:rsidRDefault="008956F4" w:rsidP="00A1120B">
            <w:pPr>
              <w:pStyle w:val="Code"/>
              <w:rPr>
                <w:rFonts w:ascii="Myriad Pro" w:hAnsi="Myriad Pro" w:cs="Times New Roman"/>
                <w:color w:val="auto"/>
                <w:spacing w:val="0"/>
                <w:kern w:val="0"/>
                <w:sz w:val="22"/>
                <w:szCs w:val="20"/>
                <w:lang w:bidi="ar-SA"/>
              </w:rPr>
            </w:pPr>
            <w:r w:rsidRPr="00A1120B">
              <w:rPr>
                <w:rFonts w:ascii="Myriad Pro" w:hAnsi="Myriad Pro" w:cs="Times New Roman"/>
                <w:color w:val="auto"/>
                <w:spacing w:val="0"/>
                <w:kern w:val="0"/>
                <w:sz w:val="22"/>
                <w:szCs w:val="20"/>
                <w:lang w:bidi="ar-SA"/>
              </w:rPr>
              <w:t>EVPN Name   MAC A</w:t>
            </w:r>
            <w:r w:rsidR="009D07E0">
              <w:rPr>
                <w:rFonts w:ascii="Myriad Pro" w:hAnsi="Myriad Pro" w:cs="Times New Roman"/>
                <w:color w:val="auto"/>
                <w:spacing w:val="0"/>
                <w:kern w:val="0"/>
                <w:sz w:val="22"/>
                <w:szCs w:val="20"/>
                <w:lang w:bidi="ar-SA"/>
              </w:rPr>
              <w:t>DDRESS</w:t>
            </w:r>
            <w:r w:rsidRPr="00A1120B">
              <w:rPr>
                <w:rFonts w:ascii="Myriad Pro" w:hAnsi="Myriad Pro" w:cs="Times New Roman"/>
                <w:color w:val="auto"/>
                <w:spacing w:val="0"/>
                <w:kern w:val="0"/>
                <w:sz w:val="22"/>
                <w:szCs w:val="20"/>
                <w:lang w:bidi="ar-SA"/>
              </w:rPr>
              <w:t xml:space="preserve">    S</w:t>
            </w:r>
            <w:r w:rsidR="009D07E0">
              <w:rPr>
                <w:rFonts w:ascii="Myriad Pro" w:hAnsi="Myriad Pro" w:cs="Times New Roman"/>
                <w:color w:val="auto"/>
                <w:spacing w:val="0"/>
                <w:kern w:val="0"/>
                <w:sz w:val="22"/>
                <w:szCs w:val="20"/>
                <w:lang w:bidi="ar-SA"/>
              </w:rPr>
              <w:t>TATE</w:t>
            </w:r>
            <w:r w:rsidR="00A1120B" w:rsidRPr="00A1120B">
              <w:rPr>
                <w:rFonts w:ascii="Myriad Pro" w:hAnsi="Myriad Pro" w:cs="Times New Roman"/>
                <w:color w:val="auto"/>
                <w:spacing w:val="0"/>
                <w:kern w:val="0"/>
                <w:sz w:val="22"/>
                <w:szCs w:val="20"/>
                <w:lang w:bidi="ar-SA"/>
              </w:rPr>
              <w:t xml:space="preserve"> </w:t>
            </w:r>
            <w:r w:rsidR="004159C3">
              <w:rPr>
                <w:rFonts w:ascii="Myriad Pro" w:hAnsi="Myriad Pro" w:cs="Times New Roman"/>
                <w:color w:val="auto"/>
                <w:spacing w:val="0"/>
                <w:kern w:val="0"/>
                <w:sz w:val="22"/>
                <w:szCs w:val="20"/>
                <w:lang w:bidi="ar-SA"/>
              </w:rPr>
              <w:t xml:space="preserve">   I</w:t>
            </w:r>
            <w:r w:rsidR="009D07E0">
              <w:rPr>
                <w:rFonts w:ascii="Myriad Pro" w:hAnsi="Myriad Pro" w:cs="Times New Roman"/>
                <w:color w:val="auto"/>
                <w:spacing w:val="0"/>
                <w:kern w:val="0"/>
                <w:sz w:val="22"/>
                <w:szCs w:val="20"/>
                <w:lang w:bidi="ar-SA"/>
              </w:rPr>
              <w:t>NTERFACE</w:t>
            </w:r>
          </w:p>
          <w:p w14:paraId="74E6FFC7" w14:textId="53854607" w:rsidR="008956F4" w:rsidRPr="00A1120B" w:rsidRDefault="003019E5" w:rsidP="00A1120B">
            <w:pPr>
              <w:pStyle w:val="Code"/>
              <w:rPr>
                <w:rFonts w:ascii="Myriad Pro" w:hAnsi="Myriad Pro" w:cs="Times New Roman"/>
                <w:color w:val="auto"/>
                <w:spacing w:val="0"/>
                <w:kern w:val="0"/>
                <w:sz w:val="22"/>
                <w:szCs w:val="20"/>
                <w:lang w:bidi="ar-SA"/>
              </w:rPr>
            </w:pPr>
            <w:r>
              <w:rPr>
                <w:rFonts w:ascii="Myriad Pro" w:hAnsi="Myriad Pro" w:cs="Times New Roman"/>
                <w:color w:val="auto"/>
                <w:spacing w:val="0"/>
                <w:kern w:val="0"/>
                <w:sz w:val="22"/>
                <w:szCs w:val="20"/>
                <w:lang w:bidi="ar-SA"/>
              </w:rPr>
              <w:t>-</w:t>
            </w:r>
            <w:r w:rsidR="008956F4" w:rsidRPr="00A1120B">
              <w:rPr>
                <w:rFonts w:ascii="Myriad Pro" w:hAnsi="Myriad Pro" w:cs="Times New Roman"/>
                <w:color w:val="auto"/>
                <w:spacing w:val="0"/>
                <w:kern w:val="0"/>
                <w:sz w:val="22"/>
                <w:szCs w:val="20"/>
                <w:lang w:bidi="ar-SA"/>
              </w:rPr>
              <w:t>----</w:t>
            </w:r>
            <w:r>
              <w:rPr>
                <w:rFonts w:ascii="Myriad Pro" w:hAnsi="Myriad Pro" w:cs="Times New Roman"/>
                <w:color w:val="auto"/>
                <w:spacing w:val="0"/>
                <w:kern w:val="0"/>
                <w:sz w:val="22"/>
                <w:szCs w:val="20"/>
                <w:lang w:bidi="ar-SA"/>
              </w:rPr>
              <w:t>----</w:t>
            </w:r>
            <w:r w:rsidR="008956F4" w:rsidRPr="00A1120B">
              <w:rPr>
                <w:rFonts w:ascii="Myriad Pro" w:hAnsi="Myriad Pro" w:cs="Times New Roman"/>
                <w:color w:val="auto"/>
                <w:spacing w:val="0"/>
                <w:kern w:val="0"/>
                <w:sz w:val="22"/>
                <w:szCs w:val="20"/>
                <w:lang w:bidi="ar-SA"/>
              </w:rPr>
              <w:t>----</w:t>
            </w:r>
            <w:proofErr w:type="gramStart"/>
            <w:r w:rsidR="008956F4" w:rsidRPr="00A1120B">
              <w:rPr>
                <w:rFonts w:ascii="Myriad Pro" w:hAnsi="Myriad Pro" w:cs="Times New Roman"/>
                <w:color w:val="auto"/>
                <w:spacing w:val="0"/>
                <w:kern w:val="0"/>
                <w:sz w:val="22"/>
                <w:szCs w:val="20"/>
                <w:lang w:bidi="ar-SA"/>
              </w:rPr>
              <w:t xml:space="preserve">-  </w:t>
            </w:r>
            <w:proofErr w:type="gramEnd"/>
            <w:r w:rsidR="008956F4" w:rsidRPr="00A1120B">
              <w:rPr>
                <w:rFonts w:ascii="Myriad Pro" w:hAnsi="Myriad Pro" w:cs="Times New Roman"/>
                <w:color w:val="auto"/>
                <w:spacing w:val="0"/>
                <w:kern w:val="0"/>
                <w:sz w:val="22"/>
                <w:szCs w:val="20"/>
                <w:lang w:bidi="ar-SA"/>
              </w:rPr>
              <w:t>----------</w:t>
            </w:r>
            <w:r w:rsidR="009D07E0">
              <w:rPr>
                <w:rFonts w:ascii="Myriad Pro" w:hAnsi="Myriad Pro" w:cs="Times New Roman"/>
                <w:color w:val="auto"/>
                <w:spacing w:val="0"/>
                <w:kern w:val="0"/>
                <w:sz w:val="22"/>
                <w:szCs w:val="20"/>
                <w:lang w:bidi="ar-SA"/>
              </w:rPr>
              <w:t>-------</w:t>
            </w:r>
            <w:proofErr w:type="gramStart"/>
            <w:r w:rsidR="008956F4" w:rsidRPr="00A1120B">
              <w:rPr>
                <w:rFonts w:ascii="Myriad Pro" w:hAnsi="Myriad Pro" w:cs="Times New Roman"/>
                <w:color w:val="auto"/>
                <w:spacing w:val="0"/>
                <w:kern w:val="0"/>
                <w:sz w:val="22"/>
                <w:szCs w:val="20"/>
                <w:lang w:bidi="ar-SA"/>
              </w:rPr>
              <w:t xml:space="preserve">-  </w:t>
            </w:r>
            <w:proofErr w:type="gramEnd"/>
            <w:r w:rsidR="008956F4" w:rsidRPr="00A1120B">
              <w:rPr>
                <w:rFonts w:ascii="Myriad Pro" w:hAnsi="Myriad Pro" w:cs="Times New Roman"/>
                <w:color w:val="auto"/>
                <w:spacing w:val="0"/>
                <w:kern w:val="0"/>
                <w:sz w:val="22"/>
                <w:szCs w:val="20"/>
                <w:lang w:bidi="ar-SA"/>
              </w:rPr>
              <w:t>-----------</w:t>
            </w:r>
            <w:proofErr w:type="gramStart"/>
            <w:r w:rsidR="008956F4" w:rsidRPr="00A1120B">
              <w:rPr>
                <w:rFonts w:ascii="Myriad Pro" w:hAnsi="Myriad Pro" w:cs="Times New Roman"/>
                <w:color w:val="auto"/>
                <w:spacing w:val="0"/>
                <w:kern w:val="0"/>
                <w:sz w:val="22"/>
                <w:szCs w:val="20"/>
                <w:lang w:bidi="ar-SA"/>
              </w:rPr>
              <w:t>-</w:t>
            </w:r>
            <w:r w:rsidR="004159C3">
              <w:rPr>
                <w:rFonts w:ascii="Myriad Pro" w:hAnsi="Myriad Pro" w:cs="Times New Roman"/>
                <w:color w:val="auto"/>
                <w:spacing w:val="0"/>
                <w:kern w:val="0"/>
                <w:sz w:val="22"/>
                <w:szCs w:val="20"/>
                <w:lang w:bidi="ar-SA"/>
              </w:rPr>
              <w:t xml:space="preserve">  </w:t>
            </w:r>
            <w:proofErr w:type="gramEnd"/>
            <w:r w:rsidR="004159C3">
              <w:rPr>
                <w:rFonts w:ascii="Myriad Pro" w:hAnsi="Myriad Pro" w:cs="Times New Roman"/>
                <w:color w:val="auto"/>
                <w:spacing w:val="0"/>
                <w:kern w:val="0"/>
                <w:sz w:val="22"/>
                <w:szCs w:val="20"/>
                <w:lang w:bidi="ar-SA"/>
              </w:rPr>
              <w:t>---</w:t>
            </w:r>
            <w:r w:rsidR="009D07E0">
              <w:rPr>
                <w:rFonts w:ascii="Myriad Pro" w:hAnsi="Myriad Pro" w:cs="Times New Roman"/>
                <w:color w:val="auto"/>
                <w:spacing w:val="0"/>
                <w:kern w:val="0"/>
                <w:sz w:val="22"/>
                <w:szCs w:val="20"/>
                <w:lang w:bidi="ar-SA"/>
              </w:rPr>
              <w:t>---</w:t>
            </w:r>
            <w:r w:rsidR="004159C3">
              <w:rPr>
                <w:rFonts w:ascii="Myriad Pro" w:hAnsi="Myriad Pro" w:cs="Times New Roman"/>
                <w:color w:val="auto"/>
                <w:spacing w:val="0"/>
                <w:kern w:val="0"/>
                <w:sz w:val="22"/>
                <w:szCs w:val="20"/>
                <w:lang w:bidi="ar-SA"/>
              </w:rPr>
              <w:t xml:space="preserve">-------- </w:t>
            </w:r>
          </w:p>
          <w:p w14:paraId="5CD375FC" w14:textId="0FB778B1" w:rsidR="008956F4" w:rsidRPr="00A1120B" w:rsidRDefault="008956F4" w:rsidP="00A1120B">
            <w:pPr>
              <w:pStyle w:val="Code"/>
              <w:rPr>
                <w:rFonts w:ascii="Myriad Pro" w:hAnsi="Myriad Pro" w:cs="Times New Roman"/>
                <w:color w:val="auto"/>
                <w:spacing w:val="0"/>
                <w:kern w:val="0"/>
                <w:sz w:val="22"/>
                <w:szCs w:val="20"/>
                <w:lang w:bidi="ar-SA"/>
              </w:rPr>
            </w:pPr>
            <w:r w:rsidRPr="00A1120B">
              <w:rPr>
                <w:rFonts w:ascii="Myriad Pro" w:hAnsi="Myriad Pro" w:cs="Times New Roman"/>
                <w:color w:val="auto"/>
                <w:spacing w:val="0"/>
                <w:kern w:val="0"/>
                <w:sz w:val="22"/>
                <w:szCs w:val="20"/>
                <w:lang w:bidi="ar-SA"/>
              </w:rPr>
              <w:t xml:space="preserve">A1          </w:t>
            </w:r>
            <w:proofErr w:type="gramStart"/>
            <w:r w:rsidRPr="00A1120B">
              <w:rPr>
                <w:rFonts w:ascii="Myriad Pro" w:hAnsi="Myriad Pro" w:cs="Times New Roman"/>
                <w:color w:val="auto"/>
                <w:spacing w:val="0"/>
                <w:kern w:val="0"/>
                <w:sz w:val="22"/>
                <w:szCs w:val="20"/>
                <w:lang w:bidi="ar-SA"/>
              </w:rPr>
              <w:t>00:34:29:a2:aa</w:t>
            </w:r>
            <w:proofErr w:type="gramEnd"/>
            <w:r w:rsidRPr="00A1120B">
              <w:rPr>
                <w:rFonts w:ascii="Myriad Pro" w:hAnsi="Myriad Pro" w:cs="Times New Roman"/>
                <w:color w:val="auto"/>
                <w:spacing w:val="0"/>
                <w:kern w:val="0"/>
                <w:sz w:val="22"/>
                <w:szCs w:val="20"/>
                <w:lang w:bidi="ar-SA"/>
              </w:rPr>
              <w:t>:</w:t>
            </w:r>
            <w:proofErr w:type="gramStart"/>
            <w:r w:rsidRPr="00A1120B">
              <w:rPr>
                <w:rFonts w:ascii="Myriad Pro" w:hAnsi="Myriad Pro" w:cs="Times New Roman"/>
                <w:color w:val="auto"/>
                <w:spacing w:val="0"/>
                <w:kern w:val="0"/>
                <w:sz w:val="22"/>
                <w:szCs w:val="20"/>
                <w:lang w:bidi="ar-SA"/>
              </w:rPr>
              <w:t xml:space="preserve">23 </w:t>
            </w:r>
            <w:r w:rsidR="00A1120B">
              <w:rPr>
                <w:rFonts w:ascii="Myriad Pro" w:hAnsi="Myriad Pro" w:cs="Times New Roman"/>
                <w:color w:val="auto"/>
                <w:spacing w:val="0"/>
                <w:kern w:val="0"/>
                <w:sz w:val="22"/>
                <w:szCs w:val="20"/>
                <w:lang w:bidi="ar-SA"/>
              </w:rPr>
              <w:t xml:space="preserve"> Duplicated</w:t>
            </w:r>
            <w:proofErr w:type="gramEnd"/>
            <w:r w:rsidR="004159C3">
              <w:rPr>
                <w:rFonts w:ascii="Myriad Pro" w:hAnsi="Myriad Pro" w:cs="Times New Roman"/>
                <w:color w:val="auto"/>
                <w:spacing w:val="0"/>
                <w:kern w:val="0"/>
                <w:sz w:val="22"/>
                <w:szCs w:val="20"/>
                <w:lang w:bidi="ar-SA"/>
              </w:rPr>
              <w:t xml:space="preserve">  x-eth 0/0/1.1</w:t>
            </w:r>
          </w:p>
          <w:p w14:paraId="35BE197A" w14:textId="398FCF97" w:rsidR="008956F4" w:rsidRPr="00A1120B" w:rsidRDefault="008956F4" w:rsidP="008956F4">
            <w:pPr>
              <w:pStyle w:val="Code"/>
              <w:rPr>
                <w:rFonts w:ascii="Myriad Pro" w:hAnsi="Myriad Pro" w:cs="Times New Roman"/>
                <w:color w:val="auto"/>
                <w:spacing w:val="0"/>
                <w:kern w:val="0"/>
                <w:sz w:val="22"/>
                <w:szCs w:val="20"/>
                <w:lang w:bidi="ar-SA"/>
              </w:rPr>
            </w:pPr>
            <w:r w:rsidRPr="00A1120B">
              <w:rPr>
                <w:rFonts w:ascii="Myriad Pro" w:hAnsi="Myriad Pro" w:cs="Times New Roman"/>
                <w:color w:val="auto"/>
                <w:spacing w:val="0"/>
                <w:kern w:val="0"/>
                <w:sz w:val="22"/>
                <w:szCs w:val="20"/>
                <w:lang w:bidi="ar-SA"/>
              </w:rPr>
              <w:t xml:space="preserve">            </w:t>
            </w:r>
            <w:proofErr w:type="gramStart"/>
            <w:r w:rsidRPr="00A1120B">
              <w:rPr>
                <w:rFonts w:ascii="Myriad Pro" w:hAnsi="Myriad Pro" w:cs="Times New Roman"/>
                <w:color w:val="auto"/>
                <w:spacing w:val="0"/>
                <w:kern w:val="0"/>
                <w:sz w:val="22"/>
                <w:szCs w:val="20"/>
                <w:lang w:bidi="ar-SA"/>
              </w:rPr>
              <w:t>00:34:29:a2:aa</w:t>
            </w:r>
            <w:proofErr w:type="gramEnd"/>
            <w:r w:rsidRPr="00A1120B">
              <w:rPr>
                <w:rFonts w:ascii="Myriad Pro" w:hAnsi="Myriad Pro" w:cs="Times New Roman"/>
                <w:color w:val="auto"/>
                <w:spacing w:val="0"/>
                <w:kern w:val="0"/>
                <w:sz w:val="22"/>
                <w:szCs w:val="20"/>
                <w:lang w:bidi="ar-SA"/>
              </w:rPr>
              <w:t>:</w:t>
            </w:r>
            <w:proofErr w:type="gramStart"/>
            <w:r w:rsidRPr="00A1120B">
              <w:rPr>
                <w:rFonts w:ascii="Myriad Pro" w:hAnsi="Myriad Pro" w:cs="Times New Roman"/>
                <w:color w:val="auto"/>
                <w:spacing w:val="0"/>
                <w:kern w:val="0"/>
                <w:sz w:val="22"/>
                <w:szCs w:val="20"/>
                <w:lang w:bidi="ar-SA"/>
              </w:rPr>
              <w:t xml:space="preserve">23 </w:t>
            </w:r>
            <w:r w:rsidR="00A1120B">
              <w:rPr>
                <w:rFonts w:ascii="Myriad Pro" w:hAnsi="Myriad Pro" w:cs="Times New Roman"/>
                <w:color w:val="auto"/>
                <w:spacing w:val="0"/>
                <w:kern w:val="0"/>
                <w:sz w:val="22"/>
                <w:szCs w:val="20"/>
                <w:lang w:bidi="ar-SA"/>
              </w:rPr>
              <w:t xml:space="preserve"> Locked</w:t>
            </w:r>
            <w:proofErr w:type="gramEnd"/>
            <w:r w:rsidR="004159C3">
              <w:rPr>
                <w:rFonts w:ascii="Myriad Pro" w:hAnsi="Myriad Pro" w:cs="Times New Roman"/>
                <w:color w:val="auto"/>
                <w:spacing w:val="0"/>
                <w:kern w:val="0"/>
                <w:sz w:val="22"/>
                <w:szCs w:val="20"/>
                <w:lang w:bidi="ar-SA"/>
              </w:rPr>
              <w:t xml:space="preserve">     </w:t>
            </w:r>
            <w:proofErr w:type="spellStart"/>
            <w:r w:rsidR="004159C3">
              <w:rPr>
                <w:rFonts w:ascii="Myriad Pro" w:hAnsi="Myriad Pro" w:cs="Times New Roman"/>
                <w:color w:val="auto"/>
                <w:spacing w:val="0"/>
                <w:kern w:val="0"/>
                <w:sz w:val="22"/>
                <w:szCs w:val="20"/>
                <w:lang w:bidi="ar-SA"/>
              </w:rPr>
              <w:t>agg</w:t>
            </w:r>
            <w:proofErr w:type="spellEnd"/>
            <w:r w:rsidR="004159C3">
              <w:rPr>
                <w:rFonts w:ascii="Myriad Pro" w:hAnsi="Myriad Pro" w:cs="Times New Roman"/>
                <w:color w:val="auto"/>
                <w:spacing w:val="0"/>
                <w:kern w:val="0"/>
                <w:sz w:val="22"/>
                <w:szCs w:val="20"/>
                <w:lang w:bidi="ar-SA"/>
              </w:rPr>
              <w:t>-eth 2.1</w:t>
            </w:r>
          </w:p>
          <w:p w14:paraId="29C92CD7" w14:textId="3683D87D" w:rsidR="008956F4" w:rsidRPr="00A1120B" w:rsidRDefault="008956F4" w:rsidP="008956F4">
            <w:pPr>
              <w:pStyle w:val="Code"/>
              <w:rPr>
                <w:rFonts w:ascii="Myriad Pro" w:hAnsi="Myriad Pro" w:cs="Times New Roman"/>
                <w:color w:val="auto"/>
                <w:spacing w:val="0"/>
                <w:kern w:val="0"/>
                <w:sz w:val="22"/>
                <w:szCs w:val="20"/>
                <w:lang w:bidi="ar-SA"/>
              </w:rPr>
            </w:pPr>
            <w:r w:rsidRPr="00A1120B">
              <w:rPr>
                <w:rFonts w:ascii="Myriad Pro" w:hAnsi="Myriad Pro" w:cs="Times New Roman"/>
                <w:color w:val="auto"/>
                <w:spacing w:val="0"/>
                <w:kern w:val="0"/>
                <w:sz w:val="22"/>
                <w:szCs w:val="20"/>
                <w:lang w:bidi="ar-SA"/>
              </w:rPr>
              <w:t xml:space="preserve">            </w:t>
            </w:r>
            <w:proofErr w:type="gramStart"/>
            <w:r w:rsidRPr="00A1120B">
              <w:rPr>
                <w:rFonts w:ascii="Myriad Pro" w:hAnsi="Myriad Pro" w:cs="Times New Roman"/>
                <w:color w:val="auto"/>
                <w:spacing w:val="0"/>
                <w:kern w:val="0"/>
                <w:sz w:val="22"/>
                <w:szCs w:val="20"/>
                <w:lang w:bidi="ar-SA"/>
              </w:rPr>
              <w:t>00:34:29:a</w:t>
            </w:r>
            <w:proofErr w:type="gramEnd"/>
            <w:r w:rsidRPr="00A1120B">
              <w:rPr>
                <w:rFonts w:ascii="Myriad Pro" w:hAnsi="Myriad Pro" w:cs="Times New Roman"/>
                <w:color w:val="auto"/>
                <w:spacing w:val="0"/>
                <w:kern w:val="0"/>
                <w:sz w:val="22"/>
                <w:szCs w:val="20"/>
                <w:lang w:bidi="ar-SA"/>
              </w:rPr>
              <w:t>2:bb:</w:t>
            </w:r>
            <w:proofErr w:type="gramStart"/>
            <w:r w:rsidRPr="00A1120B">
              <w:rPr>
                <w:rFonts w:ascii="Myriad Pro" w:hAnsi="Myriad Pro" w:cs="Times New Roman"/>
                <w:color w:val="auto"/>
                <w:spacing w:val="0"/>
                <w:kern w:val="0"/>
                <w:sz w:val="22"/>
                <w:szCs w:val="20"/>
                <w:lang w:bidi="ar-SA"/>
              </w:rPr>
              <w:t xml:space="preserve">23 </w:t>
            </w:r>
            <w:r w:rsidR="00A1120B">
              <w:rPr>
                <w:rFonts w:ascii="Myriad Pro" w:hAnsi="Myriad Pro" w:cs="Times New Roman"/>
                <w:color w:val="auto"/>
                <w:spacing w:val="0"/>
                <w:kern w:val="0"/>
                <w:sz w:val="22"/>
                <w:szCs w:val="20"/>
                <w:lang w:bidi="ar-SA"/>
              </w:rPr>
              <w:t xml:space="preserve"> Locked</w:t>
            </w:r>
            <w:proofErr w:type="gramEnd"/>
            <w:r w:rsidR="004159C3">
              <w:rPr>
                <w:rFonts w:ascii="Myriad Pro" w:hAnsi="Myriad Pro" w:cs="Times New Roman"/>
                <w:color w:val="auto"/>
                <w:spacing w:val="0"/>
                <w:kern w:val="0"/>
                <w:sz w:val="22"/>
                <w:szCs w:val="20"/>
                <w:lang w:bidi="ar-SA"/>
              </w:rPr>
              <w:t xml:space="preserve">     x-eth 0/0/2.1</w:t>
            </w:r>
          </w:p>
          <w:p w14:paraId="3CF1FF94" w14:textId="45F3656E" w:rsidR="008956F4" w:rsidRPr="009B5ABC" w:rsidRDefault="008956F4" w:rsidP="008956F4">
            <w:pPr>
              <w:pStyle w:val="Code"/>
            </w:pPr>
            <w:r w:rsidRPr="00A1120B">
              <w:rPr>
                <w:rFonts w:ascii="Myriad Pro" w:hAnsi="Myriad Pro" w:cs="Times New Roman"/>
                <w:color w:val="auto"/>
                <w:spacing w:val="0"/>
                <w:kern w:val="0"/>
                <w:sz w:val="22"/>
                <w:szCs w:val="20"/>
                <w:lang w:bidi="ar-SA"/>
              </w:rPr>
              <w:t xml:space="preserve">A2          </w:t>
            </w:r>
            <w:proofErr w:type="gramStart"/>
            <w:r w:rsidRPr="00A1120B">
              <w:rPr>
                <w:rFonts w:ascii="Myriad Pro" w:hAnsi="Myriad Pro" w:cs="Times New Roman"/>
                <w:color w:val="auto"/>
                <w:spacing w:val="0"/>
                <w:kern w:val="0"/>
                <w:sz w:val="22"/>
                <w:szCs w:val="20"/>
                <w:lang w:bidi="ar-SA"/>
              </w:rPr>
              <w:t>00:34:29:a2:aa</w:t>
            </w:r>
            <w:proofErr w:type="gramEnd"/>
            <w:r w:rsidRPr="00A1120B">
              <w:rPr>
                <w:rFonts w:ascii="Myriad Pro" w:hAnsi="Myriad Pro" w:cs="Times New Roman"/>
                <w:color w:val="auto"/>
                <w:spacing w:val="0"/>
                <w:kern w:val="0"/>
                <w:sz w:val="22"/>
                <w:szCs w:val="20"/>
                <w:lang w:bidi="ar-SA"/>
              </w:rPr>
              <w:t>:</w:t>
            </w:r>
            <w:proofErr w:type="gramStart"/>
            <w:r w:rsidRPr="00A1120B">
              <w:rPr>
                <w:rFonts w:ascii="Myriad Pro" w:hAnsi="Myriad Pro" w:cs="Times New Roman"/>
                <w:color w:val="auto"/>
                <w:spacing w:val="0"/>
                <w:kern w:val="0"/>
                <w:sz w:val="22"/>
                <w:szCs w:val="20"/>
                <w:lang w:bidi="ar-SA"/>
              </w:rPr>
              <w:t xml:space="preserve">23 </w:t>
            </w:r>
            <w:r w:rsidR="00A1120B">
              <w:rPr>
                <w:rFonts w:ascii="Myriad Pro" w:hAnsi="Myriad Pro" w:cs="Times New Roman"/>
                <w:color w:val="auto"/>
                <w:spacing w:val="0"/>
                <w:kern w:val="0"/>
                <w:sz w:val="22"/>
                <w:szCs w:val="20"/>
                <w:lang w:bidi="ar-SA"/>
              </w:rPr>
              <w:t xml:space="preserve"> Duplicated</w:t>
            </w:r>
            <w:proofErr w:type="gramEnd"/>
            <w:r>
              <w:t xml:space="preserve"> </w:t>
            </w:r>
            <w:r w:rsidR="004159C3">
              <w:t xml:space="preserve"> </w:t>
            </w:r>
            <w:r w:rsidR="004159C3">
              <w:rPr>
                <w:rFonts w:ascii="Myriad Pro" w:hAnsi="Myriad Pro" w:cs="Times New Roman"/>
                <w:color w:val="auto"/>
                <w:spacing w:val="0"/>
                <w:kern w:val="0"/>
                <w:sz w:val="22"/>
                <w:szCs w:val="20"/>
                <w:lang w:bidi="ar-SA"/>
              </w:rPr>
              <w:t>x-eth 0/0/3.1</w:t>
            </w:r>
          </w:p>
        </w:tc>
      </w:tr>
    </w:tbl>
    <w:p w14:paraId="49DD4FD6" w14:textId="77777777" w:rsidR="00A1120B" w:rsidRDefault="008956F4" w:rsidP="008956F4">
      <w:pPr>
        <w:spacing w:before="0" w:after="160"/>
        <w:rPr>
          <w:rStyle w:val="Monospace"/>
        </w:rPr>
      </w:pPr>
      <w:r>
        <w:rPr>
          <w:rStyle w:val="Monospace"/>
        </w:rPr>
        <w:br w:type="page"/>
      </w:r>
    </w:p>
    <w:tbl>
      <w:tblPr>
        <w:tblW w:w="9776" w:type="dxa"/>
        <w:tblLayout w:type="fixed"/>
        <w:tblCellMar>
          <w:left w:w="62" w:type="dxa"/>
          <w:right w:w="62" w:type="dxa"/>
        </w:tblCellMar>
        <w:tblLook w:val="0000" w:firstRow="0" w:lastRow="0" w:firstColumn="0" w:lastColumn="0" w:noHBand="0" w:noVBand="0"/>
      </w:tblPr>
      <w:tblGrid>
        <w:gridCol w:w="1710"/>
        <w:gridCol w:w="8066"/>
      </w:tblGrid>
      <w:tr w:rsidR="00A1120B" w:rsidRPr="009B5ABC" w14:paraId="3C5ED48E" w14:textId="77777777" w:rsidTr="001B4FEF">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A4C9E0E" w14:textId="033EFA7D" w:rsidR="00A1120B" w:rsidRPr="009B5ABC" w:rsidRDefault="00A1120B" w:rsidP="002624C2">
            <w:pPr>
              <w:pStyle w:val="TableHeading"/>
              <w:rPr>
                <w:lang w:val="en-NZ"/>
              </w:rPr>
            </w:pPr>
            <w:r>
              <w:lastRenderedPageBreak/>
              <w:t>Not</w:t>
            </w:r>
            <w:r w:rsidRPr="009B5ABC">
              <w:t>es</w:t>
            </w:r>
          </w:p>
        </w:tc>
        <w:tc>
          <w:tcPr>
            <w:tcW w:w="8066"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B10DE34" w14:textId="7C56DBCE" w:rsidR="00A1120B" w:rsidRDefault="00A1120B" w:rsidP="00995202">
            <w:pPr>
              <w:pStyle w:val="CLITableBody"/>
              <w:numPr>
                <w:ilvl w:val="0"/>
                <w:numId w:val="24"/>
              </w:numPr>
            </w:pPr>
            <w:r>
              <w:t>Duplicated MAC</w:t>
            </w:r>
            <w:r w:rsidR="004159C3">
              <w:t>:</w:t>
            </w:r>
          </w:p>
          <w:p w14:paraId="2C2AC436" w14:textId="4E2D660D" w:rsidR="00A1120B" w:rsidRDefault="00A1120B" w:rsidP="00995202">
            <w:pPr>
              <w:pStyle w:val="CLITableBody"/>
              <w:numPr>
                <w:ilvl w:val="0"/>
                <w:numId w:val="25"/>
              </w:numPr>
            </w:pPr>
            <w:r>
              <w:t xml:space="preserve">The EVPN MAC/IP Advertisement routes </w:t>
            </w:r>
            <w:r w:rsidR="009A3159">
              <w:t>with</w:t>
            </w:r>
            <w:r>
              <w:t xml:space="preserve"> this MAC are not sent and processed.</w:t>
            </w:r>
          </w:p>
          <w:p w14:paraId="3C27E0D5" w14:textId="38C77223" w:rsidR="00A1120B" w:rsidRDefault="00A1120B" w:rsidP="00995202">
            <w:pPr>
              <w:pStyle w:val="CLITableBody"/>
              <w:numPr>
                <w:ilvl w:val="0"/>
                <w:numId w:val="24"/>
              </w:numPr>
            </w:pPr>
            <w:r>
              <w:t>Locked</w:t>
            </w:r>
            <w:r w:rsidR="004159C3">
              <w:t xml:space="preserve"> MAC:</w:t>
            </w:r>
          </w:p>
          <w:p w14:paraId="24D3EF44" w14:textId="76699F24" w:rsidR="00A1120B" w:rsidRDefault="00A1120B" w:rsidP="00995202">
            <w:pPr>
              <w:pStyle w:val="CLITableBody"/>
              <w:numPr>
                <w:ilvl w:val="0"/>
                <w:numId w:val="25"/>
              </w:numPr>
            </w:pPr>
            <w:r>
              <w:t>The EVPN MAC/IP Advertisement routes for this MAC are not sent and processed.</w:t>
            </w:r>
          </w:p>
          <w:p w14:paraId="6DBD0769" w14:textId="35F80B25" w:rsidR="00A1120B" w:rsidRDefault="004159C3" w:rsidP="00995202">
            <w:pPr>
              <w:pStyle w:val="CLITableBody"/>
              <w:numPr>
                <w:ilvl w:val="0"/>
                <w:numId w:val="25"/>
              </w:numPr>
            </w:pPr>
            <w:r>
              <w:t>Input MAC frames with Source MAC equals to this MAC and received on this MAC’s local interface are dropped.</w:t>
            </w:r>
          </w:p>
          <w:p w14:paraId="3E28C01C" w14:textId="2B225FA4" w:rsidR="00A1120B" w:rsidRPr="009B5ABC" w:rsidRDefault="004159C3" w:rsidP="00995202">
            <w:pPr>
              <w:pStyle w:val="CLITableBody"/>
              <w:numPr>
                <w:ilvl w:val="0"/>
                <w:numId w:val="25"/>
              </w:numPr>
            </w:pPr>
            <w:r>
              <w:t>Input MAC frames with Destination MAC equals to this MAC are dropped.</w:t>
            </w:r>
            <w:r w:rsidR="00A1120B">
              <w:t xml:space="preserve"> </w:t>
            </w:r>
          </w:p>
        </w:tc>
      </w:tr>
    </w:tbl>
    <w:p w14:paraId="6E204E7F" w14:textId="28330F43" w:rsidR="008956F4" w:rsidRDefault="008956F4" w:rsidP="008956F4">
      <w:pPr>
        <w:spacing w:before="0" w:after="160"/>
        <w:rPr>
          <w:rStyle w:val="Monospace"/>
        </w:rPr>
      </w:pPr>
    </w:p>
    <w:p w14:paraId="68B98E64" w14:textId="77777777" w:rsidR="00A1120B" w:rsidRDefault="00A1120B">
      <w:pPr>
        <w:spacing w:before="0" w:after="160"/>
        <w:rPr>
          <w:rFonts w:ascii="futura bold" w:eastAsia="Times New Roman" w:hAnsi="futura bold" w:cs="Tahoma"/>
          <w:b/>
          <w:bCs/>
          <w:iCs/>
          <w:color w:val="053150"/>
          <w:kern w:val="36"/>
          <w:sz w:val="32"/>
          <w:szCs w:val="30"/>
          <w:lang w:bidi="ar-AE"/>
        </w:rPr>
      </w:pPr>
      <w:r>
        <w:br w:type="page"/>
      </w:r>
    </w:p>
    <w:p w14:paraId="0DDF9398" w14:textId="30CD9F19" w:rsidR="00BE18F7" w:rsidRPr="009B5ABC" w:rsidRDefault="00BE18F7" w:rsidP="00BE18F7">
      <w:pPr>
        <w:pStyle w:val="Heading4"/>
      </w:pPr>
      <w:r>
        <w:lastRenderedPageBreak/>
        <w:t xml:space="preserve">show </w:t>
      </w:r>
      <w:proofErr w:type="spellStart"/>
      <w:r>
        <w:t>evpn</w:t>
      </w:r>
      <w:proofErr w:type="spellEnd"/>
      <w:r>
        <w:t xml:space="preserve"> </w:t>
      </w:r>
      <w:r w:rsidR="0053391A">
        <w:t>global</w:t>
      </w:r>
    </w:p>
    <w:tbl>
      <w:tblPr>
        <w:tblW w:w="9776" w:type="dxa"/>
        <w:tblLayout w:type="fixed"/>
        <w:tblCellMar>
          <w:left w:w="62" w:type="dxa"/>
          <w:right w:w="62" w:type="dxa"/>
        </w:tblCellMar>
        <w:tblLook w:val="0000" w:firstRow="0" w:lastRow="0" w:firstColumn="0" w:lastColumn="0" w:noHBand="0" w:noVBand="0"/>
      </w:tblPr>
      <w:tblGrid>
        <w:gridCol w:w="1710"/>
        <w:gridCol w:w="1262"/>
        <w:gridCol w:w="851"/>
        <w:gridCol w:w="5953"/>
      </w:tblGrid>
      <w:tr w:rsidR="00BE18F7" w:rsidRPr="009B5ABC" w14:paraId="6C50440E"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52DE584" w14:textId="77777777" w:rsidR="00BE18F7" w:rsidRPr="009B5ABC" w:rsidRDefault="00BE18F7" w:rsidP="002624C2">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CCAD4BD" w14:textId="659B4AA4" w:rsidR="00BE18F7" w:rsidRPr="00395E1C" w:rsidRDefault="00BE18F7" w:rsidP="00995202">
            <w:pPr>
              <w:pStyle w:val="CLITableBody"/>
            </w:pPr>
            <w:r>
              <w:t xml:space="preserve">Displays the EVPN </w:t>
            </w:r>
            <w:r w:rsidR="0053391A">
              <w:t>global status</w:t>
            </w:r>
            <w:r w:rsidRPr="00901FFB">
              <w:t>.</w:t>
            </w:r>
          </w:p>
        </w:tc>
      </w:tr>
      <w:tr w:rsidR="00BE18F7" w:rsidRPr="009B5ABC" w14:paraId="6FF2D2E4" w14:textId="77777777" w:rsidTr="007D26F4">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E4FAE6B" w14:textId="77777777" w:rsidR="00BE18F7" w:rsidRPr="009B5ABC" w:rsidRDefault="00BE18F7"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1E316EA" w14:textId="0D5AAC3B" w:rsidR="00BE18F7" w:rsidRPr="00395E1C" w:rsidRDefault="00BE18F7" w:rsidP="00995202">
            <w:pPr>
              <w:pStyle w:val="CLITableBody"/>
            </w:pPr>
            <w:r>
              <w:rPr>
                <w:rStyle w:val="Monospace"/>
              </w:rPr>
              <w:t xml:space="preserve">show </w:t>
            </w:r>
            <w:proofErr w:type="spellStart"/>
            <w:r>
              <w:rPr>
                <w:rStyle w:val="Monospace"/>
              </w:rPr>
              <w:t>evpn</w:t>
            </w:r>
            <w:proofErr w:type="spellEnd"/>
            <w:r>
              <w:rPr>
                <w:rStyle w:val="Monospace"/>
              </w:rPr>
              <w:t xml:space="preserve"> </w:t>
            </w:r>
            <w:r w:rsidR="0053391A">
              <w:rPr>
                <w:rStyle w:val="Monospace"/>
              </w:rPr>
              <w:t xml:space="preserve">global [name </w:t>
            </w:r>
            <w:proofErr w:type="spellStart"/>
            <w:r w:rsidR="0053391A">
              <w:rPr>
                <w:rStyle w:val="Monospace"/>
              </w:rPr>
              <w:t>evpn</w:t>
            </w:r>
            <w:proofErr w:type="spellEnd"/>
            <w:r w:rsidR="0053391A">
              <w:rPr>
                <w:rStyle w:val="Monospace"/>
              </w:rPr>
              <w:t>-name]</w:t>
            </w:r>
          </w:p>
        </w:tc>
      </w:tr>
      <w:tr w:rsidR="00BE18F7" w:rsidRPr="009B5ABC" w14:paraId="1C5B644D" w14:textId="77777777" w:rsidTr="007D26F4">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916465" w14:textId="77777777" w:rsidR="00BE18F7" w:rsidRPr="009B5ABC" w:rsidRDefault="00BE18F7"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C5625D" w14:textId="77777777" w:rsidR="00BE18F7" w:rsidRPr="009B5ABC" w:rsidRDefault="00BE18F7" w:rsidP="00995202">
            <w:pPr>
              <w:pStyle w:val="CLITableBody"/>
              <w:rPr>
                <w:lang w:val="en-NZ"/>
              </w:rPr>
            </w:pPr>
            <w:r w:rsidRPr="009B5ABC">
              <w:t>Operational</w:t>
            </w:r>
          </w:p>
        </w:tc>
      </w:tr>
      <w:tr w:rsidR="00BE18F7" w:rsidRPr="009B5ABC" w14:paraId="7A05DE11" w14:textId="77777777" w:rsidTr="0053391A">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923A1A1" w14:textId="77777777" w:rsidR="00BE18F7" w:rsidRPr="009B5ABC" w:rsidRDefault="00BE18F7" w:rsidP="002624C2">
            <w:pPr>
              <w:pStyle w:val="TableHeading"/>
            </w:pPr>
            <w:r w:rsidRPr="009B5ABC">
              <w:t>Parameters</w:t>
            </w:r>
            <w:r w:rsidRPr="009B5ABC">
              <w:br/>
              <w:t>Table</w:t>
            </w:r>
          </w:p>
        </w:tc>
        <w:tc>
          <w:tcPr>
            <w:tcW w:w="1262"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FC9E83" w14:textId="77777777" w:rsidR="00BE18F7" w:rsidRPr="009B5ABC" w:rsidRDefault="00BE18F7" w:rsidP="002624C2">
            <w:pPr>
              <w:pStyle w:val="TableHeading"/>
            </w:pPr>
            <w:r w:rsidRPr="009B5ABC">
              <w:t>Name</w:t>
            </w:r>
          </w:p>
        </w:tc>
        <w:tc>
          <w:tcPr>
            <w:tcW w:w="851" w:type="dxa"/>
            <w:tcBorders>
              <w:top w:val="single" w:sz="4" w:space="0" w:color="7ADFED"/>
              <w:left w:val="single" w:sz="4" w:space="0" w:color="7ADFED"/>
              <w:bottom w:val="single" w:sz="4" w:space="0" w:color="7ADFED"/>
              <w:right w:val="single" w:sz="4" w:space="0" w:color="7ADFED"/>
            </w:tcBorders>
          </w:tcPr>
          <w:p w14:paraId="0459FFB4" w14:textId="77777777" w:rsidR="00BE18F7" w:rsidRPr="009B5ABC" w:rsidRDefault="00BE18F7" w:rsidP="002624C2">
            <w:pPr>
              <w:pStyle w:val="TableHeading"/>
            </w:pPr>
            <w:r w:rsidRPr="009B5ABC">
              <w:t>Value</w:t>
            </w:r>
          </w:p>
        </w:tc>
        <w:tc>
          <w:tcPr>
            <w:tcW w:w="5953" w:type="dxa"/>
            <w:tcBorders>
              <w:top w:val="single" w:sz="4" w:space="0" w:color="7ADFED"/>
              <w:left w:val="single" w:sz="4" w:space="0" w:color="7ADFED"/>
              <w:bottom w:val="single" w:sz="4" w:space="0" w:color="7ADFED"/>
              <w:right w:val="single" w:sz="4" w:space="0" w:color="7ADFED"/>
            </w:tcBorders>
          </w:tcPr>
          <w:p w14:paraId="0BB35663" w14:textId="77777777" w:rsidR="00BE18F7" w:rsidRPr="009B5ABC" w:rsidRDefault="00BE18F7" w:rsidP="002624C2">
            <w:pPr>
              <w:pStyle w:val="TableHeading"/>
            </w:pPr>
            <w:r w:rsidRPr="009B5ABC">
              <w:t>Description</w:t>
            </w:r>
          </w:p>
        </w:tc>
      </w:tr>
      <w:tr w:rsidR="0053391A" w:rsidRPr="009B5ABC" w14:paraId="3B9D995E" w14:textId="77777777" w:rsidTr="0053391A">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E2524AA" w14:textId="77777777" w:rsidR="0053391A" w:rsidRPr="009B5ABC" w:rsidRDefault="0053391A" w:rsidP="002624C2">
            <w:pPr>
              <w:pStyle w:val="TableHeading"/>
            </w:pPr>
          </w:p>
        </w:tc>
        <w:tc>
          <w:tcPr>
            <w:tcW w:w="1262"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1FC7C95" w14:textId="3FED5040" w:rsidR="0053391A" w:rsidRPr="009B5ABC" w:rsidRDefault="0053391A" w:rsidP="00995202">
            <w:pPr>
              <w:pStyle w:val="CLITableBody"/>
            </w:pPr>
            <w:proofErr w:type="spellStart"/>
            <w:r>
              <w:rPr>
                <w:rStyle w:val="Emphasis"/>
              </w:rPr>
              <w:t>evpn</w:t>
            </w:r>
            <w:proofErr w:type="spellEnd"/>
            <w:r w:rsidRPr="009B5ABC">
              <w:rPr>
                <w:rStyle w:val="Emphasis"/>
              </w:rPr>
              <w:t>-</w:t>
            </w:r>
            <w:r>
              <w:rPr>
                <w:rStyle w:val="Emphasis"/>
              </w:rPr>
              <w:t>name</w:t>
            </w:r>
          </w:p>
        </w:tc>
        <w:tc>
          <w:tcPr>
            <w:tcW w:w="851" w:type="dxa"/>
            <w:tcBorders>
              <w:top w:val="single" w:sz="4" w:space="0" w:color="7ADFED"/>
              <w:left w:val="single" w:sz="4" w:space="0" w:color="7ADFED"/>
              <w:bottom w:val="single" w:sz="4" w:space="0" w:color="7ADFED"/>
              <w:right w:val="single" w:sz="4" w:space="0" w:color="7ADFED"/>
            </w:tcBorders>
          </w:tcPr>
          <w:p w14:paraId="4E44060B" w14:textId="5B1888C0" w:rsidR="0053391A" w:rsidRPr="009B5ABC" w:rsidRDefault="0053391A" w:rsidP="00995202">
            <w:pPr>
              <w:pStyle w:val="CLITableBody"/>
            </w:pPr>
            <w:r w:rsidRPr="009B5ABC">
              <w:t>String</w:t>
            </w:r>
          </w:p>
        </w:tc>
        <w:tc>
          <w:tcPr>
            <w:tcW w:w="5953" w:type="dxa"/>
            <w:tcBorders>
              <w:top w:val="single" w:sz="4" w:space="0" w:color="7ADFED"/>
              <w:left w:val="single" w:sz="4" w:space="0" w:color="7ADFED"/>
              <w:bottom w:val="single" w:sz="4" w:space="0" w:color="7ADFED"/>
              <w:right w:val="single" w:sz="4" w:space="0" w:color="7ADFED"/>
            </w:tcBorders>
          </w:tcPr>
          <w:p w14:paraId="05E3892C" w14:textId="77777777" w:rsidR="0053391A" w:rsidRDefault="0053391A" w:rsidP="00995202">
            <w:pPr>
              <w:pStyle w:val="CLITableBody"/>
            </w:pPr>
            <w:r w:rsidRPr="009B5ABC">
              <w:t xml:space="preserve">Name of </w:t>
            </w:r>
            <w:r>
              <w:t>EVPN</w:t>
            </w:r>
            <w:r w:rsidRPr="009B5ABC">
              <w:t xml:space="preserve"> service.</w:t>
            </w:r>
          </w:p>
          <w:p w14:paraId="22A8AA65" w14:textId="3F779AD2" w:rsidR="00A038D2" w:rsidRPr="009B5ABC" w:rsidRDefault="00A038D2" w:rsidP="00995202">
            <w:pPr>
              <w:pStyle w:val="CLITableBody"/>
            </w:pPr>
            <w:r>
              <w:t>Default: all EVPN instances.</w:t>
            </w:r>
          </w:p>
        </w:tc>
      </w:tr>
      <w:tr w:rsidR="00BE18F7" w:rsidRPr="009B5ABC" w14:paraId="58C2A978" w14:textId="77777777" w:rsidTr="007D26F4">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7CD6EB" w14:textId="77777777" w:rsidR="00BE18F7" w:rsidRPr="009B5ABC" w:rsidRDefault="00BE18F7"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94DBCB5" w14:textId="77777777" w:rsidR="00BE18F7" w:rsidRDefault="00BE18F7" w:rsidP="00995202">
            <w:pPr>
              <w:pStyle w:val="CLITableBody"/>
            </w:pPr>
            <w:r w:rsidRPr="009B5ABC">
              <w:t>The following examples show how to use this command:</w:t>
            </w:r>
          </w:p>
          <w:p w14:paraId="5740F147" w14:textId="0B7CA840" w:rsidR="00BE18F7" w:rsidRPr="009A3159" w:rsidRDefault="00BE18F7" w:rsidP="008956F4">
            <w:pPr>
              <w:pStyle w:val="Code"/>
              <w:rPr>
                <w:sz w:val="20"/>
                <w:szCs w:val="20"/>
              </w:rPr>
            </w:pPr>
            <w:r w:rsidRPr="009A3159">
              <w:rPr>
                <w:sz w:val="20"/>
                <w:szCs w:val="20"/>
              </w:rPr>
              <w:t xml:space="preserve">exaware# show </w:t>
            </w:r>
            <w:proofErr w:type="spellStart"/>
            <w:r w:rsidRPr="009A3159">
              <w:rPr>
                <w:sz w:val="20"/>
                <w:szCs w:val="20"/>
              </w:rPr>
              <w:t>evpn</w:t>
            </w:r>
            <w:proofErr w:type="spellEnd"/>
            <w:r w:rsidRPr="009A3159">
              <w:rPr>
                <w:sz w:val="20"/>
                <w:szCs w:val="20"/>
              </w:rPr>
              <w:t xml:space="preserve"> </w:t>
            </w:r>
            <w:r w:rsidR="0053391A" w:rsidRPr="009A3159">
              <w:rPr>
                <w:sz w:val="20"/>
                <w:szCs w:val="20"/>
              </w:rPr>
              <w:t>global</w:t>
            </w:r>
          </w:p>
          <w:p w14:paraId="5EAAD7B1" w14:textId="77777777" w:rsidR="0053391A" w:rsidRPr="009A3159" w:rsidRDefault="0053391A" w:rsidP="008956F4">
            <w:pPr>
              <w:pStyle w:val="Code"/>
              <w:rPr>
                <w:sz w:val="20"/>
                <w:szCs w:val="20"/>
              </w:rPr>
            </w:pPr>
          </w:p>
          <w:p w14:paraId="5310FA97" w14:textId="1BF86BEC" w:rsidR="0053391A" w:rsidRPr="009A3159" w:rsidRDefault="0053391A" w:rsidP="008956F4">
            <w:pPr>
              <w:pStyle w:val="Code"/>
              <w:rPr>
                <w:sz w:val="20"/>
                <w:szCs w:val="20"/>
              </w:rPr>
            </w:pPr>
            <w:r w:rsidRPr="009A3159">
              <w:rPr>
                <w:sz w:val="20"/>
                <w:szCs w:val="20"/>
              </w:rPr>
              <w:t>EVPN name: E1</w:t>
            </w:r>
          </w:p>
          <w:p w14:paraId="6177327A" w14:textId="77777777" w:rsidR="0053391A" w:rsidRPr="009A3159" w:rsidRDefault="0053391A" w:rsidP="008956F4">
            <w:pPr>
              <w:pStyle w:val="Code"/>
              <w:rPr>
                <w:sz w:val="20"/>
                <w:szCs w:val="20"/>
              </w:rPr>
            </w:pPr>
            <w:r w:rsidRPr="009A3159">
              <w:rPr>
                <w:sz w:val="20"/>
                <w:szCs w:val="20"/>
              </w:rPr>
              <w:t>Advertise MAC Addresses: Enabled</w:t>
            </w:r>
          </w:p>
          <w:p w14:paraId="34D86EDA" w14:textId="77777777" w:rsidR="0053391A" w:rsidRPr="009A3159" w:rsidRDefault="0053391A" w:rsidP="008956F4">
            <w:pPr>
              <w:pStyle w:val="Code"/>
              <w:rPr>
                <w:sz w:val="20"/>
                <w:szCs w:val="20"/>
              </w:rPr>
            </w:pPr>
            <w:r w:rsidRPr="009A3159">
              <w:rPr>
                <w:sz w:val="20"/>
                <w:szCs w:val="20"/>
              </w:rPr>
              <w:t>ES DF Waiting Time: 3 seconds</w:t>
            </w:r>
          </w:p>
          <w:p w14:paraId="6E2176B0" w14:textId="77777777" w:rsidR="0053391A" w:rsidRPr="009A3159" w:rsidRDefault="0053391A" w:rsidP="008956F4">
            <w:pPr>
              <w:pStyle w:val="Code"/>
              <w:rPr>
                <w:sz w:val="20"/>
                <w:szCs w:val="20"/>
              </w:rPr>
            </w:pPr>
            <w:r w:rsidRPr="009A3159">
              <w:rPr>
                <w:sz w:val="20"/>
                <w:szCs w:val="20"/>
              </w:rPr>
              <w:t>Export-rt: 100:200</w:t>
            </w:r>
          </w:p>
          <w:p w14:paraId="14D32172" w14:textId="77777777" w:rsidR="0053391A" w:rsidRPr="009A3159" w:rsidRDefault="0053391A" w:rsidP="008956F4">
            <w:pPr>
              <w:pStyle w:val="Code"/>
              <w:rPr>
                <w:sz w:val="20"/>
                <w:szCs w:val="20"/>
              </w:rPr>
            </w:pPr>
            <w:r w:rsidRPr="009A3159">
              <w:rPr>
                <w:sz w:val="20"/>
                <w:szCs w:val="20"/>
              </w:rPr>
              <w:t>Import-rt: 100.200</w:t>
            </w:r>
          </w:p>
          <w:p w14:paraId="02B6CE49" w14:textId="4A36F386" w:rsidR="0053391A" w:rsidRPr="009A3159" w:rsidRDefault="0053391A" w:rsidP="008956F4">
            <w:pPr>
              <w:pStyle w:val="Code"/>
              <w:rPr>
                <w:sz w:val="20"/>
                <w:szCs w:val="20"/>
              </w:rPr>
            </w:pPr>
            <w:r w:rsidRPr="009A3159">
              <w:rPr>
                <w:sz w:val="20"/>
                <w:szCs w:val="20"/>
              </w:rPr>
              <w:t xml:space="preserve">Service Type: </w:t>
            </w:r>
            <w:proofErr w:type="spellStart"/>
            <w:r w:rsidRPr="009A3159">
              <w:rPr>
                <w:sz w:val="20"/>
                <w:szCs w:val="20"/>
              </w:rPr>
              <w:t>vlan</w:t>
            </w:r>
            <w:proofErr w:type="spellEnd"/>
            <w:r w:rsidRPr="009A3159">
              <w:rPr>
                <w:sz w:val="20"/>
                <w:szCs w:val="20"/>
              </w:rPr>
              <w:t>-Based</w:t>
            </w:r>
          </w:p>
          <w:p w14:paraId="3A147F04" w14:textId="77777777" w:rsidR="0053391A" w:rsidRPr="009A3159" w:rsidRDefault="0053391A" w:rsidP="008956F4">
            <w:pPr>
              <w:pStyle w:val="Code"/>
              <w:rPr>
                <w:sz w:val="20"/>
                <w:szCs w:val="20"/>
              </w:rPr>
            </w:pPr>
            <w:r w:rsidRPr="009A3159">
              <w:rPr>
                <w:sz w:val="20"/>
                <w:szCs w:val="20"/>
              </w:rPr>
              <w:t>Host MAC Address Duplicate Detection: enabled</w:t>
            </w:r>
          </w:p>
          <w:p w14:paraId="3F5994A5" w14:textId="77777777" w:rsidR="0053391A" w:rsidRPr="009A3159" w:rsidRDefault="0053391A" w:rsidP="008956F4">
            <w:pPr>
              <w:pStyle w:val="Code"/>
              <w:rPr>
                <w:sz w:val="20"/>
                <w:szCs w:val="20"/>
              </w:rPr>
            </w:pPr>
            <w:r w:rsidRPr="009A3159">
              <w:rPr>
                <w:sz w:val="20"/>
                <w:szCs w:val="20"/>
              </w:rPr>
              <w:t xml:space="preserve">  Move Interval: 180 seconds</w:t>
            </w:r>
          </w:p>
          <w:p w14:paraId="6AA866C4" w14:textId="77777777" w:rsidR="0053391A" w:rsidRPr="009A3159" w:rsidRDefault="0053391A" w:rsidP="008956F4">
            <w:pPr>
              <w:pStyle w:val="Code"/>
              <w:rPr>
                <w:sz w:val="20"/>
                <w:szCs w:val="20"/>
              </w:rPr>
            </w:pPr>
            <w:r w:rsidRPr="009A3159">
              <w:rPr>
                <w:sz w:val="20"/>
                <w:szCs w:val="20"/>
              </w:rPr>
              <w:t xml:space="preserve">  Move Counter: 5</w:t>
            </w:r>
          </w:p>
          <w:p w14:paraId="597B4B76" w14:textId="77777777" w:rsidR="0053391A" w:rsidRPr="009A3159" w:rsidRDefault="0053391A" w:rsidP="008956F4">
            <w:pPr>
              <w:pStyle w:val="Code"/>
              <w:rPr>
                <w:sz w:val="20"/>
                <w:szCs w:val="20"/>
              </w:rPr>
            </w:pPr>
            <w:r w:rsidRPr="009A3159">
              <w:rPr>
                <w:sz w:val="20"/>
                <w:szCs w:val="20"/>
              </w:rPr>
              <w:t xml:space="preserve">  </w:t>
            </w:r>
            <w:proofErr w:type="gramStart"/>
            <w:r w:rsidRPr="009A3159">
              <w:rPr>
                <w:sz w:val="20"/>
                <w:szCs w:val="20"/>
              </w:rPr>
              <w:t>Freeze</w:t>
            </w:r>
            <w:proofErr w:type="gramEnd"/>
            <w:r w:rsidRPr="009A3159">
              <w:rPr>
                <w:sz w:val="20"/>
                <w:szCs w:val="20"/>
              </w:rPr>
              <w:t xml:space="preserve"> Time: 30 seconds</w:t>
            </w:r>
          </w:p>
          <w:p w14:paraId="1AAA0A54" w14:textId="32448F95" w:rsidR="00F257A9" w:rsidRDefault="00F257A9" w:rsidP="008956F4">
            <w:pPr>
              <w:pStyle w:val="Code"/>
              <w:rPr>
                <w:sz w:val="20"/>
                <w:szCs w:val="20"/>
              </w:rPr>
            </w:pPr>
            <w:r>
              <w:rPr>
                <w:sz w:val="20"/>
                <w:szCs w:val="20"/>
              </w:rPr>
              <w:t>MAC Aging Time: 400 seconds</w:t>
            </w:r>
          </w:p>
          <w:p w14:paraId="3921A39D" w14:textId="139040B0" w:rsidR="00F257A9" w:rsidRDefault="00F257A9" w:rsidP="008956F4">
            <w:pPr>
              <w:pStyle w:val="Code"/>
              <w:rPr>
                <w:sz w:val="20"/>
                <w:szCs w:val="20"/>
              </w:rPr>
            </w:pPr>
            <w:r>
              <w:rPr>
                <w:sz w:val="20"/>
                <w:szCs w:val="20"/>
              </w:rPr>
              <w:t>MAC Limit: 4000</w:t>
            </w:r>
          </w:p>
          <w:p w14:paraId="4B5CC1CF" w14:textId="3FD99EB3" w:rsidR="00F81D70" w:rsidRDefault="0053391A" w:rsidP="008956F4">
            <w:pPr>
              <w:pStyle w:val="Code"/>
              <w:rPr>
                <w:sz w:val="20"/>
                <w:szCs w:val="20"/>
              </w:rPr>
            </w:pPr>
            <w:r w:rsidRPr="009A3159">
              <w:rPr>
                <w:sz w:val="20"/>
                <w:szCs w:val="20"/>
              </w:rPr>
              <w:t>Unknown MAC Flooding: Enabled</w:t>
            </w:r>
          </w:p>
          <w:p w14:paraId="3D81DB0F" w14:textId="28AEC488" w:rsidR="0053391A" w:rsidRPr="009A3159" w:rsidRDefault="00F81D70" w:rsidP="008956F4">
            <w:pPr>
              <w:pStyle w:val="Code"/>
              <w:rPr>
                <w:sz w:val="20"/>
                <w:szCs w:val="20"/>
              </w:rPr>
            </w:pPr>
            <w:r>
              <w:rPr>
                <w:sz w:val="20"/>
                <w:szCs w:val="20"/>
              </w:rPr>
              <w:t>Control Word: Disabled</w:t>
            </w:r>
            <w:r w:rsidR="0053391A" w:rsidRPr="009A3159">
              <w:rPr>
                <w:sz w:val="20"/>
                <w:szCs w:val="20"/>
              </w:rPr>
              <w:t xml:space="preserve"> </w:t>
            </w:r>
          </w:p>
          <w:p w14:paraId="39BDB2C7" w14:textId="77777777" w:rsidR="0053391A" w:rsidRPr="009A3159" w:rsidRDefault="0053391A" w:rsidP="008956F4">
            <w:pPr>
              <w:pStyle w:val="Code"/>
              <w:rPr>
                <w:sz w:val="20"/>
                <w:szCs w:val="20"/>
              </w:rPr>
            </w:pPr>
          </w:p>
          <w:p w14:paraId="3D805E73" w14:textId="77777777" w:rsidR="0053391A" w:rsidRPr="009A3159" w:rsidRDefault="0053391A" w:rsidP="008956F4">
            <w:pPr>
              <w:pStyle w:val="Code"/>
              <w:rPr>
                <w:sz w:val="20"/>
                <w:szCs w:val="20"/>
              </w:rPr>
            </w:pPr>
            <w:r w:rsidRPr="009A3159">
              <w:rPr>
                <w:sz w:val="20"/>
                <w:szCs w:val="20"/>
              </w:rPr>
              <w:t xml:space="preserve">Local Interfaces: </w:t>
            </w:r>
          </w:p>
          <w:p w14:paraId="00B439AC" w14:textId="56EC0BDB" w:rsidR="0053391A" w:rsidRPr="009A3159" w:rsidRDefault="009D07E0" w:rsidP="008956F4">
            <w:pPr>
              <w:pStyle w:val="Code"/>
              <w:rPr>
                <w:sz w:val="20"/>
                <w:szCs w:val="20"/>
              </w:rPr>
            </w:pPr>
            <w:r>
              <w:rPr>
                <w:sz w:val="20"/>
                <w:szCs w:val="20"/>
              </w:rPr>
              <w:t xml:space="preserve">INTERFAC      </w:t>
            </w:r>
            <w:r w:rsidR="0053391A" w:rsidRPr="009A3159">
              <w:rPr>
                <w:sz w:val="20"/>
                <w:szCs w:val="20"/>
              </w:rPr>
              <w:t xml:space="preserve">   ESI                         ES L</w:t>
            </w:r>
            <w:r>
              <w:rPr>
                <w:sz w:val="20"/>
                <w:szCs w:val="20"/>
              </w:rPr>
              <w:t>ABEL</w:t>
            </w:r>
          </w:p>
          <w:p w14:paraId="1D15316F" w14:textId="5F35A9F5" w:rsidR="0053391A" w:rsidRPr="009A3159" w:rsidRDefault="0053391A" w:rsidP="008956F4">
            <w:pPr>
              <w:pStyle w:val="Code"/>
              <w:rPr>
                <w:sz w:val="20"/>
                <w:szCs w:val="20"/>
              </w:rPr>
            </w:pPr>
            <w:proofErr w:type="gramStart"/>
            <w:r w:rsidRPr="009A3159">
              <w:rPr>
                <w:sz w:val="20"/>
                <w:szCs w:val="20"/>
              </w:rPr>
              <w:t>--------------</w:t>
            </w:r>
            <w:r w:rsidR="009A3159">
              <w:rPr>
                <w:sz w:val="20"/>
                <w:szCs w:val="20"/>
              </w:rPr>
              <w:t xml:space="preserve">   </w:t>
            </w:r>
            <w:r w:rsidR="006E64B2" w:rsidRPr="009A3159">
              <w:rPr>
                <w:sz w:val="20"/>
                <w:szCs w:val="20"/>
              </w:rPr>
              <w:t>--</w:t>
            </w:r>
            <w:r w:rsidRPr="009A3159">
              <w:rPr>
                <w:sz w:val="20"/>
                <w:szCs w:val="20"/>
              </w:rPr>
              <w:t>----------------------</w:t>
            </w:r>
            <w:r w:rsidR="009A3159">
              <w:rPr>
                <w:sz w:val="20"/>
                <w:szCs w:val="20"/>
              </w:rPr>
              <w:t xml:space="preserve">    </w:t>
            </w:r>
            <w:proofErr w:type="gramEnd"/>
            <w:r w:rsidRPr="009A3159">
              <w:rPr>
                <w:sz w:val="20"/>
                <w:szCs w:val="20"/>
              </w:rPr>
              <w:t>--------</w:t>
            </w:r>
          </w:p>
          <w:p w14:paraId="511640C6" w14:textId="7BF8BC11" w:rsidR="0053391A" w:rsidRPr="009A3159" w:rsidRDefault="0053391A" w:rsidP="008956F4">
            <w:pPr>
              <w:pStyle w:val="Code"/>
              <w:rPr>
                <w:sz w:val="20"/>
                <w:szCs w:val="20"/>
              </w:rPr>
            </w:pPr>
            <w:proofErr w:type="spellStart"/>
            <w:r w:rsidRPr="009A3159">
              <w:rPr>
                <w:sz w:val="20"/>
                <w:szCs w:val="20"/>
              </w:rPr>
              <w:t>agg</w:t>
            </w:r>
            <w:proofErr w:type="spellEnd"/>
            <w:r w:rsidRPr="009A3159">
              <w:rPr>
                <w:sz w:val="20"/>
                <w:szCs w:val="20"/>
              </w:rPr>
              <w:t xml:space="preserve">-eth </w:t>
            </w:r>
            <w:r w:rsidR="006E64B2" w:rsidRPr="009A3159">
              <w:rPr>
                <w:sz w:val="20"/>
                <w:szCs w:val="20"/>
              </w:rPr>
              <w:t xml:space="preserve">1  </w:t>
            </w:r>
            <w:r w:rsidRPr="009A3159">
              <w:rPr>
                <w:sz w:val="20"/>
                <w:szCs w:val="20"/>
              </w:rPr>
              <w:t xml:space="preserve">      0001.0203.0405.0607.0809    </w:t>
            </w:r>
            <w:r w:rsidR="006E64B2" w:rsidRPr="009A3159">
              <w:rPr>
                <w:sz w:val="20"/>
                <w:szCs w:val="20"/>
              </w:rPr>
              <w:t>4</w:t>
            </w:r>
            <w:r w:rsidRPr="009A3159">
              <w:rPr>
                <w:sz w:val="20"/>
                <w:szCs w:val="20"/>
              </w:rPr>
              <w:t>302</w:t>
            </w:r>
          </w:p>
          <w:p w14:paraId="5DBFBBEA" w14:textId="3EBEBD70" w:rsidR="0053391A" w:rsidRPr="009A3159" w:rsidRDefault="0053391A" w:rsidP="008956F4">
            <w:pPr>
              <w:pStyle w:val="Code"/>
              <w:rPr>
                <w:sz w:val="20"/>
                <w:szCs w:val="20"/>
              </w:rPr>
            </w:pPr>
            <w:proofErr w:type="spellStart"/>
            <w:r w:rsidRPr="009A3159">
              <w:rPr>
                <w:sz w:val="20"/>
                <w:szCs w:val="20"/>
              </w:rPr>
              <w:t>agg</w:t>
            </w:r>
            <w:proofErr w:type="spellEnd"/>
            <w:r w:rsidRPr="009A3159">
              <w:rPr>
                <w:sz w:val="20"/>
                <w:szCs w:val="20"/>
              </w:rPr>
              <w:t xml:space="preserve">-eth </w:t>
            </w:r>
            <w:r w:rsidR="006E64B2" w:rsidRPr="009A3159">
              <w:rPr>
                <w:sz w:val="20"/>
                <w:szCs w:val="20"/>
              </w:rPr>
              <w:t>2.1</w:t>
            </w:r>
          </w:p>
          <w:p w14:paraId="1F98E936" w14:textId="77777777" w:rsidR="0053391A" w:rsidRPr="009A3159" w:rsidRDefault="0053391A" w:rsidP="008956F4">
            <w:pPr>
              <w:pStyle w:val="Code"/>
              <w:rPr>
                <w:sz w:val="20"/>
                <w:szCs w:val="20"/>
              </w:rPr>
            </w:pPr>
            <w:r w:rsidRPr="009A3159">
              <w:rPr>
                <w:sz w:val="20"/>
                <w:szCs w:val="20"/>
              </w:rPr>
              <w:t xml:space="preserve">x-eth 0/0/1.1 </w:t>
            </w:r>
          </w:p>
          <w:p w14:paraId="28E4489E" w14:textId="76E7D4BA" w:rsidR="00BE18F7" w:rsidRPr="009B5ABC" w:rsidRDefault="0053391A" w:rsidP="008956F4">
            <w:pPr>
              <w:pStyle w:val="Code"/>
            </w:pPr>
            <w:r w:rsidRPr="009A3159">
              <w:rPr>
                <w:sz w:val="20"/>
                <w:szCs w:val="20"/>
              </w:rPr>
              <w:t>x-eth 0/0/2.1</w:t>
            </w:r>
            <w:r w:rsidR="00BE18F7">
              <w:t xml:space="preserve">    </w:t>
            </w:r>
          </w:p>
        </w:tc>
      </w:tr>
    </w:tbl>
    <w:p w14:paraId="3EEC3E4B" w14:textId="77777777" w:rsidR="00BE18F7" w:rsidRDefault="00BE18F7" w:rsidP="00BE18F7">
      <w:pPr>
        <w:spacing w:before="0" w:after="160"/>
        <w:rPr>
          <w:rStyle w:val="Monospace"/>
        </w:rPr>
      </w:pPr>
      <w:r>
        <w:rPr>
          <w:rStyle w:val="Monospace"/>
        </w:rPr>
        <w:br w:type="page"/>
      </w:r>
    </w:p>
    <w:p w14:paraId="44400113" w14:textId="2C731D4F" w:rsidR="004E5571" w:rsidRPr="009B5ABC" w:rsidRDefault="004E5571" w:rsidP="004E5571">
      <w:pPr>
        <w:pStyle w:val="Heading4"/>
      </w:pPr>
      <w:r w:rsidRPr="009B5ABC">
        <w:lastRenderedPageBreak/>
        <w:fldChar w:fldCharType="begin"/>
      </w:r>
      <w:r w:rsidRPr="009B5ABC">
        <w:instrText>XE "clear vpls mac address-table"</w:instrText>
      </w:r>
      <w:r w:rsidRPr="009B5ABC">
        <w:fldChar w:fldCharType="end"/>
      </w:r>
      <w:r>
        <w:t>show</w:t>
      </w:r>
      <w:r w:rsidRPr="009B5ABC">
        <w:t xml:space="preserve"> </w:t>
      </w:r>
      <w:proofErr w:type="spellStart"/>
      <w:r>
        <w:t>evpn</w:t>
      </w:r>
      <w:proofErr w:type="spellEnd"/>
      <w:r w:rsidRPr="009B5ABC">
        <w:t xml:space="preserve"> mac address-table</w:t>
      </w:r>
    </w:p>
    <w:tbl>
      <w:tblPr>
        <w:tblW w:w="9776" w:type="dxa"/>
        <w:tblLayout w:type="fixed"/>
        <w:tblCellMar>
          <w:left w:w="62" w:type="dxa"/>
          <w:right w:w="62" w:type="dxa"/>
        </w:tblCellMar>
        <w:tblLook w:val="0000" w:firstRow="0" w:lastRow="0" w:firstColumn="0" w:lastColumn="0" w:noHBand="0" w:noVBand="0"/>
      </w:tblPr>
      <w:tblGrid>
        <w:gridCol w:w="1710"/>
        <w:gridCol w:w="1404"/>
        <w:gridCol w:w="1984"/>
        <w:gridCol w:w="4678"/>
      </w:tblGrid>
      <w:tr w:rsidR="004E5571" w:rsidRPr="009B5ABC" w14:paraId="58FC6112" w14:textId="77777777" w:rsidTr="004E5571">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6761536" w14:textId="77777777" w:rsidR="004E5571" w:rsidRPr="009B5ABC" w:rsidRDefault="004E5571" w:rsidP="002624C2">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B189441" w14:textId="1F583BF6" w:rsidR="004E5571" w:rsidRPr="009B5ABC" w:rsidRDefault="004E5571" w:rsidP="00995202">
            <w:pPr>
              <w:pStyle w:val="CLITableBody"/>
              <w:rPr>
                <w:lang w:val="en-NZ"/>
              </w:rPr>
            </w:pPr>
            <w:r>
              <w:t>Show the EVPN MAC</w:t>
            </w:r>
            <w:r w:rsidRPr="009B5ABC">
              <w:t xml:space="preserve"> </w:t>
            </w:r>
            <w:r>
              <w:t>A</w:t>
            </w:r>
            <w:r w:rsidRPr="009B5ABC">
              <w:t>ddress</w:t>
            </w:r>
            <w:r>
              <w:t xml:space="preserve"> table</w:t>
            </w:r>
            <w:r w:rsidRPr="009B5ABC">
              <w:t>.</w:t>
            </w:r>
          </w:p>
        </w:tc>
      </w:tr>
      <w:tr w:rsidR="004E5571" w:rsidRPr="009B5ABC" w14:paraId="02852414" w14:textId="77777777" w:rsidTr="004E5571">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524D91C" w14:textId="77777777" w:rsidR="004E5571" w:rsidRPr="009B5ABC" w:rsidRDefault="004E5571" w:rsidP="002624C2">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1AA04C0" w14:textId="2FF91494" w:rsidR="004E5571" w:rsidRPr="00E94BE3" w:rsidRDefault="004E5571" w:rsidP="00995202">
            <w:pPr>
              <w:pStyle w:val="CLITableBody"/>
              <w:rPr>
                <w:iCs/>
              </w:rPr>
            </w:pPr>
            <w:r>
              <w:rPr>
                <w:rStyle w:val="Monospace"/>
              </w:rPr>
              <w:t>show</w:t>
            </w:r>
            <w:r w:rsidRPr="009B5ABC">
              <w:rPr>
                <w:rStyle w:val="Monospace"/>
              </w:rPr>
              <w:t xml:space="preserve"> </w:t>
            </w:r>
            <w:proofErr w:type="spellStart"/>
            <w:r>
              <w:rPr>
                <w:rStyle w:val="Monospace"/>
              </w:rPr>
              <w:t>evpn</w:t>
            </w:r>
            <w:proofErr w:type="spellEnd"/>
            <w:r w:rsidRPr="009B5ABC">
              <w:rPr>
                <w:rStyle w:val="Monospace"/>
              </w:rPr>
              <w:t xml:space="preserve"> mac</w:t>
            </w:r>
            <w:r>
              <w:rPr>
                <w:rStyle w:val="Monospace"/>
              </w:rPr>
              <w:t>-</w:t>
            </w:r>
            <w:r w:rsidRPr="009B5ABC">
              <w:rPr>
                <w:rStyle w:val="Monospace"/>
              </w:rPr>
              <w:t xml:space="preserve">address-table </w:t>
            </w:r>
            <w:r>
              <w:rPr>
                <w:rStyle w:val="Monospace"/>
              </w:rPr>
              <w:t>[</w:t>
            </w:r>
            <w:r w:rsidRPr="009B5ABC">
              <w:rPr>
                <w:rStyle w:val="Monospace"/>
              </w:rPr>
              <w:t xml:space="preserve">name </w:t>
            </w:r>
            <w:proofErr w:type="spellStart"/>
            <w:r>
              <w:rPr>
                <w:rStyle w:val="Emphasis"/>
              </w:rPr>
              <w:t>evpn</w:t>
            </w:r>
            <w:proofErr w:type="spellEnd"/>
            <w:r w:rsidRPr="009B5ABC">
              <w:rPr>
                <w:rStyle w:val="Emphasis"/>
              </w:rPr>
              <w:t>-name</w:t>
            </w:r>
            <w:r>
              <w:rPr>
                <w:rStyle w:val="Emphasis"/>
                <w:i w:val="0"/>
                <w:iCs/>
              </w:rPr>
              <w:t xml:space="preserve"> [</w:t>
            </w:r>
            <w:r w:rsidRPr="009B5ABC">
              <w:rPr>
                <w:rStyle w:val="Monospace"/>
              </w:rPr>
              <w:t xml:space="preserve">source </w:t>
            </w:r>
            <w:r w:rsidRPr="009B5ABC">
              <w:rPr>
                <w:rStyle w:val="Emphasis"/>
              </w:rPr>
              <w:t>interface</w:t>
            </w:r>
            <w:r>
              <w:rPr>
                <w:rStyle w:val="Emphasis"/>
              </w:rPr>
              <w:t xml:space="preserve"> | </w:t>
            </w:r>
            <w:r w:rsidRPr="009B5ABC">
              <w:rPr>
                <w:rStyle w:val="Monospace"/>
              </w:rPr>
              <w:t xml:space="preserve">mac </w:t>
            </w:r>
            <w:r w:rsidRPr="009B5ABC">
              <w:rPr>
                <w:rStyle w:val="Emphasis"/>
              </w:rPr>
              <w:t>mac-address</w:t>
            </w:r>
            <w:r>
              <w:rPr>
                <w:rStyle w:val="Emphasis"/>
                <w:i w:val="0"/>
                <w:iCs/>
              </w:rPr>
              <w:t>]]</w:t>
            </w:r>
          </w:p>
        </w:tc>
      </w:tr>
      <w:tr w:rsidR="004E5571" w:rsidRPr="009B5ABC" w14:paraId="691E9929" w14:textId="77777777" w:rsidTr="004E5571">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8C5BD13" w14:textId="77777777" w:rsidR="004E5571" w:rsidRPr="009B5ABC" w:rsidRDefault="004E5571" w:rsidP="002624C2">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4F36961" w14:textId="77777777" w:rsidR="004E5571" w:rsidRPr="009B5ABC" w:rsidRDefault="004E5571" w:rsidP="00995202">
            <w:pPr>
              <w:pStyle w:val="CLITableBody"/>
              <w:rPr>
                <w:lang w:val="en-NZ"/>
              </w:rPr>
            </w:pPr>
            <w:r w:rsidRPr="009B5ABC">
              <w:t>Operational</w:t>
            </w:r>
          </w:p>
        </w:tc>
      </w:tr>
      <w:tr w:rsidR="004E5571" w:rsidRPr="009B5ABC" w14:paraId="273A3631" w14:textId="77777777" w:rsidTr="00A038D2">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5E69B73" w14:textId="77777777" w:rsidR="004E5571" w:rsidRPr="009B5ABC" w:rsidRDefault="004E5571" w:rsidP="002624C2">
            <w:pPr>
              <w:pStyle w:val="TableHeading"/>
            </w:pPr>
            <w:r w:rsidRPr="009B5ABC">
              <w:t>Parameters</w:t>
            </w:r>
            <w:r w:rsidRPr="009B5ABC">
              <w:br/>
              <w:t>Table</w:t>
            </w: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AE677A7" w14:textId="77777777" w:rsidR="004E5571" w:rsidRPr="009B5ABC" w:rsidRDefault="004E5571" w:rsidP="002624C2">
            <w:pPr>
              <w:pStyle w:val="TableHeading"/>
            </w:pPr>
            <w:r w:rsidRPr="009B5ABC">
              <w:t>Name</w:t>
            </w:r>
          </w:p>
        </w:tc>
        <w:tc>
          <w:tcPr>
            <w:tcW w:w="1984" w:type="dxa"/>
            <w:tcBorders>
              <w:top w:val="single" w:sz="4" w:space="0" w:color="7ADFED"/>
              <w:left w:val="single" w:sz="4" w:space="0" w:color="7ADFED"/>
              <w:bottom w:val="single" w:sz="4" w:space="0" w:color="7ADFED"/>
              <w:right w:val="single" w:sz="4" w:space="0" w:color="7ADFED"/>
            </w:tcBorders>
          </w:tcPr>
          <w:p w14:paraId="4688F239" w14:textId="77777777" w:rsidR="004E5571" w:rsidRPr="009B5ABC" w:rsidRDefault="004E5571" w:rsidP="002624C2">
            <w:pPr>
              <w:pStyle w:val="TableHeading"/>
            </w:pPr>
            <w:r w:rsidRPr="009B5ABC">
              <w:t>Value</w:t>
            </w:r>
          </w:p>
        </w:tc>
        <w:tc>
          <w:tcPr>
            <w:tcW w:w="4678" w:type="dxa"/>
            <w:tcBorders>
              <w:top w:val="single" w:sz="4" w:space="0" w:color="7ADFED"/>
              <w:left w:val="single" w:sz="4" w:space="0" w:color="7ADFED"/>
              <w:bottom w:val="single" w:sz="4" w:space="0" w:color="7ADFED"/>
              <w:right w:val="single" w:sz="4" w:space="0" w:color="7ADFED"/>
            </w:tcBorders>
          </w:tcPr>
          <w:p w14:paraId="0EC14329" w14:textId="77777777" w:rsidR="004E5571" w:rsidRPr="009B5ABC" w:rsidRDefault="004E5571" w:rsidP="002624C2">
            <w:pPr>
              <w:pStyle w:val="TableHeading"/>
            </w:pPr>
            <w:r w:rsidRPr="009B5ABC">
              <w:t>Description</w:t>
            </w:r>
          </w:p>
        </w:tc>
      </w:tr>
      <w:tr w:rsidR="004E5571" w:rsidRPr="009B5ABC" w14:paraId="76F23C4F" w14:textId="77777777" w:rsidTr="00A038D2">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F3DB569" w14:textId="77777777" w:rsidR="004E5571" w:rsidRPr="009B5ABC" w:rsidRDefault="004E5571"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D658583" w14:textId="77777777" w:rsidR="004E5571" w:rsidRPr="009B5ABC" w:rsidRDefault="004E5571" w:rsidP="00995202">
            <w:pPr>
              <w:pStyle w:val="CLITableBody"/>
            </w:pPr>
            <w:proofErr w:type="spellStart"/>
            <w:r>
              <w:rPr>
                <w:rStyle w:val="Emphasis"/>
              </w:rPr>
              <w:t>evpn</w:t>
            </w:r>
            <w:proofErr w:type="spellEnd"/>
            <w:r w:rsidRPr="009B5ABC">
              <w:rPr>
                <w:rStyle w:val="Emphasis"/>
              </w:rPr>
              <w:t>-name</w:t>
            </w:r>
          </w:p>
        </w:tc>
        <w:tc>
          <w:tcPr>
            <w:tcW w:w="1984" w:type="dxa"/>
            <w:tcBorders>
              <w:top w:val="single" w:sz="4" w:space="0" w:color="7ADFED"/>
              <w:left w:val="single" w:sz="4" w:space="0" w:color="7ADFED"/>
              <w:bottom w:val="single" w:sz="4" w:space="0" w:color="7ADFED"/>
              <w:right w:val="single" w:sz="4" w:space="0" w:color="7ADFED"/>
            </w:tcBorders>
          </w:tcPr>
          <w:p w14:paraId="3ABFE2E8" w14:textId="77777777" w:rsidR="004E5571" w:rsidRPr="009B5ABC" w:rsidRDefault="004E5571" w:rsidP="00995202">
            <w:pPr>
              <w:pStyle w:val="CLITableBody"/>
            </w:pPr>
            <w:r w:rsidRPr="009B5ABC">
              <w:t>String</w:t>
            </w:r>
          </w:p>
        </w:tc>
        <w:tc>
          <w:tcPr>
            <w:tcW w:w="4678" w:type="dxa"/>
            <w:tcBorders>
              <w:top w:val="single" w:sz="4" w:space="0" w:color="7ADFED"/>
              <w:left w:val="single" w:sz="4" w:space="0" w:color="7ADFED"/>
              <w:bottom w:val="single" w:sz="4" w:space="0" w:color="7ADFED"/>
              <w:right w:val="single" w:sz="4" w:space="0" w:color="7ADFED"/>
            </w:tcBorders>
          </w:tcPr>
          <w:p w14:paraId="3A91AB62" w14:textId="77777777" w:rsidR="004E5571" w:rsidRDefault="004E5571" w:rsidP="00995202">
            <w:pPr>
              <w:pStyle w:val="CLITableBody"/>
            </w:pPr>
            <w:r w:rsidRPr="009B5ABC">
              <w:t xml:space="preserve">Name of </w:t>
            </w:r>
            <w:r>
              <w:t>EVPN</w:t>
            </w:r>
            <w:r w:rsidRPr="009B5ABC">
              <w:t xml:space="preserve"> service.</w:t>
            </w:r>
          </w:p>
          <w:p w14:paraId="6E70C2E8" w14:textId="6EA29C04" w:rsidR="00A038D2" w:rsidRPr="009B5ABC" w:rsidRDefault="00A038D2" w:rsidP="00995202">
            <w:pPr>
              <w:pStyle w:val="CLITableBody"/>
            </w:pPr>
            <w:r>
              <w:t>Default: all configured EVPN Instances.</w:t>
            </w:r>
          </w:p>
        </w:tc>
      </w:tr>
      <w:tr w:rsidR="004E5571" w:rsidRPr="009B5ABC" w14:paraId="32C34875" w14:textId="77777777" w:rsidTr="00A038D2">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600909E" w14:textId="77777777" w:rsidR="004E5571" w:rsidRPr="009B5ABC" w:rsidRDefault="004E5571" w:rsidP="002624C2">
            <w:pPr>
              <w:pStyle w:val="TableHeading"/>
            </w:pPr>
          </w:p>
        </w:tc>
        <w:tc>
          <w:tcPr>
            <w:tcW w:w="1404"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EB8E939" w14:textId="77777777" w:rsidR="004E5571" w:rsidRPr="009B5ABC" w:rsidRDefault="004E5571" w:rsidP="00995202">
            <w:pPr>
              <w:pStyle w:val="CLITableBody"/>
            </w:pPr>
            <w:r w:rsidRPr="009B5ABC">
              <w:rPr>
                <w:rStyle w:val="Emphasis"/>
              </w:rPr>
              <w:t>interface</w:t>
            </w:r>
          </w:p>
        </w:tc>
        <w:tc>
          <w:tcPr>
            <w:tcW w:w="1984" w:type="dxa"/>
            <w:tcBorders>
              <w:top w:val="single" w:sz="4" w:space="0" w:color="7ADFED"/>
              <w:left w:val="single" w:sz="4" w:space="0" w:color="7ADFED"/>
              <w:bottom w:val="single" w:sz="4" w:space="0" w:color="7ADFED"/>
              <w:right w:val="single" w:sz="4" w:space="0" w:color="7ADFED"/>
            </w:tcBorders>
          </w:tcPr>
          <w:p w14:paraId="36D7F1CB" w14:textId="77777777" w:rsidR="004E5571" w:rsidRPr="009B5ABC" w:rsidRDefault="004E5571" w:rsidP="00995202">
            <w:pPr>
              <w:pStyle w:val="CLITableBody"/>
            </w:pPr>
            <w:r w:rsidRPr="009B5ABC">
              <w:t>Interface name</w:t>
            </w:r>
          </w:p>
        </w:tc>
        <w:tc>
          <w:tcPr>
            <w:tcW w:w="4678" w:type="dxa"/>
            <w:tcBorders>
              <w:top w:val="single" w:sz="4" w:space="0" w:color="7ADFED"/>
              <w:left w:val="single" w:sz="4" w:space="0" w:color="7ADFED"/>
              <w:bottom w:val="single" w:sz="4" w:space="0" w:color="7ADFED"/>
              <w:right w:val="single" w:sz="4" w:space="0" w:color="7ADFED"/>
            </w:tcBorders>
          </w:tcPr>
          <w:p w14:paraId="5E8D3ED8" w14:textId="77777777" w:rsidR="004E5571" w:rsidRDefault="004E5571" w:rsidP="00995202">
            <w:pPr>
              <w:pStyle w:val="CLITableBody"/>
            </w:pPr>
            <w:r w:rsidRPr="009B5ABC">
              <w:t>AC interface name.</w:t>
            </w:r>
          </w:p>
          <w:p w14:paraId="1563DA88" w14:textId="6C60769E" w:rsidR="00A038D2" w:rsidRPr="009B5ABC" w:rsidRDefault="00A038D2" w:rsidP="00995202">
            <w:pPr>
              <w:pStyle w:val="CLITableBody"/>
            </w:pPr>
            <w:r>
              <w:t>If the parameter is configured, then only local MAC addresses learned (or configured) on this interface are displayed.</w:t>
            </w:r>
          </w:p>
        </w:tc>
      </w:tr>
      <w:tr w:rsidR="004E5571" w:rsidRPr="009B5ABC" w14:paraId="31C92A6B" w14:textId="77777777" w:rsidTr="004E5571">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8BF7B10" w14:textId="77777777" w:rsidR="004E5571" w:rsidRPr="009B5ABC" w:rsidRDefault="004E5571" w:rsidP="002624C2">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B5B1F36" w14:textId="4CBD84A2" w:rsidR="004E5571" w:rsidRPr="009B5ABC" w:rsidRDefault="004E5571" w:rsidP="00995202">
            <w:pPr>
              <w:pStyle w:val="CLITableBody"/>
            </w:pPr>
            <w:r w:rsidRPr="009B5ABC">
              <w:t>The following examples show how to use this command:</w:t>
            </w:r>
          </w:p>
        </w:tc>
      </w:tr>
      <w:tr w:rsidR="004E5571" w:rsidRPr="009B5ABC" w14:paraId="13895D63" w14:textId="77777777" w:rsidTr="004E5571">
        <w:trPr>
          <w:trHeight w:val="501"/>
        </w:trPr>
        <w:tc>
          <w:tcPr>
            <w:tcW w:w="9776" w:type="dxa"/>
            <w:gridSpan w:val="4"/>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127FD3D" w14:textId="63D5F185" w:rsidR="00844861" w:rsidRDefault="004E5571" w:rsidP="008956F4">
            <w:pPr>
              <w:pStyle w:val="Code"/>
            </w:pPr>
            <w:r>
              <w:rPr>
                <w:rStyle w:val="Monospace"/>
              </w:rPr>
              <w:br w:type="page"/>
            </w:r>
            <w:r w:rsidR="00844861" w:rsidRPr="009B5ABC">
              <w:t xml:space="preserve">exaware# </w:t>
            </w:r>
            <w:bookmarkStart w:id="67" w:name="_Hlk197412316"/>
            <w:r w:rsidR="00844861">
              <w:t xml:space="preserve">show </w:t>
            </w:r>
            <w:proofErr w:type="spellStart"/>
            <w:r w:rsidR="00844861">
              <w:t>evpn</w:t>
            </w:r>
            <w:proofErr w:type="spellEnd"/>
            <w:r w:rsidR="00844861">
              <w:t xml:space="preserve"> mac-address-table</w:t>
            </w:r>
            <w:bookmarkEnd w:id="67"/>
          </w:p>
          <w:p w14:paraId="043DB2A6" w14:textId="77777777" w:rsidR="00844861" w:rsidRPr="00136E0C" w:rsidRDefault="00844861" w:rsidP="008956F4">
            <w:pPr>
              <w:pStyle w:val="Code"/>
              <w:rPr>
                <w:rStyle w:val="Monospace"/>
                <w:sz w:val="16"/>
                <w:szCs w:val="16"/>
              </w:rPr>
            </w:pPr>
          </w:p>
          <w:p w14:paraId="73BB7B60" w14:textId="4CB3ABC5" w:rsidR="004E5571" w:rsidRPr="00136E0C" w:rsidRDefault="004E5571" w:rsidP="008956F4">
            <w:pPr>
              <w:pStyle w:val="Code"/>
              <w:rPr>
                <w:sz w:val="16"/>
                <w:szCs w:val="16"/>
                <w:lang w:val="en-NZ"/>
              </w:rPr>
            </w:pPr>
            <w:r w:rsidRPr="00136E0C">
              <w:rPr>
                <w:sz w:val="16"/>
                <w:szCs w:val="16"/>
                <w:lang w:val="en-NZ"/>
              </w:rPr>
              <w:t>L</w:t>
            </w:r>
            <w:r w:rsidR="009D07E0">
              <w:rPr>
                <w:sz w:val="16"/>
                <w:szCs w:val="16"/>
                <w:lang w:val="en-NZ"/>
              </w:rPr>
              <w:t>OC</w:t>
            </w:r>
            <w:r w:rsidRPr="00136E0C">
              <w:rPr>
                <w:sz w:val="16"/>
                <w:szCs w:val="16"/>
                <w:lang w:val="en-NZ"/>
              </w:rPr>
              <w:t>:  L – local, R – remote</w:t>
            </w:r>
          </w:p>
          <w:p w14:paraId="7A7917EB" w14:textId="7BA871CB" w:rsidR="004E5571" w:rsidRPr="00136E0C" w:rsidRDefault="004E5571" w:rsidP="008956F4">
            <w:pPr>
              <w:pStyle w:val="Code"/>
              <w:rPr>
                <w:sz w:val="16"/>
                <w:szCs w:val="16"/>
                <w:lang w:val="en-NZ"/>
              </w:rPr>
            </w:pPr>
            <w:r w:rsidRPr="00136E0C">
              <w:rPr>
                <w:sz w:val="16"/>
                <w:szCs w:val="16"/>
                <w:lang w:val="en-NZ"/>
              </w:rPr>
              <w:t>L-</w:t>
            </w:r>
            <w:r w:rsidR="009D07E0">
              <w:rPr>
                <w:sz w:val="16"/>
                <w:szCs w:val="16"/>
                <w:lang w:val="en-NZ"/>
              </w:rPr>
              <w:t>FL</w:t>
            </w:r>
            <w:r w:rsidRPr="00136E0C">
              <w:rPr>
                <w:sz w:val="16"/>
                <w:szCs w:val="16"/>
                <w:lang w:val="en-NZ"/>
              </w:rPr>
              <w:t>: D – dynamic, S – static</w:t>
            </w:r>
          </w:p>
          <w:p w14:paraId="129790EE" w14:textId="00B841D7" w:rsidR="004E5571" w:rsidRPr="00136E0C" w:rsidRDefault="004E5571" w:rsidP="008956F4">
            <w:pPr>
              <w:pStyle w:val="Code"/>
              <w:rPr>
                <w:sz w:val="16"/>
                <w:szCs w:val="16"/>
                <w:lang w:val="en-NZ"/>
              </w:rPr>
            </w:pPr>
            <w:r w:rsidRPr="00136E0C">
              <w:rPr>
                <w:sz w:val="16"/>
                <w:szCs w:val="16"/>
                <w:lang w:val="en-NZ"/>
              </w:rPr>
              <w:t>R-</w:t>
            </w:r>
            <w:r w:rsidR="009D07E0">
              <w:rPr>
                <w:sz w:val="16"/>
                <w:szCs w:val="16"/>
                <w:lang w:val="en-NZ"/>
              </w:rPr>
              <w:t>FL</w:t>
            </w:r>
            <w:r w:rsidRPr="00136E0C">
              <w:rPr>
                <w:sz w:val="16"/>
                <w:szCs w:val="16"/>
                <w:lang w:val="en-NZ"/>
              </w:rPr>
              <w:t xml:space="preserve">: N -learnt, U – Unlearnt </w:t>
            </w:r>
          </w:p>
          <w:p w14:paraId="5B9FA5FE" w14:textId="0E68AAE6" w:rsidR="004E5571" w:rsidRPr="00136E0C" w:rsidRDefault="004E5571" w:rsidP="008956F4">
            <w:pPr>
              <w:pStyle w:val="Code"/>
              <w:rPr>
                <w:sz w:val="16"/>
                <w:szCs w:val="16"/>
                <w:lang w:val="en-NZ"/>
              </w:rPr>
            </w:pPr>
            <w:r w:rsidRPr="00136E0C">
              <w:rPr>
                <w:sz w:val="16"/>
                <w:szCs w:val="16"/>
                <w:lang w:val="en-NZ"/>
              </w:rPr>
              <w:t>A</w:t>
            </w:r>
            <w:r w:rsidR="009D07E0">
              <w:rPr>
                <w:sz w:val="16"/>
                <w:szCs w:val="16"/>
                <w:lang w:val="en-NZ"/>
              </w:rPr>
              <w:t>CT</w:t>
            </w:r>
            <w:r w:rsidRPr="00136E0C">
              <w:rPr>
                <w:sz w:val="16"/>
                <w:szCs w:val="16"/>
                <w:lang w:val="en-NZ"/>
              </w:rPr>
              <w:t>:  S – Single-Active, A – All-Active</w:t>
            </w:r>
          </w:p>
          <w:p w14:paraId="16AFEF92" w14:textId="77777777" w:rsidR="004E5571" w:rsidRPr="00136E0C" w:rsidRDefault="004E5571" w:rsidP="008956F4">
            <w:pPr>
              <w:pStyle w:val="Code"/>
              <w:rPr>
                <w:sz w:val="16"/>
                <w:szCs w:val="16"/>
                <w:lang w:val="en-NZ"/>
              </w:rPr>
            </w:pPr>
          </w:p>
          <w:p w14:paraId="768675E6" w14:textId="283E534B" w:rsidR="004E5571" w:rsidRPr="00136E0C" w:rsidRDefault="004E5571" w:rsidP="008956F4">
            <w:pPr>
              <w:pStyle w:val="Code"/>
              <w:rPr>
                <w:sz w:val="16"/>
                <w:szCs w:val="16"/>
                <w:lang w:val="en-NZ"/>
              </w:rPr>
            </w:pPr>
            <w:r w:rsidRPr="00136E0C">
              <w:rPr>
                <w:sz w:val="16"/>
                <w:szCs w:val="16"/>
                <w:lang w:val="en-NZ"/>
              </w:rPr>
              <w:t xml:space="preserve">EVPN Name: A1, Service Model: </w:t>
            </w:r>
            <w:r w:rsidR="00270577" w:rsidRPr="00136E0C">
              <w:rPr>
                <w:sz w:val="16"/>
                <w:szCs w:val="16"/>
                <w:lang w:val="en-NZ"/>
              </w:rPr>
              <w:t>VLAN</w:t>
            </w:r>
            <w:r w:rsidRPr="00136E0C">
              <w:rPr>
                <w:sz w:val="16"/>
                <w:szCs w:val="16"/>
                <w:lang w:val="en-NZ"/>
              </w:rPr>
              <w:t>-Based</w:t>
            </w:r>
            <w:r w:rsidR="0034592C">
              <w:rPr>
                <w:sz w:val="16"/>
                <w:szCs w:val="16"/>
                <w:lang w:val="en-NZ"/>
              </w:rPr>
              <w:t>, Local Label: 4001</w:t>
            </w:r>
          </w:p>
          <w:p w14:paraId="1F65EBCC" w14:textId="5DBD0E7F" w:rsidR="004E5571" w:rsidRPr="00136E0C" w:rsidRDefault="00270577" w:rsidP="008956F4">
            <w:pPr>
              <w:pStyle w:val="Code"/>
              <w:rPr>
                <w:sz w:val="16"/>
                <w:szCs w:val="16"/>
              </w:rPr>
            </w:pPr>
            <w:r w:rsidRPr="00136E0C">
              <w:rPr>
                <w:sz w:val="16"/>
                <w:szCs w:val="16"/>
              </w:rPr>
              <w:t xml:space="preserve"> </w:t>
            </w:r>
            <w:r w:rsidR="004E5571" w:rsidRPr="00136E0C">
              <w:rPr>
                <w:sz w:val="16"/>
                <w:szCs w:val="16"/>
              </w:rPr>
              <w:t>VLAN MAC ADDRESS     L</w:t>
            </w:r>
            <w:r w:rsidR="009D07E0">
              <w:rPr>
                <w:sz w:val="16"/>
                <w:szCs w:val="16"/>
              </w:rPr>
              <w:t>OC</w:t>
            </w:r>
            <w:r w:rsidR="004E5571" w:rsidRPr="00136E0C">
              <w:rPr>
                <w:sz w:val="16"/>
                <w:szCs w:val="16"/>
              </w:rPr>
              <w:t xml:space="preserve"> SOURCE       ESI                     L-</w:t>
            </w:r>
            <w:r w:rsidR="009D07E0">
              <w:rPr>
                <w:sz w:val="16"/>
                <w:szCs w:val="16"/>
              </w:rPr>
              <w:t>FL</w:t>
            </w:r>
            <w:r w:rsidR="004E5571" w:rsidRPr="00136E0C">
              <w:rPr>
                <w:sz w:val="16"/>
                <w:szCs w:val="16"/>
              </w:rPr>
              <w:t xml:space="preserve"> A</w:t>
            </w:r>
            <w:r w:rsidR="009D07E0">
              <w:rPr>
                <w:sz w:val="16"/>
                <w:szCs w:val="16"/>
              </w:rPr>
              <w:t>CT</w:t>
            </w:r>
            <w:r w:rsidR="004E5571" w:rsidRPr="00136E0C">
              <w:rPr>
                <w:sz w:val="16"/>
                <w:szCs w:val="16"/>
              </w:rPr>
              <w:t xml:space="preserve"> IP ADDR. L</w:t>
            </w:r>
            <w:r w:rsidR="009D07E0">
              <w:rPr>
                <w:sz w:val="16"/>
                <w:szCs w:val="16"/>
              </w:rPr>
              <w:t>ABEL</w:t>
            </w:r>
            <w:r w:rsidR="004E5571" w:rsidRPr="00136E0C">
              <w:rPr>
                <w:sz w:val="16"/>
                <w:szCs w:val="16"/>
              </w:rPr>
              <w:t xml:space="preserve"> </w:t>
            </w:r>
            <w:r w:rsidR="00844861" w:rsidRPr="00136E0C">
              <w:rPr>
                <w:sz w:val="16"/>
                <w:szCs w:val="16"/>
              </w:rPr>
              <w:t xml:space="preserve"> </w:t>
            </w:r>
            <w:r w:rsidRPr="00136E0C">
              <w:rPr>
                <w:sz w:val="16"/>
                <w:szCs w:val="16"/>
              </w:rPr>
              <w:t xml:space="preserve"> </w:t>
            </w:r>
            <w:r w:rsidR="004E5571" w:rsidRPr="00136E0C">
              <w:rPr>
                <w:sz w:val="16"/>
                <w:szCs w:val="16"/>
              </w:rPr>
              <w:t>R-</w:t>
            </w:r>
            <w:r w:rsidR="009D07E0">
              <w:rPr>
                <w:sz w:val="16"/>
                <w:szCs w:val="16"/>
              </w:rPr>
              <w:t>FL</w:t>
            </w:r>
          </w:p>
          <w:p w14:paraId="2413B2AC" w14:textId="1F0ED871" w:rsidR="004E5571" w:rsidRPr="00136E0C" w:rsidRDefault="00270577" w:rsidP="008956F4">
            <w:pPr>
              <w:pStyle w:val="Code"/>
              <w:rPr>
                <w:sz w:val="16"/>
                <w:szCs w:val="16"/>
              </w:rPr>
            </w:pPr>
            <w:r w:rsidRPr="00136E0C">
              <w:rPr>
                <w:sz w:val="16"/>
                <w:szCs w:val="16"/>
              </w:rPr>
              <w:t xml:space="preserve"> </w:t>
            </w:r>
            <w:r w:rsidR="004E5571" w:rsidRPr="00136E0C">
              <w:rPr>
                <w:sz w:val="16"/>
                <w:szCs w:val="16"/>
              </w:rPr>
              <w:t>---------------------------------------------------------------------------------------</w:t>
            </w:r>
            <w:r w:rsidRPr="00136E0C">
              <w:rPr>
                <w:sz w:val="16"/>
                <w:szCs w:val="16"/>
              </w:rPr>
              <w:t>-</w:t>
            </w:r>
            <w:r w:rsidR="004E5571" w:rsidRPr="00136E0C">
              <w:rPr>
                <w:sz w:val="16"/>
                <w:szCs w:val="16"/>
              </w:rPr>
              <w:t>---</w:t>
            </w:r>
            <w:r w:rsidRPr="00136E0C">
              <w:rPr>
                <w:sz w:val="16"/>
                <w:szCs w:val="16"/>
              </w:rPr>
              <w:t>-</w:t>
            </w:r>
          </w:p>
          <w:p w14:paraId="22BA47DA" w14:textId="216307A6"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x-eth0/0/1.1 </w:t>
            </w:r>
            <w:r w:rsidR="0034592C">
              <w:rPr>
                <w:sz w:val="16"/>
                <w:szCs w:val="16"/>
              </w:rPr>
              <w:t xml:space="preserve">0                       </w:t>
            </w:r>
            <w:r w:rsidRPr="00136E0C">
              <w:rPr>
                <w:sz w:val="16"/>
                <w:szCs w:val="16"/>
              </w:rPr>
              <w:t xml:space="preserve"> D                                     </w:t>
            </w:r>
          </w:p>
          <w:p w14:paraId="5F634817" w14:textId="528B14BB"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47743088" w14:textId="298980F2"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r w:rsidRPr="00136E0C">
              <w:rPr>
                <w:sz w:val="16"/>
                <w:szCs w:val="16"/>
              </w:rPr>
              <w:t>00:54:8</w:t>
            </w:r>
            <w:proofErr w:type="gramStart"/>
            <w:r w:rsidRPr="00136E0C">
              <w:rPr>
                <w:sz w:val="16"/>
                <w:szCs w:val="16"/>
              </w:rPr>
              <w:t>a:04:01</w:t>
            </w:r>
            <w:proofErr w:type="gramEnd"/>
            <w:r w:rsidRPr="00136E0C">
              <w:rPr>
                <w:sz w:val="16"/>
                <w:szCs w:val="16"/>
              </w:rPr>
              <w:t xml:space="preserve">:b4 R              0001.0203.0405.0607.0809 D   A   </w:t>
            </w:r>
            <w:proofErr w:type="gramStart"/>
            <w:r w:rsidRPr="00136E0C">
              <w:rPr>
                <w:sz w:val="16"/>
                <w:szCs w:val="16"/>
              </w:rPr>
              <w:t>10.10.10.1  4021</w:t>
            </w:r>
            <w:proofErr w:type="gramEnd"/>
            <w:r w:rsidRPr="00136E0C">
              <w:rPr>
                <w:sz w:val="16"/>
                <w:szCs w:val="16"/>
              </w:rPr>
              <w:t xml:space="preserve"> </w:t>
            </w:r>
            <w:r w:rsidR="00270577" w:rsidRPr="00136E0C">
              <w:rPr>
                <w:sz w:val="16"/>
                <w:szCs w:val="16"/>
              </w:rPr>
              <w:t xml:space="preserve"> </w:t>
            </w:r>
            <w:r w:rsidRPr="00136E0C">
              <w:rPr>
                <w:sz w:val="16"/>
                <w:szCs w:val="16"/>
              </w:rPr>
              <w:t>N</w:t>
            </w:r>
          </w:p>
          <w:p w14:paraId="4F769E5B" w14:textId="200923D9"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10.10.10.2  4131</w:t>
            </w:r>
            <w:proofErr w:type="gramEnd"/>
            <w:r w:rsidRPr="00136E0C">
              <w:rPr>
                <w:sz w:val="16"/>
                <w:szCs w:val="16"/>
              </w:rPr>
              <w:t xml:space="preserve"> </w:t>
            </w:r>
            <w:r w:rsidR="00270577" w:rsidRPr="00136E0C">
              <w:rPr>
                <w:sz w:val="16"/>
                <w:szCs w:val="16"/>
              </w:rPr>
              <w:t xml:space="preserve"> </w:t>
            </w:r>
            <w:r w:rsidRPr="00136E0C">
              <w:rPr>
                <w:sz w:val="16"/>
                <w:szCs w:val="16"/>
              </w:rPr>
              <w:t>N</w:t>
            </w:r>
          </w:p>
          <w:p w14:paraId="14A5F7CE" w14:textId="4851211B"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10.10.10.3  4231</w:t>
            </w:r>
            <w:proofErr w:type="gramEnd"/>
            <w:r w:rsidRPr="00136E0C">
              <w:rPr>
                <w:sz w:val="16"/>
                <w:szCs w:val="16"/>
              </w:rPr>
              <w:t xml:space="preserve"> </w:t>
            </w:r>
            <w:r w:rsidR="00270577" w:rsidRPr="00136E0C">
              <w:rPr>
                <w:sz w:val="16"/>
                <w:szCs w:val="16"/>
              </w:rPr>
              <w:t xml:space="preserve"> </w:t>
            </w:r>
            <w:r w:rsidRPr="00136E0C">
              <w:rPr>
                <w:sz w:val="16"/>
                <w:szCs w:val="16"/>
              </w:rPr>
              <w:t>U</w:t>
            </w:r>
          </w:p>
          <w:p w14:paraId="3E205F25" w14:textId="2E4DDD87"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r w:rsidRPr="00136E0C">
              <w:rPr>
                <w:sz w:val="16"/>
                <w:szCs w:val="16"/>
              </w:rPr>
              <w:t>00:54:8</w:t>
            </w:r>
            <w:proofErr w:type="gramStart"/>
            <w:r w:rsidRPr="00136E0C">
              <w:rPr>
                <w:sz w:val="16"/>
                <w:szCs w:val="16"/>
              </w:rPr>
              <w:t>a:04:01:11</w:t>
            </w:r>
            <w:proofErr w:type="gramEnd"/>
            <w:r w:rsidRPr="00136E0C">
              <w:rPr>
                <w:sz w:val="16"/>
                <w:szCs w:val="16"/>
              </w:rPr>
              <w:t xml:space="preserve"> R              </w:t>
            </w:r>
            <w:r w:rsidR="0034592C">
              <w:rPr>
                <w:sz w:val="16"/>
                <w:szCs w:val="16"/>
              </w:rPr>
              <w:t xml:space="preserve">0                   </w:t>
            </w:r>
            <w:r w:rsidRPr="00136E0C">
              <w:rPr>
                <w:sz w:val="16"/>
                <w:szCs w:val="16"/>
              </w:rPr>
              <w:t xml:space="preserve">     </w:t>
            </w:r>
            <w:r w:rsidR="0034592C">
              <w:rPr>
                <w:sz w:val="16"/>
                <w:szCs w:val="16"/>
              </w:rPr>
              <w:t xml:space="preserve">    </w:t>
            </w:r>
            <w:r w:rsidRPr="00136E0C">
              <w:rPr>
                <w:sz w:val="16"/>
                <w:szCs w:val="16"/>
              </w:rPr>
              <w:t xml:space="preserve">   </w:t>
            </w:r>
            <w:r w:rsidR="0034592C">
              <w:rPr>
                <w:sz w:val="16"/>
                <w:szCs w:val="16"/>
              </w:rPr>
              <w:t xml:space="preserve"> </w:t>
            </w:r>
            <w:proofErr w:type="gramStart"/>
            <w:r w:rsidRPr="00136E0C">
              <w:rPr>
                <w:sz w:val="16"/>
                <w:szCs w:val="16"/>
              </w:rPr>
              <w:t xml:space="preserve">10.10.10.1 </w:t>
            </w:r>
            <w:r w:rsidR="0034592C">
              <w:rPr>
                <w:sz w:val="16"/>
                <w:szCs w:val="16"/>
              </w:rPr>
              <w:t xml:space="preserve"> </w:t>
            </w:r>
            <w:r w:rsidRPr="00136E0C">
              <w:rPr>
                <w:sz w:val="16"/>
                <w:szCs w:val="16"/>
              </w:rPr>
              <w:t>4141</w:t>
            </w:r>
            <w:proofErr w:type="gramEnd"/>
            <w:r w:rsidRPr="00136E0C">
              <w:rPr>
                <w:sz w:val="16"/>
                <w:szCs w:val="16"/>
              </w:rPr>
              <w:t xml:space="preserve"> </w:t>
            </w:r>
            <w:r w:rsidR="00844861" w:rsidRPr="00136E0C">
              <w:rPr>
                <w:sz w:val="16"/>
                <w:szCs w:val="16"/>
              </w:rPr>
              <w:t xml:space="preserve"> </w:t>
            </w:r>
            <w:r w:rsidRPr="00136E0C">
              <w:rPr>
                <w:sz w:val="16"/>
                <w:szCs w:val="16"/>
              </w:rPr>
              <w:t>N</w:t>
            </w:r>
          </w:p>
          <w:p w14:paraId="5317CE7F" w14:textId="77777777" w:rsidR="004E5571" w:rsidRPr="00136E0C" w:rsidRDefault="004E5571" w:rsidP="008956F4">
            <w:pPr>
              <w:pStyle w:val="Code"/>
              <w:rPr>
                <w:sz w:val="16"/>
                <w:szCs w:val="16"/>
                <w:lang w:val="en-NZ"/>
              </w:rPr>
            </w:pPr>
          </w:p>
          <w:p w14:paraId="5359B6B3" w14:textId="77777777" w:rsidR="004E5571" w:rsidRPr="00136E0C" w:rsidRDefault="004E5571" w:rsidP="008956F4">
            <w:pPr>
              <w:pStyle w:val="Code"/>
              <w:rPr>
                <w:sz w:val="16"/>
                <w:szCs w:val="16"/>
                <w:lang w:val="en-NZ"/>
              </w:rPr>
            </w:pPr>
          </w:p>
          <w:p w14:paraId="76667517" w14:textId="7CA4E2DC" w:rsidR="004E5571" w:rsidRPr="00136E0C" w:rsidRDefault="004E5571" w:rsidP="0034592C">
            <w:pPr>
              <w:pStyle w:val="Code"/>
              <w:rPr>
                <w:sz w:val="16"/>
                <w:szCs w:val="16"/>
                <w:lang w:val="en-NZ"/>
              </w:rPr>
            </w:pPr>
            <w:r w:rsidRPr="00136E0C">
              <w:rPr>
                <w:sz w:val="16"/>
                <w:szCs w:val="16"/>
                <w:lang w:val="en-NZ"/>
              </w:rPr>
              <w:t>EVPN Name: A2, Service Model: VLAN-</w:t>
            </w:r>
            <w:r w:rsidR="00270577" w:rsidRPr="00136E0C">
              <w:rPr>
                <w:sz w:val="16"/>
                <w:szCs w:val="16"/>
                <w:lang w:val="en-NZ"/>
              </w:rPr>
              <w:t>Aware-Bundle</w:t>
            </w:r>
            <w:r w:rsidR="0034592C">
              <w:rPr>
                <w:sz w:val="16"/>
                <w:szCs w:val="16"/>
                <w:lang w:val="en-NZ"/>
              </w:rPr>
              <w:t>, Local Label: 4002</w:t>
            </w:r>
          </w:p>
          <w:p w14:paraId="285F9AD3" w14:textId="423BF860" w:rsidR="009D07E0" w:rsidRPr="00136E0C" w:rsidRDefault="009D07E0" w:rsidP="009D07E0">
            <w:pPr>
              <w:pStyle w:val="Code"/>
              <w:rPr>
                <w:sz w:val="16"/>
                <w:szCs w:val="16"/>
              </w:rPr>
            </w:pPr>
            <w:r>
              <w:rPr>
                <w:sz w:val="16"/>
                <w:szCs w:val="16"/>
              </w:rPr>
              <w:t xml:space="preserve"> </w:t>
            </w:r>
            <w:r w:rsidRPr="00136E0C">
              <w:rPr>
                <w:sz w:val="16"/>
                <w:szCs w:val="16"/>
              </w:rPr>
              <w:t>VLAN MAC ADDRESS     L</w:t>
            </w:r>
            <w:r>
              <w:rPr>
                <w:sz w:val="16"/>
                <w:szCs w:val="16"/>
              </w:rPr>
              <w:t>OC</w:t>
            </w:r>
            <w:r w:rsidRPr="00136E0C">
              <w:rPr>
                <w:sz w:val="16"/>
                <w:szCs w:val="16"/>
              </w:rPr>
              <w:t xml:space="preserve"> SOURCE       ESI                     L-</w:t>
            </w:r>
            <w:r>
              <w:rPr>
                <w:sz w:val="16"/>
                <w:szCs w:val="16"/>
              </w:rPr>
              <w:t>FL</w:t>
            </w:r>
            <w:r w:rsidRPr="00136E0C">
              <w:rPr>
                <w:sz w:val="16"/>
                <w:szCs w:val="16"/>
              </w:rPr>
              <w:t xml:space="preserve"> A</w:t>
            </w:r>
            <w:r>
              <w:rPr>
                <w:sz w:val="16"/>
                <w:szCs w:val="16"/>
              </w:rPr>
              <w:t>CT</w:t>
            </w:r>
            <w:r w:rsidRPr="00136E0C">
              <w:rPr>
                <w:sz w:val="16"/>
                <w:szCs w:val="16"/>
              </w:rPr>
              <w:t xml:space="preserve"> IP ADDR. L</w:t>
            </w:r>
            <w:r>
              <w:rPr>
                <w:sz w:val="16"/>
                <w:szCs w:val="16"/>
              </w:rPr>
              <w:t>ABEL</w:t>
            </w:r>
            <w:r w:rsidRPr="00136E0C">
              <w:rPr>
                <w:sz w:val="16"/>
                <w:szCs w:val="16"/>
              </w:rPr>
              <w:t xml:space="preserve">   R-</w:t>
            </w:r>
            <w:r>
              <w:rPr>
                <w:sz w:val="16"/>
                <w:szCs w:val="16"/>
              </w:rPr>
              <w:t>FL</w:t>
            </w:r>
          </w:p>
          <w:p w14:paraId="1DDF7954" w14:textId="77777777" w:rsidR="00270577" w:rsidRPr="00136E0C" w:rsidRDefault="00270577" w:rsidP="008956F4">
            <w:pPr>
              <w:pStyle w:val="Code"/>
              <w:rPr>
                <w:sz w:val="16"/>
                <w:szCs w:val="16"/>
              </w:rPr>
            </w:pPr>
            <w:r w:rsidRPr="00136E0C">
              <w:rPr>
                <w:sz w:val="16"/>
                <w:szCs w:val="16"/>
              </w:rPr>
              <w:t xml:space="preserve"> ---------------------------------------------------------------------------------------------</w:t>
            </w:r>
          </w:p>
          <w:p w14:paraId="6D39595C" w14:textId="12F70E02" w:rsidR="004E5571" w:rsidRPr="00136E0C" w:rsidRDefault="00270577" w:rsidP="008956F4">
            <w:pPr>
              <w:pStyle w:val="Code"/>
              <w:rPr>
                <w:sz w:val="16"/>
                <w:szCs w:val="16"/>
              </w:rPr>
            </w:pPr>
            <w:r w:rsidRPr="00136E0C">
              <w:rPr>
                <w:sz w:val="16"/>
                <w:szCs w:val="16"/>
              </w:rPr>
              <w:t xml:space="preserve"> </w:t>
            </w:r>
            <w:r w:rsidR="004E5571" w:rsidRPr="00136E0C">
              <w:rPr>
                <w:sz w:val="16"/>
                <w:szCs w:val="16"/>
              </w:rPr>
              <w:t xml:space="preserve">1002 </w:t>
            </w:r>
            <w:proofErr w:type="gramStart"/>
            <w:r w:rsidR="004E5571" w:rsidRPr="00136E0C">
              <w:rPr>
                <w:sz w:val="16"/>
                <w:szCs w:val="16"/>
              </w:rPr>
              <w:t>00:34:29:a</w:t>
            </w:r>
            <w:proofErr w:type="gramEnd"/>
            <w:r w:rsidR="004E5571" w:rsidRPr="00136E0C">
              <w:rPr>
                <w:sz w:val="16"/>
                <w:szCs w:val="16"/>
              </w:rPr>
              <w:t>2:93:23 L x-eth0/0/1.1 0</w:t>
            </w:r>
            <w:r w:rsidR="0034592C">
              <w:rPr>
                <w:sz w:val="16"/>
                <w:szCs w:val="16"/>
              </w:rPr>
              <w:t xml:space="preserve">                       </w:t>
            </w:r>
            <w:r w:rsidR="004E5571" w:rsidRPr="00136E0C">
              <w:rPr>
                <w:sz w:val="16"/>
                <w:szCs w:val="16"/>
              </w:rPr>
              <w:t xml:space="preserve"> D                                     </w:t>
            </w:r>
          </w:p>
          <w:p w14:paraId="4C26176E" w14:textId="2D99127B"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r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6C5DBE49" w14:textId="0737CE56"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r w:rsidRPr="00136E0C">
              <w:rPr>
                <w:sz w:val="16"/>
                <w:szCs w:val="16"/>
              </w:rPr>
              <w:t xml:space="preserve">   00:54:8</w:t>
            </w:r>
            <w:proofErr w:type="gramStart"/>
            <w:r w:rsidRPr="00136E0C">
              <w:rPr>
                <w:sz w:val="16"/>
                <w:szCs w:val="16"/>
              </w:rPr>
              <w:t>a:04:01</w:t>
            </w:r>
            <w:proofErr w:type="gramEnd"/>
            <w:r w:rsidRPr="00136E0C">
              <w:rPr>
                <w:sz w:val="16"/>
                <w:szCs w:val="16"/>
              </w:rPr>
              <w:t xml:space="preserve">:b4 R              0001.0203.0405.0607.0809 D   A   </w:t>
            </w:r>
            <w:proofErr w:type="gramStart"/>
            <w:r w:rsidRPr="00136E0C">
              <w:rPr>
                <w:sz w:val="16"/>
                <w:szCs w:val="16"/>
              </w:rPr>
              <w:t>10.10.10.1  4021</w:t>
            </w:r>
            <w:proofErr w:type="gramEnd"/>
            <w:r w:rsidRPr="00136E0C">
              <w:rPr>
                <w:sz w:val="16"/>
                <w:szCs w:val="16"/>
              </w:rPr>
              <w:t xml:space="preserve"> N</w:t>
            </w:r>
          </w:p>
          <w:p w14:paraId="6359E2DD" w14:textId="1EED7AB4"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10.10.10.2  4131</w:t>
            </w:r>
            <w:proofErr w:type="gramEnd"/>
            <w:r w:rsidRPr="00136E0C">
              <w:rPr>
                <w:sz w:val="16"/>
                <w:szCs w:val="16"/>
              </w:rPr>
              <w:t xml:space="preserve"> N</w:t>
            </w:r>
          </w:p>
          <w:p w14:paraId="0A612B4E" w14:textId="34E6973E"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10.10.10.3  4231</w:t>
            </w:r>
            <w:proofErr w:type="gramEnd"/>
            <w:r w:rsidRPr="00136E0C">
              <w:rPr>
                <w:sz w:val="16"/>
                <w:szCs w:val="16"/>
              </w:rPr>
              <w:t xml:space="preserve"> U</w:t>
            </w:r>
          </w:p>
          <w:p w14:paraId="4CC6FBD8" w14:textId="01B8E93D" w:rsidR="004E5571" w:rsidRPr="00136E0C" w:rsidRDefault="00270577" w:rsidP="008956F4">
            <w:pPr>
              <w:pStyle w:val="Code"/>
              <w:rPr>
                <w:sz w:val="16"/>
                <w:szCs w:val="16"/>
              </w:rPr>
            </w:pPr>
            <w:r w:rsidRPr="00136E0C">
              <w:rPr>
                <w:sz w:val="16"/>
                <w:szCs w:val="16"/>
              </w:rPr>
              <w:t xml:space="preserve"> </w:t>
            </w:r>
            <w:r w:rsidR="004E5571" w:rsidRPr="00136E0C">
              <w:rPr>
                <w:sz w:val="16"/>
                <w:szCs w:val="16"/>
              </w:rPr>
              <w:t>1214 00:54:8</w:t>
            </w:r>
            <w:proofErr w:type="gramStart"/>
            <w:r w:rsidR="004E5571" w:rsidRPr="00136E0C">
              <w:rPr>
                <w:sz w:val="16"/>
                <w:szCs w:val="16"/>
              </w:rPr>
              <w:t>a:04:01:11</w:t>
            </w:r>
            <w:proofErr w:type="gramEnd"/>
            <w:r w:rsidR="004E5571" w:rsidRPr="00136E0C">
              <w:rPr>
                <w:sz w:val="16"/>
                <w:szCs w:val="16"/>
              </w:rPr>
              <w:t xml:space="preserve"> R              0001.0203.0405.0607.0811     S   </w:t>
            </w:r>
            <w:r w:rsidRPr="00136E0C">
              <w:rPr>
                <w:sz w:val="16"/>
                <w:szCs w:val="16"/>
              </w:rPr>
              <w:t xml:space="preserve"> </w:t>
            </w:r>
            <w:r w:rsidR="004E5571" w:rsidRPr="00136E0C">
              <w:rPr>
                <w:sz w:val="16"/>
                <w:szCs w:val="16"/>
              </w:rPr>
              <w:t>10.10.10.1 4141 N</w:t>
            </w:r>
          </w:p>
          <w:p w14:paraId="1C9EA432" w14:textId="71DD8C18" w:rsidR="004E5571" w:rsidRPr="00136E0C" w:rsidRDefault="004E5571" w:rsidP="008956F4">
            <w:pPr>
              <w:pStyle w:val="Code"/>
              <w:rPr>
                <w:sz w:val="16"/>
                <w:szCs w:val="16"/>
              </w:rPr>
            </w:pPr>
            <w:r w:rsidRPr="00136E0C">
              <w:rPr>
                <w:sz w:val="16"/>
                <w:szCs w:val="16"/>
              </w:rPr>
              <w:lastRenderedPageBreak/>
              <w:t xml:space="preserve"> </w:t>
            </w:r>
            <w:r w:rsidR="00270577" w:rsidRPr="00136E0C">
              <w:rPr>
                <w:sz w:val="16"/>
                <w:szCs w:val="16"/>
              </w:rPr>
              <w:t xml:space="preserve"> </w:t>
            </w:r>
            <w:r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x-eth0/0/1.1 0001.0203.0405.0607.080A D                                     </w:t>
            </w:r>
          </w:p>
          <w:p w14:paraId="0D0DCC76" w14:textId="1A0ADC94"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65698A7B" w14:textId="6E8D3812"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r w:rsidRPr="00136E0C">
              <w:rPr>
                <w:sz w:val="16"/>
                <w:szCs w:val="16"/>
              </w:rPr>
              <w:t>00:54:8</w:t>
            </w:r>
            <w:proofErr w:type="gramStart"/>
            <w:r w:rsidRPr="00136E0C">
              <w:rPr>
                <w:sz w:val="16"/>
                <w:szCs w:val="16"/>
              </w:rPr>
              <w:t>a:04:01</w:t>
            </w:r>
            <w:proofErr w:type="gramEnd"/>
            <w:r w:rsidRPr="00136E0C">
              <w:rPr>
                <w:sz w:val="16"/>
                <w:szCs w:val="16"/>
              </w:rPr>
              <w:t xml:space="preserve">:b4 R              0001.0203.0405.0607.0809 D   A   10.10.10.1  </w:t>
            </w:r>
            <w:r w:rsidR="00136E0C" w:rsidRPr="00136E0C">
              <w:rPr>
                <w:sz w:val="16"/>
                <w:szCs w:val="16"/>
              </w:rPr>
              <w:t xml:space="preserve"> </w:t>
            </w:r>
            <w:r w:rsidRPr="00136E0C">
              <w:rPr>
                <w:sz w:val="16"/>
                <w:szCs w:val="16"/>
              </w:rPr>
              <w:t>4021 N</w:t>
            </w:r>
          </w:p>
          <w:p w14:paraId="1CF272B1" w14:textId="6A63181C"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10.10.10.2  4131</w:t>
            </w:r>
            <w:proofErr w:type="gramEnd"/>
            <w:r w:rsidRPr="00136E0C">
              <w:rPr>
                <w:sz w:val="16"/>
                <w:szCs w:val="16"/>
              </w:rPr>
              <w:t xml:space="preserve"> </w:t>
            </w:r>
            <w:r w:rsidR="00844861" w:rsidRPr="00136E0C">
              <w:rPr>
                <w:sz w:val="16"/>
                <w:szCs w:val="16"/>
              </w:rPr>
              <w:t xml:space="preserve"> </w:t>
            </w:r>
            <w:r w:rsidRPr="00136E0C">
              <w:rPr>
                <w:sz w:val="16"/>
                <w:szCs w:val="16"/>
              </w:rPr>
              <w:t>N</w:t>
            </w:r>
          </w:p>
          <w:p w14:paraId="1C26BA42" w14:textId="1D1CFB0C" w:rsidR="004E5571" w:rsidRPr="00136E0C" w:rsidRDefault="004E5571" w:rsidP="008956F4">
            <w:pPr>
              <w:pStyle w:val="Code"/>
              <w:rPr>
                <w:sz w:val="16"/>
                <w:szCs w:val="16"/>
              </w:rPr>
            </w:pPr>
            <w:r w:rsidRPr="00136E0C">
              <w:rPr>
                <w:sz w:val="16"/>
                <w:szCs w:val="16"/>
              </w:rPr>
              <w:t xml:space="preserve">                                                                       </w:t>
            </w:r>
            <w:r w:rsidR="00270577" w:rsidRPr="00136E0C">
              <w:rPr>
                <w:sz w:val="16"/>
                <w:szCs w:val="16"/>
              </w:rPr>
              <w:t xml:space="preserve"> </w:t>
            </w:r>
            <w:proofErr w:type="gramStart"/>
            <w:r w:rsidRPr="00136E0C">
              <w:rPr>
                <w:sz w:val="16"/>
                <w:szCs w:val="16"/>
              </w:rPr>
              <w:t>10.10.10.3  4231</w:t>
            </w:r>
            <w:proofErr w:type="gramEnd"/>
            <w:r w:rsidRPr="00136E0C">
              <w:rPr>
                <w:sz w:val="16"/>
                <w:szCs w:val="16"/>
              </w:rPr>
              <w:t xml:space="preserve"> </w:t>
            </w:r>
            <w:r w:rsidR="00844861" w:rsidRPr="00136E0C">
              <w:rPr>
                <w:sz w:val="16"/>
                <w:szCs w:val="16"/>
              </w:rPr>
              <w:t xml:space="preserve"> </w:t>
            </w:r>
            <w:r w:rsidRPr="00136E0C">
              <w:rPr>
                <w:sz w:val="16"/>
                <w:szCs w:val="16"/>
              </w:rPr>
              <w:t>U</w:t>
            </w:r>
          </w:p>
          <w:p w14:paraId="14C4342C" w14:textId="1625E8C0" w:rsidR="004E5571" w:rsidRDefault="004E5571" w:rsidP="008956F4">
            <w:pPr>
              <w:pStyle w:val="Code"/>
            </w:pPr>
            <w:r w:rsidRPr="00136E0C">
              <w:rPr>
                <w:sz w:val="16"/>
                <w:szCs w:val="16"/>
              </w:rPr>
              <w:t xml:space="preserve">     </w:t>
            </w:r>
            <w:r w:rsidR="0034592C">
              <w:rPr>
                <w:sz w:val="16"/>
                <w:szCs w:val="16"/>
              </w:rPr>
              <w:t xml:space="preserve"> </w:t>
            </w:r>
            <w:r w:rsidRPr="00136E0C">
              <w:rPr>
                <w:sz w:val="16"/>
                <w:szCs w:val="16"/>
              </w:rPr>
              <w:t>00:54:8</w:t>
            </w:r>
            <w:proofErr w:type="gramStart"/>
            <w:r w:rsidRPr="00136E0C">
              <w:rPr>
                <w:sz w:val="16"/>
                <w:szCs w:val="16"/>
              </w:rPr>
              <w:t>a:04:01:11</w:t>
            </w:r>
            <w:proofErr w:type="gramEnd"/>
            <w:r w:rsidRPr="00136E0C">
              <w:rPr>
                <w:sz w:val="16"/>
                <w:szCs w:val="16"/>
              </w:rPr>
              <w:t xml:space="preserve"> R              0001.0203.0405.0607.0811     S    10.10.10.1 </w:t>
            </w:r>
            <w:proofErr w:type="gramStart"/>
            <w:r w:rsidRPr="00136E0C">
              <w:rPr>
                <w:sz w:val="16"/>
                <w:szCs w:val="16"/>
              </w:rPr>
              <w:t>4141</w:t>
            </w:r>
            <w:r w:rsidRPr="004E5571">
              <w:t xml:space="preserve">  N</w:t>
            </w:r>
            <w:proofErr w:type="gramEnd"/>
          </w:p>
          <w:p w14:paraId="0E79A7F3" w14:textId="1F1D7A87" w:rsidR="0034592C" w:rsidRDefault="0034592C" w:rsidP="008956F4">
            <w:pPr>
              <w:pStyle w:val="Code"/>
            </w:pPr>
            <w:r>
              <w:t xml:space="preserve">     </w:t>
            </w:r>
            <w:r w:rsidRPr="00136E0C">
              <w:rPr>
                <w:sz w:val="16"/>
                <w:szCs w:val="16"/>
              </w:rPr>
              <w:t>00:54:8</w:t>
            </w:r>
            <w:proofErr w:type="gramStart"/>
            <w:r w:rsidRPr="00136E0C">
              <w:rPr>
                <w:sz w:val="16"/>
                <w:szCs w:val="16"/>
              </w:rPr>
              <w:t>a:04:01:</w:t>
            </w:r>
            <w:r>
              <w:rPr>
                <w:sz w:val="16"/>
                <w:szCs w:val="16"/>
              </w:rPr>
              <w:t>2</w:t>
            </w:r>
            <w:r w:rsidRPr="00136E0C">
              <w:rPr>
                <w:sz w:val="16"/>
                <w:szCs w:val="16"/>
              </w:rPr>
              <w:t>1</w:t>
            </w:r>
            <w:proofErr w:type="gramEnd"/>
            <w:r w:rsidRPr="00136E0C">
              <w:rPr>
                <w:sz w:val="16"/>
                <w:szCs w:val="16"/>
              </w:rPr>
              <w:t xml:space="preserve"> R              0     </w:t>
            </w:r>
            <w:r>
              <w:rPr>
                <w:sz w:val="16"/>
                <w:szCs w:val="16"/>
              </w:rPr>
              <w:t xml:space="preserve">                        </w:t>
            </w:r>
            <w:r w:rsidRPr="00136E0C">
              <w:rPr>
                <w:sz w:val="16"/>
                <w:szCs w:val="16"/>
              </w:rPr>
              <w:t xml:space="preserve">    10.10.10.1 </w:t>
            </w:r>
            <w:proofErr w:type="gramStart"/>
            <w:r w:rsidRPr="00136E0C">
              <w:rPr>
                <w:sz w:val="16"/>
                <w:szCs w:val="16"/>
              </w:rPr>
              <w:t>4141</w:t>
            </w:r>
            <w:r w:rsidRPr="004E5571">
              <w:t xml:space="preserve">  N</w:t>
            </w:r>
            <w:proofErr w:type="gramEnd"/>
          </w:p>
          <w:p w14:paraId="540A3F3C" w14:textId="77777777" w:rsidR="006A010F" w:rsidRDefault="006A010F" w:rsidP="008956F4">
            <w:pPr>
              <w:pStyle w:val="Code"/>
            </w:pPr>
          </w:p>
          <w:p w14:paraId="000874D6" w14:textId="77777777" w:rsidR="006A010F" w:rsidRDefault="006A010F" w:rsidP="008956F4">
            <w:pPr>
              <w:pStyle w:val="Code"/>
            </w:pPr>
          </w:p>
          <w:p w14:paraId="27FFD2E7" w14:textId="5FC8C702" w:rsidR="006A010F" w:rsidRDefault="006A010F" w:rsidP="006A010F">
            <w:pPr>
              <w:pStyle w:val="Code"/>
            </w:pPr>
            <w:r w:rsidRPr="009B5ABC">
              <w:t xml:space="preserve">exaware# </w:t>
            </w:r>
            <w:r>
              <w:t xml:space="preserve">show </w:t>
            </w:r>
            <w:proofErr w:type="spellStart"/>
            <w:r>
              <w:t>evpn</w:t>
            </w:r>
            <w:proofErr w:type="spellEnd"/>
            <w:r>
              <w:t xml:space="preserve"> mac-address-table name A2</w:t>
            </w:r>
          </w:p>
          <w:p w14:paraId="1C4AB46C" w14:textId="77777777" w:rsidR="006A010F" w:rsidRPr="00136E0C" w:rsidRDefault="006A010F" w:rsidP="006A010F">
            <w:pPr>
              <w:pStyle w:val="Code"/>
              <w:rPr>
                <w:rStyle w:val="Monospace"/>
                <w:sz w:val="16"/>
                <w:szCs w:val="16"/>
              </w:rPr>
            </w:pPr>
          </w:p>
          <w:p w14:paraId="78F8582A"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OC</w:t>
            </w:r>
            <w:r w:rsidRPr="00136E0C">
              <w:rPr>
                <w:sz w:val="16"/>
                <w:szCs w:val="16"/>
                <w:lang w:val="en-NZ"/>
              </w:rPr>
              <w:t>:  L – local, R – remote</w:t>
            </w:r>
          </w:p>
          <w:p w14:paraId="6A5B47A7"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FL</w:t>
            </w:r>
            <w:r w:rsidRPr="00136E0C">
              <w:rPr>
                <w:sz w:val="16"/>
                <w:szCs w:val="16"/>
                <w:lang w:val="en-NZ"/>
              </w:rPr>
              <w:t>: D – dynamic, S – static</w:t>
            </w:r>
          </w:p>
          <w:p w14:paraId="4AD8D05F" w14:textId="77777777" w:rsidR="006A010F" w:rsidRPr="00136E0C" w:rsidRDefault="006A010F" w:rsidP="006A010F">
            <w:pPr>
              <w:pStyle w:val="Code"/>
              <w:rPr>
                <w:sz w:val="16"/>
                <w:szCs w:val="16"/>
                <w:lang w:val="en-NZ"/>
              </w:rPr>
            </w:pPr>
            <w:r w:rsidRPr="00136E0C">
              <w:rPr>
                <w:sz w:val="16"/>
                <w:szCs w:val="16"/>
                <w:lang w:val="en-NZ"/>
              </w:rPr>
              <w:t>R-</w:t>
            </w:r>
            <w:r>
              <w:rPr>
                <w:sz w:val="16"/>
                <w:szCs w:val="16"/>
                <w:lang w:val="en-NZ"/>
              </w:rPr>
              <w:t>FL</w:t>
            </w:r>
            <w:r w:rsidRPr="00136E0C">
              <w:rPr>
                <w:sz w:val="16"/>
                <w:szCs w:val="16"/>
                <w:lang w:val="en-NZ"/>
              </w:rPr>
              <w:t xml:space="preserve">: N -learnt, U – Unlearnt </w:t>
            </w:r>
          </w:p>
          <w:p w14:paraId="7ABEAC44" w14:textId="77777777" w:rsidR="006A010F" w:rsidRPr="00136E0C" w:rsidRDefault="006A010F" w:rsidP="006A010F">
            <w:pPr>
              <w:pStyle w:val="Code"/>
              <w:rPr>
                <w:sz w:val="16"/>
                <w:szCs w:val="16"/>
                <w:lang w:val="en-NZ"/>
              </w:rPr>
            </w:pPr>
            <w:r w:rsidRPr="00136E0C">
              <w:rPr>
                <w:sz w:val="16"/>
                <w:szCs w:val="16"/>
                <w:lang w:val="en-NZ"/>
              </w:rPr>
              <w:t>A</w:t>
            </w:r>
            <w:r>
              <w:rPr>
                <w:sz w:val="16"/>
                <w:szCs w:val="16"/>
                <w:lang w:val="en-NZ"/>
              </w:rPr>
              <w:t>CT</w:t>
            </w:r>
            <w:r w:rsidRPr="00136E0C">
              <w:rPr>
                <w:sz w:val="16"/>
                <w:szCs w:val="16"/>
                <w:lang w:val="en-NZ"/>
              </w:rPr>
              <w:t>:  S – Single-Active, A – All-Active</w:t>
            </w:r>
          </w:p>
          <w:p w14:paraId="7FE3B226" w14:textId="77777777" w:rsidR="006A010F" w:rsidRPr="00136E0C" w:rsidRDefault="006A010F" w:rsidP="006A010F">
            <w:pPr>
              <w:pStyle w:val="Code"/>
              <w:rPr>
                <w:sz w:val="16"/>
                <w:szCs w:val="16"/>
                <w:lang w:val="en-NZ"/>
              </w:rPr>
            </w:pPr>
          </w:p>
          <w:p w14:paraId="2F3AFCFC" w14:textId="77777777" w:rsidR="006A010F" w:rsidRPr="00136E0C" w:rsidRDefault="006A010F" w:rsidP="006A010F">
            <w:pPr>
              <w:pStyle w:val="Code"/>
              <w:rPr>
                <w:sz w:val="16"/>
                <w:szCs w:val="16"/>
                <w:lang w:val="en-NZ"/>
              </w:rPr>
            </w:pPr>
            <w:r w:rsidRPr="00136E0C">
              <w:rPr>
                <w:sz w:val="16"/>
                <w:szCs w:val="16"/>
                <w:lang w:val="en-NZ"/>
              </w:rPr>
              <w:t>EVPN Name: A2, Service Model: VLAN-Aware-Bundle</w:t>
            </w:r>
            <w:r>
              <w:rPr>
                <w:sz w:val="16"/>
                <w:szCs w:val="16"/>
                <w:lang w:val="en-NZ"/>
              </w:rPr>
              <w:t>, Local Label: 4002</w:t>
            </w:r>
          </w:p>
          <w:p w14:paraId="05081A1B" w14:textId="77777777" w:rsidR="006A010F" w:rsidRPr="00136E0C" w:rsidRDefault="006A010F" w:rsidP="006A010F">
            <w:pPr>
              <w:pStyle w:val="Code"/>
              <w:rPr>
                <w:sz w:val="16"/>
                <w:szCs w:val="16"/>
              </w:rPr>
            </w:pPr>
            <w:r>
              <w:rPr>
                <w:sz w:val="16"/>
                <w:szCs w:val="16"/>
              </w:rPr>
              <w:t xml:space="preserve"> </w:t>
            </w:r>
            <w:r w:rsidRPr="00136E0C">
              <w:rPr>
                <w:sz w:val="16"/>
                <w:szCs w:val="16"/>
              </w:rPr>
              <w:t>VLAN MAC ADDRESS     L</w:t>
            </w:r>
            <w:r>
              <w:rPr>
                <w:sz w:val="16"/>
                <w:szCs w:val="16"/>
              </w:rPr>
              <w:t>OC</w:t>
            </w:r>
            <w:r w:rsidRPr="00136E0C">
              <w:rPr>
                <w:sz w:val="16"/>
                <w:szCs w:val="16"/>
              </w:rPr>
              <w:t xml:space="preserve"> SOURCE       ESI                     L-</w:t>
            </w:r>
            <w:r>
              <w:rPr>
                <w:sz w:val="16"/>
                <w:szCs w:val="16"/>
              </w:rPr>
              <w:t>FL</w:t>
            </w:r>
            <w:r w:rsidRPr="00136E0C">
              <w:rPr>
                <w:sz w:val="16"/>
                <w:szCs w:val="16"/>
              </w:rPr>
              <w:t xml:space="preserve"> A</w:t>
            </w:r>
            <w:r>
              <w:rPr>
                <w:sz w:val="16"/>
                <w:szCs w:val="16"/>
              </w:rPr>
              <w:t>CT</w:t>
            </w:r>
            <w:r w:rsidRPr="00136E0C">
              <w:rPr>
                <w:sz w:val="16"/>
                <w:szCs w:val="16"/>
              </w:rPr>
              <w:t xml:space="preserve"> IP ADDR. L</w:t>
            </w:r>
            <w:r>
              <w:rPr>
                <w:sz w:val="16"/>
                <w:szCs w:val="16"/>
              </w:rPr>
              <w:t>ABEL</w:t>
            </w:r>
            <w:r w:rsidRPr="00136E0C">
              <w:rPr>
                <w:sz w:val="16"/>
                <w:szCs w:val="16"/>
              </w:rPr>
              <w:t xml:space="preserve">   R-</w:t>
            </w:r>
            <w:r>
              <w:rPr>
                <w:sz w:val="16"/>
                <w:szCs w:val="16"/>
              </w:rPr>
              <w:t>FL</w:t>
            </w:r>
          </w:p>
          <w:p w14:paraId="22DE2705" w14:textId="77777777" w:rsidR="006A010F" w:rsidRPr="00136E0C" w:rsidRDefault="006A010F" w:rsidP="006A010F">
            <w:pPr>
              <w:pStyle w:val="Code"/>
              <w:rPr>
                <w:sz w:val="16"/>
                <w:szCs w:val="16"/>
              </w:rPr>
            </w:pPr>
            <w:r w:rsidRPr="00136E0C">
              <w:rPr>
                <w:sz w:val="16"/>
                <w:szCs w:val="16"/>
              </w:rPr>
              <w:t xml:space="preserve"> ---------------------------------------------------------------------------------------------</w:t>
            </w:r>
          </w:p>
          <w:p w14:paraId="3F8BC0E9" w14:textId="77777777" w:rsidR="006A010F" w:rsidRPr="00136E0C" w:rsidRDefault="006A010F" w:rsidP="006A010F">
            <w:pPr>
              <w:pStyle w:val="Code"/>
              <w:rPr>
                <w:sz w:val="16"/>
                <w:szCs w:val="16"/>
              </w:rPr>
            </w:pPr>
            <w:r w:rsidRPr="00136E0C">
              <w:rPr>
                <w:sz w:val="16"/>
                <w:szCs w:val="16"/>
              </w:rPr>
              <w:t xml:space="preserve"> 1002 </w:t>
            </w:r>
            <w:proofErr w:type="gramStart"/>
            <w:r w:rsidRPr="00136E0C">
              <w:rPr>
                <w:sz w:val="16"/>
                <w:szCs w:val="16"/>
              </w:rPr>
              <w:t>00:34:29:a</w:t>
            </w:r>
            <w:proofErr w:type="gramEnd"/>
            <w:r w:rsidRPr="00136E0C">
              <w:rPr>
                <w:sz w:val="16"/>
                <w:szCs w:val="16"/>
              </w:rPr>
              <w:t>2:93:23 L x-eth0/0/1.1 0</w:t>
            </w:r>
            <w:r>
              <w:rPr>
                <w:sz w:val="16"/>
                <w:szCs w:val="16"/>
              </w:rPr>
              <w:t xml:space="preserve">                       </w:t>
            </w:r>
            <w:r w:rsidRPr="00136E0C">
              <w:rPr>
                <w:sz w:val="16"/>
                <w:szCs w:val="16"/>
              </w:rPr>
              <w:t xml:space="preserve"> D                                     </w:t>
            </w:r>
          </w:p>
          <w:p w14:paraId="6F74792B"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62594E3F" w14:textId="77777777" w:rsidR="006A010F" w:rsidRPr="00136E0C" w:rsidRDefault="006A010F" w:rsidP="006A010F">
            <w:pPr>
              <w:pStyle w:val="Code"/>
              <w:rPr>
                <w:sz w:val="16"/>
                <w:szCs w:val="16"/>
              </w:rPr>
            </w:pPr>
            <w:r w:rsidRPr="00136E0C">
              <w:rPr>
                <w:sz w:val="16"/>
                <w:szCs w:val="16"/>
              </w:rPr>
              <w:t xml:space="preserve">      00:54:8</w:t>
            </w:r>
            <w:proofErr w:type="gramStart"/>
            <w:r w:rsidRPr="00136E0C">
              <w:rPr>
                <w:sz w:val="16"/>
                <w:szCs w:val="16"/>
              </w:rPr>
              <w:t>a:04:01</w:t>
            </w:r>
            <w:proofErr w:type="gramEnd"/>
            <w:r w:rsidRPr="00136E0C">
              <w:rPr>
                <w:sz w:val="16"/>
                <w:szCs w:val="16"/>
              </w:rPr>
              <w:t xml:space="preserve">:b4 R              0001.0203.0405.0607.0809 D   A   </w:t>
            </w:r>
            <w:proofErr w:type="gramStart"/>
            <w:r w:rsidRPr="00136E0C">
              <w:rPr>
                <w:sz w:val="16"/>
                <w:szCs w:val="16"/>
              </w:rPr>
              <w:t>10.10.10.1  4021</w:t>
            </w:r>
            <w:proofErr w:type="gramEnd"/>
            <w:r w:rsidRPr="00136E0C">
              <w:rPr>
                <w:sz w:val="16"/>
                <w:szCs w:val="16"/>
              </w:rPr>
              <w:t xml:space="preserve"> N</w:t>
            </w:r>
          </w:p>
          <w:p w14:paraId="171BA8D2"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10.10.10.2  4131</w:t>
            </w:r>
            <w:proofErr w:type="gramEnd"/>
            <w:r w:rsidRPr="00136E0C">
              <w:rPr>
                <w:sz w:val="16"/>
                <w:szCs w:val="16"/>
              </w:rPr>
              <w:t xml:space="preserve"> N</w:t>
            </w:r>
          </w:p>
          <w:p w14:paraId="1B284347"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10.10.10.3  4231</w:t>
            </w:r>
            <w:proofErr w:type="gramEnd"/>
            <w:r w:rsidRPr="00136E0C">
              <w:rPr>
                <w:sz w:val="16"/>
                <w:szCs w:val="16"/>
              </w:rPr>
              <w:t xml:space="preserve"> U</w:t>
            </w:r>
          </w:p>
          <w:p w14:paraId="72A9BD1A" w14:textId="77777777" w:rsidR="006A010F" w:rsidRPr="00136E0C" w:rsidRDefault="006A010F" w:rsidP="006A010F">
            <w:pPr>
              <w:pStyle w:val="Code"/>
              <w:rPr>
                <w:sz w:val="16"/>
                <w:szCs w:val="16"/>
              </w:rPr>
            </w:pPr>
            <w:r w:rsidRPr="00136E0C">
              <w:rPr>
                <w:sz w:val="16"/>
                <w:szCs w:val="16"/>
              </w:rPr>
              <w:t xml:space="preserve"> 1214 00:54:8</w:t>
            </w:r>
            <w:proofErr w:type="gramStart"/>
            <w:r w:rsidRPr="00136E0C">
              <w:rPr>
                <w:sz w:val="16"/>
                <w:szCs w:val="16"/>
              </w:rPr>
              <w:t>a:04:01:11</w:t>
            </w:r>
            <w:proofErr w:type="gramEnd"/>
            <w:r w:rsidRPr="00136E0C">
              <w:rPr>
                <w:sz w:val="16"/>
                <w:szCs w:val="16"/>
              </w:rPr>
              <w:t xml:space="preserve"> R              0001.0203.0405.0607.0811     S    10.10.10.1 4141 N</w:t>
            </w:r>
          </w:p>
          <w:p w14:paraId="74C88521"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x-eth0/0/1.1 0001.0203.0405.0607.080A D                                     </w:t>
            </w:r>
          </w:p>
          <w:p w14:paraId="4BA83867"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0F88932C" w14:textId="77777777" w:rsidR="006A010F" w:rsidRPr="00136E0C" w:rsidRDefault="006A010F" w:rsidP="006A010F">
            <w:pPr>
              <w:pStyle w:val="Code"/>
              <w:rPr>
                <w:sz w:val="16"/>
                <w:szCs w:val="16"/>
              </w:rPr>
            </w:pPr>
            <w:r w:rsidRPr="00136E0C">
              <w:rPr>
                <w:sz w:val="16"/>
                <w:szCs w:val="16"/>
              </w:rPr>
              <w:t xml:space="preserve">      00:54:8</w:t>
            </w:r>
            <w:proofErr w:type="gramStart"/>
            <w:r w:rsidRPr="00136E0C">
              <w:rPr>
                <w:sz w:val="16"/>
                <w:szCs w:val="16"/>
              </w:rPr>
              <w:t>a:04:01</w:t>
            </w:r>
            <w:proofErr w:type="gramEnd"/>
            <w:r w:rsidRPr="00136E0C">
              <w:rPr>
                <w:sz w:val="16"/>
                <w:szCs w:val="16"/>
              </w:rPr>
              <w:t>:b4 R              0001.0203.0405.0607.0809 D   A   10.10.10.1   4021 N</w:t>
            </w:r>
          </w:p>
          <w:p w14:paraId="0582CAF7"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10.10.10.2  4131</w:t>
            </w:r>
            <w:proofErr w:type="gramEnd"/>
            <w:r w:rsidRPr="00136E0C">
              <w:rPr>
                <w:sz w:val="16"/>
                <w:szCs w:val="16"/>
              </w:rPr>
              <w:t xml:space="preserve">  N</w:t>
            </w:r>
          </w:p>
          <w:p w14:paraId="05B12041" w14:textId="77777777" w:rsidR="006A010F" w:rsidRPr="00136E0C" w:rsidRDefault="006A010F" w:rsidP="006A010F">
            <w:pPr>
              <w:pStyle w:val="Code"/>
              <w:rPr>
                <w:sz w:val="16"/>
                <w:szCs w:val="16"/>
              </w:rPr>
            </w:pPr>
            <w:r w:rsidRPr="00136E0C">
              <w:rPr>
                <w:sz w:val="16"/>
                <w:szCs w:val="16"/>
              </w:rPr>
              <w:t xml:space="preserve">                                                                        </w:t>
            </w:r>
            <w:proofErr w:type="gramStart"/>
            <w:r w:rsidRPr="00136E0C">
              <w:rPr>
                <w:sz w:val="16"/>
                <w:szCs w:val="16"/>
              </w:rPr>
              <w:t>10.10.10.3  4231</w:t>
            </w:r>
            <w:proofErr w:type="gramEnd"/>
            <w:r w:rsidRPr="00136E0C">
              <w:rPr>
                <w:sz w:val="16"/>
                <w:szCs w:val="16"/>
              </w:rPr>
              <w:t xml:space="preserve">  U</w:t>
            </w:r>
          </w:p>
          <w:p w14:paraId="772F0BC4" w14:textId="77777777" w:rsidR="006A010F" w:rsidRDefault="006A010F" w:rsidP="006A010F">
            <w:pPr>
              <w:pStyle w:val="Code"/>
            </w:pPr>
            <w:r w:rsidRPr="00136E0C">
              <w:rPr>
                <w:sz w:val="16"/>
                <w:szCs w:val="16"/>
              </w:rPr>
              <w:t xml:space="preserve">     </w:t>
            </w:r>
            <w:r>
              <w:rPr>
                <w:sz w:val="16"/>
                <w:szCs w:val="16"/>
              </w:rPr>
              <w:t xml:space="preserve"> </w:t>
            </w:r>
            <w:r w:rsidRPr="00136E0C">
              <w:rPr>
                <w:sz w:val="16"/>
                <w:szCs w:val="16"/>
              </w:rPr>
              <w:t>00:54:8</w:t>
            </w:r>
            <w:proofErr w:type="gramStart"/>
            <w:r w:rsidRPr="00136E0C">
              <w:rPr>
                <w:sz w:val="16"/>
                <w:szCs w:val="16"/>
              </w:rPr>
              <w:t>a:04:01:11</w:t>
            </w:r>
            <w:proofErr w:type="gramEnd"/>
            <w:r w:rsidRPr="00136E0C">
              <w:rPr>
                <w:sz w:val="16"/>
                <w:szCs w:val="16"/>
              </w:rPr>
              <w:t xml:space="preserve"> R              0001.0203.0405.0607.0811     S    10.10.10.1 </w:t>
            </w:r>
            <w:proofErr w:type="gramStart"/>
            <w:r w:rsidRPr="00136E0C">
              <w:rPr>
                <w:sz w:val="16"/>
                <w:szCs w:val="16"/>
              </w:rPr>
              <w:t>4141</w:t>
            </w:r>
            <w:r w:rsidRPr="004E5571">
              <w:t xml:space="preserve">  N</w:t>
            </w:r>
            <w:proofErr w:type="gramEnd"/>
          </w:p>
          <w:p w14:paraId="62E35A35" w14:textId="77777777" w:rsidR="006A010F" w:rsidRPr="004E5571" w:rsidRDefault="006A010F" w:rsidP="006A010F">
            <w:pPr>
              <w:pStyle w:val="Code"/>
            </w:pPr>
            <w:r>
              <w:t xml:space="preserve">     </w:t>
            </w:r>
            <w:r w:rsidRPr="00136E0C">
              <w:rPr>
                <w:sz w:val="16"/>
                <w:szCs w:val="16"/>
              </w:rPr>
              <w:t>00:54:8</w:t>
            </w:r>
            <w:proofErr w:type="gramStart"/>
            <w:r w:rsidRPr="00136E0C">
              <w:rPr>
                <w:sz w:val="16"/>
                <w:szCs w:val="16"/>
              </w:rPr>
              <w:t>a:04:01:</w:t>
            </w:r>
            <w:r>
              <w:rPr>
                <w:sz w:val="16"/>
                <w:szCs w:val="16"/>
              </w:rPr>
              <w:t>2</w:t>
            </w:r>
            <w:r w:rsidRPr="00136E0C">
              <w:rPr>
                <w:sz w:val="16"/>
                <w:szCs w:val="16"/>
              </w:rPr>
              <w:t>1</w:t>
            </w:r>
            <w:proofErr w:type="gramEnd"/>
            <w:r w:rsidRPr="00136E0C">
              <w:rPr>
                <w:sz w:val="16"/>
                <w:szCs w:val="16"/>
              </w:rPr>
              <w:t xml:space="preserve"> R              0     </w:t>
            </w:r>
            <w:r>
              <w:rPr>
                <w:sz w:val="16"/>
                <w:szCs w:val="16"/>
              </w:rPr>
              <w:t xml:space="preserve">                        </w:t>
            </w:r>
            <w:r w:rsidRPr="00136E0C">
              <w:rPr>
                <w:sz w:val="16"/>
                <w:szCs w:val="16"/>
              </w:rPr>
              <w:t xml:space="preserve">    10.10.10.1 </w:t>
            </w:r>
            <w:proofErr w:type="gramStart"/>
            <w:r w:rsidRPr="00136E0C">
              <w:rPr>
                <w:sz w:val="16"/>
                <w:szCs w:val="16"/>
              </w:rPr>
              <w:t>4141</w:t>
            </w:r>
            <w:r w:rsidRPr="004E5571">
              <w:t xml:space="preserve">  N</w:t>
            </w:r>
            <w:proofErr w:type="gramEnd"/>
          </w:p>
          <w:p w14:paraId="5C36560B" w14:textId="77777777" w:rsidR="006A010F" w:rsidRDefault="006A010F" w:rsidP="006A010F">
            <w:pPr>
              <w:pStyle w:val="Code"/>
            </w:pPr>
          </w:p>
          <w:p w14:paraId="2B8FC94D" w14:textId="77777777" w:rsidR="006A010F" w:rsidRDefault="006A010F" w:rsidP="006A010F">
            <w:pPr>
              <w:pStyle w:val="Code"/>
            </w:pPr>
          </w:p>
          <w:p w14:paraId="462A58A1" w14:textId="2AF6C310" w:rsidR="006A010F" w:rsidRDefault="006A010F" w:rsidP="006A010F">
            <w:pPr>
              <w:pStyle w:val="Code"/>
            </w:pPr>
            <w:r w:rsidRPr="009B5ABC">
              <w:t xml:space="preserve">exaware# </w:t>
            </w:r>
            <w:r>
              <w:t xml:space="preserve">show </w:t>
            </w:r>
            <w:proofErr w:type="spellStart"/>
            <w:r>
              <w:t>evpn</w:t>
            </w:r>
            <w:proofErr w:type="spellEnd"/>
            <w:r>
              <w:t xml:space="preserve"> mac-address-table name A2 interface x-eth0/0/1.2</w:t>
            </w:r>
          </w:p>
          <w:p w14:paraId="6196E12B" w14:textId="77777777" w:rsidR="006A010F" w:rsidRPr="00136E0C" w:rsidRDefault="006A010F" w:rsidP="006A010F">
            <w:pPr>
              <w:pStyle w:val="Code"/>
              <w:rPr>
                <w:rStyle w:val="Monospace"/>
                <w:sz w:val="16"/>
                <w:szCs w:val="16"/>
              </w:rPr>
            </w:pPr>
          </w:p>
          <w:p w14:paraId="74490FCD"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OC</w:t>
            </w:r>
            <w:r w:rsidRPr="00136E0C">
              <w:rPr>
                <w:sz w:val="16"/>
                <w:szCs w:val="16"/>
                <w:lang w:val="en-NZ"/>
              </w:rPr>
              <w:t>:  L – local, R – remote</w:t>
            </w:r>
          </w:p>
          <w:p w14:paraId="31F01BDE"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FL</w:t>
            </w:r>
            <w:r w:rsidRPr="00136E0C">
              <w:rPr>
                <w:sz w:val="16"/>
                <w:szCs w:val="16"/>
                <w:lang w:val="en-NZ"/>
              </w:rPr>
              <w:t>: D – dynamic, S – static</w:t>
            </w:r>
          </w:p>
          <w:p w14:paraId="6369D8CE" w14:textId="77777777" w:rsidR="006A010F" w:rsidRPr="00136E0C" w:rsidRDefault="006A010F" w:rsidP="006A010F">
            <w:pPr>
              <w:pStyle w:val="Code"/>
              <w:rPr>
                <w:sz w:val="16"/>
                <w:szCs w:val="16"/>
                <w:lang w:val="en-NZ"/>
              </w:rPr>
            </w:pPr>
            <w:r w:rsidRPr="00136E0C">
              <w:rPr>
                <w:sz w:val="16"/>
                <w:szCs w:val="16"/>
                <w:lang w:val="en-NZ"/>
              </w:rPr>
              <w:t>R-</w:t>
            </w:r>
            <w:r>
              <w:rPr>
                <w:sz w:val="16"/>
                <w:szCs w:val="16"/>
                <w:lang w:val="en-NZ"/>
              </w:rPr>
              <w:t>FL</w:t>
            </w:r>
            <w:r w:rsidRPr="00136E0C">
              <w:rPr>
                <w:sz w:val="16"/>
                <w:szCs w:val="16"/>
                <w:lang w:val="en-NZ"/>
              </w:rPr>
              <w:t xml:space="preserve">: N -learnt, U – Unlearnt </w:t>
            </w:r>
          </w:p>
          <w:p w14:paraId="6EAF49C6" w14:textId="77777777" w:rsidR="006A010F" w:rsidRPr="00136E0C" w:rsidRDefault="006A010F" w:rsidP="006A010F">
            <w:pPr>
              <w:pStyle w:val="Code"/>
              <w:rPr>
                <w:sz w:val="16"/>
                <w:szCs w:val="16"/>
                <w:lang w:val="en-NZ"/>
              </w:rPr>
            </w:pPr>
            <w:r w:rsidRPr="00136E0C">
              <w:rPr>
                <w:sz w:val="16"/>
                <w:szCs w:val="16"/>
                <w:lang w:val="en-NZ"/>
              </w:rPr>
              <w:t>A</w:t>
            </w:r>
            <w:r>
              <w:rPr>
                <w:sz w:val="16"/>
                <w:szCs w:val="16"/>
                <w:lang w:val="en-NZ"/>
              </w:rPr>
              <w:t>CT</w:t>
            </w:r>
            <w:r w:rsidRPr="00136E0C">
              <w:rPr>
                <w:sz w:val="16"/>
                <w:szCs w:val="16"/>
                <w:lang w:val="en-NZ"/>
              </w:rPr>
              <w:t>:  S – Single-Active, A – All-Active</w:t>
            </w:r>
          </w:p>
          <w:p w14:paraId="55AE2332" w14:textId="77777777" w:rsidR="006A010F" w:rsidRPr="00136E0C" w:rsidRDefault="006A010F" w:rsidP="006A010F">
            <w:pPr>
              <w:pStyle w:val="Code"/>
              <w:rPr>
                <w:sz w:val="16"/>
                <w:szCs w:val="16"/>
                <w:lang w:val="en-NZ"/>
              </w:rPr>
            </w:pPr>
          </w:p>
          <w:p w14:paraId="14890F28" w14:textId="77777777" w:rsidR="006A010F" w:rsidRPr="00136E0C" w:rsidRDefault="006A010F" w:rsidP="006A010F">
            <w:pPr>
              <w:pStyle w:val="Code"/>
              <w:rPr>
                <w:sz w:val="16"/>
                <w:szCs w:val="16"/>
                <w:lang w:val="en-NZ"/>
              </w:rPr>
            </w:pPr>
            <w:r w:rsidRPr="00136E0C">
              <w:rPr>
                <w:sz w:val="16"/>
                <w:szCs w:val="16"/>
                <w:lang w:val="en-NZ"/>
              </w:rPr>
              <w:t>EVPN Name: A2, Service Model: VLAN-Aware-Bundle</w:t>
            </w:r>
            <w:r>
              <w:rPr>
                <w:sz w:val="16"/>
                <w:szCs w:val="16"/>
                <w:lang w:val="en-NZ"/>
              </w:rPr>
              <w:t>, Local Label: 4002</w:t>
            </w:r>
          </w:p>
          <w:p w14:paraId="69172AC6" w14:textId="77777777" w:rsidR="006A010F" w:rsidRPr="00136E0C" w:rsidRDefault="006A010F" w:rsidP="006A010F">
            <w:pPr>
              <w:pStyle w:val="Code"/>
              <w:rPr>
                <w:sz w:val="16"/>
                <w:szCs w:val="16"/>
              </w:rPr>
            </w:pPr>
            <w:r>
              <w:rPr>
                <w:sz w:val="16"/>
                <w:szCs w:val="16"/>
              </w:rPr>
              <w:t xml:space="preserve"> </w:t>
            </w:r>
            <w:r w:rsidRPr="00136E0C">
              <w:rPr>
                <w:sz w:val="16"/>
                <w:szCs w:val="16"/>
              </w:rPr>
              <w:t>VLAN MAC ADDRESS     L</w:t>
            </w:r>
            <w:r>
              <w:rPr>
                <w:sz w:val="16"/>
                <w:szCs w:val="16"/>
              </w:rPr>
              <w:t>OC</w:t>
            </w:r>
            <w:r w:rsidRPr="00136E0C">
              <w:rPr>
                <w:sz w:val="16"/>
                <w:szCs w:val="16"/>
              </w:rPr>
              <w:t xml:space="preserve"> SOURCE       ESI                     L-</w:t>
            </w:r>
            <w:r>
              <w:rPr>
                <w:sz w:val="16"/>
                <w:szCs w:val="16"/>
              </w:rPr>
              <w:t>FL</w:t>
            </w:r>
            <w:r w:rsidRPr="00136E0C">
              <w:rPr>
                <w:sz w:val="16"/>
                <w:szCs w:val="16"/>
              </w:rPr>
              <w:t xml:space="preserve"> A</w:t>
            </w:r>
            <w:r>
              <w:rPr>
                <w:sz w:val="16"/>
                <w:szCs w:val="16"/>
              </w:rPr>
              <w:t>CT</w:t>
            </w:r>
            <w:r w:rsidRPr="00136E0C">
              <w:rPr>
                <w:sz w:val="16"/>
                <w:szCs w:val="16"/>
              </w:rPr>
              <w:t xml:space="preserve"> IP ADDR. L</w:t>
            </w:r>
            <w:r>
              <w:rPr>
                <w:sz w:val="16"/>
                <w:szCs w:val="16"/>
              </w:rPr>
              <w:t>ABEL</w:t>
            </w:r>
            <w:r w:rsidRPr="00136E0C">
              <w:rPr>
                <w:sz w:val="16"/>
                <w:szCs w:val="16"/>
              </w:rPr>
              <w:t xml:space="preserve">   R-</w:t>
            </w:r>
            <w:r>
              <w:rPr>
                <w:sz w:val="16"/>
                <w:szCs w:val="16"/>
              </w:rPr>
              <w:t>FL</w:t>
            </w:r>
          </w:p>
          <w:p w14:paraId="38D0E571" w14:textId="77777777" w:rsidR="006A010F" w:rsidRPr="00136E0C" w:rsidRDefault="006A010F" w:rsidP="006A010F">
            <w:pPr>
              <w:pStyle w:val="Code"/>
              <w:rPr>
                <w:sz w:val="16"/>
                <w:szCs w:val="16"/>
              </w:rPr>
            </w:pPr>
            <w:r w:rsidRPr="00136E0C">
              <w:rPr>
                <w:sz w:val="16"/>
                <w:szCs w:val="16"/>
              </w:rPr>
              <w:t xml:space="preserve"> ---------------------------------------------------------------------------------------------</w:t>
            </w:r>
          </w:p>
          <w:p w14:paraId="0F24A441" w14:textId="566D536B" w:rsidR="006A010F" w:rsidRPr="00136E0C" w:rsidRDefault="006A010F" w:rsidP="006A010F">
            <w:pPr>
              <w:pStyle w:val="Code"/>
              <w:rPr>
                <w:sz w:val="16"/>
                <w:szCs w:val="16"/>
              </w:rPr>
            </w:pPr>
            <w:r>
              <w:rPr>
                <w:sz w:val="16"/>
                <w:szCs w:val="16"/>
              </w:rPr>
              <w:t xml:space="preserve"> </w:t>
            </w:r>
            <w:r w:rsidRPr="00136E0C">
              <w:rPr>
                <w:sz w:val="16"/>
                <w:szCs w:val="16"/>
              </w:rPr>
              <w:t xml:space="preserve">1002 </w:t>
            </w:r>
            <w:proofErr w:type="gramStart"/>
            <w:r w:rsidRPr="00136E0C">
              <w:rPr>
                <w:sz w:val="16"/>
                <w:szCs w:val="16"/>
              </w:rPr>
              <w:t>00:34:29:a</w:t>
            </w:r>
            <w:proofErr w:type="gramEnd"/>
            <w:r w:rsidRPr="00136E0C">
              <w:rPr>
                <w:sz w:val="16"/>
                <w:szCs w:val="16"/>
              </w:rPr>
              <w:t xml:space="preserve">2:93:23 L x-eth0/0/1.2 0001.0203.0405.0607.080A D                                     </w:t>
            </w:r>
          </w:p>
          <w:p w14:paraId="0BBE1ABF" w14:textId="66D92311" w:rsidR="006A010F" w:rsidRPr="00136E0C" w:rsidRDefault="006A010F" w:rsidP="006A010F">
            <w:pPr>
              <w:pStyle w:val="Code"/>
              <w:rPr>
                <w:sz w:val="16"/>
                <w:szCs w:val="16"/>
              </w:rPr>
            </w:pPr>
            <w:r w:rsidRPr="00136E0C">
              <w:rPr>
                <w:sz w:val="16"/>
                <w:szCs w:val="16"/>
              </w:rPr>
              <w:t xml:space="preserve"> </w:t>
            </w:r>
          </w:p>
          <w:p w14:paraId="50171742" w14:textId="3B0AD9BC" w:rsidR="006A010F" w:rsidRPr="00136E0C" w:rsidRDefault="006A010F" w:rsidP="006A010F">
            <w:pPr>
              <w:pStyle w:val="Code"/>
              <w:rPr>
                <w:sz w:val="16"/>
                <w:szCs w:val="16"/>
              </w:rPr>
            </w:pPr>
            <w:r>
              <w:rPr>
                <w:sz w:val="16"/>
                <w:szCs w:val="16"/>
              </w:rPr>
              <w:t xml:space="preserve"> </w:t>
            </w:r>
            <w:r w:rsidRPr="00136E0C">
              <w:rPr>
                <w:sz w:val="16"/>
                <w:szCs w:val="16"/>
              </w:rPr>
              <w:t>1214</w:t>
            </w:r>
            <w:r>
              <w:rPr>
                <w:sz w:val="16"/>
                <w:szCs w:val="16"/>
              </w:rPr>
              <w:t xml:space="preserve"> </w:t>
            </w:r>
            <w:proofErr w:type="gramStart"/>
            <w:r w:rsidRPr="00136E0C">
              <w:rPr>
                <w:sz w:val="16"/>
                <w:szCs w:val="16"/>
              </w:rPr>
              <w:t>00:34:29:a</w:t>
            </w:r>
            <w:proofErr w:type="gramEnd"/>
            <w:r w:rsidRPr="00136E0C">
              <w:rPr>
                <w:sz w:val="16"/>
                <w:szCs w:val="16"/>
              </w:rPr>
              <w:t xml:space="preserve">2:93:23 L x-eth0/0/1.2 0001.0203.0405.0607.080A D                                     </w:t>
            </w:r>
          </w:p>
          <w:p w14:paraId="6CD22EE7" w14:textId="77777777" w:rsidR="006A010F" w:rsidRDefault="006A010F" w:rsidP="008956F4">
            <w:pPr>
              <w:pStyle w:val="Code"/>
            </w:pPr>
          </w:p>
          <w:p w14:paraId="0DE8F2D7" w14:textId="77777777" w:rsidR="006A010F" w:rsidRDefault="006A010F" w:rsidP="008956F4">
            <w:pPr>
              <w:pStyle w:val="Code"/>
            </w:pPr>
          </w:p>
          <w:p w14:paraId="1E0990B6" w14:textId="2A37FACD" w:rsidR="006A010F" w:rsidRDefault="006A010F" w:rsidP="006A010F">
            <w:pPr>
              <w:pStyle w:val="Code"/>
            </w:pPr>
            <w:r w:rsidRPr="009B5ABC">
              <w:t xml:space="preserve">exaware# </w:t>
            </w:r>
            <w:r>
              <w:t xml:space="preserve">show </w:t>
            </w:r>
            <w:proofErr w:type="spellStart"/>
            <w:r>
              <w:t>evpn</w:t>
            </w:r>
            <w:proofErr w:type="spellEnd"/>
            <w:r>
              <w:t xml:space="preserve"> mac-address-table name A2 mac </w:t>
            </w:r>
            <w:r w:rsidRPr="006A010F">
              <w:t>00:54:8</w:t>
            </w:r>
            <w:proofErr w:type="gramStart"/>
            <w:r w:rsidRPr="006A010F">
              <w:t>a:04:01:11</w:t>
            </w:r>
            <w:proofErr w:type="gramEnd"/>
          </w:p>
          <w:p w14:paraId="7001494A" w14:textId="77777777" w:rsidR="006A010F" w:rsidRPr="00136E0C" w:rsidRDefault="006A010F" w:rsidP="006A010F">
            <w:pPr>
              <w:pStyle w:val="Code"/>
              <w:rPr>
                <w:rStyle w:val="Monospace"/>
                <w:sz w:val="16"/>
                <w:szCs w:val="16"/>
              </w:rPr>
            </w:pPr>
          </w:p>
          <w:p w14:paraId="7C659E68"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OC</w:t>
            </w:r>
            <w:r w:rsidRPr="00136E0C">
              <w:rPr>
                <w:sz w:val="16"/>
                <w:szCs w:val="16"/>
                <w:lang w:val="en-NZ"/>
              </w:rPr>
              <w:t>:  L – local, R – remote</w:t>
            </w:r>
          </w:p>
          <w:p w14:paraId="617AE5CE" w14:textId="77777777" w:rsidR="006A010F" w:rsidRPr="00136E0C" w:rsidRDefault="006A010F" w:rsidP="006A010F">
            <w:pPr>
              <w:pStyle w:val="Code"/>
              <w:rPr>
                <w:sz w:val="16"/>
                <w:szCs w:val="16"/>
                <w:lang w:val="en-NZ"/>
              </w:rPr>
            </w:pPr>
            <w:r w:rsidRPr="00136E0C">
              <w:rPr>
                <w:sz w:val="16"/>
                <w:szCs w:val="16"/>
                <w:lang w:val="en-NZ"/>
              </w:rPr>
              <w:t>L-</w:t>
            </w:r>
            <w:r>
              <w:rPr>
                <w:sz w:val="16"/>
                <w:szCs w:val="16"/>
                <w:lang w:val="en-NZ"/>
              </w:rPr>
              <w:t>FL</w:t>
            </w:r>
            <w:r w:rsidRPr="00136E0C">
              <w:rPr>
                <w:sz w:val="16"/>
                <w:szCs w:val="16"/>
                <w:lang w:val="en-NZ"/>
              </w:rPr>
              <w:t>: D – dynamic, S – static</w:t>
            </w:r>
          </w:p>
          <w:p w14:paraId="42CEEA93" w14:textId="77777777" w:rsidR="006A010F" w:rsidRPr="00136E0C" w:rsidRDefault="006A010F" w:rsidP="006A010F">
            <w:pPr>
              <w:pStyle w:val="Code"/>
              <w:rPr>
                <w:sz w:val="16"/>
                <w:szCs w:val="16"/>
                <w:lang w:val="en-NZ"/>
              </w:rPr>
            </w:pPr>
            <w:r w:rsidRPr="00136E0C">
              <w:rPr>
                <w:sz w:val="16"/>
                <w:szCs w:val="16"/>
                <w:lang w:val="en-NZ"/>
              </w:rPr>
              <w:t>R-</w:t>
            </w:r>
            <w:r>
              <w:rPr>
                <w:sz w:val="16"/>
                <w:szCs w:val="16"/>
                <w:lang w:val="en-NZ"/>
              </w:rPr>
              <w:t>FL</w:t>
            </w:r>
            <w:r w:rsidRPr="00136E0C">
              <w:rPr>
                <w:sz w:val="16"/>
                <w:szCs w:val="16"/>
                <w:lang w:val="en-NZ"/>
              </w:rPr>
              <w:t xml:space="preserve">: N -learnt, U – Unlearnt </w:t>
            </w:r>
          </w:p>
          <w:p w14:paraId="1709E1F8" w14:textId="77777777" w:rsidR="006A010F" w:rsidRPr="00136E0C" w:rsidRDefault="006A010F" w:rsidP="006A010F">
            <w:pPr>
              <w:pStyle w:val="Code"/>
              <w:rPr>
                <w:sz w:val="16"/>
                <w:szCs w:val="16"/>
                <w:lang w:val="en-NZ"/>
              </w:rPr>
            </w:pPr>
            <w:r w:rsidRPr="00136E0C">
              <w:rPr>
                <w:sz w:val="16"/>
                <w:szCs w:val="16"/>
                <w:lang w:val="en-NZ"/>
              </w:rPr>
              <w:t>A</w:t>
            </w:r>
            <w:r>
              <w:rPr>
                <w:sz w:val="16"/>
                <w:szCs w:val="16"/>
                <w:lang w:val="en-NZ"/>
              </w:rPr>
              <w:t>CT</w:t>
            </w:r>
            <w:r w:rsidRPr="00136E0C">
              <w:rPr>
                <w:sz w:val="16"/>
                <w:szCs w:val="16"/>
                <w:lang w:val="en-NZ"/>
              </w:rPr>
              <w:t>:  S – Single-Active, A – All-Active</w:t>
            </w:r>
          </w:p>
          <w:p w14:paraId="712EB564" w14:textId="77777777" w:rsidR="006A010F" w:rsidRPr="00136E0C" w:rsidRDefault="006A010F" w:rsidP="006A010F">
            <w:pPr>
              <w:pStyle w:val="Code"/>
              <w:rPr>
                <w:sz w:val="16"/>
                <w:szCs w:val="16"/>
                <w:lang w:val="en-NZ"/>
              </w:rPr>
            </w:pPr>
          </w:p>
          <w:p w14:paraId="27F1B66A" w14:textId="77777777" w:rsidR="006A010F" w:rsidRPr="00136E0C" w:rsidRDefault="006A010F" w:rsidP="006A010F">
            <w:pPr>
              <w:pStyle w:val="Code"/>
              <w:rPr>
                <w:sz w:val="16"/>
                <w:szCs w:val="16"/>
                <w:lang w:val="en-NZ"/>
              </w:rPr>
            </w:pPr>
            <w:r w:rsidRPr="00136E0C">
              <w:rPr>
                <w:sz w:val="16"/>
                <w:szCs w:val="16"/>
                <w:lang w:val="en-NZ"/>
              </w:rPr>
              <w:t>EVPN Name: A2, Service Model: VLAN-Aware-Bundle</w:t>
            </w:r>
            <w:r>
              <w:rPr>
                <w:sz w:val="16"/>
                <w:szCs w:val="16"/>
                <w:lang w:val="en-NZ"/>
              </w:rPr>
              <w:t>, Local Label: 4002</w:t>
            </w:r>
          </w:p>
          <w:p w14:paraId="7EEFC85C" w14:textId="77777777" w:rsidR="006A010F" w:rsidRPr="00136E0C" w:rsidRDefault="006A010F" w:rsidP="006A010F">
            <w:pPr>
              <w:pStyle w:val="Code"/>
              <w:rPr>
                <w:sz w:val="16"/>
                <w:szCs w:val="16"/>
              </w:rPr>
            </w:pPr>
            <w:r>
              <w:rPr>
                <w:sz w:val="16"/>
                <w:szCs w:val="16"/>
              </w:rPr>
              <w:t xml:space="preserve"> </w:t>
            </w:r>
            <w:r w:rsidRPr="00136E0C">
              <w:rPr>
                <w:sz w:val="16"/>
                <w:szCs w:val="16"/>
              </w:rPr>
              <w:t>VLAN MAC ADDRESS     L</w:t>
            </w:r>
            <w:r>
              <w:rPr>
                <w:sz w:val="16"/>
                <w:szCs w:val="16"/>
              </w:rPr>
              <w:t>OC</w:t>
            </w:r>
            <w:r w:rsidRPr="00136E0C">
              <w:rPr>
                <w:sz w:val="16"/>
                <w:szCs w:val="16"/>
              </w:rPr>
              <w:t xml:space="preserve"> SOURCE       ESI                     L-</w:t>
            </w:r>
            <w:r>
              <w:rPr>
                <w:sz w:val="16"/>
                <w:szCs w:val="16"/>
              </w:rPr>
              <w:t>FL</w:t>
            </w:r>
            <w:r w:rsidRPr="00136E0C">
              <w:rPr>
                <w:sz w:val="16"/>
                <w:szCs w:val="16"/>
              </w:rPr>
              <w:t xml:space="preserve"> A</w:t>
            </w:r>
            <w:r>
              <w:rPr>
                <w:sz w:val="16"/>
                <w:szCs w:val="16"/>
              </w:rPr>
              <w:t>CT</w:t>
            </w:r>
            <w:r w:rsidRPr="00136E0C">
              <w:rPr>
                <w:sz w:val="16"/>
                <w:szCs w:val="16"/>
              </w:rPr>
              <w:t xml:space="preserve"> IP ADDR. L</w:t>
            </w:r>
            <w:r>
              <w:rPr>
                <w:sz w:val="16"/>
                <w:szCs w:val="16"/>
              </w:rPr>
              <w:t>ABEL</w:t>
            </w:r>
            <w:r w:rsidRPr="00136E0C">
              <w:rPr>
                <w:sz w:val="16"/>
                <w:szCs w:val="16"/>
              </w:rPr>
              <w:t xml:space="preserve">   R-</w:t>
            </w:r>
            <w:r>
              <w:rPr>
                <w:sz w:val="16"/>
                <w:szCs w:val="16"/>
              </w:rPr>
              <w:t>FL</w:t>
            </w:r>
          </w:p>
          <w:p w14:paraId="5D7E3ABB" w14:textId="40499350" w:rsidR="006A010F" w:rsidRDefault="006A010F" w:rsidP="006A010F">
            <w:pPr>
              <w:pStyle w:val="Code"/>
            </w:pPr>
            <w:r w:rsidRPr="00136E0C">
              <w:rPr>
                <w:sz w:val="16"/>
                <w:szCs w:val="16"/>
              </w:rPr>
              <w:t xml:space="preserve"> -------------------------------------------------------------------</w:t>
            </w:r>
            <w:r>
              <w:rPr>
                <w:sz w:val="16"/>
                <w:szCs w:val="16"/>
              </w:rPr>
              <w:t>-------------------</w:t>
            </w:r>
            <w:r w:rsidRPr="00136E0C">
              <w:rPr>
                <w:sz w:val="16"/>
                <w:szCs w:val="16"/>
              </w:rPr>
              <w:t>-------</w:t>
            </w:r>
          </w:p>
          <w:p w14:paraId="3FB4CC50" w14:textId="77777777" w:rsidR="004E5571" w:rsidRDefault="006A010F" w:rsidP="006A010F">
            <w:pPr>
              <w:pStyle w:val="Code"/>
              <w:rPr>
                <w:sz w:val="16"/>
                <w:szCs w:val="16"/>
              </w:rPr>
            </w:pPr>
            <w:r>
              <w:rPr>
                <w:sz w:val="16"/>
                <w:szCs w:val="16"/>
              </w:rPr>
              <w:t xml:space="preserve"> </w:t>
            </w:r>
            <w:r w:rsidRPr="00136E0C">
              <w:rPr>
                <w:sz w:val="16"/>
                <w:szCs w:val="16"/>
              </w:rPr>
              <w:t>1214 00:54:8</w:t>
            </w:r>
            <w:proofErr w:type="gramStart"/>
            <w:r w:rsidRPr="00136E0C">
              <w:rPr>
                <w:sz w:val="16"/>
                <w:szCs w:val="16"/>
              </w:rPr>
              <w:t>a:04:01:11</w:t>
            </w:r>
            <w:proofErr w:type="gramEnd"/>
            <w:r w:rsidRPr="00136E0C">
              <w:rPr>
                <w:sz w:val="16"/>
                <w:szCs w:val="16"/>
              </w:rPr>
              <w:t xml:space="preserve"> R              0001.0203.0405.0607.0811     S    10.10.10.1 4141 N</w:t>
            </w:r>
          </w:p>
          <w:p w14:paraId="36993896" w14:textId="77777777" w:rsidR="001A1C7B" w:rsidRDefault="001A1C7B" w:rsidP="006A010F">
            <w:pPr>
              <w:pStyle w:val="Code"/>
              <w:rPr>
                <w:sz w:val="16"/>
                <w:szCs w:val="16"/>
              </w:rPr>
            </w:pPr>
          </w:p>
          <w:p w14:paraId="4868484E" w14:textId="77777777" w:rsidR="001A1C7B" w:rsidRDefault="001A1C7B" w:rsidP="006A010F">
            <w:pPr>
              <w:pStyle w:val="Code"/>
              <w:rPr>
                <w:sz w:val="16"/>
                <w:szCs w:val="16"/>
              </w:rPr>
            </w:pPr>
          </w:p>
          <w:p w14:paraId="44174263" w14:textId="77777777" w:rsidR="001A1C7B" w:rsidRDefault="001A1C7B" w:rsidP="006A010F">
            <w:pPr>
              <w:pStyle w:val="Code"/>
              <w:rPr>
                <w:sz w:val="16"/>
                <w:szCs w:val="16"/>
              </w:rPr>
            </w:pPr>
          </w:p>
          <w:p w14:paraId="7C6F9038" w14:textId="6A5EA2D8" w:rsidR="001A1C7B" w:rsidRDefault="001A1C7B" w:rsidP="001A1C7B">
            <w:pPr>
              <w:pStyle w:val="Code"/>
            </w:pPr>
            <w:r w:rsidRPr="009B5ABC">
              <w:t xml:space="preserve">exaware# </w:t>
            </w:r>
            <w:r>
              <w:t xml:space="preserve">show </w:t>
            </w:r>
            <w:proofErr w:type="spellStart"/>
            <w:r>
              <w:t>evpn</w:t>
            </w:r>
            <w:proofErr w:type="spellEnd"/>
            <w:r>
              <w:t xml:space="preserve"> mac-address-table name A3</w:t>
            </w:r>
          </w:p>
          <w:p w14:paraId="233E2E6D" w14:textId="77777777" w:rsidR="001A1C7B" w:rsidRDefault="001A1C7B" w:rsidP="001A1C7B">
            <w:pPr>
              <w:pStyle w:val="Code"/>
            </w:pPr>
          </w:p>
          <w:p w14:paraId="14AAE1E0" w14:textId="5AFB0EFE" w:rsidR="001A1C7B" w:rsidRDefault="001A1C7B" w:rsidP="001A1C7B">
            <w:pPr>
              <w:pStyle w:val="Code"/>
            </w:pPr>
            <w:r>
              <w:t>No such EVPN instance</w:t>
            </w:r>
          </w:p>
          <w:p w14:paraId="5EFCBF7C" w14:textId="77777777" w:rsidR="001A1C7B" w:rsidRPr="00136E0C" w:rsidRDefault="001A1C7B" w:rsidP="001A1C7B">
            <w:pPr>
              <w:pStyle w:val="Code"/>
              <w:rPr>
                <w:rStyle w:val="Monospace"/>
                <w:sz w:val="16"/>
                <w:szCs w:val="16"/>
              </w:rPr>
            </w:pPr>
          </w:p>
          <w:p w14:paraId="7F882D32" w14:textId="0142E89C" w:rsidR="001A1C7B" w:rsidRDefault="001A1C7B" w:rsidP="001A1C7B">
            <w:pPr>
              <w:pStyle w:val="Code"/>
            </w:pPr>
            <w:r w:rsidRPr="009B5ABC">
              <w:t xml:space="preserve">exaware# </w:t>
            </w:r>
            <w:r>
              <w:t xml:space="preserve">show </w:t>
            </w:r>
            <w:proofErr w:type="spellStart"/>
            <w:r>
              <w:t>evpn</w:t>
            </w:r>
            <w:proofErr w:type="spellEnd"/>
            <w:r>
              <w:t xml:space="preserve"> mac-address-table name A2 interface x-eth0/0/10</w:t>
            </w:r>
          </w:p>
          <w:p w14:paraId="0BB4DC22" w14:textId="77777777" w:rsidR="001A1C7B" w:rsidRDefault="001A1C7B" w:rsidP="001A1C7B">
            <w:pPr>
              <w:pStyle w:val="Code"/>
            </w:pPr>
          </w:p>
          <w:p w14:paraId="752D06BE" w14:textId="3E231838" w:rsidR="001A1C7B" w:rsidRDefault="001A1C7B" w:rsidP="001A1C7B">
            <w:pPr>
              <w:pStyle w:val="Code"/>
            </w:pPr>
            <w:r>
              <w:t>The interface does not belong to the EVPN instance</w:t>
            </w:r>
          </w:p>
          <w:p w14:paraId="5ED27774" w14:textId="77777777" w:rsidR="001A1C7B" w:rsidRDefault="001A1C7B" w:rsidP="001A1C7B">
            <w:pPr>
              <w:pStyle w:val="Code"/>
            </w:pPr>
          </w:p>
          <w:p w14:paraId="46D869AE" w14:textId="51909687" w:rsidR="001A1C7B" w:rsidRDefault="001A1C7B" w:rsidP="001A1C7B">
            <w:pPr>
              <w:pStyle w:val="Code"/>
            </w:pPr>
            <w:r w:rsidRPr="009B5ABC">
              <w:t xml:space="preserve">exaware# </w:t>
            </w:r>
            <w:r>
              <w:t xml:space="preserve">show </w:t>
            </w:r>
            <w:proofErr w:type="spellStart"/>
            <w:r>
              <w:t>evpn</w:t>
            </w:r>
            <w:proofErr w:type="spellEnd"/>
            <w:r>
              <w:t xml:space="preserve"> mac-address-table name A2 mac </w:t>
            </w:r>
            <w:proofErr w:type="gramStart"/>
            <w:r w:rsidRPr="006A010F">
              <w:t>00:</w:t>
            </w:r>
            <w:r>
              <w:t>ff</w:t>
            </w:r>
            <w:proofErr w:type="gramEnd"/>
            <w:r w:rsidRPr="006A010F">
              <w:t>:8</w:t>
            </w:r>
            <w:proofErr w:type="gramStart"/>
            <w:r w:rsidRPr="006A010F">
              <w:t>a:04:01:11</w:t>
            </w:r>
            <w:proofErr w:type="gramEnd"/>
          </w:p>
          <w:p w14:paraId="52C7B80B" w14:textId="77777777" w:rsidR="001A1C7B" w:rsidRDefault="001A1C7B" w:rsidP="001A1C7B">
            <w:pPr>
              <w:pStyle w:val="Code"/>
            </w:pPr>
          </w:p>
          <w:p w14:paraId="622C8092" w14:textId="7EDF2631" w:rsidR="001A1C7B" w:rsidRPr="001A1C7B" w:rsidRDefault="001A1C7B" w:rsidP="001A1C7B">
            <w:pPr>
              <w:pStyle w:val="Code"/>
            </w:pPr>
            <w:r>
              <w:t>Unknown MAC address</w:t>
            </w:r>
          </w:p>
          <w:p w14:paraId="6B5769F9" w14:textId="3EF9213C" w:rsidR="001A1C7B" w:rsidRPr="006A010F" w:rsidRDefault="001A1C7B" w:rsidP="006A010F">
            <w:pPr>
              <w:pStyle w:val="Code"/>
              <w:rPr>
                <w:sz w:val="16"/>
                <w:szCs w:val="16"/>
              </w:rPr>
            </w:pPr>
          </w:p>
        </w:tc>
      </w:tr>
    </w:tbl>
    <w:p w14:paraId="0D6D0F82" w14:textId="590EC34D" w:rsidR="004E5571" w:rsidRDefault="004E5571" w:rsidP="004E5571">
      <w:pPr>
        <w:spacing w:before="0" w:after="160"/>
        <w:rPr>
          <w:rStyle w:val="Monospace"/>
        </w:rPr>
      </w:pPr>
    </w:p>
    <w:p w14:paraId="0DDCD8F3" w14:textId="77777777" w:rsidR="00AE05CC" w:rsidRPr="002904F3" w:rsidRDefault="00AE05CC" w:rsidP="00AE05CC">
      <w:pPr>
        <w:pStyle w:val="AllowPageBreak"/>
      </w:pPr>
      <w:bookmarkStart w:id="68" w:name="O_2499"/>
      <w:bookmarkEnd w:id="68"/>
    </w:p>
    <w:p w14:paraId="4C568226" w14:textId="77777777" w:rsidR="001A1C7B" w:rsidRDefault="001A1C7B">
      <w:pPr>
        <w:spacing w:before="0" w:after="160"/>
        <w:rPr>
          <w:rFonts w:ascii="futura bold" w:eastAsia="Times New Roman" w:hAnsi="futura bold" w:cs="Tahoma"/>
          <w:b/>
          <w:bCs/>
          <w:iCs/>
          <w:color w:val="053150"/>
          <w:kern w:val="36"/>
          <w:sz w:val="32"/>
          <w:szCs w:val="30"/>
          <w:lang w:bidi="ar-AE"/>
        </w:rPr>
      </w:pPr>
      <w:r>
        <w:br w:type="page"/>
      </w:r>
    </w:p>
    <w:p w14:paraId="7218EE59" w14:textId="4C50A1A8" w:rsidR="00AE05CC" w:rsidRPr="009B5ABC" w:rsidRDefault="00AE05CC" w:rsidP="00AE05CC">
      <w:pPr>
        <w:pStyle w:val="Heading4"/>
      </w:pPr>
      <w:r w:rsidRPr="009B5ABC">
        <w:lastRenderedPageBreak/>
        <w:fldChar w:fldCharType="begin"/>
      </w:r>
      <w:r w:rsidRPr="009B5ABC">
        <w:instrText>XE "clear vpls mac address-table"</w:instrText>
      </w:r>
      <w:r w:rsidRPr="009B5ABC">
        <w:fldChar w:fldCharType="end"/>
      </w:r>
      <w:r>
        <w:t>show</w:t>
      </w:r>
      <w:r w:rsidRPr="009B5ABC">
        <w:t xml:space="preserve"> </w:t>
      </w:r>
      <w:proofErr w:type="spellStart"/>
      <w:r>
        <w:t>evpn</w:t>
      </w:r>
      <w:proofErr w:type="spellEnd"/>
      <w:r w:rsidRPr="009B5ABC">
        <w:t xml:space="preserve"> </w:t>
      </w:r>
      <w:r>
        <w:t>summary</w:t>
      </w:r>
    </w:p>
    <w:tbl>
      <w:tblPr>
        <w:tblW w:w="9776" w:type="dxa"/>
        <w:tblLayout w:type="fixed"/>
        <w:tblCellMar>
          <w:left w:w="62" w:type="dxa"/>
          <w:right w:w="62" w:type="dxa"/>
        </w:tblCellMar>
        <w:tblLook w:val="0000" w:firstRow="0" w:lastRow="0" w:firstColumn="0" w:lastColumn="0" w:noHBand="0" w:noVBand="0"/>
      </w:tblPr>
      <w:tblGrid>
        <w:gridCol w:w="1710"/>
        <w:gridCol w:w="2580"/>
        <w:gridCol w:w="2580"/>
        <w:gridCol w:w="2906"/>
      </w:tblGrid>
      <w:tr w:rsidR="00AE05CC" w:rsidRPr="009B5ABC" w14:paraId="0831AEC3" w14:textId="77777777" w:rsidTr="0094450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17CB455" w14:textId="77777777" w:rsidR="00AE05CC" w:rsidRPr="009B5ABC" w:rsidRDefault="00AE05CC" w:rsidP="0094450C">
            <w:pPr>
              <w:pStyle w:val="TableHeading"/>
              <w:rPr>
                <w:lang w:val="en-NZ"/>
              </w:rPr>
            </w:pPr>
            <w:r w:rsidRPr="009B5ABC">
              <w:t>Description</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81EFF36" w14:textId="77777777" w:rsidR="00AE05CC" w:rsidRPr="009B5ABC" w:rsidRDefault="00AE05CC" w:rsidP="0094450C">
            <w:pPr>
              <w:pStyle w:val="CLITableBody"/>
              <w:rPr>
                <w:lang w:val="en-NZ"/>
              </w:rPr>
            </w:pPr>
            <w:r>
              <w:t>Show the EVPN summary</w:t>
            </w:r>
            <w:r w:rsidRPr="009B5ABC">
              <w:t>.</w:t>
            </w:r>
          </w:p>
        </w:tc>
      </w:tr>
      <w:tr w:rsidR="00AE05CC" w:rsidRPr="009B5ABC" w14:paraId="1931810F" w14:textId="77777777" w:rsidTr="0094450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50A10C8" w14:textId="77777777" w:rsidR="00AE05CC" w:rsidRPr="009B5ABC" w:rsidRDefault="00AE05CC" w:rsidP="0094450C">
            <w:pPr>
              <w:pStyle w:val="TableHeading"/>
            </w:pPr>
            <w:r w:rsidRPr="009B5ABC">
              <w:t>Command Syntax</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E32AD5D" w14:textId="77777777" w:rsidR="00AE05CC" w:rsidRPr="00E94BE3" w:rsidRDefault="00AE05CC" w:rsidP="0094450C">
            <w:pPr>
              <w:pStyle w:val="CLITableBody"/>
              <w:rPr>
                <w:iCs/>
              </w:rPr>
            </w:pPr>
            <w:r>
              <w:rPr>
                <w:rStyle w:val="Monospace"/>
              </w:rPr>
              <w:t>show</w:t>
            </w:r>
            <w:r w:rsidRPr="009B5ABC">
              <w:rPr>
                <w:rStyle w:val="Monospace"/>
              </w:rPr>
              <w:t xml:space="preserve"> </w:t>
            </w:r>
            <w:proofErr w:type="spellStart"/>
            <w:r>
              <w:rPr>
                <w:rStyle w:val="Monospace"/>
              </w:rPr>
              <w:t>evpn</w:t>
            </w:r>
            <w:proofErr w:type="spellEnd"/>
            <w:r w:rsidRPr="009B5ABC">
              <w:rPr>
                <w:rStyle w:val="Monospace"/>
              </w:rPr>
              <w:t xml:space="preserve"> </w:t>
            </w:r>
            <w:r>
              <w:rPr>
                <w:rStyle w:val="Monospace"/>
              </w:rPr>
              <w:t>summary [</w:t>
            </w:r>
            <w:r w:rsidRPr="009B5ABC">
              <w:rPr>
                <w:rStyle w:val="Monospace"/>
              </w:rPr>
              <w:t xml:space="preserve">name </w:t>
            </w:r>
            <w:proofErr w:type="spellStart"/>
            <w:r>
              <w:rPr>
                <w:rStyle w:val="Emphasis"/>
              </w:rPr>
              <w:t>evpn</w:t>
            </w:r>
            <w:proofErr w:type="spellEnd"/>
            <w:r w:rsidRPr="009B5ABC">
              <w:rPr>
                <w:rStyle w:val="Emphasis"/>
              </w:rPr>
              <w:t>-name</w:t>
            </w:r>
            <w:r>
              <w:rPr>
                <w:rStyle w:val="Emphasis"/>
                <w:i w:val="0"/>
                <w:iCs/>
              </w:rPr>
              <w:t>]</w:t>
            </w:r>
          </w:p>
        </w:tc>
      </w:tr>
      <w:tr w:rsidR="00AE05CC" w:rsidRPr="009B5ABC" w14:paraId="5F860DE2" w14:textId="77777777" w:rsidTr="0094450C">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B30DFBD" w14:textId="77777777" w:rsidR="00AE05CC" w:rsidRPr="009B5ABC" w:rsidRDefault="00AE05CC" w:rsidP="0094450C">
            <w:pPr>
              <w:pStyle w:val="TableHeading"/>
              <w:rPr>
                <w:lang w:val="en-NZ"/>
              </w:rPr>
            </w:pPr>
            <w:r w:rsidRPr="009B5ABC">
              <w:t>Command Mode</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D040D7B" w14:textId="77777777" w:rsidR="00AE05CC" w:rsidRPr="009B5ABC" w:rsidRDefault="00AE05CC" w:rsidP="0094450C">
            <w:pPr>
              <w:pStyle w:val="CLITableBody"/>
              <w:rPr>
                <w:lang w:val="en-NZ"/>
              </w:rPr>
            </w:pPr>
            <w:r w:rsidRPr="009B5ABC">
              <w:t>Operational</w:t>
            </w:r>
          </w:p>
        </w:tc>
      </w:tr>
      <w:tr w:rsidR="00AE05CC" w:rsidRPr="009B5ABC" w14:paraId="6E86E59F" w14:textId="77777777" w:rsidTr="0094450C">
        <w:trPr>
          <w:cantSplit/>
          <w:trHeight w:val="122"/>
        </w:trPr>
        <w:tc>
          <w:tcPr>
            <w:tcW w:w="1710" w:type="dxa"/>
            <w:vMerge w:val="restart"/>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4CF8E04" w14:textId="77777777" w:rsidR="00AE05CC" w:rsidRPr="009B5ABC" w:rsidRDefault="00AE05CC" w:rsidP="0094450C">
            <w:pPr>
              <w:pStyle w:val="TableHeading"/>
            </w:pPr>
            <w:r w:rsidRPr="009B5ABC">
              <w:t>Parameters</w:t>
            </w:r>
            <w:r w:rsidRPr="009B5ABC">
              <w:br/>
              <w:t>Table</w:t>
            </w: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1987ED0C" w14:textId="77777777" w:rsidR="00AE05CC" w:rsidRPr="009B5ABC" w:rsidRDefault="00AE05CC" w:rsidP="0094450C">
            <w:pPr>
              <w:pStyle w:val="TableHeading"/>
            </w:pPr>
            <w:r w:rsidRPr="009B5ABC">
              <w:t>Name</w:t>
            </w:r>
          </w:p>
        </w:tc>
        <w:tc>
          <w:tcPr>
            <w:tcW w:w="2580" w:type="dxa"/>
            <w:tcBorders>
              <w:top w:val="single" w:sz="4" w:space="0" w:color="7ADFED"/>
              <w:left w:val="single" w:sz="4" w:space="0" w:color="7ADFED"/>
              <w:bottom w:val="single" w:sz="4" w:space="0" w:color="7ADFED"/>
              <w:right w:val="single" w:sz="4" w:space="0" w:color="7ADFED"/>
            </w:tcBorders>
          </w:tcPr>
          <w:p w14:paraId="0E9DA4AD" w14:textId="77777777" w:rsidR="00AE05CC" w:rsidRPr="009B5ABC" w:rsidRDefault="00AE05CC" w:rsidP="0094450C">
            <w:pPr>
              <w:pStyle w:val="TableHeading"/>
            </w:pPr>
            <w:r w:rsidRPr="009B5ABC">
              <w:t>Value</w:t>
            </w:r>
          </w:p>
        </w:tc>
        <w:tc>
          <w:tcPr>
            <w:tcW w:w="2906" w:type="dxa"/>
            <w:tcBorders>
              <w:top w:val="single" w:sz="4" w:space="0" w:color="7ADFED"/>
              <w:left w:val="single" w:sz="4" w:space="0" w:color="7ADFED"/>
              <w:bottom w:val="single" w:sz="4" w:space="0" w:color="7ADFED"/>
              <w:right w:val="single" w:sz="4" w:space="0" w:color="7ADFED"/>
            </w:tcBorders>
          </w:tcPr>
          <w:p w14:paraId="50C346FB" w14:textId="77777777" w:rsidR="00AE05CC" w:rsidRPr="009B5ABC" w:rsidRDefault="00AE05CC" w:rsidP="0094450C">
            <w:pPr>
              <w:pStyle w:val="TableHeading"/>
            </w:pPr>
            <w:r w:rsidRPr="009B5ABC">
              <w:t>Description</w:t>
            </w:r>
          </w:p>
        </w:tc>
      </w:tr>
      <w:tr w:rsidR="00AE05CC" w:rsidRPr="009B5ABC" w14:paraId="3B19F5CE" w14:textId="77777777" w:rsidTr="0094450C">
        <w:trPr>
          <w:cantSplit/>
          <w:trHeight w:val="117"/>
        </w:trPr>
        <w:tc>
          <w:tcPr>
            <w:tcW w:w="1710" w:type="dxa"/>
            <w:vMerge/>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4823E7D1" w14:textId="77777777" w:rsidR="00AE05CC" w:rsidRPr="009B5ABC" w:rsidRDefault="00AE05CC" w:rsidP="0094450C">
            <w:pPr>
              <w:pStyle w:val="TableHeading"/>
            </w:pPr>
          </w:p>
        </w:tc>
        <w:tc>
          <w:tcPr>
            <w:tcW w:w="258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4811BDD" w14:textId="77777777" w:rsidR="00AE05CC" w:rsidRPr="009B5ABC" w:rsidRDefault="00AE05CC" w:rsidP="0094450C">
            <w:pPr>
              <w:pStyle w:val="CLITableBody"/>
            </w:pPr>
            <w:proofErr w:type="spellStart"/>
            <w:r>
              <w:rPr>
                <w:rStyle w:val="Emphasis"/>
              </w:rPr>
              <w:t>evpn</w:t>
            </w:r>
            <w:proofErr w:type="spellEnd"/>
            <w:r w:rsidRPr="009B5ABC">
              <w:rPr>
                <w:rStyle w:val="Emphasis"/>
              </w:rPr>
              <w:t>-name</w:t>
            </w:r>
          </w:p>
        </w:tc>
        <w:tc>
          <w:tcPr>
            <w:tcW w:w="2580" w:type="dxa"/>
            <w:tcBorders>
              <w:top w:val="single" w:sz="4" w:space="0" w:color="7ADFED"/>
              <w:left w:val="single" w:sz="4" w:space="0" w:color="7ADFED"/>
              <w:bottom w:val="single" w:sz="4" w:space="0" w:color="7ADFED"/>
              <w:right w:val="single" w:sz="4" w:space="0" w:color="7ADFED"/>
            </w:tcBorders>
          </w:tcPr>
          <w:p w14:paraId="0816A616" w14:textId="77777777" w:rsidR="00AE05CC" w:rsidRPr="009B5ABC" w:rsidRDefault="00AE05CC" w:rsidP="0094450C">
            <w:pPr>
              <w:pStyle w:val="CLITableBody"/>
            </w:pPr>
            <w:r w:rsidRPr="009B5ABC">
              <w:t>String</w:t>
            </w:r>
          </w:p>
        </w:tc>
        <w:tc>
          <w:tcPr>
            <w:tcW w:w="2906" w:type="dxa"/>
            <w:tcBorders>
              <w:top w:val="single" w:sz="4" w:space="0" w:color="7ADFED"/>
              <w:left w:val="single" w:sz="4" w:space="0" w:color="7ADFED"/>
              <w:bottom w:val="single" w:sz="4" w:space="0" w:color="7ADFED"/>
              <w:right w:val="single" w:sz="4" w:space="0" w:color="7ADFED"/>
            </w:tcBorders>
          </w:tcPr>
          <w:p w14:paraId="67EE4154" w14:textId="77777777" w:rsidR="00AE05CC" w:rsidRDefault="00AE05CC" w:rsidP="0094450C">
            <w:pPr>
              <w:pStyle w:val="CLITableBody"/>
            </w:pPr>
            <w:r w:rsidRPr="009B5ABC">
              <w:t xml:space="preserve">Name of </w:t>
            </w:r>
            <w:r>
              <w:t>EVPN</w:t>
            </w:r>
            <w:r w:rsidRPr="009B5ABC">
              <w:t xml:space="preserve"> service.</w:t>
            </w:r>
          </w:p>
          <w:p w14:paraId="3A4D1B38" w14:textId="77777777" w:rsidR="00AE05CC" w:rsidRPr="009B5ABC" w:rsidRDefault="00AE05CC" w:rsidP="0094450C">
            <w:pPr>
              <w:pStyle w:val="CLITableBody"/>
            </w:pPr>
            <w:r>
              <w:t>Default: all configured EVPN Instances.</w:t>
            </w:r>
          </w:p>
        </w:tc>
      </w:tr>
      <w:tr w:rsidR="00AE05CC" w:rsidRPr="009B5ABC" w14:paraId="6311FDCF" w14:textId="77777777" w:rsidTr="0094450C">
        <w:trPr>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6DF7BE18" w14:textId="77777777" w:rsidR="00AE05CC" w:rsidRPr="009B5ABC" w:rsidRDefault="00AE05CC" w:rsidP="0094450C">
            <w:pPr>
              <w:pStyle w:val="TableHeading"/>
              <w:rPr>
                <w:lang w:val="en-NZ"/>
              </w:rPr>
            </w:pPr>
            <w:r w:rsidRPr="009B5ABC">
              <w:t>Examples</w:t>
            </w:r>
          </w:p>
        </w:tc>
        <w:tc>
          <w:tcPr>
            <w:tcW w:w="8066" w:type="dxa"/>
            <w:gridSpan w:val="3"/>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4448BE3" w14:textId="77777777" w:rsidR="00AE05CC" w:rsidRDefault="00AE05CC" w:rsidP="0094450C">
            <w:pPr>
              <w:pStyle w:val="Code"/>
            </w:pPr>
            <w:r w:rsidRPr="00FA713F">
              <w:t xml:space="preserve">exaware# show </w:t>
            </w:r>
            <w:proofErr w:type="spellStart"/>
            <w:r>
              <w:t>evpn</w:t>
            </w:r>
            <w:proofErr w:type="spellEnd"/>
            <w:r w:rsidRPr="00FA713F">
              <w:t xml:space="preserve"> </w:t>
            </w:r>
            <w:r>
              <w:t>summary</w:t>
            </w:r>
          </w:p>
          <w:p w14:paraId="64B77654" w14:textId="77777777" w:rsidR="00AE05CC" w:rsidRDefault="00AE05CC" w:rsidP="0094450C">
            <w:pPr>
              <w:pStyle w:val="Code"/>
            </w:pPr>
          </w:p>
          <w:p w14:paraId="6D435FCF" w14:textId="77777777" w:rsidR="00AE05CC" w:rsidRDefault="00AE05CC" w:rsidP="0094450C">
            <w:pPr>
              <w:pStyle w:val="Code"/>
            </w:pPr>
            <w:r>
              <w:t>Number of EVPN Instances:         2</w:t>
            </w:r>
          </w:p>
          <w:p w14:paraId="4CBF8C99" w14:textId="77777777" w:rsidR="00AE05CC" w:rsidRDefault="00AE05CC" w:rsidP="0094450C">
            <w:pPr>
              <w:pStyle w:val="Code"/>
            </w:pPr>
          </w:p>
          <w:p w14:paraId="6B81A1EC" w14:textId="77777777" w:rsidR="00AE05CC" w:rsidRDefault="00AE05CC" w:rsidP="0094450C">
            <w:pPr>
              <w:pStyle w:val="Code"/>
            </w:pPr>
            <w:r>
              <w:t>EVPN NAME: A1</w:t>
            </w:r>
          </w:p>
          <w:p w14:paraId="672DBA7E" w14:textId="77777777" w:rsidR="00AE05CC" w:rsidRDefault="00AE05CC" w:rsidP="0094450C">
            <w:pPr>
              <w:pStyle w:val="Code"/>
            </w:pPr>
            <w:r>
              <w:t xml:space="preserve">  Number of Local MAC Routes:     100</w:t>
            </w:r>
          </w:p>
          <w:p w14:paraId="60585301" w14:textId="77777777" w:rsidR="00AE05CC" w:rsidRDefault="00AE05CC" w:rsidP="0094450C">
            <w:pPr>
              <w:pStyle w:val="Code"/>
            </w:pPr>
            <w:r>
              <w:t xml:space="preserve">  Number of Static MAC Routes:    10</w:t>
            </w:r>
          </w:p>
          <w:p w14:paraId="37754865" w14:textId="77777777" w:rsidR="00AE05CC" w:rsidRDefault="00AE05CC" w:rsidP="0094450C">
            <w:pPr>
              <w:pStyle w:val="Code"/>
            </w:pPr>
            <w:r>
              <w:t xml:space="preserve">  Number of Remote MAC Routes:    2000</w:t>
            </w:r>
          </w:p>
          <w:p w14:paraId="29672E46" w14:textId="77777777" w:rsidR="00AE05CC" w:rsidRDefault="00AE05CC" w:rsidP="0094450C">
            <w:pPr>
              <w:pStyle w:val="Code"/>
            </w:pPr>
            <w:r>
              <w:t xml:space="preserve">  Number of Ethernet Segments:    1</w:t>
            </w:r>
          </w:p>
          <w:p w14:paraId="7666F643" w14:textId="77777777" w:rsidR="00AE05CC" w:rsidRDefault="00AE05CC" w:rsidP="0094450C">
            <w:pPr>
              <w:pStyle w:val="Code"/>
            </w:pPr>
            <w:r>
              <w:t>EVPN NAME: A2</w:t>
            </w:r>
          </w:p>
          <w:p w14:paraId="67026970" w14:textId="77777777" w:rsidR="00AE05CC" w:rsidRDefault="00AE05CC" w:rsidP="0094450C">
            <w:pPr>
              <w:pStyle w:val="Code"/>
            </w:pPr>
            <w:r>
              <w:t xml:space="preserve">  Number of Local MAC Routes:     200</w:t>
            </w:r>
          </w:p>
          <w:p w14:paraId="6293ECB0" w14:textId="77777777" w:rsidR="00AE05CC" w:rsidRDefault="00AE05CC" w:rsidP="0094450C">
            <w:pPr>
              <w:pStyle w:val="Code"/>
            </w:pPr>
            <w:r>
              <w:t xml:space="preserve">  Number of Static MAC Routes:    0</w:t>
            </w:r>
          </w:p>
          <w:p w14:paraId="5FEC1791" w14:textId="77777777" w:rsidR="00AE05CC" w:rsidRDefault="00AE05CC" w:rsidP="0094450C">
            <w:pPr>
              <w:pStyle w:val="Code"/>
            </w:pPr>
            <w:r>
              <w:t xml:space="preserve">  Number of Remote MAC Routes:    4000</w:t>
            </w:r>
          </w:p>
          <w:p w14:paraId="7F510AA3" w14:textId="77777777" w:rsidR="00AE05CC" w:rsidRPr="009B5ABC" w:rsidRDefault="00AE05CC" w:rsidP="0094450C">
            <w:pPr>
              <w:pStyle w:val="Code"/>
            </w:pPr>
            <w:r>
              <w:t xml:space="preserve">  Number of Ethernet Segments:    0</w:t>
            </w:r>
          </w:p>
        </w:tc>
      </w:tr>
    </w:tbl>
    <w:p w14:paraId="7F4F416A" w14:textId="77777777" w:rsidR="00AE05CC" w:rsidRDefault="00AE05CC">
      <w:pPr>
        <w:spacing w:before="0" w:after="160"/>
        <w:rPr>
          <w:rFonts w:ascii="futura bold" w:eastAsia="Times New Roman" w:hAnsi="futura bold" w:cs="Tahoma"/>
          <w:b/>
          <w:bCs/>
          <w:iCs/>
          <w:color w:val="053150"/>
          <w:kern w:val="36"/>
          <w:sz w:val="32"/>
          <w:szCs w:val="30"/>
          <w:lang w:bidi="ar-AE"/>
        </w:rPr>
      </w:pPr>
      <w:r>
        <w:br w:type="page"/>
      </w:r>
    </w:p>
    <w:p w14:paraId="5767DA7B" w14:textId="28346873" w:rsidR="00AE05CC" w:rsidRPr="002904F3" w:rsidRDefault="00AE05CC" w:rsidP="00AE05CC">
      <w:pPr>
        <w:pStyle w:val="Heading4"/>
      </w:pPr>
      <w:r w:rsidRPr="002904F3">
        <w:lastRenderedPageBreak/>
        <w:fldChar w:fldCharType="begin"/>
      </w:r>
      <w:r>
        <w:instrText>XE "show fib vpls-ac"</w:instrText>
      </w:r>
      <w:r w:rsidRPr="002904F3">
        <w:fldChar w:fldCharType="end"/>
      </w:r>
      <w:bookmarkStart w:id="69" w:name="_Toc42421313"/>
      <w:r w:rsidRPr="002904F3">
        <w:t xml:space="preserve">show fib </w:t>
      </w:r>
      <w:proofErr w:type="spellStart"/>
      <w:r w:rsidR="00F70A97">
        <w:t>evpn</w:t>
      </w:r>
      <w:proofErr w:type="spellEnd"/>
      <w:r w:rsidRPr="002904F3">
        <w:t>-ac</w:t>
      </w:r>
      <w:bookmarkEnd w:id="69"/>
    </w:p>
    <w:tbl>
      <w:tblPr>
        <w:tblW w:w="9540" w:type="dxa"/>
        <w:tblBorders>
          <w:top w:val="single" w:sz="4" w:space="0" w:color="7ADFED"/>
          <w:left w:val="single" w:sz="4" w:space="0" w:color="7ADFED"/>
          <w:bottom w:val="single" w:sz="4" w:space="0" w:color="7ADFED"/>
          <w:right w:val="single" w:sz="4" w:space="0" w:color="7ADFED"/>
          <w:insideH w:val="single" w:sz="4" w:space="0" w:color="7ADFED"/>
          <w:insideV w:val="single" w:sz="4" w:space="0" w:color="7ADFED"/>
        </w:tblBorders>
        <w:tblLayout w:type="fixed"/>
        <w:tblCellMar>
          <w:left w:w="62" w:type="dxa"/>
          <w:right w:w="62" w:type="dxa"/>
        </w:tblCellMar>
        <w:tblLook w:val="0000" w:firstRow="0" w:lastRow="0" w:firstColumn="0" w:lastColumn="0" w:noHBand="0" w:noVBand="0"/>
      </w:tblPr>
      <w:tblGrid>
        <w:gridCol w:w="1710"/>
        <w:gridCol w:w="1267"/>
        <w:gridCol w:w="6563"/>
      </w:tblGrid>
      <w:tr w:rsidR="00AE05CC" w:rsidRPr="002904F3" w14:paraId="1276B759" w14:textId="77777777" w:rsidTr="0094450C">
        <w:tc>
          <w:tcPr>
            <w:tcW w:w="1710" w:type="dxa"/>
            <w:tcMar>
              <w:top w:w="0" w:type="dxa"/>
              <w:left w:w="62" w:type="dxa"/>
              <w:bottom w:w="0" w:type="dxa"/>
              <w:right w:w="62" w:type="dxa"/>
            </w:tcMar>
          </w:tcPr>
          <w:p w14:paraId="46358A1C" w14:textId="77777777" w:rsidR="00AE05CC" w:rsidRDefault="00AE05CC" w:rsidP="0094450C">
            <w:pPr>
              <w:pStyle w:val="TableHeading"/>
              <w:rPr>
                <w:lang w:val="en-NZ"/>
              </w:rPr>
            </w:pPr>
            <w:r w:rsidRPr="002904F3">
              <w:t>Description</w:t>
            </w:r>
          </w:p>
        </w:tc>
        <w:tc>
          <w:tcPr>
            <w:tcW w:w="7830" w:type="dxa"/>
            <w:gridSpan w:val="2"/>
            <w:tcMar>
              <w:top w:w="0" w:type="dxa"/>
              <w:left w:w="62" w:type="dxa"/>
              <w:bottom w:w="0" w:type="dxa"/>
              <w:right w:w="62" w:type="dxa"/>
            </w:tcMar>
          </w:tcPr>
          <w:p w14:paraId="0F001D74" w14:textId="745014A8" w:rsidR="00AE05CC" w:rsidRDefault="00AE05CC" w:rsidP="0094450C">
            <w:pPr>
              <w:pStyle w:val="CLITableBody"/>
              <w:rPr>
                <w:lang w:val="en-NZ"/>
              </w:rPr>
            </w:pPr>
            <w:r w:rsidRPr="002904F3">
              <w:t xml:space="preserve">Displays fib </w:t>
            </w:r>
            <w:proofErr w:type="spellStart"/>
            <w:r w:rsidR="00F70A97">
              <w:t>evpn</w:t>
            </w:r>
            <w:proofErr w:type="spellEnd"/>
            <w:r w:rsidRPr="002904F3">
              <w:t>-ac information.</w:t>
            </w:r>
          </w:p>
        </w:tc>
      </w:tr>
      <w:tr w:rsidR="00AE05CC" w:rsidRPr="002904F3" w14:paraId="430327AD" w14:textId="77777777" w:rsidTr="0094450C">
        <w:tc>
          <w:tcPr>
            <w:tcW w:w="1710" w:type="dxa"/>
            <w:tcMar>
              <w:top w:w="0" w:type="dxa"/>
              <w:left w:w="62" w:type="dxa"/>
              <w:bottom w:w="0" w:type="dxa"/>
              <w:right w:w="62" w:type="dxa"/>
            </w:tcMar>
          </w:tcPr>
          <w:p w14:paraId="6F647A64" w14:textId="77777777" w:rsidR="00AE05CC" w:rsidRPr="002904F3" w:rsidRDefault="00AE05CC" w:rsidP="0094450C">
            <w:pPr>
              <w:pStyle w:val="TableHeading"/>
            </w:pPr>
            <w:r w:rsidRPr="002904F3">
              <w:t>Command Syntax</w:t>
            </w:r>
          </w:p>
        </w:tc>
        <w:tc>
          <w:tcPr>
            <w:tcW w:w="7830" w:type="dxa"/>
            <w:gridSpan w:val="2"/>
            <w:tcMar>
              <w:top w:w="0" w:type="dxa"/>
              <w:left w:w="62" w:type="dxa"/>
              <w:bottom w:w="0" w:type="dxa"/>
              <w:right w:w="62" w:type="dxa"/>
            </w:tcMar>
          </w:tcPr>
          <w:p w14:paraId="7CB83CD8" w14:textId="2868EC16" w:rsidR="00AE05CC" w:rsidRDefault="00AE05CC" w:rsidP="0094450C">
            <w:pPr>
              <w:pStyle w:val="CLITableBody"/>
              <w:rPr>
                <w:lang w:val="en-NZ"/>
              </w:rPr>
            </w:pPr>
            <w:r w:rsidRPr="002904F3">
              <w:rPr>
                <w:rStyle w:val="Monospace"/>
              </w:rPr>
              <w:t xml:space="preserve">show fib </w:t>
            </w:r>
            <w:proofErr w:type="spellStart"/>
            <w:r w:rsidR="00F70A97">
              <w:rPr>
                <w:rStyle w:val="Monospace"/>
              </w:rPr>
              <w:t>evpn</w:t>
            </w:r>
            <w:proofErr w:type="spellEnd"/>
            <w:r w:rsidRPr="002904F3">
              <w:rPr>
                <w:rStyle w:val="Monospace"/>
              </w:rPr>
              <w:t>-ac</w:t>
            </w:r>
          </w:p>
        </w:tc>
      </w:tr>
      <w:tr w:rsidR="00AE05CC" w:rsidRPr="002904F3" w14:paraId="44B152E4" w14:textId="77777777" w:rsidTr="0094450C">
        <w:trPr>
          <w:cantSplit/>
        </w:trPr>
        <w:tc>
          <w:tcPr>
            <w:tcW w:w="1710" w:type="dxa"/>
            <w:tcMar>
              <w:top w:w="0" w:type="dxa"/>
              <w:left w:w="62" w:type="dxa"/>
              <w:bottom w:w="0" w:type="dxa"/>
              <w:right w:w="62" w:type="dxa"/>
            </w:tcMar>
          </w:tcPr>
          <w:p w14:paraId="6B15DF67" w14:textId="77777777" w:rsidR="00AE05CC" w:rsidRDefault="00AE05CC" w:rsidP="0094450C">
            <w:pPr>
              <w:pStyle w:val="TableHeading"/>
              <w:rPr>
                <w:lang w:val="en-NZ"/>
              </w:rPr>
            </w:pPr>
            <w:r w:rsidRPr="002904F3">
              <w:t>Command Mode</w:t>
            </w:r>
          </w:p>
        </w:tc>
        <w:tc>
          <w:tcPr>
            <w:tcW w:w="7830" w:type="dxa"/>
            <w:gridSpan w:val="2"/>
            <w:tcMar>
              <w:top w:w="0" w:type="dxa"/>
              <w:left w:w="62" w:type="dxa"/>
              <w:bottom w:w="0" w:type="dxa"/>
              <w:right w:w="62" w:type="dxa"/>
            </w:tcMar>
          </w:tcPr>
          <w:p w14:paraId="41285E2A" w14:textId="77777777" w:rsidR="00AE05CC" w:rsidRDefault="00AE05CC" w:rsidP="0094450C">
            <w:pPr>
              <w:pStyle w:val="CLITableBody"/>
              <w:rPr>
                <w:lang w:val="en-NZ"/>
              </w:rPr>
            </w:pPr>
            <w:r w:rsidRPr="002904F3">
              <w:t>operational</w:t>
            </w:r>
          </w:p>
        </w:tc>
      </w:tr>
      <w:tr w:rsidR="00AE05CC" w:rsidRPr="002904F3" w14:paraId="18EAD02E" w14:textId="77777777" w:rsidTr="0094450C">
        <w:trPr>
          <w:cantSplit/>
          <w:trHeight w:val="501"/>
        </w:trPr>
        <w:tc>
          <w:tcPr>
            <w:tcW w:w="1710" w:type="dxa"/>
            <w:tcMar>
              <w:top w:w="0" w:type="dxa"/>
              <w:left w:w="62" w:type="dxa"/>
              <w:bottom w:w="0" w:type="dxa"/>
              <w:right w:w="62" w:type="dxa"/>
            </w:tcMar>
          </w:tcPr>
          <w:p w14:paraId="61C5C24D" w14:textId="77777777" w:rsidR="00AE05CC" w:rsidRDefault="00AE05CC" w:rsidP="0094450C">
            <w:pPr>
              <w:pStyle w:val="TableHeading"/>
              <w:rPr>
                <w:lang w:val="en-NZ"/>
              </w:rPr>
            </w:pPr>
            <w:r w:rsidRPr="002904F3">
              <w:t>Parameters Table</w:t>
            </w:r>
          </w:p>
        </w:tc>
        <w:tc>
          <w:tcPr>
            <w:tcW w:w="7830" w:type="dxa"/>
            <w:gridSpan w:val="2"/>
            <w:tcMar>
              <w:top w:w="0" w:type="dxa"/>
              <w:left w:w="62" w:type="dxa"/>
              <w:bottom w:w="0" w:type="dxa"/>
              <w:right w:w="62" w:type="dxa"/>
            </w:tcMar>
          </w:tcPr>
          <w:p w14:paraId="7ABBFD21" w14:textId="77777777" w:rsidR="00AE05CC" w:rsidRDefault="00AE05CC" w:rsidP="0094450C">
            <w:pPr>
              <w:pStyle w:val="CLITableBody"/>
              <w:rPr>
                <w:lang w:val="en-NZ"/>
              </w:rPr>
            </w:pPr>
            <w:r w:rsidRPr="002904F3">
              <w:t>N/A</w:t>
            </w:r>
          </w:p>
        </w:tc>
      </w:tr>
      <w:tr w:rsidR="00AE05CC" w14:paraId="5E92BDC0" w14:textId="77777777" w:rsidTr="0094450C">
        <w:trPr>
          <w:cantSplit/>
        </w:trPr>
        <w:tc>
          <w:tcPr>
            <w:tcW w:w="1710" w:type="dxa"/>
            <w:tcMar>
              <w:top w:w="0" w:type="dxa"/>
              <w:left w:w="62" w:type="dxa"/>
              <w:bottom w:w="0" w:type="dxa"/>
              <w:right w:w="62" w:type="dxa"/>
            </w:tcMar>
          </w:tcPr>
          <w:p w14:paraId="03412B7D" w14:textId="77777777" w:rsidR="00AE05CC" w:rsidRDefault="00AE05CC" w:rsidP="0094450C">
            <w:pPr>
              <w:pStyle w:val="TableHeading"/>
              <w:rPr>
                <w:lang w:val="en-NZ"/>
              </w:rPr>
            </w:pPr>
            <w:r w:rsidRPr="002904F3">
              <w:t>Examples</w:t>
            </w:r>
          </w:p>
        </w:tc>
        <w:tc>
          <w:tcPr>
            <w:tcW w:w="7830" w:type="dxa"/>
            <w:gridSpan w:val="2"/>
            <w:tcMar>
              <w:top w:w="0" w:type="dxa"/>
              <w:left w:w="62" w:type="dxa"/>
              <w:bottom w:w="0" w:type="dxa"/>
              <w:right w:w="62" w:type="dxa"/>
            </w:tcMar>
          </w:tcPr>
          <w:p w14:paraId="762E056B" w14:textId="77777777" w:rsidR="00AE05CC" w:rsidRDefault="00AE05CC" w:rsidP="0094450C">
            <w:pPr>
              <w:pStyle w:val="CLITableBody"/>
              <w:rPr>
                <w:lang w:val="en-NZ"/>
              </w:rPr>
            </w:pPr>
            <w:r w:rsidRPr="002904F3">
              <w:t>The following example shows sample output from this command:</w:t>
            </w:r>
          </w:p>
        </w:tc>
      </w:tr>
      <w:tr w:rsidR="00AE05CC" w14:paraId="1AAFDD6A" w14:textId="77777777" w:rsidTr="0094450C">
        <w:trPr>
          <w:cantSplit/>
        </w:trPr>
        <w:tc>
          <w:tcPr>
            <w:tcW w:w="9540" w:type="dxa"/>
            <w:gridSpan w:val="3"/>
            <w:tcMar>
              <w:top w:w="0" w:type="dxa"/>
              <w:left w:w="62" w:type="dxa"/>
              <w:bottom w:w="0" w:type="dxa"/>
              <w:right w:w="62" w:type="dxa"/>
            </w:tcMar>
          </w:tcPr>
          <w:p w14:paraId="3E866476" w14:textId="2952273C" w:rsidR="00AE05CC" w:rsidRPr="002904F3" w:rsidRDefault="00AE05CC" w:rsidP="0094450C">
            <w:pPr>
              <w:pStyle w:val="code9"/>
            </w:pPr>
            <w:r>
              <w:t>exaware</w:t>
            </w:r>
            <w:r w:rsidRPr="002904F3">
              <w:t xml:space="preserve"># show fib </w:t>
            </w:r>
            <w:proofErr w:type="spellStart"/>
            <w:r w:rsidR="00F70A97">
              <w:t>evpn</w:t>
            </w:r>
            <w:proofErr w:type="spellEnd"/>
            <w:r w:rsidRPr="002904F3">
              <w:t>-ac</w:t>
            </w:r>
          </w:p>
          <w:p w14:paraId="44C8EA6B" w14:textId="77777777" w:rsidR="00AE05CC" w:rsidRPr="002904F3" w:rsidRDefault="00AE05CC" w:rsidP="0094450C">
            <w:pPr>
              <w:pStyle w:val="code9"/>
            </w:pPr>
            <w:r w:rsidRPr="002904F3">
              <w:t>Legend for VLAN-OP:</w:t>
            </w:r>
          </w:p>
          <w:p w14:paraId="6AD5E5C2" w14:textId="77777777" w:rsidR="00AE05CC" w:rsidRPr="002904F3" w:rsidRDefault="00AE05CC" w:rsidP="0094450C">
            <w:pPr>
              <w:pStyle w:val="code9"/>
            </w:pPr>
            <w:r w:rsidRPr="002904F3">
              <w:t xml:space="preserve">     -o: outer tag </w:t>
            </w:r>
          </w:p>
          <w:p w14:paraId="2ADC29FB" w14:textId="77777777" w:rsidR="00AE05CC" w:rsidRPr="002904F3" w:rsidRDefault="00AE05CC" w:rsidP="0094450C">
            <w:pPr>
              <w:pStyle w:val="code9"/>
            </w:pPr>
            <w:r w:rsidRPr="002904F3">
              <w:t xml:space="preserve">     -</w:t>
            </w:r>
            <w:proofErr w:type="spellStart"/>
            <w:r w:rsidRPr="002904F3">
              <w:t>i</w:t>
            </w:r>
            <w:proofErr w:type="spellEnd"/>
            <w:r w:rsidRPr="002904F3">
              <w:t xml:space="preserve">: inner tag </w:t>
            </w:r>
          </w:p>
          <w:p w14:paraId="5B43483D" w14:textId="77777777" w:rsidR="00AE05CC" w:rsidRPr="002904F3" w:rsidRDefault="00AE05CC" w:rsidP="0094450C">
            <w:pPr>
              <w:pStyle w:val="code9"/>
            </w:pPr>
            <w:r w:rsidRPr="002904F3">
              <w:t xml:space="preserve">Legend for FLAGS:   </w:t>
            </w:r>
          </w:p>
          <w:p w14:paraId="3F3745FE" w14:textId="77777777" w:rsidR="00AE05CC" w:rsidRPr="002904F3" w:rsidRDefault="00AE05CC" w:rsidP="0094450C">
            <w:pPr>
              <w:pStyle w:val="code9"/>
            </w:pPr>
            <w:r w:rsidRPr="002904F3">
              <w:t xml:space="preserve">     CM - ingress </w:t>
            </w:r>
            <w:proofErr w:type="spellStart"/>
            <w:r w:rsidRPr="002904F3">
              <w:t>vlan</w:t>
            </w:r>
            <w:proofErr w:type="spellEnd"/>
            <w:r w:rsidRPr="002904F3">
              <w:t xml:space="preserve">-op configuration mismatch </w:t>
            </w:r>
          </w:p>
          <w:p w14:paraId="46850873" w14:textId="77777777" w:rsidR="00AE05CC" w:rsidRPr="002904F3" w:rsidRDefault="00AE05CC" w:rsidP="0094450C">
            <w:pPr>
              <w:pStyle w:val="code9"/>
            </w:pPr>
          </w:p>
          <w:p w14:paraId="78A2022F" w14:textId="77777777" w:rsidR="00AE05CC" w:rsidRPr="002904F3" w:rsidRDefault="00AE05CC" w:rsidP="0094450C">
            <w:pPr>
              <w:pStyle w:val="code9"/>
            </w:pPr>
            <w:r w:rsidRPr="002904F3">
              <w:t xml:space="preserve">       AC               INGRESS          EGRESS</w:t>
            </w:r>
            <w:r w:rsidRPr="002904F3">
              <w:tab/>
            </w:r>
            <w:r w:rsidRPr="002904F3">
              <w:tab/>
            </w:r>
          </w:p>
          <w:p w14:paraId="7A3AC02E" w14:textId="5B95A257" w:rsidR="00AE05CC" w:rsidRPr="002904F3" w:rsidRDefault="009C513B" w:rsidP="0094450C">
            <w:pPr>
              <w:pStyle w:val="code9"/>
            </w:pPr>
            <w:r>
              <w:t>EVPN</w:t>
            </w:r>
            <w:r w:rsidR="00AE05CC" w:rsidRPr="002904F3">
              <w:t xml:space="preserve">   INTERFACE        VLA</w:t>
            </w:r>
            <w:r>
              <w:t>N</w:t>
            </w:r>
            <w:r w:rsidR="00AE05CC" w:rsidRPr="002904F3">
              <w:t xml:space="preserve">-OP          </w:t>
            </w:r>
            <w:proofErr w:type="spellStart"/>
            <w:r w:rsidR="00AE05CC" w:rsidRPr="002904F3">
              <w:t>VLAN-OP</w:t>
            </w:r>
            <w:proofErr w:type="spellEnd"/>
            <w:r w:rsidR="00AE05CC" w:rsidRPr="002904F3">
              <w:t xml:space="preserve">                               FLAGS  </w:t>
            </w:r>
          </w:p>
          <w:p w14:paraId="3AEB8F56" w14:textId="77777777" w:rsidR="00AE05CC" w:rsidRPr="002904F3" w:rsidRDefault="00AE05CC" w:rsidP="0094450C">
            <w:pPr>
              <w:pStyle w:val="code9"/>
            </w:pPr>
            <w:r w:rsidRPr="002904F3">
              <w:t>------------------------------------------------------------------------------------</w:t>
            </w:r>
          </w:p>
          <w:p w14:paraId="79E69BFF" w14:textId="38551E4C" w:rsidR="00AE05CC" w:rsidRPr="002904F3" w:rsidRDefault="001400E2" w:rsidP="0094450C">
            <w:pPr>
              <w:pStyle w:val="code9"/>
            </w:pPr>
            <w:proofErr w:type="spellStart"/>
            <w:proofErr w:type="gramStart"/>
            <w:r>
              <w:t>evpn</w:t>
            </w:r>
            <w:r w:rsidR="00AE05CC" w:rsidRPr="002904F3">
              <w:t>A</w:t>
            </w:r>
            <w:proofErr w:type="spellEnd"/>
            <w:r w:rsidR="00AE05CC" w:rsidRPr="002904F3">
              <w:t xml:space="preserve">  x</w:t>
            </w:r>
            <w:proofErr w:type="gramEnd"/>
            <w:r w:rsidR="00AE05CC" w:rsidRPr="002904F3">
              <w:t>-eth0/1/10.</w:t>
            </w:r>
            <w:proofErr w:type="gramStart"/>
            <w:r w:rsidR="00AE05CC" w:rsidRPr="002904F3">
              <w:t>202  swap</w:t>
            </w:r>
            <w:proofErr w:type="gramEnd"/>
            <w:r w:rsidR="00AE05CC" w:rsidRPr="002904F3">
              <w:t xml:space="preserve">(300)        </w:t>
            </w:r>
            <w:proofErr w:type="gramStart"/>
            <w:r w:rsidR="00AE05CC" w:rsidRPr="002904F3">
              <w:t>swap(</w:t>
            </w:r>
            <w:proofErr w:type="gramEnd"/>
            <w:r w:rsidR="00AE05CC" w:rsidRPr="002904F3">
              <w:t>202)</w:t>
            </w:r>
          </w:p>
          <w:p w14:paraId="1EFB89F6" w14:textId="77777777" w:rsidR="00AE05CC" w:rsidRPr="002904F3" w:rsidRDefault="00AE05CC" w:rsidP="0094450C">
            <w:pPr>
              <w:pStyle w:val="code9"/>
            </w:pPr>
            <w:r w:rsidRPr="002904F3">
              <w:t xml:space="preserve">       x-eth0/1/5.4     pop-pop          push-</w:t>
            </w:r>
            <w:proofErr w:type="spellStart"/>
            <w:r w:rsidRPr="002904F3">
              <w:t>i</w:t>
            </w:r>
            <w:proofErr w:type="spellEnd"/>
            <w:r w:rsidRPr="002904F3">
              <w:t>(0x8100:3</w:t>
            </w:r>
            <w:proofErr w:type="gramStart"/>
            <w:r w:rsidRPr="002904F3">
              <w:t>),push</w:t>
            </w:r>
            <w:proofErr w:type="gramEnd"/>
            <w:r w:rsidRPr="002904F3">
              <w:t>-o(0x88a8:4)     CM</w:t>
            </w:r>
          </w:p>
          <w:p w14:paraId="32E873D1" w14:textId="77777777" w:rsidR="00AE05CC" w:rsidRPr="002904F3" w:rsidRDefault="00AE05CC" w:rsidP="0094450C">
            <w:pPr>
              <w:pStyle w:val="code9"/>
            </w:pPr>
            <w:r w:rsidRPr="002904F3">
              <w:t xml:space="preserve">       x-eth0/1/5.5     pop-</w:t>
            </w:r>
            <w:proofErr w:type="gramStart"/>
            <w:r w:rsidRPr="002904F3">
              <w:t>swap(</w:t>
            </w:r>
            <w:proofErr w:type="gramEnd"/>
            <w:r w:rsidRPr="002904F3">
              <w:t>10030</w:t>
            </w:r>
            <w:proofErr w:type="gramStart"/>
            <w:r w:rsidRPr="002904F3">
              <w:t>)  swap</w:t>
            </w:r>
            <w:proofErr w:type="gramEnd"/>
            <w:r w:rsidRPr="002904F3">
              <w:t>-</w:t>
            </w:r>
            <w:proofErr w:type="spellStart"/>
            <w:r w:rsidRPr="002904F3">
              <w:t>i</w:t>
            </w:r>
            <w:proofErr w:type="spellEnd"/>
            <w:r w:rsidRPr="002904F3">
              <w:t>(0x8100:400</w:t>
            </w:r>
            <w:proofErr w:type="gramStart"/>
            <w:r w:rsidRPr="002904F3">
              <w:t>),push</w:t>
            </w:r>
            <w:proofErr w:type="gramEnd"/>
            <w:r w:rsidRPr="002904F3">
              <w:t>-o(0x9100:401)</w:t>
            </w:r>
          </w:p>
        </w:tc>
      </w:tr>
      <w:tr w:rsidR="00AE05CC" w14:paraId="6CDCCFA3" w14:textId="77777777" w:rsidTr="0094450C">
        <w:trPr>
          <w:cantSplit/>
          <w:trHeight w:val="51"/>
        </w:trPr>
        <w:tc>
          <w:tcPr>
            <w:tcW w:w="2977" w:type="dxa"/>
            <w:gridSpan w:val="2"/>
            <w:tcMar>
              <w:top w:w="0" w:type="dxa"/>
              <w:left w:w="62" w:type="dxa"/>
              <w:bottom w:w="0" w:type="dxa"/>
              <w:right w:w="62" w:type="dxa"/>
            </w:tcMar>
          </w:tcPr>
          <w:p w14:paraId="67CDDFBB" w14:textId="77777777" w:rsidR="00AE05CC" w:rsidRPr="002904F3" w:rsidRDefault="00AE05CC" w:rsidP="0094450C">
            <w:pPr>
              <w:pStyle w:val="TableHeading"/>
            </w:pPr>
            <w:r w:rsidRPr="002904F3">
              <w:t>Name</w:t>
            </w:r>
          </w:p>
        </w:tc>
        <w:tc>
          <w:tcPr>
            <w:tcW w:w="6563" w:type="dxa"/>
          </w:tcPr>
          <w:p w14:paraId="600CF9EC" w14:textId="77777777" w:rsidR="00AE05CC" w:rsidRPr="002904F3" w:rsidRDefault="00AE05CC" w:rsidP="0094450C">
            <w:pPr>
              <w:pStyle w:val="TableHeading"/>
            </w:pPr>
            <w:r w:rsidRPr="002904F3">
              <w:t>Value</w:t>
            </w:r>
          </w:p>
        </w:tc>
      </w:tr>
      <w:tr w:rsidR="00AE05CC" w14:paraId="0600D130" w14:textId="77777777" w:rsidTr="0094450C">
        <w:trPr>
          <w:cantSplit/>
          <w:trHeight w:val="48"/>
        </w:trPr>
        <w:tc>
          <w:tcPr>
            <w:tcW w:w="2977" w:type="dxa"/>
            <w:gridSpan w:val="2"/>
            <w:tcMar>
              <w:top w:w="0" w:type="dxa"/>
              <w:left w:w="62" w:type="dxa"/>
              <w:bottom w:w="0" w:type="dxa"/>
              <w:right w:w="62" w:type="dxa"/>
            </w:tcMar>
          </w:tcPr>
          <w:p w14:paraId="6E16988C" w14:textId="77777777" w:rsidR="00AE05CC" w:rsidRPr="002904F3" w:rsidRDefault="00AE05CC" w:rsidP="0094450C">
            <w:pPr>
              <w:pStyle w:val="CLITableBody"/>
            </w:pPr>
            <w:r w:rsidRPr="002904F3">
              <w:t>INGRESS VLAN-OP</w:t>
            </w:r>
          </w:p>
        </w:tc>
        <w:tc>
          <w:tcPr>
            <w:tcW w:w="6563" w:type="dxa"/>
          </w:tcPr>
          <w:p w14:paraId="73E72845" w14:textId="77777777" w:rsidR="00AE05CC" w:rsidRPr="002904F3" w:rsidRDefault="00AE05CC" w:rsidP="0094450C">
            <w:pPr>
              <w:pStyle w:val="CLITableBody"/>
            </w:pPr>
            <w:r w:rsidRPr="002904F3">
              <w:t>pop</w:t>
            </w:r>
          </w:p>
        </w:tc>
      </w:tr>
      <w:tr w:rsidR="00AE05CC" w14:paraId="66BA03B7" w14:textId="77777777" w:rsidTr="0094450C">
        <w:trPr>
          <w:cantSplit/>
          <w:trHeight w:val="48"/>
        </w:trPr>
        <w:tc>
          <w:tcPr>
            <w:tcW w:w="2977" w:type="dxa"/>
            <w:gridSpan w:val="2"/>
            <w:vMerge w:val="restart"/>
            <w:tcMar>
              <w:top w:w="0" w:type="dxa"/>
              <w:left w:w="62" w:type="dxa"/>
              <w:bottom w:w="0" w:type="dxa"/>
              <w:right w:w="62" w:type="dxa"/>
            </w:tcMar>
          </w:tcPr>
          <w:p w14:paraId="6865C420" w14:textId="77777777" w:rsidR="00AE05CC" w:rsidRPr="002904F3" w:rsidRDefault="00AE05CC" w:rsidP="0094450C">
            <w:pPr>
              <w:pStyle w:val="CLITableBody"/>
            </w:pPr>
          </w:p>
        </w:tc>
        <w:tc>
          <w:tcPr>
            <w:tcW w:w="6563" w:type="dxa"/>
          </w:tcPr>
          <w:p w14:paraId="2321E77A" w14:textId="77777777" w:rsidR="00AE05CC" w:rsidRPr="002904F3" w:rsidRDefault="00AE05CC" w:rsidP="0094450C">
            <w:pPr>
              <w:pStyle w:val="CLITableBody"/>
            </w:pPr>
            <w:r w:rsidRPr="002904F3">
              <w:t>pop-</w:t>
            </w:r>
            <w:proofErr w:type="spellStart"/>
            <w:proofErr w:type="gramStart"/>
            <w:r w:rsidRPr="002904F3">
              <w:t>o,swap</w:t>
            </w:r>
            <w:proofErr w:type="spellEnd"/>
            <w:proofErr w:type="gramEnd"/>
            <w:r w:rsidRPr="002904F3">
              <w:t>-</w:t>
            </w:r>
            <w:proofErr w:type="spellStart"/>
            <w:proofErr w:type="gramStart"/>
            <w:r w:rsidRPr="002904F3">
              <w:t>i</w:t>
            </w:r>
            <w:proofErr w:type="spellEnd"/>
            <w:r w:rsidRPr="002904F3">
              <w:t>(</w:t>
            </w:r>
            <w:proofErr w:type="spellStart"/>
            <w:proofErr w:type="gramEnd"/>
            <w:r w:rsidRPr="002904F3">
              <w:t>vlan</w:t>
            </w:r>
            <w:proofErr w:type="spellEnd"/>
            <w:r w:rsidRPr="002904F3">
              <w:t xml:space="preserve"> tag)</w:t>
            </w:r>
          </w:p>
        </w:tc>
      </w:tr>
      <w:tr w:rsidR="00AE05CC" w14:paraId="57530BDA" w14:textId="77777777" w:rsidTr="0094450C">
        <w:trPr>
          <w:cantSplit/>
          <w:trHeight w:val="48"/>
        </w:trPr>
        <w:tc>
          <w:tcPr>
            <w:tcW w:w="2977" w:type="dxa"/>
            <w:gridSpan w:val="2"/>
            <w:vMerge/>
            <w:tcMar>
              <w:top w:w="0" w:type="dxa"/>
              <w:left w:w="62" w:type="dxa"/>
              <w:bottom w:w="0" w:type="dxa"/>
              <w:right w:w="62" w:type="dxa"/>
            </w:tcMar>
          </w:tcPr>
          <w:p w14:paraId="092D7FDD" w14:textId="77777777" w:rsidR="00AE05CC" w:rsidRPr="002904F3" w:rsidRDefault="00AE05CC" w:rsidP="0094450C">
            <w:pPr>
              <w:pStyle w:val="CLITableBody"/>
            </w:pPr>
          </w:p>
        </w:tc>
        <w:tc>
          <w:tcPr>
            <w:tcW w:w="6563" w:type="dxa"/>
          </w:tcPr>
          <w:p w14:paraId="318F08D8" w14:textId="77777777" w:rsidR="00AE05CC" w:rsidRPr="002904F3" w:rsidRDefault="00AE05CC" w:rsidP="0094450C">
            <w:pPr>
              <w:pStyle w:val="CLITableBody"/>
            </w:pPr>
            <w:r w:rsidRPr="002904F3">
              <w:t>pop-pop</w:t>
            </w:r>
          </w:p>
        </w:tc>
      </w:tr>
      <w:tr w:rsidR="00AE05CC" w14:paraId="4CC60DCA" w14:textId="77777777" w:rsidTr="0094450C">
        <w:trPr>
          <w:cantSplit/>
          <w:trHeight w:val="48"/>
        </w:trPr>
        <w:tc>
          <w:tcPr>
            <w:tcW w:w="2977" w:type="dxa"/>
            <w:gridSpan w:val="2"/>
            <w:vMerge/>
            <w:tcMar>
              <w:top w:w="0" w:type="dxa"/>
              <w:left w:w="62" w:type="dxa"/>
              <w:bottom w:w="0" w:type="dxa"/>
              <w:right w:w="62" w:type="dxa"/>
            </w:tcMar>
          </w:tcPr>
          <w:p w14:paraId="27FA8BAE" w14:textId="77777777" w:rsidR="00AE05CC" w:rsidRPr="002904F3" w:rsidRDefault="00AE05CC" w:rsidP="0094450C">
            <w:pPr>
              <w:pStyle w:val="CLITableBody"/>
            </w:pPr>
          </w:p>
        </w:tc>
        <w:tc>
          <w:tcPr>
            <w:tcW w:w="6563" w:type="dxa"/>
          </w:tcPr>
          <w:p w14:paraId="51CD51C0" w14:textId="77777777" w:rsidR="00AE05CC" w:rsidRPr="002904F3" w:rsidRDefault="00AE05CC" w:rsidP="0094450C">
            <w:pPr>
              <w:pStyle w:val="CLITableBody"/>
            </w:pPr>
            <w:r w:rsidRPr="002904F3">
              <w:t>transparent</w:t>
            </w:r>
          </w:p>
        </w:tc>
      </w:tr>
      <w:tr w:rsidR="00AE05CC" w14:paraId="391B75CB" w14:textId="77777777" w:rsidTr="0094450C">
        <w:trPr>
          <w:cantSplit/>
          <w:trHeight w:val="48"/>
        </w:trPr>
        <w:tc>
          <w:tcPr>
            <w:tcW w:w="2977" w:type="dxa"/>
            <w:gridSpan w:val="2"/>
            <w:vMerge/>
            <w:tcMar>
              <w:top w:w="0" w:type="dxa"/>
              <w:left w:w="62" w:type="dxa"/>
              <w:bottom w:w="0" w:type="dxa"/>
              <w:right w:w="62" w:type="dxa"/>
            </w:tcMar>
          </w:tcPr>
          <w:p w14:paraId="650BCC75" w14:textId="77777777" w:rsidR="00AE05CC" w:rsidRPr="002904F3" w:rsidRDefault="00AE05CC" w:rsidP="0094450C">
            <w:pPr>
              <w:pStyle w:val="CLITableBody"/>
            </w:pPr>
          </w:p>
        </w:tc>
        <w:tc>
          <w:tcPr>
            <w:tcW w:w="6563" w:type="dxa"/>
          </w:tcPr>
          <w:p w14:paraId="10AF88B0" w14:textId="77777777" w:rsidR="00AE05CC" w:rsidRPr="002904F3" w:rsidRDefault="00AE05CC" w:rsidP="0094450C">
            <w:pPr>
              <w:pStyle w:val="CLITableBody"/>
            </w:pPr>
            <w:r w:rsidRPr="002904F3">
              <w:t>swap (</w:t>
            </w:r>
            <w:proofErr w:type="spellStart"/>
            <w:r w:rsidRPr="002904F3">
              <w:t>vlan</w:t>
            </w:r>
            <w:proofErr w:type="spellEnd"/>
            <w:r w:rsidRPr="002904F3">
              <w:t xml:space="preserve"> tag)</w:t>
            </w:r>
          </w:p>
        </w:tc>
      </w:tr>
      <w:tr w:rsidR="00AE05CC" w14:paraId="2523F59D" w14:textId="77777777" w:rsidTr="0094450C">
        <w:trPr>
          <w:cantSplit/>
          <w:trHeight w:val="48"/>
        </w:trPr>
        <w:tc>
          <w:tcPr>
            <w:tcW w:w="2977" w:type="dxa"/>
            <w:gridSpan w:val="2"/>
            <w:vMerge w:val="restart"/>
            <w:tcMar>
              <w:top w:w="0" w:type="dxa"/>
              <w:left w:w="62" w:type="dxa"/>
              <w:bottom w:w="0" w:type="dxa"/>
              <w:right w:w="62" w:type="dxa"/>
            </w:tcMar>
          </w:tcPr>
          <w:p w14:paraId="6D82CCE0" w14:textId="77777777" w:rsidR="00AE05CC" w:rsidRPr="002904F3" w:rsidRDefault="00AE05CC" w:rsidP="0094450C">
            <w:pPr>
              <w:pStyle w:val="CLITableBody"/>
            </w:pPr>
            <w:r w:rsidRPr="002904F3">
              <w:t>EGRESS VLAN-OP</w:t>
            </w:r>
          </w:p>
        </w:tc>
        <w:tc>
          <w:tcPr>
            <w:tcW w:w="6563" w:type="dxa"/>
          </w:tcPr>
          <w:p w14:paraId="4DFAAF4D" w14:textId="77777777" w:rsidR="00AE05CC" w:rsidRPr="002904F3" w:rsidRDefault="00AE05CC" w:rsidP="0094450C">
            <w:pPr>
              <w:pStyle w:val="CLITableBody"/>
            </w:pPr>
            <w:r w:rsidRPr="002904F3">
              <w:t>pop</w:t>
            </w:r>
          </w:p>
        </w:tc>
      </w:tr>
      <w:tr w:rsidR="00AE05CC" w14:paraId="215E8A7F" w14:textId="77777777" w:rsidTr="0094450C">
        <w:trPr>
          <w:cantSplit/>
          <w:trHeight w:val="48"/>
        </w:trPr>
        <w:tc>
          <w:tcPr>
            <w:tcW w:w="2977" w:type="dxa"/>
            <w:gridSpan w:val="2"/>
            <w:vMerge/>
            <w:tcMar>
              <w:top w:w="0" w:type="dxa"/>
              <w:left w:w="62" w:type="dxa"/>
              <w:bottom w:w="0" w:type="dxa"/>
              <w:right w:w="62" w:type="dxa"/>
            </w:tcMar>
          </w:tcPr>
          <w:p w14:paraId="6F925D4D" w14:textId="77777777" w:rsidR="00AE05CC" w:rsidRPr="002904F3" w:rsidRDefault="00AE05CC" w:rsidP="0094450C">
            <w:pPr>
              <w:pStyle w:val="CLITableBody"/>
            </w:pPr>
          </w:p>
        </w:tc>
        <w:tc>
          <w:tcPr>
            <w:tcW w:w="6563" w:type="dxa"/>
          </w:tcPr>
          <w:p w14:paraId="5D1247EF" w14:textId="77777777" w:rsidR="00AE05CC" w:rsidRPr="002904F3" w:rsidRDefault="00AE05CC" w:rsidP="0094450C">
            <w:pPr>
              <w:pStyle w:val="CLITableBody"/>
            </w:pPr>
            <w:r w:rsidRPr="002904F3">
              <w:t>transparent</w:t>
            </w:r>
          </w:p>
        </w:tc>
      </w:tr>
      <w:tr w:rsidR="00AE05CC" w14:paraId="50EF704A" w14:textId="77777777" w:rsidTr="0094450C">
        <w:trPr>
          <w:cantSplit/>
          <w:trHeight w:val="48"/>
        </w:trPr>
        <w:tc>
          <w:tcPr>
            <w:tcW w:w="2977" w:type="dxa"/>
            <w:gridSpan w:val="2"/>
            <w:vMerge/>
            <w:tcMar>
              <w:top w:w="0" w:type="dxa"/>
              <w:left w:w="62" w:type="dxa"/>
              <w:bottom w:w="0" w:type="dxa"/>
              <w:right w:w="62" w:type="dxa"/>
            </w:tcMar>
          </w:tcPr>
          <w:p w14:paraId="42F3E87A" w14:textId="77777777" w:rsidR="00AE05CC" w:rsidRPr="002904F3" w:rsidRDefault="00AE05CC" w:rsidP="0094450C">
            <w:pPr>
              <w:pStyle w:val="CLITableBody"/>
            </w:pPr>
          </w:p>
        </w:tc>
        <w:tc>
          <w:tcPr>
            <w:tcW w:w="6563" w:type="dxa"/>
          </w:tcPr>
          <w:p w14:paraId="222A6EF5" w14:textId="77777777" w:rsidR="00AE05CC" w:rsidRPr="002904F3" w:rsidRDefault="00AE05CC" w:rsidP="0094450C">
            <w:pPr>
              <w:pStyle w:val="CLITableBody"/>
            </w:pPr>
            <w:r w:rsidRPr="002904F3">
              <w:t>swap (</w:t>
            </w:r>
            <w:proofErr w:type="spellStart"/>
            <w:r w:rsidRPr="002904F3">
              <w:t>vlan</w:t>
            </w:r>
            <w:proofErr w:type="spellEnd"/>
            <w:r w:rsidRPr="002904F3">
              <w:t xml:space="preserve"> tag)</w:t>
            </w:r>
          </w:p>
        </w:tc>
      </w:tr>
      <w:tr w:rsidR="00AE05CC" w14:paraId="6F8150C9" w14:textId="77777777" w:rsidTr="0094450C">
        <w:trPr>
          <w:cantSplit/>
          <w:trHeight w:val="48"/>
        </w:trPr>
        <w:tc>
          <w:tcPr>
            <w:tcW w:w="2977" w:type="dxa"/>
            <w:gridSpan w:val="2"/>
            <w:vMerge/>
            <w:tcMar>
              <w:top w:w="0" w:type="dxa"/>
              <w:left w:w="62" w:type="dxa"/>
              <w:bottom w:w="0" w:type="dxa"/>
              <w:right w:w="62" w:type="dxa"/>
            </w:tcMar>
          </w:tcPr>
          <w:p w14:paraId="0CB3A512" w14:textId="77777777" w:rsidR="00AE05CC" w:rsidRPr="002904F3" w:rsidRDefault="00AE05CC" w:rsidP="0094450C">
            <w:pPr>
              <w:pStyle w:val="CLITableBody"/>
            </w:pPr>
          </w:p>
        </w:tc>
        <w:tc>
          <w:tcPr>
            <w:tcW w:w="6563" w:type="dxa"/>
          </w:tcPr>
          <w:p w14:paraId="62D06360" w14:textId="77777777" w:rsidR="00AE05CC" w:rsidRPr="002904F3" w:rsidRDefault="00AE05CC" w:rsidP="0094450C">
            <w:pPr>
              <w:pStyle w:val="CLITableBody"/>
            </w:pPr>
            <w:proofErr w:type="gramStart"/>
            <w:r w:rsidRPr="002904F3">
              <w:t>push(</w:t>
            </w:r>
            <w:proofErr w:type="spellStart"/>
            <w:r w:rsidRPr="002904F3">
              <w:t>ethertype:vlan</w:t>
            </w:r>
            <w:proofErr w:type="spellEnd"/>
            <w:proofErr w:type="gramEnd"/>
            <w:r w:rsidRPr="002904F3">
              <w:t xml:space="preserve"> tag)</w:t>
            </w:r>
          </w:p>
        </w:tc>
      </w:tr>
      <w:tr w:rsidR="00AE05CC" w14:paraId="279E8497" w14:textId="77777777" w:rsidTr="0094450C">
        <w:trPr>
          <w:cantSplit/>
          <w:trHeight w:val="48"/>
        </w:trPr>
        <w:tc>
          <w:tcPr>
            <w:tcW w:w="2977" w:type="dxa"/>
            <w:gridSpan w:val="2"/>
            <w:vMerge/>
            <w:tcMar>
              <w:top w:w="0" w:type="dxa"/>
              <w:left w:w="62" w:type="dxa"/>
              <w:bottom w:w="0" w:type="dxa"/>
              <w:right w:w="62" w:type="dxa"/>
            </w:tcMar>
          </w:tcPr>
          <w:p w14:paraId="4F0512F9" w14:textId="77777777" w:rsidR="00AE05CC" w:rsidRPr="002904F3" w:rsidRDefault="00AE05CC" w:rsidP="0094450C">
            <w:pPr>
              <w:pStyle w:val="CLITableBody"/>
            </w:pPr>
          </w:p>
        </w:tc>
        <w:tc>
          <w:tcPr>
            <w:tcW w:w="6563" w:type="dxa"/>
          </w:tcPr>
          <w:p w14:paraId="10B5C04A" w14:textId="77777777" w:rsidR="00AE05CC" w:rsidRPr="002904F3" w:rsidRDefault="00AE05CC" w:rsidP="0094450C">
            <w:pPr>
              <w:pStyle w:val="CLITableBody"/>
            </w:pPr>
            <w:r w:rsidRPr="002904F3">
              <w:t>push-</w:t>
            </w:r>
            <w:proofErr w:type="spellStart"/>
            <w:proofErr w:type="gramStart"/>
            <w:r w:rsidRPr="002904F3">
              <w:t>i</w:t>
            </w:r>
            <w:proofErr w:type="spellEnd"/>
            <w:r w:rsidRPr="002904F3">
              <w:t>(</w:t>
            </w:r>
            <w:proofErr w:type="spellStart"/>
            <w:r w:rsidRPr="002904F3">
              <w:t>ethertype:vlan</w:t>
            </w:r>
            <w:proofErr w:type="spellEnd"/>
            <w:proofErr w:type="gramEnd"/>
            <w:r w:rsidRPr="002904F3">
              <w:t xml:space="preserve"> tag</w:t>
            </w:r>
            <w:proofErr w:type="gramStart"/>
            <w:r w:rsidRPr="002904F3">
              <w:t>),push</w:t>
            </w:r>
            <w:proofErr w:type="gramEnd"/>
            <w:r w:rsidRPr="002904F3">
              <w:t>-</w:t>
            </w:r>
            <w:proofErr w:type="gramStart"/>
            <w:r w:rsidRPr="002904F3">
              <w:t>o(</w:t>
            </w:r>
            <w:proofErr w:type="spellStart"/>
            <w:r w:rsidRPr="002904F3">
              <w:t>ethertype:vlan</w:t>
            </w:r>
            <w:proofErr w:type="spellEnd"/>
            <w:proofErr w:type="gramEnd"/>
            <w:r w:rsidRPr="002904F3">
              <w:t xml:space="preserve"> tag)</w:t>
            </w:r>
          </w:p>
        </w:tc>
      </w:tr>
      <w:tr w:rsidR="00AE05CC" w14:paraId="543DAFC8" w14:textId="77777777" w:rsidTr="0094450C">
        <w:trPr>
          <w:cantSplit/>
          <w:trHeight w:val="48"/>
        </w:trPr>
        <w:tc>
          <w:tcPr>
            <w:tcW w:w="2977" w:type="dxa"/>
            <w:gridSpan w:val="2"/>
            <w:vMerge/>
            <w:tcMar>
              <w:top w:w="0" w:type="dxa"/>
              <w:left w:w="62" w:type="dxa"/>
              <w:bottom w:w="0" w:type="dxa"/>
              <w:right w:w="62" w:type="dxa"/>
            </w:tcMar>
          </w:tcPr>
          <w:p w14:paraId="0751670E" w14:textId="77777777" w:rsidR="00AE05CC" w:rsidRPr="002904F3" w:rsidRDefault="00AE05CC" w:rsidP="0094450C">
            <w:pPr>
              <w:pStyle w:val="CLITableBody"/>
            </w:pPr>
          </w:p>
        </w:tc>
        <w:tc>
          <w:tcPr>
            <w:tcW w:w="6563" w:type="dxa"/>
          </w:tcPr>
          <w:p w14:paraId="58EB4187" w14:textId="77777777" w:rsidR="00AE05CC" w:rsidRPr="002904F3" w:rsidRDefault="00AE05CC" w:rsidP="0094450C">
            <w:pPr>
              <w:pStyle w:val="CLITableBody"/>
            </w:pPr>
            <w:r w:rsidRPr="002904F3">
              <w:t>swap-</w:t>
            </w:r>
            <w:proofErr w:type="spellStart"/>
            <w:proofErr w:type="gramStart"/>
            <w:r w:rsidRPr="002904F3">
              <w:t>i</w:t>
            </w:r>
            <w:proofErr w:type="spellEnd"/>
            <w:r w:rsidRPr="002904F3">
              <w:t>(</w:t>
            </w:r>
            <w:proofErr w:type="spellStart"/>
            <w:r w:rsidRPr="002904F3">
              <w:t>ethertype:vlan</w:t>
            </w:r>
            <w:proofErr w:type="spellEnd"/>
            <w:proofErr w:type="gramEnd"/>
            <w:r w:rsidRPr="002904F3">
              <w:t xml:space="preserve"> tag</w:t>
            </w:r>
            <w:proofErr w:type="gramStart"/>
            <w:r w:rsidRPr="002904F3">
              <w:t>),push</w:t>
            </w:r>
            <w:proofErr w:type="gramEnd"/>
            <w:r w:rsidRPr="002904F3">
              <w:t>-</w:t>
            </w:r>
            <w:proofErr w:type="gramStart"/>
            <w:r w:rsidRPr="002904F3">
              <w:t>o(</w:t>
            </w:r>
            <w:proofErr w:type="spellStart"/>
            <w:r w:rsidRPr="002904F3">
              <w:t>ethertype:vlan</w:t>
            </w:r>
            <w:proofErr w:type="spellEnd"/>
            <w:proofErr w:type="gramEnd"/>
            <w:r w:rsidRPr="002904F3">
              <w:t xml:space="preserve"> tag)</w:t>
            </w:r>
          </w:p>
        </w:tc>
      </w:tr>
      <w:tr w:rsidR="00AE05CC" w14:paraId="07477F57" w14:textId="77777777" w:rsidTr="0094450C">
        <w:trPr>
          <w:cantSplit/>
          <w:trHeight w:val="48"/>
        </w:trPr>
        <w:tc>
          <w:tcPr>
            <w:tcW w:w="2977" w:type="dxa"/>
            <w:gridSpan w:val="2"/>
            <w:vMerge/>
            <w:tcMar>
              <w:top w:w="0" w:type="dxa"/>
              <w:left w:w="62" w:type="dxa"/>
              <w:bottom w:w="0" w:type="dxa"/>
              <w:right w:w="62" w:type="dxa"/>
            </w:tcMar>
          </w:tcPr>
          <w:p w14:paraId="5D8D8065" w14:textId="77777777" w:rsidR="00AE05CC" w:rsidRPr="002904F3" w:rsidRDefault="00AE05CC" w:rsidP="0094450C">
            <w:pPr>
              <w:pStyle w:val="CLITableBody"/>
            </w:pPr>
          </w:p>
        </w:tc>
        <w:tc>
          <w:tcPr>
            <w:tcW w:w="6563" w:type="dxa"/>
          </w:tcPr>
          <w:p w14:paraId="18837C62" w14:textId="77777777" w:rsidR="00AE05CC" w:rsidRPr="002904F3" w:rsidRDefault="00AE05CC" w:rsidP="0094450C">
            <w:pPr>
              <w:pStyle w:val="CLITableBody"/>
            </w:pPr>
            <w:r w:rsidRPr="002904F3">
              <w:t>none</w:t>
            </w:r>
          </w:p>
        </w:tc>
      </w:tr>
    </w:tbl>
    <w:p w14:paraId="5CECE7DF" w14:textId="77777777" w:rsidR="00AE05CC" w:rsidRDefault="00AE05CC" w:rsidP="00AE05CC"/>
    <w:p w14:paraId="732CFAC8" w14:textId="77777777" w:rsidR="00AE05CC" w:rsidRDefault="00AE05CC">
      <w:pPr>
        <w:spacing w:before="0" w:after="160"/>
        <w:rPr>
          <w:rFonts w:ascii="futura bold" w:eastAsia="Times New Roman" w:hAnsi="futura bold" w:cs="Tahoma"/>
          <w:b/>
          <w:bCs/>
          <w:iCs/>
          <w:color w:val="053150"/>
          <w:kern w:val="36"/>
          <w:sz w:val="32"/>
          <w:szCs w:val="30"/>
          <w:lang w:bidi="ar-AE"/>
        </w:rPr>
      </w:pPr>
      <w:r>
        <w:br w:type="page"/>
      </w:r>
    </w:p>
    <w:p w14:paraId="6C7B8A23" w14:textId="024680ED" w:rsidR="00AE05CC" w:rsidRPr="002904F3" w:rsidRDefault="00AE05CC" w:rsidP="00AE05CC">
      <w:pPr>
        <w:pStyle w:val="Heading4"/>
      </w:pPr>
      <w:r w:rsidRPr="002904F3">
        <w:lastRenderedPageBreak/>
        <w:fldChar w:fldCharType="begin"/>
      </w:r>
      <w:r>
        <w:instrText>XE "show fib vpls-pw"</w:instrText>
      </w:r>
      <w:r w:rsidRPr="002904F3">
        <w:fldChar w:fldCharType="end"/>
      </w:r>
      <w:bookmarkStart w:id="70" w:name="_Toc42421314"/>
      <w:r w:rsidRPr="002904F3">
        <w:t xml:space="preserve">show fib </w:t>
      </w:r>
      <w:proofErr w:type="spellStart"/>
      <w:r w:rsidR="00F70A97">
        <w:t>evpn</w:t>
      </w:r>
      <w:proofErr w:type="spellEnd"/>
      <w:r w:rsidRPr="002904F3">
        <w:t>-</w:t>
      </w:r>
      <w:bookmarkEnd w:id="70"/>
      <w:r w:rsidR="00F70A97">
        <w:t>neighbor</w:t>
      </w:r>
    </w:p>
    <w:tbl>
      <w:tblPr>
        <w:tblW w:w="9540" w:type="dxa"/>
        <w:tblLayout w:type="fixed"/>
        <w:tblCellMar>
          <w:left w:w="62" w:type="dxa"/>
          <w:right w:w="62" w:type="dxa"/>
        </w:tblCellMar>
        <w:tblLook w:val="0000" w:firstRow="0" w:lastRow="0" w:firstColumn="0" w:lastColumn="0" w:noHBand="0" w:noVBand="0"/>
      </w:tblPr>
      <w:tblGrid>
        <w:gridCol w:w="1710"/>
        <w:gridCol w:w="7830"/>
      </w:tblGrid>
      <w:tr w:rsidR="00AE05CC" w:rsidRPr="00A24F22" w14:paraId="7C7740CF" w14:textId="77777777" w:rsidTr="0094450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5A6F52D4" w14:textId="77777777" w:rsidR="00AE05CC" w:rsidRPr="00A24F22" w:rsidRDefault="00AE05CC" w:rsidP="0094450C">
            <w:pPr>
              <w:pStyle w:val="TableHeading"/>
              <w:rPr>
                <w:lang w:val="en-NZ"/>
              </w:rPr>
            </w:pPr>
            <w:r w:rsidRPr="00A24F22">
              <w:t>Description</w:t>
            </w:r>
          </w:p>
        </w:tc>
        <w:tc>
          <w:tcPr>
            <w:tcW w:w="78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BC9816E" w14:textId="76FB7BA3" w:rsidR="00AE05CC" w:rsidRPr="00A24F22" w:rsidRDefault="00AE05CC" w:rsidP="0094450C">
            <w:pPr>
              <w:pStyle w:val="CLITableBody"/>
              <w:rPr>
                <w:lang w:val="en-NZ"/>
              </w:rPr>
            </w:pPr>
            <w:r w:rsidRPr="00A24F22">
              <w:t xml:space="preserve">Displays fib </w:t>
            </w:r>
            <w:proofErr w:type="spellStart"/>
            <w:r w:rsidR="005E1541">
              <w:t>evpn</w:t>
            </w:r>
            <w:proofErr w:type="spellEnd"/>
            <w:r w:rsidRPr="00A24F22">
              <w:t>-</w:t>
            </w:r>
            <w:r w:rsidR="00F70A97">
              <w:t>neighbor</w:t>
            </w:r>
            <w:r w:rsidR="00907814">
              <w:t>s</w:t>
            </w:r>
            <w:r w:rsidRPr="00A24F22">
              <w:t xml:space="preserve"> information.</w:t>
            </w:r>
          </w:p>
        </w:tc>
      </w:tr>
      <w:tr w:rsidR="00AE05CC" w:rsidRPr="00A24F22" w14:paraId="2476AB2D" w14:textId="77777777" w:rsidTr="0094450C">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5FE3C1D" w14:textId="77777777" w:rsidR="00AE05CC" w:rsidRPr="00A24F22" w:rsidRDefault="00AE05CC" w:rsidP="0094450C">
            <w:pPr>
              <w:pStyle w:val="TableHeading"/>
            </w:pPr>
            <w:r w:rsidRPr="00A24F22">
              <w:t>Command Syntax</w:t>
            </w:r>
          </w:p>
        </w:tc>
        <w:tc>
          <w:tcPr>
            <w:tcW w:w="78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554E234" w14:textId="483B1FF5" w:rsidR="00AE05CC" w:rsidRPr="00A24F22" w:rsidRDefault="00AE05CC" w:rsidP="0094450C">
            <w:pPr>
              <w:pStyle w:val="CLITableBody"/>
              <w:rPr>
                <w:lang w:val="en-NZ"/>
              </w:rPr>
            </w:pPr>
            <w:r w:rsidRPr="00A24F22">
              <w:rPr>
                <w:rStyle w:val="Monospace"/>
              </w:rPr>
              <w:t xml:space="preserve">show fib </w:t>
            </w:r>
            <w:proofErr w:type="spellStart"/>
            <w:r w:rsidR="00F70A97">
              <w:rPr>
                <w:rStyle w:val="Monospace"/>
              </w:rPr>
              <w:t>evpn</w:t>
            </w:r>
            <w:proofErr w:type="spellEnd"/>
            <w:r w:rsidR="00F70A97">
              <w:rPr>
                <w:rStyle w:val="Monospace"/>
              </w:rPr>
              <w:t>-neighbor</w:t>
            </w:r>
          </w:p>
        </w:tc>
      </w:tr>
      <w:tr w:rsidR="00AE05CC" w:rsidRPr="00A24F22" w14:paraId="6CD44854" w14:textId="77777777" w:rsidTr="0094450C">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77919F5B" w14:textId="77777777" w:rsidR="00AE05CC" w:rsidRPr="00A24F22" w:rsidRDefault="00AE05CC" w:rsidP="0094450C">
            <w:pPr>
              <w:pStyle w:val="TableHeading"/>
              <w:rPr>
                <w:lang w:val="en-NZ"/>
              </w:rPr>
            </w:pPr>
            <w:r w:rsidRPr="00A24F22">
              <w:t>Command Mode</w:t>
            </w:r>
          </w:p>
        </w:tc>
        <w:tc>
          <w:tcPr>
            <w:tcW w:w="78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89B673D" w14:textId="76D98292" w:rsidR="00AE05CC" w:rsidRPr="00A24F22" w:rsidRDefault="00907814" w:rsidP="0094450C">
            <w:pPr>
              <w:pStyle w:val="CLITableBody"/>
              <w:rPr>
                <w:lang w:val="en-NZ"/>
              </w:rPr>
            </w:pPr>
            <w:r w:rsidRPr="00A24F22">
              <w:t>O</w:t>
            </w:r>
            <w:r w:rsidR="00AE05CC" w:rsidRPr="00A24F22">
              <w:t>perational</w:t>
            </w:r>
          </w:p>
        </w:tc>
      </w:tr>
      <w:tr w:rsidR="00AE05CC" w:rsidRPr="00A24F22" w14:paraId="55686FEF" w14:textId="77777777" w:rsidTr="0094450C">
        <w:trPr>
          <w:cantSplit/>
          <w:trHeight w:val="501"/>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6E7AF0F" w14:textId="77777777" w:rsidR="00AE05CC" w:rsidRPr="00A24F22" w:rsidRDefault="00AE05CC" w:rsidP="0094450C">
            <w:pPr>
              <w:pStyle w:val="TableHeading"/>
              <w:rPr>
                <w:lang w:val="en-NZ"/>
              </w:rPr>
            </w:pPr>
            <w:r w:rsidRPr="00A24F22">
              <w:t>Parameters Table</w:t>
            </w:r>
          </w:p>
        </w:tc>
        <w:tc>
          <w:tcPr>
            <w:tcW w:w="78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133A5B2" w14:textId="77777777" w:rsidR="00AE05CC" w:rsidRPr="00A24F22" w:rsidRDefault="00AE05CC" w:rsidP="0094450C">
            <w:pPr>
              <w:pStyle w:val="CLITableBody"/>
              <w:rPr>
                <w:lang w:val="en-NZ"/>
              </w:rPr>
            </w:pPr>
            <w:r w:rsidRPr="00A24F22">
              <w:t>N/A</w:t>
            </w:r>
          </w:p>
        </w:tc>
      </w:tr>
      <w:tr w:rsidR="00AE05CC" w:rsidRPr="00A24F22" w14:paraId="5CCBB4A4" w14:textId="77777777" w:rsidTr="0094450C">
        <w:trPr>
          <w:cantSplit/>
        </w:trPr>
        <w:tc>
          <w:tcPr>
            <w:tcW w:w="171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229B0E99" w14:textId="77777777" w:rsidR="00AE05CC" w:rsidRPr="00A24F22" w:rsidRDefault="00AE05CC" w:rsidP="0094450C">
            <w:pPr>
              <w:pStyle w:val="TableHeading"/>
              <w:rPr>
                <w:lang w:val="en-NZ"/>
              </w:rPr>
            </w:pPr>
            <w:r w:rsidRPr="00A24F22">
              <w:t>Examples</w:t>
            </w:r>
          </w:p>
        </w:tc>
        <w:tc>
          <w:tcPr>
            <w:tcW w:w="7830" w:type="dxa"/>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318BD734" w14:textId="77777777" w:rsidR="00AE05CC" w:rsidRPr="00A24F22" w:rsidRDefault="00AE05CC" w:rsidP="0094450C">
            <w:pPr>
              <w:pStyle w:val="CLITableBody"/>
              <w:rPr>
                <w:lang w:val="en-NZ"/>
              </w:rPr>
            </w:pPr>
            <w:r w:rsidRPr="00A24F22">
              <w:t>The following example shows sample output from this command:</w:t>
            </w:r>
          </w:p>
        </w:tc>
      </w:tr>
      <w:tr w:rsidR="00AE05CC" w:rsidRPr="002904F3" w14:paraId="3AA9FF5A" w14:textId="77777777" w:rsidTr="0094450C">
        <w:trPr>
          <w:cantSplit/>
          <w:trHeight w:val="501"/>
        </w:trPr>
        <w:tc>
          <w:tcPr>
            <w:tcW w:w="9540" w:type="dxa"/>
            <w:gridSpan w:val="2"/>
            <w:tcBorders>
              <w:top w:val="single" w:sz="4" w:space="0" w:color="7ADFED"/>
              <w:left w:val="single" w:sz="4" w:space="0" w:color="7ADFED"/>
              <w:bottom w:val="single" w:sz="4" w:space="0" w:color="7ADFED"/>
              <w:right w:val="single" w:sz="4" w:space="0" w:color="7ADFED"/>
            </w:tcBorders>
            <w:tcMar>
              <w:top w:w="0" w:type="dxa"/>
              <w:left w:w="62" w:type="dxa"/>
              <w:bottom w:w="0" w:type="dxa"/>
              <w:right w:w="62" w:type="dxa"/>
            </w:tcMar>
          </w:tcPr>
          <w:p w14:paraId="0DDDCDC0" w14:textId="230AB981" w:rsidR="00AE05CC" w:rsidRPr="00A24F22" w:rsidRDefault="00AE05CC" w:rsidP="0094450C">
            <w:pPr>
              <w:pStyle w:val="code9"/>
            </w:pPr>
            <w:r w:rsidRPr="00A24F22">
              <w:t xml:space="preserve">exaware# show fib </w:t>
            </w:r>
            <w:proofErr w:type="spellStart"/>
            <w:r w:rsidR="00F70A97">
              <w:t>evpn</w:t>
            </w:r>
            <w:proofErr w:type="spellEnd"/>
            <w:r w:rsidR="00F70A97">
              <w:t>-neighbor</w:t>
            </w:r>
          </w:p>
          <w:p w14:paraId="112AEDE2" w14:textId="77777777" w:rsidR="00AE05CC" w:rsidRPr="00A24F22" w:rsidRDefault="00AE05CC" w:rsidP="0094450C">
            <w:pPr>
              <w:pStyle w:val="code9"/>
            </w:pPr>
          </w:p>
          <w:p w14:paraId="5B1A35B0" w14:textId="38DF073E" w:rsidR="00907814" w:rsidRDefault="005E1541" w:rsidP="00907814">
            <w:pPr>
              <w:pStyle w:val="code9"/>
            </w:pPr>
            <w:r>
              <w:t>EVPN</w:t>
            </w:r>
            <w:r w:rsidR="00AE05CC" w:rsidRPr="00A24F22">
              <w:t xml:space="preserve">  </w:t>
            </w:r>
            <w:r w:rsidR="00907814">
              <w:t xml:space="preserve">  </w:t>
            </w:r>
            <w:r w:rsidR="00907814" w:rsidRPr="00A24F22">
              <w:t>NEIGHBOR</w:t>
            </w:r>
            <w:r w:rsidR="00907814">
              <w:t xml:space="preserve">     NEXT HOP </w:t>
            </w:r>
            <w:r w:rsidR="001400E2">
              <w:t xml:space="preserve"> </w:t>
            </w:r>
            <w:r w:rsidR="00907814">
              <w:t xml:space="preserve">                          TUNNEL</w:t>
            </w:r>
          </w:p>
          <w:p w14:paraId="3FA89AA6" w14:textId="073F7AEA" w:rsidR="00AE05CC" w:rsidRPr="00A24F22" w:rsidRDefault="00AE05CC" w:rsidP="00907814">
            <w:pPr>
              <w:pStyle w:val="code9"/>
            </w:pPr>
            <w:r w:rsidRPr="00A24F22">
              <w:t>NAME</w:t>
            </w:r>
            <w:r w:rsidR="00907814">
              <w:t xml:space="preserve">    IP ADDRESS</w:t>
            </w:r>
            <w:r w:rsidR="00907814" w:rsidRPr="00A24F22">
              <w:t xml:space="preserve"> </w:t>
            </w:r>
            <w:r w:rsidR="00907814">
              <w:t xml:space="preserve">  MAC ADDRESS</w:t>
            </w:r>
            <w:r w:rsidRPr="00A24F22">
              <w:t xml:space="preserve">  </w:t>
            </w:r>
            <w:r w:rsidR="00907814">
              <w:t xml:space="preserve">       </w:t>
            </w:r>
            <w:r w:rsidR="00907814" w:rsidRPr="00A24F22">
              <w:t>INTERFACE</w:t>
            </w:r>
            <w:r w:rsidR="00907814">
              <w:t xml:space="preserve">       MPLS </w:t>
            </w:r>
            <w:r w:rsidR="00907814" w:rsidRPr="00A24F22">
              <w:t>LABELS</w:t>
            </w:r>
          </w:p>
          <w:p w14:paraId="4241A420" w14:textId="70AA4FFC" w:rsidR="00AE05CC" w:rsidRPr="00A24F22" w:rsidRDefault="00AE05CC" w:rsidP="0094450C">
            <w:pPr>
              <w:pStyle w:val="code9"/>
            </w:pPr>
            <w:r w:rsidRPr="00A24F22">
              <w:t>----------------------------------------------------</w:t>
            </w:r>
            <w:r w:rsidR="00907814">
              <w:t>--</w:t>
            </w:r>
            <w:r w:rsidRPr="00A24F22">
              <w:t>--------------</w:t>
            </w:r>
          </w:p>
          <w:p w14:paraId="6B4246F3" w14:textId="1339A52E" w:rsidR="00AE05CC" w:rsidRPr="00A24F22" w:rsidRDefault="001400E2" w:rsidP="0094450C">
            <w:pPr>
              <w:pStyle w:val="code9"/>
            </w:pPr>
            <w:proofErr w:type="spellStart"/>
            <w:r>
              <w:t>ev</w:t>
            </w:r>
            <w:r w:rsidR="00907814">
              <w:t>p</w:t>
            </w:r>
            <w:r>
              <w:t>n</w:t>
            </w:r>
            <w:r w:rsidR="00AE05CC" w:rsidRPr="00A24F22">
              <w:t>A</w:t>
            </w:r>
            <w:proofErr w:type="spellEnd"/>
            <w:r w:rsidR="00AE05CC" w:rsidRPr="00A24F22">
              <w:t xml:space="preserve"> </w:t>
            </w:r>
            <w:r w:rsidR="00907814">
              <w:t xml:space="preserve">  10.10.10.</w:t>
            </w:r>
            <w:r w:rsidR="00AE05CC" w:rsidRPr="00A24F22">
              <w:t xml:space="preserve">3  </w:t>
            </w:r>
            <w:r w:rsidR="00907814">
              <w:t xml:space="preserve"> </w:t>
            </w:r>
            <w:r w:rsidR="00907814" w:rsidRPr="00A24F22">
              <w:t>00:</w:t>
            </w:r>
            <w:proofErr w:type="gramStart"/>
            <w:r w:rsidR="00907814" w:rsidRPr="00A24F22">
              <w:t>00:a</w:t>
            </w:r>
            <w:proofErr w:type="gramEnd"/>
            <w:r w:rsidR="00907814" w:rsidRPr="00A24F22">
              <w:t>3:</w:t>
            </w:r>
            <w:proofErr w:type="gramStart"/>
            <w:r w:rsidR="00907814" w:rsidRPr="00A24F22">
              <w:t>ae:e</w:t>
            </w:r>
            <w:proofErr w:type="gramEnd"/>
            <w:r w:rsidR="00907814" w:rsidRPr="00A24F22">
              <w:t>8:5a</w:t>
            </w:r>
            <w:r w:rsidR="00907814">
              <w:t xml:space="preserve">   </w:t>
            </w:r>
            <w:r w:rsidR="00AE05CC" w:rsidRPr="00A24F22">
              <w:t xml:space="preserve">x-eth0/1/9.1 </w:t>
            </w:r>
            <w:r w:rsidR="00907814">
              <w:t xml:space="preserve">   </w:t>
            </w:r>
            <w:r w:rsidR="00EC220D">
              <w:t>1</w:t>
            </w:r>
            <w:r w:rsidR="00AE05CC" w:rsidRPr="00A24F22">
              <w:t>20</w:t>
            </w:r>
          </w:p>
          <w:p w14:paraId="68A8C49F" w14:textId="7362BBC2" w:rsidR="00AE05CC" w:rsidRPr="00A24F22" w:rsidRDefault="00AE05CC" w:rsidP="0094450C">
            <w:pPr>
              <w:pStyle w:val="code9"/>
            </w:pPr>
            <w:r w:rsidRPr="00A24F22">
              <w:t xml:space="preserve">      </w:t>
            </w:r>
            <w:r w:rsidR="00907814">
              <w:t xml:space="preserve">  10.10.10</w:t>
            </w:r>
            <w:r w:rsidRPr="00A24F22">
              <w:t xml:space="preserve">.4  </w:t>
            </w:r>
            <w:r w:rsidR="00907814">
              <w:t xml:space="preserve"> </w:t>
            </w:r>
            <w:r w:rsidR="00907814" w:rsidRPr="00A24F22">
              <w:t>00:</w:t>
            </w:r>
            <w:proofErr w:type="gramStart"/>
            <w:r w:rsidR="00907814" w:rsidRPr="00A24F22">
              <w:t>00:a</w:t>
            </w:r>
            <w:proofErr w:type="gramEnd"/>
            <w:r w:rsidR="00907814" w:rsidRPr="00A24F22">
              <w:t>3:</w:t>
            </w:r>
            <w:proofErr w:type="gramStart"/>
            <w:r w:rsidR="00907814" w:rsidRPr="00A24F22">
              <w:t>ae:e</w:t>
            </w:r>
            <w:proofErr w:type="gramEnd"/>
            <w:r w:rsidR="00907814" w:rsidRPr="00A24F22">
              <w:t xml:space="preserve">8:5a </w:t>
            </w:r>
            <w:r w:rsidR="00907814">
              <w:t xml:space="preserve">  </w:t>
            </w:r>
            <w:r w:rsidRPr="00A24F22">
              <w:t xml:space="preserve">x-eth0/1/9.1 </w:t>
            </w:r>
            <w:r w:rsidR="00907814">
              <w:t xml:space="preserve">   </w:t>
            </w:r>
            <w:r w:rsidR="00EC220D">
              <w:t>1</w:t>
            </w:r>
            <w:r w:rsidR="00907814">
              <w:t>30</w:t>
            </w:r>
          </w:p>
          <w:p w14:paraId="2D8BFAC7" w14:textId="59AA22FA" w:rsidR="00AE05CC" w:rsidRPr="00A24F22" w:rsidRDefault="00AE05CC" w:rsidP="0094450C">
            <w:pPr>
              <w:pStyle w:val="code9"/>
            </w:pPr>
            <w:r w:rsidRPr="00A24F22">
              <w:t xml:space="preserve">      </w:t>
            </w:r>
            <w:r w:rsidR="00907814">
              <w:t xml:space="preserve">  10.10.10</w:t>
            </w:r>
            <w:r w:rsidRPr="00A24F22">
              <w:t xml:space="preserve">.6  </w:t>
            </w:r>
            <w:r w:rsidR="00907814">
              <w:t xml:space="preserve"> </w:t>
            </w:r>
            <w:r w:rsidR="00907814" w:rsidRPr="00A24F22">
              <w:t>00:</w:t>
            </w:r>
            <w:proofErr w:type="gramStart"/>
            <w:r w:rsidR="00907814" w:rsidRPr="00A24F22">
              <w:t>00:a</w:t>
            </w:r>
            <w:proofErr w:type="gramEnd"/>
            <w:r w:rsidR="00907814" w:rsidRPr="00A24F22">
              <w:t>3:</w:t>
            </w:r>
            <w:proofErr w:type="gramStart"/>
            <w:r w:rsidR="00907814" w:rsidRPr="00A24F22">
              <w:t>ae:</w:t>
            </w:r>
            <w:r w:rsidR="00907814">
              <w:t>ff</w:t>
            </w:r>
            <w:proofErr w:type="gramEnd"/>
            <w:r w:rsidR="00907814" w:rsidRPr="00A24F22">
              <w:t xml:space="preserve">:5a </w:t>
            </w:r>
            <w:r w:rsidR="00907814">
              <w:t xml:space="preserve">  </w:t>
            </w:r>
            <w:r w:rsidRPr="00A24F22">
              <w:t>x-eth0/1/</w:t>
            </w:r>
            <w:r w:rsidR="00907814">
              <w:t>2</w:t>
            </w:r>
            <w:r w:rsidRPr="00A24F22">
              <w:t xml:space="preserve">.1 </w:t>
            </w:r>
            <w:r w:rsidR="00907814">
              <w:t xml:space="preserve">   </w:t>
            </w:r>
            <w:r w:rsidR="00EC220D">
              <w:t>1</w:t>
            </w:r>
            <w:r w:rsidRPr="00A24F22">
              <w:t xml:space="preserve">40             </w:t>
            </w:r>
          </w:p>
          <w:p w14:paraId="6E207729" w14:textId="432739DD" w:rsidR="00AE05CC" w:rsidRPr="00A24F22" w:rsidRDefault="00AE05CC" w:rsidP="0094450C">
            <w:pPr>
              <w:pStyle w:val="code9"/>
            </w:pPr>
            <w:r w:rsidRPr="00A24F22">
              <w:t xml:space="preserve">      </w:t>
            </w:r>
            <w:r w:rsidR="00907814">
              <w:t xml:space="preserve">  10.10.10</w:t>
            </w:r>
            <w:r w:rsidRPr="00A24F22">
              <w:t xml:space="preserve">.7  </w:t>
            </w:r>
            <w:r w:rsidR="00907814">
              <w:t xml:space="preserve"> </w:t>
            </w:r>
            <w:r w:rsidR="00907814" w:rsidRPr="00A24F22">
              <w:t>00:</w:t>
            </w:r>
            <w:proofErr w:type="gramStart"/>
            <w:r w:rsidR="00907814" w:rsidRPr="00A24F22">
              <w:t>00:a</w:t>
            </w:r>
            <w:proofErr w:type="gramEnd"/>
            <w:r w:rsidR="00907814" w:rsidRPr="00A24F22">
              <w:t>3:</w:t>
            </w:r>
            <w:proofErr w:type="gramStart"/>
            <w:r w:rsidR="00907814" w:rsidRPr="00A24F22">
              <w:t>ae:e</w:t>
            </w:r>
            <w:proofErr w:type="gramEnd"/>
            <w:r w:rsidR="00907814" w:rsidRPr="00A24F22">
              <w:t xml:space="preserve">8:5a </w:t>
            </w:r>
            <w:r w:rsidR="00907814">
              <w:t xml:space="preserve">  </w:t>
            </w:r>
            <w:r w:rsidRPr="00A24F22">
              <w:t xml:space="preserve">x-eth0/1/9.1 </w:t>
            </w:r>
            <w:r w:rsidR="00907814">
              <w:t xml:space="preserve">   </w:t>
            </w:r>
            <w:r w:rsidR="00EC220D">
              <w:t>1</w:t>
            </w:r>
            <w:r w:rsidRPr="00A24F22">
              <w:t xml:space="preserve">50             </w:t>
            </w:r>
          </w:p>
          <w:p w14:paraId="6E885C0C" w14:textId="3D2F3EDB" w:rsidR="00AE05CC" w:rsidRPr="00A24F22" w:rsidRDefault="00AE05CC" w:rsidP="0094450C">
            <w:pPr>
              <w:pStyle w:val="code9"/>
            </w:pPr>
            <w:r w:rsidRPr="00A24F22">
              <w:t xml:space="preserve">      </w:t>
            </w:r>
            <w:r w:rsidR="00907814">
              <w:t xml:space="preserve">  10.10.10</w:t>
            </w:r>
            <w:r w:rsidRPr="00A24F22">
              <w:t xml:space="preserve">.8  </w:t>
            </w:r>
            <w:r w:rsidR="00907814">
              <w:t xml:space="preserve"> </w:t>
            </w:r>
            <w:r w:rsidR="00907814" w:rsidRPr="00A24F22">
              <w:t>00:</w:t>
            </w:r>
            <w:proofErr w:type="gramStart"/>
            <w:r w:rsidR="00907814" w:rsidRPr="00A24F22">
              <w:t>00:a</w:t>
            </w:r>
            <w:proofErr w:type="gramEnd"/>
            <w:r w:rsidR="00907814" w:rsidRPr="00A24F22">
              <w:t>3:</w:t>
            </w:r>
            <w:proofErr w:type="gramStart"/>
            <w:r w:rsidR="00907814" w:rsidRPr="00A24F22">
              <w:t>ae:e</w:t>
            </w:r>
            <w:proofErr w:type="gramEnd"/>
            <w:r w:rsidR="00907814" w:rsidRPr="00A24F22">
              <w:t xml:space="preserve">8:5a </w:t>
            </w:r>
            <w:r w:rsidR="00907814">
              <w:t xml:space="preserve">  </w:t>
            </w:r>
            <w:r w:rsidRPr="00A24F22">
              <w:t>x-eth0/1/</w:t>
            </w:r>
            <w:r w:rsidR="00907814">
              <w:t>3</w:t>
            </w:r>
            <w:r w:rsidRPr="00A24F22">
              <w:t xml:space="preserve">.2 </w:t>
            </w:r>
            <w:r w:rsidR="00907814">
              <w:t xml:space="preserve">   </w:t>
            </w:r>
            <w:r w:rsidR="00EC220D">
              <w:t>1</w:t>
            </w:r>
            <w:r w:rsidRPr="00A24F22">
              <w:t xml:space="preserve">60             </w:t>
            </w:r>
          </w:p>
          <w:p w14:paraId="004037D1" w14:textId="5B7C23B8" w:rsidR="003E7E80" w:rsidRPr="00907814" w:rsidRDefault="00AE05CC" w:rsidP="00907814">
            <w:pPr>
              <w:pStyle w:val="code9"/>
            </w:pPr>
            <w:r w:rsidRPr="00A24F22">
              <w:t xml:space="preserve">      </w:t>
            </w:r>
            <w:r w:rsidR="00907814">
              <w:t xml:space="preserve">  10.10.10</w:t>
            </w:r>
            <w:r w:rsidRPr="00A24F22">
              <w:t xml:space="preserve">.9  </w:t>
            </w:r>
            <w:r w:rsidR="00907814">
              <w:t xml:space="preserve"> </w:t>
            </w:r>
            <w:r w:rsidR="00907814" w:rsidRPr="00A24F22">
              <w:t>00:</w:t>
            </w:r>
            <w:proofErr w:type="gramStart"/>
            <w:r w:rsidR="00907814" w:rsidRPr="00A24F22">
              <w:t>00:a</w:t>
            </w:r>
            <w:proofErr w:type="gramEnd"/>
            <w:r w:rsidR="00907814" w:rsidRPr="00A24F22">
              <w:t>3:ae:</w:t>
            </w:r>
            <w:r w:rsidR="00907814">
              <w:t>bb</w:t>
            </w:r>
            <w:r w:rsidR="00907814" w:rsidRPr="00A24F22">
              <w:t xml:space="preserve">:5a </w:t>
            </w:r>
            <w:r w:rsidR="00907814">
              <w:t xml:space="preserve">  </w:t>
            </w:r>
            <w:r w:rsidRPr="00A24F22">
              <w:t>x-eth0/1/</w:t>
            </w:r>
            <w:r w:rsidR="00907814">
              <w:t>4</w:t>
            </w:r>
            <w:r w:rsidRPr="00A24F22">
              <w:t xml:space="preserve">.2 </w:t>
            </w:r>
            <w:r w:rsidR="00907814">
              <w:t xml:space="preserve">   </w:t>
            </w:r>
            <w:r w:rsidR="00EC220D">
              <w:t>1</w:t>
            </w:r>
            <w:r w:rsidRPr="00A24F22">
              <w:t xml:space="preserve">70             </w:t>
            </w:r>
          </w:p>
        </w:tc>
      </w:tr>
    </w:tbl>
    <w:p w14:paraId="3A2C087E" w14:textId="125EC337" w:rsidR="004F690F" w:rsidRPr="001C01F3" w:rsidRDefault="001D1648" w:rsidP="001C01F3">
      <w:pPr>
        <w:spacing w:before="0" w:after="160"/>
        <w:rPr>
          <w:rFonts w:ascii="Courier New" w:hAnsi="Courier New"/>
        </w:rPr>
        <w:sectPr w:rsidR="004F690F" w:rsidRPr="001C01F3" w:rsidSect="00C16B37">
          <w:type w:val="oddPage"/>
          <w:pgSz w:w="12240" w:h="15840"/>
          <w:pgMar w:top="1418" w:right="1418" w:bottom="1418" w:left="1418" w:header="992" w:footer="992" w:gutter="0"/>
          <w:cols w:space="720"/>
        </w:sectPr>
      </w:pPr>
      <w:r w:rsidRPr="002904F3">
        <w:fldChar w:fldCharType="begin"/>
      </w:r>
      <w:r>
        <w:instrText>XE "BGP Configuration Commands"</w:instrText>
      </w:r>
      <w:r w:rsidRPr="002904F3">
        <w:fldChar w:fldCharType="end"/>
      </w:r>
    </w:p>
    <w:p w14:paraId="09BDBA1E" w14:textId="77777777" w:rsidR="008979A3" w:rsidRPr="002904F3" w:rsidRDefault="008979A3" w:rsidP="001C01F3">
      <w:pPr>
        <w:pStyle w:val="Heading1"/>
        <w:numPr>
          <w:ilvl w:val="0"/>
          <w:numId w:val="0"/>
        </w:numPr>
      </w:pPr>
    </w:p>
    <w:p w14:paraId="03538FE2" w14:textId="77777777" w:rsidR="006B535E" w:rsidRPr="002904F3" w:rsidRDefault="006B535E">
      <w:pPr>
        <w:pStyle w:val="Heading1"/>
        <w:numPr>
          <w:ilvl w:val="0"/>
          <w:numId w:val="0"/>
        </w:numPr>
      </w:pPr>
    </w:p>
    <w:sectPr w:rsidR="006B535E" w:rsidRPr="002904F3" w:rsidSect="00C16B37">
      <w:headerReference w:type="even" r:id="rId14"/>
      <w:footerReference w:type="even" r:id="rId15"/>
      <w:type w:val="oddPage"/>
      <w:pgSz w:w="12240" w:h="15840"/>
      <w:pgMar w:top="1418" w:right="1418" w:bottom="1418" w:left="1418" w:header="992" w:footer="992" w:gutter="0"/>
      <w:cols w:num="2"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5FB8" w14:textId="77777777" w:rsidR="007F1D23" w:rsidRDefault="007F1D23">
      <w:r>
        <w:separator/>
      </w:r>
    </w:p>
  </w:endnote>
  <w:endnote w:type="continuationSeparator" w:id="0">
    <w:p w14:paraId="31957893" w14:textId="77777777" w:rsidR="007F1D23" w:rsidRDefault="007F1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sha">
    <w:panose1 w:val="020B0502040204020203"/>
    <w:charset w:val="00"/>
    <w:family w:val="swiss"/>
    <w:pitch w:val="variable"/>
    <w:sig w:usb0="80000807" w:usb1="40000042" w:usb2="00000000" w:usb3="00000000" w:csb0="00000021" w:csb1="00000000"/>
  </w:font>
  <w:font w:name="futura bold">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default"/>
  </w:font>
  <w:font w:name="Myriad Pro">
    <w:altName w:val="Segoe UI"/>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NeueLT Pro 45 Lt">
    <w:altName w:val="Arial"/>
    <w:panose1 w:val="00000000000000000000"/>
    <w:charset w:val="00"/>
    <w:family w:val="swiss"/>
    <w:notTrueType/>
    <w:pitch w:val="variable"/>
    <w:sig w:usb0="800000AF" w:usb1="5000204A" w:usb2="00000000" w:usb3="00000000" w:csb0="0000009B" w:csb1="00000000"/>
  </w:font>
  <w:font w:name="Metropolis">
    <w:panose1 w:val="00000000000000000000"/>
    <w:charset w:val="00"/>
    <w:family w:val="modern"/>
    <w:notTrueType/>
    <w:pitch w:val="variable"/>
    <w:sig w:usb0="00000007" w:usb1="00000000" w:usb2="00000000" w:usb3="00000000" w:csb0="00000093" w:csb1="00000000"/>
  </w:font>
  <w:font w:name="LiberationMon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7ADFED"/>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154"/>
    </w:tblGrid>
    <w:tr w:rsidR="001201CE" w14:paraId="667586BE" w14:textId="77777777" w:rsidTr="00F57926">
      <w:trPr>
        <w:trHeight w:val="420"/>
      </w:trPr>
      <w:tc>
        <w:tcPr>
          <w:tcW w:w="8359" w:type="dxa"/>
          <w:vAlign w:val="center"/>
        </w:tcPr>
        <w:p w14:paraId="446B514B" w14:textId="1B8DAB43" w:rsidR="001201CE" w:rsidRPr="006878F1" w:rsidRDefault="001201CE" w:rsidP="00A64FFE">
          <w:pPr>
            <w:pStyle w:val="Footer"/>
            <w:rPr>
              <w:rFonts w:asciiTheme="minorHAnsi" w:hAnsiTheme="minorHAnsi" w:cstheme="minorHAnsi"/>
              <w:szCs w:val="22"/>
            </w:rPr>
          </w:pPr>
          <w:r>
            <w:rPr>
              <w:rFonts w:cstheme="minorHAnsi"/>
            </w:rPr>
            <w:fldChar w:fldCharType="begin"/>
          </w:r>
          <w:r>
            <w:rPr>
              <w:rFonts w:cstheme="minorHAnsi"/>
            </w:rPr>
            <w:instrText xml:space="preserve"> STYLEREF  "TOC Heading"  \* MERGEFORMAT </w:instrText>
          </w:r>
          <w:r>
            <w:rPr>
              <w:rFonts w:cstheme="minorHAnsi"/>
            </w:rPr>
            <w:fldChar w:fldCharType="separate"/>
          </w:r>
          <w:r w:rsidR="00415E86">
            <w:rPr>
              <w:rFonts w:cstheme="minorHAnsi"/>
              <w:noProof/>
            </w:rPr>
            <w:t>Table of Contents</w:t>
          </w:r>
          <w:r>
            <w:rPr>
              <w:rFonts w:cstheme="minorHAnsi"/>
            </w:rPr>
            <w:fldChar w:fldCharType="end"/>
          </w:r>
        </w:p>
      </w:tc>
      <w:tc>
        <w:tcPr>
          <w:tcW w:w="1154" w:type="dxa"/>
          <w:vAlign w:val="center"/>
        </w:tcPr>
        <w:p w14:paraId="641A77DF" w14:textId="77777777" w:rsidR="001201CE" w:rsidRPr="0041402F" w:rsidRDefault="001201CE" w:rsidP="00A64FFE">
          <w:pPr>
            <w:pStyle w:val="Footer"/>
          </w:pPr>
          <w:r w:rsidRPr="0041402F">
            <w:t xml:space="preserve">Page </w:t>
          </w:r>
          <w:r w:rsidRPr="0041402F">
            <w:fldChar w:fldCharType="begin"/>
          </w:r>
          <w:r w:rsidRPr="0041402F">
            <w:instrText xml:space="preserve"> PAGE   \* MERGEFORMAT </w:instrText>
          </w:r>
          <w:r w:rsidRPr="0041402F">
            <w:fldChar w:fldCharType="separate"/>
          </w:r>
          <w:r w:rsidRPr="0041402F">
            <w:t>1</w:t>
          </w:r>
          <w:r w:rsidRPr="0041402F">
            <w:fldChar w:fldCharType="end"/>
          </w:r>
          <w:r w:rsidRPr="0041402F">
            <w:t xml:space="preserve"> </w:t>
          </w:r>
        </w:p>
      </w:tc>
    </w:tr>
  </w:tbl>
  <w:p w14:paraId="45BF13F8" w14:textId="77777777" w:rsidR="001201CE" w:rsidRDefault="00120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4" w:space="0" w:color="7ADFED"/>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0"/>
      <w:gridCol w:w="3748"/>
      <w:gridCol w:w="1340"/>
    </w:tblGrid>
    <w:tr w:rsidR="00FB13AC" w14:paraId="1EF99F8D" w14:textId="77777777" w:rsidTr="00BB7D45">
      <w:trPr>
        <w:trHeight w:val="420"/>
      </w:trPr>
      <w:tc>
        <w:tcPr>
          <w:tcW w:w="2327" w:type="pct"/>
          <w:vAlign w:val="center"/>
        </w:tcPr>
        <w:p w14:paraId="6D22EDCA" w14:textId="73BD131A" w:rsidR="00B10DEC" w:rsidRPr="006878F1" w:rsidRDefault="00B10DEC" w:rsidP="00B10DEC">
          <w:pPr>
            <w:pStyle w:val="Footer"/>
            <w:rPr>
              <w:rFonts w:asciiTheme="minorHAnsi" w:hAnsiTheme="minorHAnsi" w:cstheme="minorHAnsi"/>
            </w:rPr>
          </w:pPr>
          <w:r>
            <w:rPr>
              <w:rFonts w:cstheme="minorHAnsi"/>
            </w:rPr>
            <w:fldChar w:fldCharType="begin"/>
          </w:r>
          <w:r>
            <w:rPr>
              <w:rFonts w:cstheme="minorHAnsi"/>
            </w:rPr>
            <w:instrText xml:space="preserve"> STYLEREF  "Heading 1"  \* MERGEFORMAT </w:instrText>
          </w:r>
          <w:r w:rsidR="00415E86">
            <w:rPr>
              <w:rFonts w:cstheme="minorHAnsi"/>
            </w:rPr>
            <w:fldChar w:fldCharType="separate"/>
          </w:r>
          <w:r w:rsidR="00415E86">
            <w:rPr>
              <w:rFonts w:cstheme="minorHAnsi"/>
              <w:noProof/>
            </w:rPr>
            <w:t>About the CLI Command Reference Manual</w:t>
          </w:r>
          <w:r>
            <w:rPr>
              <w:rFonts w:cstheme="minorHAnsi"/>
            </w:rPr>
            <w:fldChar w:fldCharType="end"/>
          </w:r>
        </w:p>
      </w:tc>
      <w:tc>
        <w:tcPr>
          <w:tcW w:w="1969" w:type="pct"/>
          <w:vAlign w:val="center"/>
        </w:tcPr>
        <w:p w14:paraId="70094542" w14:textId="77777777" w:rsidR="00B10DEC" w:rsidRPr="006878F1" w:rsidRDefault="00B10DEC" w:rsidP="00B10DEC">
          <w:pPr>
            <w:pStyle w:val="Footer"/>
            <w:rPr>
              <w:rFonts w:asciiTheme="minorHAnsi" w:hAnsiTheme="minorHAnsi" w:cstheme="minorHAnsi"/>
              <w:szCs w:val="22"/>
            </w:rPr>
          </w:pPr>
        </w:p>
      </w:tc>
      <w:tc>
        <w:tcPr>
          <w:tcW w:w="704" w:type="pct"/>
          <w:vAlign w:val="center"/>
        </w:tcPr>
        <w:p w14:paraId="2EB2DDF4" w14:textId="77777777" w:rsidR="00B10DEC" w:rsidRPr="0041402F" w:rsidRDefault="00B10DEC" w:rsidP="00B10DEC">
          <w:pPr>
            <w:pStyle w:val="Footer"/>
          </w:pPr>
          <w:r w:rsidRPr="0041402F">
            <w:t xml:space="preserve">Page </w:t>
          </w:r>
          <w:r w:rsidRPr="0041402F">
            <w:fldChar w:fldCharType="begin"/>
          </w:r>
          <w:r w:rsidRPr="0041402F">
            <w:instrText xml:space="preserve"> PAGE   \* MERGEFORMAT </w:instrText>
          </w:r>
          <w:r w:rsidRPr="0041402F">
            <w:fldChar w:fldCharType="separate"/>
          </w:r>
          <w:r w:rsidRPr="0041402F">
            <w:t>1</w:t>
          </w:r>
          <w:r w:rsidRPr="0041402F">
            <w:fldChar w:fldCharType="end"/>
          </w:r>
          <w:r w:rsidRPr="0041402F">
            <w:t xml:space="preserve"> </w:t>
          </w:r>
        </w:p>
      </w:tc>
    </w:tr>
  </w:tbl>
  <w:p w14:paraId="1103E9A3" w14:textId="77777777" w:rsidR="00B10DEC" w:rsidRDefault="00B10D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4888" w14:textId="77777777" w:rsidR="00ED0D6B" w:rsidRDefault="00ED0D6B" w:rsidP="00290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41DC7" w14:textId="77777777" w:rsidR="007F1D23" w:rsidRDefault="007F1D23">
      <w:r>
        <w:separator/>
      </w:r>
    </w:p>
  </w:footnote>
  <w:footnote w:type="continuationSeparator" w:id="0">
    <w:p w14:paraId="35243762" w14:textId="77777777" w:rsidR="007F1D23" w:rsidRDefault="007F1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225"/>
    </w:tblGrid>
    <w:tr w:rsidR="001201CE" w14:paraId="22218B63" w14:textId="77777777" w:rsidTr="00F57926">
      <w:tc>
        <w:tcPr>
          <w:tcW w:w="5949" w:type="dxa"/>
          <w:tcBorders>
            <w:bottom w:val="single" w:sz="4" w:space="0" w:color="7ADFED"/>
          </w:tcBorders>
        </w:tcPr>
        <w:p w14:paraId="6AF070A7" w14:textId="77777777" w:rsidR="001201CE" w:rsidRDefault="001201CE">
          <w:pPr>
            <w:pStyle w:val="Header"/>
          </w:pPr>
          <w:r>
            <w:rPr>
              <w:noProof/>
            </w:rPr>
            <w:drawing>
              <wp:anchor distT="0" distB="0" distL="114300" distR="114300" simplePos="0" relativeHeight="251664384" behindDoc="0" locked="0" layoutInCell="1" allowOverlap="1" wp14:anchorId="6A75DD83" wp14:editId="46BFCB9F">
                <wp:simplePos x="0" y="0"/>
                <wp:positionH relativeFrom="column">
                  <wp:posOffset>-2540</wp:posOffset>
                </wp:positionH>
                <wp:positionV relativeFrom="paragraph">
                  <wp:posOffset>149225</wp:posOffset>
                </wp:positionV>
                <wp:extent cx="1314450" cy="600710"/>
                <wp:effectExtent l="0" t="0" r="0" b="8890"/>
                <wp:wrapSquare wrapText="bothSides"/>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4450" cy="6007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25" w:type="dxa"/>
          <w:tcBorders>
            <w:bottom w:val="single" w:sz="4" w:space="0" w:color="7ADFED"/>
          </w:tcBorders>
          <w:vAlign w:val="center"/>
        </w:tcPr>
        <w:p w14:paraId="251E9AB3" w14:textId="77777777" w:rsidR="001201CE" w:rsidRDefault="001201CE" w:rsidP="0099594E">
          <w:pPr>
            <w:pStyle w:val="TableBody"/>
          </w:pPr>
          <w:r>
            <w:t>Confidential Information</w:t>
          </w:r>
        </w:p>
      </w:tc>
    </w:tr>
  </w:tbl>
  <w:p w14:paraId="7BED1DF1" w14:textId="77777777" w:rsidR="001201CE" w:rsidRDefault="00120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225"/>
    </w:tblGrid>
    <w:tr w:rsidR="001201CE" w14:paraId="5BE16663" w14:textId="77777777" w:rsidTr="000042AA">
      <w:tc>
        <w:tcPr>
          <w:tcW w:w="5949" w:type="dxa"/>
          <w:tcBorders>
            <w:bottom w:val="single" w:sz="4" w:space="0" w:color="7ADFED"/>
          </w:tcBorders>
        </w:tcPr>
        <w:p w14:paraId="609D6D1B" w14:textId="77777777" w:rsidR="001201CE" w:rsidRDefault="001201CE" w:rsidP="001201CE">
          <w:pPr>
            <w:pStyle w:val="Header"/>
          </w:pPr>
          <w:r>
            <w:rPr>
              <w:noProof/>
            </w:rPr>
            <w:drawing>
              <wp:anchor distT="0" distB="0" distL="114300" distR="114300" simplePos="0" relativeHeight="251666432" behindDoc="0" locked="0" layoutInCell="1" allowOverlap="1" wp14:anchorId="7121CC56" wp14:editId="38A9006B">
                <wp:simplePos x="0" y="0"/>
                <wp:positionH relativeFrom="column">
                  <wp:posOffset>-2540</wp:posOffset>
                </wp:positionH>
                <wp:positionV relativeFrom="paragraph">
                  <wp:posOffset>149225</wp:posOffset>
                </wp:positionV>
                <wp:extent cx="1314450" cy="600710"/>
                <wp:effectExtent l="0" t="0" r="0" b="8890"/>
                <wp:wrapSquare wrapText="bothSides"/>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4450" cy="6007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25" w:type="dxa"/>
          <w:tcBorders>
            <w:bottom w:val="single" w:sz="4" w:space="0" w:color="7ADFED"/>
          </w:tcBorders>
          <w:vAlign w:val="center"/>
        </w:tcPr>
        <w:p w14:paraId="126F88D7" w14:textId="77777777" w:rsidR="001201CE" w:rsidRDefault="001201CE" w:rsidP="001201CE">
          <w:pPr>
            <w:pStyle w:val="TableBody"/>
          </w:pPr>
          <w:r>
            <w:t>Confidential Information</w:t>
          </w:r>
        </w:p>
      </w:tc>
    </w:tr>
  </w:tbl>
  <w:p w14:paraId="25E41DF5" w14:textId="77777777" w:rsidR="001201CE" w:rsidRDefault="001201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6" w:space="0" w:color="EB1E00"/>
        <w:right w:val="none" w:sz="0" w:space="0" w:color="auto"/>
        <w:insideH w:val="none" w:sz="0" w:space="0" w:color="auto"/>
        <w:insideV w:val="none" w:sz="0" w:space="0" w:color="auto"/>
      </w:tblBorders>
      <w:tblLook w:val="04A0" w:firstRow="1" w:lastRow="0" w:firstColumn="1" w:lastColumn="0" w:noHBand="0" w:noVBand="1"/>
    </w:tblPr>
    <w:tblGrid>
      <w:gridCol w:w="3115"/>
      <w:gridCol w:w="3161"/>
      <w:gridCol w:w="3128"/>
    </w:tblGrid>
    <w:tr w:rsidR="00ED0D6B" w:rsidRPr="001C7776" w14:paraId="138D8171" w14:textId="77777777" w:rsidTr="008E64F8">
      <w:tc>
        <w:tcPr>
          <w:tcW w:w="3192" w:type="dxa"/>
          <w:vAlign w:val="bottom"/>
        </w:tcPr>
        <w:p w14:paraId="7B359770" w14:textId="39A5601E" w:rsidR="00ED0D6B" w:rsidRDefault="00ED0D6B" w:rsidP="008E64F8">
          <w:pPr>
            <w:pStyle w:val="HeaderLeft"/>
            <w:rPr>
              <w:rStyle w:val="RelNoteLabel"/>
            </w:rPr>
          </w:pPr>
          <w:r>
            <w:fldChar w:fldCharType="begin"/>
          </w:r>
          <w:r>
            <w:instrText xml:space="preserve"> STYLEREF  "Heading 4" </w:instrText>
          </w:r>
          <w:r>
            <w:fldChar w:fldCharType="separate"/>
          </w:r>
          <w:r w:rsidR="00415E86">
            <w:rPr>
              <w:noProof/>
            </w:rPr>
            <w:t>af-l2vpn evpn</w:t>
          </w:r>
          <w:r>
            <w:rPr>
              <w:noProof/>
            </w:rPr>
            <w:fldChar w:fldCharType="end"/>
          </w:r>
        </w:p>
      </w:tc>
      <w:tc>
        <w:tcPr>
          <w:tcW w:w="3192" w:type="dxa"/>
        </w:tcPr>
        <w:p w14:paraId="51FF919B" w14:textId="77777777" w:rsidR="00ED0D6B" w:rsidRPr="004F7862" w:rsidRDefault="00ED0D6B" w:rsidP="008E64F8">
          <w:pPr>
            <w:pStyle w:val="HeaderMain"/>
          </w:pPr>
          <w:r>
            <w:drawing>
              <wp:inline distT="0" distB="0" distL="0" distR="0" wp14:anchorId="5F86F172" wp14:editId="56E98279">
                <wp:extent cx="1234440" cy="356616"/>
                <wp:effectExtent l="0" t="0" r="0" b="0"/>
                <wp:docPr id="71188525" name="Picture 7118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_hires.jpg"/>
                        <pic:cNvPicPr/>
                      </pic:nvPicPr>
                      <pic:blipFill>
                        <a:blip r:embed="rId1">
                          <a:extLst>
                            <a:ext uri="{28A0092B-C50C-407E-A947-70E740481C1C}">
                              <a14:useLocalDpi xmlns:a14="http://schemas.microsoft.com/office/drawing/2010/main" val="0"/>
                            </a:ext>
                          </a:extLst>
                        </a:blip>
                        <a:stretch>
                          <a:fillRect/>
                        </a:stretch>
                      </pic:blipFill>
                      <pic:spPr>
                        <a:xfrm>
                          <a:off x="0" y="0"/>
                          <a:ext cx="1234440" cy="356616"/>
                        </a:xfrm>
                        <a:prstGeom prst="rect">
                          <a:avLst/>
                        </a:prstGeom>
                      </pic:spPr>
                    </pic:pic>
                  </a:graphicData>
                </a:graphic>
              </wp:inline>
            </w:drawing>
          </w:r>
        </w:p>
      </w:tc>
      <w:tc>
        <w:tcPr>
          <w:tcW w:w="3192" w:type="dxa"/>
          <w:vAlign w:val="bottom"/>
        </w:tcPr>
        <w:p w14:paraId="5481D321" w14:textId="7CF3EB33" w:rsidR="00ED0D6B" w:rsidRPr="001C7776" w:rsidRDefault="00ED0D6B" w:rsidP="008E64F8">
          <w:pPr>
            <w:pStyle w:val="HeaderRight"/>
          </w:pPr>
          <w:r>
            <w:fldChar w:fldCharType="begin"/>
          </w:r>
          <w:r>
            <w:instrText xml:space="preserve"> STYLEREF  "Heading 1" </w:instrText>
          </w:r>
          <w:r>
            <w:fldChar w:fldCharType="separate"/>
          </w:r>
          <w:r w:rsidR="00415E86">
            <w:rPr>
              <w:noProof/>
            </w:rPr>
            <w:t>About the CLI Command Reference Manual</w:t>
          </w:r>
          <w:r>
            <w:rPr>
              <w:noProof/>
            </w:rPr>
            <w:fldChar w:fldCharType="end"/>
          </w:r>
        </w:p>
      </w:tc>
    </w:tr>
  </w:tbl>
  <w:p w14:paraId="36AB8778" w14:textId="77777777" w:rsidR="00ED0D6B" w:rsidRDefault="00ED0D6B" w:rsidP="002904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49CE" w14:textId="77777777" w:rsidR="00ED0D6B" w:rsidRDefault="00ED0D6B" w:rsidP="00290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02D63802"/>
    <w:lvl w:ilvl="0">
      <w:start w:val="1"/>
      <w:numFmt w:val="bullet"/>
      <w:pStyle w:val="ListBullet5"/>
      <w:lvlText w:val=""/>
      <w:lvlJc w:val="left"/>
      <w:pPr>
        <w:ind w:left="1721" w:hanging="360"/>
      </w:pPr>
      <w:rPr>
        <w:rFonts w:ascii="Wingdings" w:hAnsi="Wingdings" w:hint="default"/>
      </w:rPr>
    </w:lvl>
  </w:abstractNum>
  <w:abstractNum w:abstractNumId="1" w15:restartNumberingAfterBreak="0">
    <w:nsid w:val="FFFFFF81"/>
    <w:multiLevelType w:val="singleLevel"/>
    <w:tmpl w:val="FD2AF540"/>
    <w:lvl w:ilvl="0">
      <w:start w:val="1"/>
      <w:numFmt w:val="bullet"/>
      <w:pStyle w:val="ListBullet4"/>
      <w:lvlText w:val="o"/>
      <w:lvlJc w:val="left"/>
      <w:pPr>
        <w:ind w:left="1381" w:hanging="360"/>
      </w:pPr>
      <w:rPr>
        <w:rFonts w:ascii="Courier New" w:hAnsi="Courier New" w:cs="Courier New" w:hint="default"/>
      </w:rPr>
    </w:lvl>
  </w:abstractNum>
  <w:abstractNum w:abstractNumId="2" w15:restartNumberingAfterBreak="0">
    <w:nsid w:val="FFFFFF82"/>
    <w:multiLevelType w:val="singleLevel"/>
    <w:tmpl w:val="ABCC1AF8"/>
    <w:lvl w:ilvl="0">
      <w:start w:val="1"/>
      <w:numFmt w:val="bullet"/>
      <w:pStyle w:val="ListBullet3"/>
      <w:lvlText w:val=""/>
      <w:lvlJc w:val="left"/>
      <w:pPr>
        <w:tabs>
          <w:tab w:val="num" w:pos="360"/>
        </w:tabs>
        <w:ind w:left="340" w:hanging="340"/>
      </w:pPr>
      <w:rPr>
        <w:rFonts w:ascii="Wingdings" w:hAnsi="Wingdings" w:hint="default"/>
      </w:rPr>
    </w:lvl>
  </w:abstractNum>
  <w:abstractNum w:abstractNumId="3" w15:restartNumberingAfterBreak="0">
    <w:nsid w:val="012D540A"/>
    <w:multiLevelType w:val="hybridMultilevel"/>
    <w:tmpl w:val="A40A8914"/>
    <w:lvl w:ilvl="0" w:tplc="6F8E2C4E">
      <w:start w:val="1"/>
      <w:numFmt w:val="bullet"/>
      <w:pStyle w:val="Notic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638B3"/>
    <w:multiLevelType w:val="hybridMultilevel"/>
    <w:tmpl w:val="B560BED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59B40DB"/>
    <w:multiLevelType w:val="hybridMultilevel"/>
    <w:tmpl w:val="B8FC23B6"/>
    <w:lvl w:ilvl="0" w:tplc="1556C840">
      <w:start w:val="1"/>
      <w:numFmt w:val="bullet"/>
      <w:pStyle w:val="Bullet1"/>
      <w:lvlText w:val=""/>
      <w:lvlJc w:val="left"/>
      <w:pPr>
        <w:ind w:left="1080" w:hanging="360"/>
      </w:pPr>
      <w:rPr>
        <w:rFonts w:ascii="Symbol" w:hAnsi="Symbol" w:hint="default"/>
      </w:rPr>
    </w:lvl>
    <w:lvl w:ilvl="1" w:tplc="04090003">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07F451FD"/>
    <w:multiLevelType w:val="hybridMultilevel"/>
    <w:tmpl w:val="22D0EF92"/>
    <w:lvl w:ilvl="0" w:tplc="20000001">
      <w:start w:val="1"/>
      <w:numFmt w:val="bullet"/>
      <w:lvlText w:val=""/>
      <w:lvlJc w:val="left"/>
      <w:pPr>
        <w:ind w:left="729" w:hanging="360"/>
      </w:pPr>
      <w:rPr>
        <w:rFonts w:ascii="Symbol" w:hAnsi="Symbol" w:hint="default"/>
      </w:rPr>
    </w:lvl>
    <w:lvl w:ilvl="1" w:tplc="20000003">
      <w:start w:val="1"/>
      <w:numFmt w:val="bullet"/>
      <w:lvlText w:val="o"/>
      <w:lvlJc w:val="left"/>
      <w:pPr>
        <w:ind w:left="1449" w:hanging="360"/>
      </w:pPr>
      <w:rPr>
        <w:rFonts w:ascii="Courier New" w:hAnsi="Courier New" w:cs="Courier New" w:hint="default"/>
      </w:rPr>
    </w:lvl>
    <w:lvl w:ilvl="2" w:tplc="20000005" w:tentative="1">
      <w:start w:val="1"/>
      <w:numFmt w:val="bullet"/>
      <w:lvlText w:val=""/>
      <w:lvlJc w:val="left"/>
      <w:pPr>
        <w:ind w:left="2169" w:hanging="360"/>
      </w:pPr>
      <w:rPr>
        <w:rFonts w:ascii="Wingdings" w:hAnsi="Wingdings" w:hint="default"/>
      </w:rPr>
    </w:lvl>
    <w:lvl w:ilvl="3" w:tplc="20000001" w:tentative="1">
      <w:start w:val="1"/>
      <w:numFmt w:val="bullet"/>
      <w:lvlText w:val=""/>
      <w:lvlJc w:val="left"/>
      <w:pPr>
        <w:ind w:left="2889" w:hanging="360"/>
      </w:pPr>
      <w:rPr>
        <w:rFonts w:ascii="Symbol" w:hAnsi="Symbol" w:hint="default"/>
      </w:rPr>
    </w:lvl>
    <w:lvl w:ilvl="4" w:tplc="20000003" w:tentative="1">
      <w:start w:val="1"/>
      <w:numFmt w:val="bullet"/>
      <w:lvlText w:val="o"/>
      <w:lvlJc w:val="left"/>
      <w:pPr>
        <w:ind w:left="3609" w:hanging="360"/>
      </w:pPr>
      <w:rPr>
        <w:rFonts w:ascii="Courier New" w:hAnsi="Courier New" w:cs="Courier New" w:hint="default"/>
      </w:rPr>
    </w:lvl>
    <w:lvl w:ilvl="5" w:tplc="20000005" w:tentative="1">
      <w:start w:val="1"/>
      <w:numFmt w:val="bullet"/>
      <w:lvlText w:val=""/>
      <w:lvlJc w:val="left"/>
      <w:pPr>
        <w:ind w:left="4329" w:hanging="360"/>
      </w:pPr>
      <w:rPr>
        <w:rFonts w:ascii="Wingdings" w:hAnsi="Wingdings" w:hint="default"/>
      </w:rPr>
    </w:lvl>
    <w:lvl w:ilvl="6" w:tplc="20000001" w:tentative="1">
      <w:start w:val="1"/>
      <w:numFmt w:val="bullet"/>
      <w:lvlText w:val=""/>
      <w:lvlJc w:val="left"/>
      <w:pPr>
        <w:ind w:left="5049" w:hanging="360"/>
      </w:pPr>
      <w:rPr>
        <w:rFonts w:ascii="Symbol" w:hAnsi="Symbol" w:hint="default"/>
      </w:rPr>
    </w:lvl>
    <w:lvl w:ilvl="7" w:tplc="20000003" w:tentative="1">
      <w:start w:val="1"/>
      <w:numFmt w:val="bullet"/>
      <w:lvlText w:val="o"/>
      <w:lvlJc w:val="left"/>
      <w:pPr>
        <w:ind w:left="5769" w:hanging="360"/>
      </w:pPr>
      <w:rPr>
        <w:rFonts w:ascii="Courier New" w:hAnsi="Courier New" w:cs="Courier New" w:hint="default"/>
      </w:rPr>
    </w:lvl>
    <w:lvl w:ilvl="8" w:tplc="20000005" w:tentative="1">
      <w:start w:val="1"/>
      <w:numFmt w:val="bullet"/>
      <w:lvlText w:val=""/>
      <w:lvlJc w:val="left"/>
      <w:pPr>
        <w:ind w:left="6489" w:hanging="360"/>
      </w:pPr>
      <w:rPr>
        <w:rFonts w:ascii="Wingdings" w:hAnsi="Wingdings" w:hint="default"/>
      </w:rPr>
    </w:lvl>
  </w:abstractNum>
  <w:abstractNum w:abstractNumId="7" w15:restartNumberingAfterBreak="0">
    <w:nsid w:val="0C7E7E6C"/>
    <w:multiLevelType w:val="hybridMultilevel"/>
    <w:tmpl w:val="9992E0C2"/>
    <w:lvl w:ilvl="0" w:tplc="6B9EEFC0">
      <w:start w:val="1"/>
      <w:numFmt w:val="bullet"/>
      <w:pStyle w:val="Table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234A1F"/>
    <w:multiLevelType w:val="multilevel"/>
    <w:tmpl w:val="247ADA36"/>
    <w:styleLink w:val="ListAlphas"/>
    <w:lvl w:ilvl="0">
      <w:start w:val="1"/>
      <w:numFmt w:val="lowerLetter"/>
      <w:pStyle w:val="ListAlpha"/>
      <w:lvlText w:val="%1."/>
      <w:lvlJc w:val="left"/>
      <w:pPr>
        <w:tabs>
          <w:tab w:val="num" w:pos="1701"/>
        </w:tabs>
        <w:ind w:left="340" w:hanging="340"/>
      </w:pPr>
      <w:rPr>
        <w:rFonts w:ascii="Arial" w:hAnsi="Arial" w:cs="Arial" w:hint="default"/>
        <w:sz w:val="20"/>
      </w:rPr>
    </w:lvl>
    <w:lvl w:ilvl="1">
      <w:start w:val="1"/>
      <w:numFmt w:val="lowerLetter"/>
      <w:pStyle w:val="ListAlpha2"/>
      <w:lvlText w:val="%2)"/>
      <w:lvlJc w:val="left"/>
      <w:pPr>
        <w:tabs>
          <w:tab w:val="num" w:pos="2041"/>
        </w:tabs>
        <w:ind w:left="680" w:hanging="340"/>
      </w:pPr>
      <w:rPr>
        <w:rFonts w:hint="default"/>
      </w:rPr>
    </w:lvl>
    <w:lvl w:ilvl="2">
      <w:start w:val="1"/>
      <w:numFmt w:val="lowerRoman"/>
      <w:lvlText w:val="%3."/>
      <w:lvlJc w:val="right"/>
      <w:pPr>
        <w:tabs>
          <w:tab w:val="num" w:pos="2381"/>
        </w:tabs>
        <w:ind w:left="1020" w:hanging="340"/>
      </w:pPr>
      <w:rPr>
        <w:rFonts w:hint="default"/>
      </w:rPr>
    </w:lvl>
    <w:lvl w:ilvl="3">
      <w:start w:val="1"/>
      <w:numFmt w:val="decimal"/>
      <w:lvlText w:val="%4."/>
      <w:lvlJc w:val="left"/>
      <w:pPr>
        <w:tabs>
          <w:tab w:val="num" w:pos="2721"/>
        </w:tabs>
        <w:ind w:left="1360" w:hanging="340"/>
      </w:pPr>
      <w:rPr>
        <w:rFonts w:hint="default"/>
      </w:rPr>
    </w:lvl>
    <w:lvl w:ilvl="4">
      <w:start w:val="1"/>
      <w:numFmt w:val="lowerLetter"/>
      <w:lvlText w:val="%5."/>
      <w:lvlJc w:val="left"/>
      <w:pPr>
        <w:tabs>
          <w:tab w:val="num" w:pos="3061"/>
        </w:tabs>
        <w:ind w:left="1700" w:hanging="340"/>
      </w:pPr>
      <w:rPr>
        <w:rFonts w:hint="default"/>
      </w:rPr>
    </w:lvl>
    <w:lvl w:ilvl="5">
      <w:start w:val="1"/>
      <w:numFmt w:val="lowerRoman"/>
      <w:lvlText w:val="%6."/>
      <w:lvlJc w:val="right"/>
      <w:pPr>
        <w:tabs>
          <w:tab w:val="num" w:pos="3401"/>
        </w:tabs>
        <w:ind w:left="2040" w:hanging="340"/>
      </w:pPr>
      <w:rPr>
        <w:rFonts w:hint="default"/>
      </w:rPr>
    </w:lvl>
    <w:lvl w:ilvl="6">
      <w:start w:val="1"/>
      <w:numFmt w:val="decimal"/>
      <w:lvlText w:val="%7."/>
      <w:lvlJc w:val="left"/>
      <w:pPr>
        <w:tabs>
          <w:tab w:val="num" w:pos="3741"/>
        </w:tabs>
        <w:ind w:left="2380" w:hanging="340"/>
      </w:pPr>
      <w:rPr>
        <w:rFonts w:hint="default"/>
      </w:rPr>
    </w:lvl>
    <w:lvl w:ilvl="7">
      <w:start w:val="1"/>
      <w:numFmt w:val="lowerLetter"/>
      <w:lvlText w:val="%8."/>
      <w:lvlJc w:val="left"/>
      <w:pPr>
        <w:tabs>
          <w:tab w:val="num" w:pos="4081"/>
        </w:tabs>
        <w:ind w:left="2720" w:hanging="340"/>
      </w:pPr>
      <w:rPr>
        <w:rFonts w:hint="default"/>
      </w:rPr>
    </w:lvl>
    <w:lvl w:ilvl="8">
      <w:start w:val="1"/>
      <w:numFmt w:val="lowerRoman"/>
      <w:lvlText w:val="%9."/>
      <w:lvlJc w:val="right"/>
      <w:pPr>
        <w:tabs>
          <w:tab w:val="num" w:pos="4421"/>
        </w:tabs>
        <w:ind w:left="3060" w:hanging="340"/>
      </w:pPr>
      <w:rPr>
        <w:rFonts w:hint="default"/>
      </w:rPr>
    </w:lvl>
  </w:abstractNum>
  <w:abstractNum w:abstractNumId="9" w15:restartNumberingAfterBreak="0">
    <w:nsid w:val="11B625BC"/>
    <w:multiLevelType w:val="hybridMultilevel"/>
    <w:tmpl w:val="A6C8C6E4"/>
    <w:lvl w:ilvl="0" w:tplc="20000001">
      <w:start w:val="1"/>
      <w:numFmt w:val="bullet"/>
      <w:lvlText w:val=""/>
      <w:lvlJc w:val="left"/>
      <w:pPr>
        <w:ind w:left="729" w:hanging="360"/>
      </w:pPr>
      <w:rPr>
        <w:rFonts w:ascii="Symbol" w:hAnsi="Symbol" w:hint="default"/>
      </w:rPr>
    </w:lvl>
    <w:lvl w:ilvl="1" w:tplc="20000003" w:tentative="1">
      <w:start w:val="1"/>
      <w:numFmt w:val="bullet"/>
      <w:lvlText w:val="o"/>
      <w:lvlJc w:val="left"/>
      <w:pPr>
        <w:ind w:left="1449" w:hanging="360"/>
      </w:pPr>
      <w:rPr>
        <w:rFonts w:ascii="Courier New" w:hAnsi="Courier New" w:cs="Courier New" w:hint="default"/>
      </w:rPr>
    </w:lvl>
    <w:lvl w:ilvl="2" w:tplc="20000005" w:tentative="1">
      <w:start w:val="1"/>
      <w:numFmt w:val="bullet"/>
      <w:lvlText w:val=""/>
      <w:lvlJc w:val="left"/>
      <w:pPr>
        <w:ind w:left="2169" w:hanging="360"/>
      </w:pPr>
      <w:rPr>
        <w:rFonts w:ascii="Wingdings" w:hAnsi="Wingdings" w:hint="default"/>
      </w:rPr>
    </w:lvl>
    <w:lvl w:ilvl="3" w:tplc="20000001" w:tentative="1">
      <w:start w:val="1"/>
      <w:numFmt w:val="bullet"/>
      <w:lvlText w:val=""/>
      <w:lvlJc w:val="left"/>
      <w:pPr>
        <w:ind w:left="2889" w:hanging="360"/>
      </w:pPr>
      <w:rPr>
        <w:rFonts w:ascii="Symbol" w:hAnsi="Symbol" w:hint="default"/>
      </w:rPr>
    </w:lvl>
    <w:lvl w:ilvl="4" w:tplc="20000003" w:tentative="1">
      <w:start w:val="1"/>
      <w:numFmt w:val="bullet"/>
      <w:lvlText w:val="o"/>
      <w:lvlJc w:val="left"/>
      <w:pPr>
        <w:ind w:left="3609" w:hanging="360"/>
      </w:pPr>
      <w:rPr>
        <w:rFonts w:ascii="Courier New" w:hAnsi="Courier New" w:cs="Courier New" w:hint="default"/>
      </w:rPr>
    </w:lvl>
    <w:lvl w:ilvl="5" w:tplc="20000005" w:tentative="1">
      <w:start w:val="1"/>
      <w:numFmt w:val="bullet"/>
      <w:lvlText w:val=""/>
      <w:lvlJc w:val="left"/>
      <w:pPr>
        <w:ind w:left="4329" w:hanging="360"/>
      </w:pPr>
      <w:rPr>
        <w:rFonts w:ascii="Wingdings" w:hAnsi="Wingdings" w:hint="default"/>
      </w:rPr>
    </w:lvl>
    <w:lvl w:ilvl="6" w:tplc="20000001" w:tentative="1">
      <w:start w:val="1"/>
      <w:numFmt w:val="bullet"/>
      <w:lvlText w:val=""/>
      <w:lvlJc w:val="left"/>
      <w:pPr>
        <w:ind w:left="5049" w:hanging="360"/>
      </w:pPr>
      <w:rPr>
        <w:rFonts w:ascii="Symbol" w:hAnsi="Symbol" w:hint="default"/>
      </w:rPr>
    </w:lvl>
    <w:lvl w:ilvl="7" w:tplc="20000003" w:tentative="1">
      <w:start w:val="1"/>
      <w:numFmt w:val="bullet"/>
      <w:lvlText w:val="o"/>
      <w:lvlJc w:val="left"/>
      <w:pPr>
        <w:ind w:left="5769" w:hanging="360"/>
      </w:pPr>
      <w:rPr>
        <w:rFonts w:ascii="Courier New" w:hAnsi="Courier New" w:cs="Courier New" w:hint="default"/>
      </w:rPr>
    </w:lvl>
    <w:lvl w:ilvl="8" w:tplc="20000005" w:tentative="1">
      <w:start w:val="1"/>
      <w:numFmt w:val="bullet"/>
      <w:lvlText w:val=""/>
      <w:lvlJc w:val="left"/>
      <w:pPr>
        <w:ind w:left="6489" w:hanging="360"/>
      </w:pPr>
      <w:rPr>
        <w:rFonts w:ascii="Wingdings" w:hAnsi="Wingdings" w:hint="default"/>
      </w:rPr>
    </w:lvl>
  </w:abstractNum>
  <w:abstractNum w:abstractNumId="10" w15:restartNumberingAfterBreak="0">
    <w:nsid w:val="129F08C3"/>
    <w:multiLevelType w:val="hybridMultilevel"/>
    <w:tmpl w:val="87E27FFE"/>
    <w:lvl w:ilvl="0" w:tplc="20000003">
      <w:start w:val="1"/>
      <w:numFmt w:val="bullet"/>
      <w:lvlText w:val="o"/>
      <w:lvlJc w:val="left"/>
      <w:pPr>
        <w:ind w:left="1071" w:hanging="360"/>
      </w:pPr>
      <w:rPr>
        <w:rFonts w:ascii="Courier New" w:hAnsi="Courier New" w:cs="Courier New" w:hint="default"/>
      </w:rPr>
    </w:lvl>
    <w:lvl w:ilvl="1" w:tplc="20000003" w:tentative="1">
      <w:start w:val="1"/>
      <w:numFmt w:val="bullet"/>
      <w:lvlText w:val="o"/>
      <w:lvlJc w:val="left"/>
      <w:pPr>
        <w:ind w:left="1791" w:hanging="360"/>
      </w:pPr>
      <w:rPr>
        <w:rFonts w:ascii="Courier New" w:hAnsi="Courier New" w:cs="Courier New" w:hint="default"/>
      </w:rPr>
    </w:lvl>
    <w:lvl w:ilvl="2" w:tplc="20000005" w:tentative="1">
      <w:start w:val="1"/>
      <w:numFmt w:val="bullet"/>
      <w:lvlText w:val=""/>
      <w:lvlJc w:val="left"/>
      <w:pPr>
        <w:ind w:left="2511" w:hanging="360"/>
      </w:pPr>
      <w:rPr>
        <w:rFonts w:ascii="Wingdings" w:hAnsi="Wingdings" w:hint="default"/>
      </w:rPr>
    </w:lvl>
    <w:lvl w:ilvl="3" w:tplc="20000001" w:tentative="1">
      <w:start w:val="1"/>
      <w:numFmt w:val="bullet"/>
      <w:lvlText w:val=""/>
      <w:lvlJc w:val="left"/>
      <w:pPr>
        <w:ind w:left="3231" w:hanging="360"/>
      </w:pPr>
      <w:rPr>
        <w:rFonts w:ascii="Symbol" w:hAnsi="Symbol" w:hint="default"/>
      </w:rPr>
    </w:lvl>
    <w:lvl w:ilvl="4" w:tplc="20000003" w:tentative="1">
      <w:start w:val="1"/>
      <w:numFmt w:val="bullet"/>
      <w:lvlText w:val="o"/>
      <w:lvlJc w:val="left"/>
      <w:pPr>
        <w:ind w:left="3951" w:hanging="360"/>
      </w:pPr>
      <w:rPr>
        <w:rFonts w:ascii="Courier New" w:hAnsi="Courier New" w:cs="Courier New" w:hint="default"/>
      </w:rPr>
    </w:lvl>
    <w:lvl w:ilvl="5" w:tplc="20000005" w:tentative="1">
      <w:start w:val="1"/>
      <w:numFmt w:val="bullet"/>
      <w:lvlText w:val=""/>
      <w:lvlJc w:val="left"/>
      <w:pPr>
        <w:ind w:left="4671" w:hanging="360"/>
      </w:pPr>
      <w:rPr>
        <w:rFonts w:ascii="Wingdings" w:hAnsi="Wingdings" w:hint="default"/>
      </w:rPr>
    </w:lvl>
    <w:lvl w:ilvl="6" w:tplc="20000001" w:tentative="1">
      <w:start w:val="1"/>
      <w:numFmt w:val="bullet"/>
      <w:lvlText w:val=""/>
      <w:lvlJc w:val="left"/>
      <w:pPr>
        <w:ind w:left="5391" w:hanging="360"/>
      </w:pPr>
      <w:rPr>
        <w:rFonts w:ascii="Symbol" w:hAnsi="Symbol" w:hint="default"/>
      </w:rPr>
    </w:lvl>
    <w:lvl w:ilvl="7" w:tplc="20000003" w:tentative="1">
      <w:start w:val="1"/>
      <w:numFmt w:val="bullet"/>
      <w:lvlText w:val="o"/>
      <w:lvlJc w:val="left"/>
      <w:pPr>
        <w:ind w:left="6111" w:hanging="360"/>
      </w:pPr>
      <w:rPr>
        <w:rFonts w:ascii="Courier New" w:hAnsi="Courier New" w:cs="Courier New" w:hint="default"/>
      </w:rPr>
    </w:lvl>
    <w:lvl w:ilvl="8" w:tplc="20000005" w:tentative="1">
      <w:start w:val="1"/>
      <w:numFmt w:val="bullet"/>
      <w:lvlText w:val=""/>
      <w:lvlJc w:val="left"/>
      <w:pPr>
        <w:ind w:left="6831" w:hanging="360"/>
      </w:pPr>
      <w:rPr>
        <w:rFonts w:ascii="Wingdings" w:hAnsi="Wingdings" w:hint="default"/>
      </w:rPr>
    </w:lvl>
  </w:abstractNum>
  <w:abstractNum w:abstractNumId="11" w15:restartNumberingAfterBreak="0">
    <w:nsid w:val="1E530A49"/>
    <w:multiLevelType w:val="hybridMultilevel"/>
    <w:tmpl w:val="A8845340"/>
    <w:lvl w:ilvl="0" w:tplc="20000001">
      <w:start w:val="1"/>
      <w:numFmt w:val="bullet"/>
      <w:lvlText w:val=""/>
      <w:lvlJc w:val="left"/>
      <w:pPr>
        <w:ind w:left="729" w:hanging="360"/>
      </w:pPr>
      <w:rPr>
        <w:rFonts w:ascii="Symbol" w:hAnsi="Symbol" w:hint="default"/>
      </w:rPr>
    </w:lvl>
    <w:lvl w:ilvl="1" w:tplc="20000003" w:tentative="1">
      <w:start w:val="1"/>
      <w:numFmt w:val="bullet"/>
      <w:lvlText w:val="o"/>
      <w:lvlJc w:val="left"/>
      <w:pPr>
        <w:ind w:left="1449" w:hanging="360"/>
      </w:pPr>
      <w:rPr>
        <w:rFonts w:ascii="Courier New" w:hAnsi="Courier New" w:cs="Courier New" w:hint="default"/>
      </w:rPr>
    </w:lvl>
    <w:lvl w:ilvl="2" w:tplc="20000005" w:tentative="1">
      <w:start w:val="1"/>
      <w:numFmt w:val="bullet"/>
      <w:lvlText w:val=""/>
      <w:lvlJc w:val="left"/>
      <w:pPr>
        <w:ind w:left="2169" w:hanging="360"/>
      </w:pPr>
      <w:rPr>
        <w:rFonts w:ascii="Wingdings" w:hAnsi="Wingdings" w:hint="default"/>
      </w:rPr>
    </w:lvl>
    <w:lvl w:ilvl="3" w:tplc="20000001" w:tentative="1">
      <w:start w:val="1"/>
      <w:numFmt w:val="bullet"/>
      <w:lvlText w:val=""/>
      <w:lvlJc w:val="left"/>
      <w:pPr>
        <w:ind w:left="2889" w:hanging="360"/>
      </w:pPr>
      <w:rPr>
        <w:rFonts w:ascii="Symbol" w:hAnsi="Symbol" w:hint="default"/>
      </w:rPr>
    </w:lvl>
    <w:lvl w:ilvl="4" w:tplc="20000003" w:tentative="1">
      <w:start w:val="1"/>
      <w:numFmt w:val="bullet"/>
      <w:lvlText w:val="o"/>
      <w:lvlJc w:val="left"/>
      <w:pPr>
        <w:ind w:left="3609" w:hanging="360"/>
      </w:pPr>
      <w:rPr>
        <w:rFonts w:ascii="Courier New" w:hAnsi="Courier New" w:cs="Courier New" w:hint="default"/>
      </w:rPr>
    </w:lvl>
    <w:lvl w:ilvl="5" w:tplc="20000005" w:tentative="1">
      <w:start w:val="1"/>
      <w:numFmt w:val="bullet"/>
      <w:lvlText w:val=""/>
      <w:lvlJc w:val="left"/>
      <w:pPr>
        <w:ind w:left="4329" w:hanging="360"/>
      </w:pPr>
      <w:rPr>
        <w:rFonts w:ascii="Wingdings" w:hAnsi="Wingdings" w:hint="default"/>
      </w:rPr>
    </w:lvl>
    <w:lvl w:ilvl="6" w:tplc="20000001" w:tentative="1">
      <w:start w:val="1"/>
      <w:numFmt w:val="bullet"/>
      <w:lvlText w:val=""/>
      <w:lvlJc w:val="left"/>
      <w:pPr>
        <w:ind w:left="5049" w:hanging="360"/>
      </w:pPr>
      <w:rPr>
        <w:rFonts w:ascii="Symbol" w:hAnsi="Symbol" w:hint="default"/>
      </w:rPr>
    </w:lvl>
    <w:lvl w:ilvl="7" w:tplc="20000003" w:tentative="1">
      <w:start w:val="1"/>
      <w:numFmt w:val="bullet"/>
      <w:lvlText w:val="o"/>
      <w:lvlJc w:val="left"/>
      <w:pPr>
        <w:ind w:left="5769" w:hanging="360"/>
      </w:pPr>
      <w:rPr>
        <w:rFonts w:ascii="Courier New" w:hAnsi="Courier New" w:cs="Courier New" w:hint="default"/>
      </w:rPr>
    </w:lvl>
    <w:lvl w:ilvl="8" w:tplc="20000005" w:tentative="1">
      <w:start w:val="1"/>
      <w:numFmt w:val="bullet"/>
      <w:lvlText w:val=""/>
      <w:lvlJc w:val="left"/>
      <w:pPr>
        <w:ind w:left="6489" w:hanging="360"/>
      </w:pPr>
      <w:rPr>
        <w:rFonts w:ascii="Wingdings" w:hAnsi="Wingdings" w:hint="default"/>
      </w:rPr>
    </w:lvl>
  </w:abstractNum>
  <w:abstractNum w:abstractNumId="12" w15:restartNumberingAfterBreak="0">
    <w:nsid w:val="262C197F"/>
    <w:multiLevelType w:val="hybridMultilevel"/>
    <w:tmpl w:val="1A78CBAE"/>
    <w:lvl w:ilvl="0" w:tplc="DB7EFDFC">
      <w:start w:val="1"/>
      <w:numFmt w:val="bullet"/>
      <w:pStyle w:val="CLITableListBullet"/>
      <w:lvlText w:val=""/>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0F229E"/>
    <w:multiLevelType w:val="hybridMultilevel"/>
    <w:tmpl w:val="8A0C96A0"/>
    <w:lvl w:ilvl="0" w:tplc="1000000B">
      <w:start w:val="1"/>
      <w:numFmt w:val="bullet"/>
      <w:lvlText w:val=""/>
      <w:lvlJc w:val="left"/>
      <w:pPr>
        <w:ind w:left="1800" w:hanging="360"/>
      </w:pPr>
      <w:rPr>
        <w:rFonts w:ascii="Wingdings" w:hAnsi="Wingdings"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4" w15:restartNumberingAfterBreak="0">
    <w:nsid w:val="2B1B562A"/>
    <w:multiLevelType w:val="singleLevel"/>
    <w:tmpl w:val="DA4409FC"/>
    <w:lvl w:ilvl="0">
      <w:start w:val="1"/>
      <w:numFmt w:val="bullet"/>
      <w:pStyle w:val="ListBullet2"/>
      <w:lvlText w:val=""/>
      <w:lvlJc w:val="left"/>
      <w:pPr>
        <w:tabs>
          <w:tab w:val="num" w:pos="697"/>
        </w:tabs>
        <w:ind w:left="697" w:hanging="357"/>
      </w:pPr>
      <w:rPr>
        <w:rFonts w:ascii="Webdings" w:hAnsi="Webdings" w:hint="default"/>
        <w:b w:val="0"/>
        <w:i w:val="0"/>
        <w:sz w:val="18"/>
        <w:szCs w:val="18"/>
      </w:rPr>
    </w:lvl>
  </w:abstractNum>
  <w:abstractNum w:abstractNumId="15" w15:restartNumberingAfterBreak="0">
    <w:nsid w:val="315A77B3"/>
    <w:multiLevelType w:val="hybridMultilevel"/>
    <w:tmpl w:val="C1C66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5BD4BD7"/>
    <w:multiLevelType w:val="multilevel"/>
    <w:tmpl w:val="2CA2B234"/>
    <w:lvl w:ilvl="0">
      <w:start w:val="1"/>
      <w:numFmt w:val="bullet"/>
      <w:pStyle w:val="Bullet3"/>
      <w:lvlText w:val=""/>
      <w:lvlJc w:val="left"/>
      <w:pPr>
        <w:ind w:left="1607" w:hanging="360"/>
      </w:pPr>
      <w:rPr>
        <w:rFonts w:ascii="Symbol" w:hAnsi="Symbol" w:cs="Symbol" w:hint="default"/>
        <w:color w:val="auto"/>
        <w:spacing w:val="22"/>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pStyle w:val="Bullet4"/>
      <w:lvlText w:val="–"/>
      <w:lvlJc w:val="left"/>
      <w:pPr>
        <w:tabs>
          <w:tab w:val="num" w:pos="2160"/>
        </w:tabs>
        <w:ind w:left="2160" w:hanging="360"/>
      </w:pPr>
      <w:rPr>
        <w:rFonts w:ascii="Arial" w:hAnsi="Arial" w:hint="default"/>
        <w:sz w:val="15"/>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Arial" w:hAnsi="Arial" w:hint="default"/>
        <w:sz w:val="17"/>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E34ED0"/>
    <w:multiLevelType w:val="multilevel"/>
    <w:tmpl w:val="04EAFA60"/>
    <w:styleLink w:val="ListNumbers"/>
    <w:lvl w:ilvl="0">
      <w:start w:val="1"/>
      <w:numFmt w:val="decimal"/>
      <w:pStyle w:val="ListNumber"/>
      <w:lvlText w:val="%1."/>
      <w:lvlJc w:val="left"/>
      <w:pPr>
        <w:ind w:left="340" w:hanging="340"/>
      </w:pPr>
      <w:rPr>
        <w:rFonts w:ascii="Arial" w:hAnsi="Arial" w:hint="default"/>
        <w:sz w:val="20"/>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0" w:hanging="340"/>
      </w:pPr>
      <w:rPr>
        <w:rFonts w:hint="default"/>
      </w:rPr>
    </w:lvl>
    <w:lvl w:ilvl="3">
      <w:start w:val="1"/>
      <w:numFmt w:val="decimal"/>
      <w:pStyle w:val="ListNumber4"/>
      <w:lvlText w:val="(%4)"/>
      <w:lvlJc w:val="left"/>
      <w:pPr>
        <w:ind w:left="1360" w:hanging="340"/>
      </w:pPr>
      <w:rPr>
        <w:rFonts w:hint="default"/>
      </w:rPr>
    </w:lvl>
    <w:lvl w:ilvl="4">
      <w:start w:val="1"/>
      <w:numFmt w:val="lowerLetter"/>
      <w:pStyle w:val="ListNumber5"/>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18" w15:restartNumberingAfterBreak="0">
    <w:nsid w:val="3BD7548B"/>
    <w:multiLevelType w:val="hybridMultilevel"/>
    <w:tmpl w:val="1F461A22"/>
    <w:lvl w:ilvl="0" w:tplc="20000001">
      <w:start w:val="1"/>
      <w:numFmt w:val="bullet"/>
      <w:lvlText w:val=""/>
      <w:lvlJc w:val="left"/>
      <w:pPr>
        <w:ind w:left="729" w:hanging="360"/>
      </w:pPr>
      <w:rPr>
        <w:rFonts w:ascii="Symbol" w:hAnsi="Symbol" w:hint="default"/>
      </w:rPr>
    </w:lvl>
    <w:lvl w:ilvl="1" w:tplc="20000003" w:tentative="1">
      <w:start w:val="1"/>
      <w:numFmt w:val="bullet"/>
      <w:lvlText w:val="o"/>
      <w:lvlJc w:val="left"/>
      <w:pPr>
        <w:ind w:left="1449" w:hanging="360"/>
      </w:pPr>
      <w:rPr>
        <w:rFonts w:ascii="Courier New" w:hAnsi="Courier New" w:cs="Courier New" w:hint="default"/>
      </w:rPr>
    </w:lvl>
    <w:lvl w:ilvl="2" w:tplc="20000005" w:tentative="1">
      <w:start w:val="1"/>
      <w:numFmt w:val="bullet"/>
      <w:lvlText w:val=""/>
      <w:lvlJc w:val="left"/>
      <w:pPr>
        <w:ind w:left="2169" w:hanging="360"/>
      </w:pPr>
      <w:rPr>
        <w:rFonts w:ascii="Wingdings" w:hAnsi="Wingdings" w:hint="default"/>
      </w:rPr>
    </w:lvl>
    <w:lvl w:ilvl="3" w:tplc="20000001" w:tentative="1">
      <w:start w:val="1"/>
      <w:numFmt w:val="bullet"/>
      <w:lvlText w:val=""/>
      <w:lvlJc w:val="left"/>
      <w:pPr>
        <w:ind w:left="2889" w:hanging="360"/>
      </w:pPr>
      <w:rPr>
        <w:rFonts w:ascii="Symbol" w:hAnsi="Symbol" w:hint="default"/>
      </w:rPr>
    </w:lvl>
    <w:lvl w:ilvl="4" w:tplc="20000003" w:tentative="1">
      <w:start w:val="1"/>
      <w:numFmt w:val="bullet"/>
      <w:lvlText w:val="o"/>
      <w:lvlJc w:val="left"/>
      <w:pPr>
        <w:ind w:left="3609" w:hanging="360"/>
      </w:pPr>
      <w:rPr>
        <w:rFonts w:ascii="Courier New" w:hAnsi="Courier New" w:cs="Courier New" w:hint="default"/>
      </w:rPr>
    </w:lvl>
    <w:lvl w:ilvl="5" w:tplc="20000005" w:tentative="1">
      <w:start w:val="1"/>
      <w:numFmt w:val="bullet"/>
      <w:lvlText w:val=""/>
      <w:lvlJc w:val="left"/>
      <w:pPr>
        <w:ind w:left="4329" w:hanging="360"/>
      </w:pPr>
      <w:rPr>
        <w:rFonts w:ascii="Wingdings" w:hAnsi="Wingdings" w:hint="default"/>
      </w:rPr>
    </w:lvl>
    <w:lvl w:ilvl="6" w:tplc="20000001" w:tentative="1">
      <w:start w:val="1"/>
      <w:numFmt w:val="bullet"/>
      <w:lvlText w:val=""/>
      <w:lvlJc w:val="left"/>
      <w:pPr>
        <w:ind w:left="5049" w:hanging="360"/>
      </w:pPr>
      <w:rPr>
        <w:rFonts w:ascii="Symbol" w:hAnsi="Symbol" w:hint="default"/>
      </w:rPr>
    </w:lvl>
    <w:lvl w:ilvl="7" w:tplc="20000003" w:tentative="1">
      <w:start w:val="1"/>
      <w:numFmt w:val="bullet"/>
      <w:lvlText w:val="o"/>
      <w:lvlJc w:val="left"/>
      <w:pPr>
        <w:ind w:left="5769" w:hanging="360"/>
      </w:pPr>
      <w:rPr>
        <w:rFonts w:ascii="Courier New" w:hAnsi="Courier New" w:cs="Courier New" w:hint="default"/>
      </w:rPr>
    </w:lvl>
    <w:lvl w:ilvl="8" w:tplc="20000005" w:tentative="1">
      <w:start w:val="1"/>
      <w:numFmt w:val="bullet"/>
      <w:lvlText w:val=""/>
      <w:lvlJc w:val="left"/>
      <w:pPr>
        <w:ind w:left="6489" w:hanging="360"/>
      </w:pPr>
      <w:rPr>
        <w:rFonts w:ascii="Wingdings" w:hAnsi="Wingdings" w:hint="default"/>
      </w:rPr>
    </w:lvl>
  </w:abstractNum>
  <w:abstractNum w:abstractNumId="19" w15:restartNumberingAfterBreak="0">
    <w:nsid w:val="3C542770"/>
    <w:multiLevelType w:val="hybridMultilevel"/>
    <w:tmpl w:val="47A86EF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34E48FC"/>
    <w:multiLevelType w:val="hybridMultilevel"/>
    <w:tmpl w:val="D3F049C0"/>
    <w:lvl w:ilvl="0" w:tplc="10000001">
      <w:start w:val="1"/>
      <w:numFmt w:val="bullet"/>
      <w:lvlText w:val=""/>
      <w:lvlJc w:val="left"/>
      <w:pPr>
        <w:ind w:left="804" w:hanging="360"/>
      </w:pPr>
      <w:rPr>
        <w:rFonts w:ascii="Symbol" w:hAnsi="Symbol" w:hint="default"/>
      </w:rPr>
    </w:lvl>
    <w:lvl w:ilvl="1" w:tplc="10000003" w:tentative="1">
      <w:start w:val="1"/>
      <w:numFmt w:val="bullet"/>
      <w:lvlText w:val="o"/>
      <w:lvlJc w:val="left"/>
      <w:pPr>
        <w:ind w:left="1524" w:hanging="360"/>
      </w:pPr>
      <w:rPr>
        <w:rFonts w:ascii="Courier New" w:hAnsi="Courier New" w:cs="Courier New" w:hint="default"/>
      </w:rPr>
    </w:lvl>
    <w:lvl w:ilvl="2" w:tplc="10000005" w:tentative="1">
      <w:start w:val="1"/>
      <w:numFmt w:val="bullet"/>
      <w:lvlText w:val=""/>
      <w:lvlJc w:val="left"/>
      <w:pPr>
        <w:ind w:left="2244" w:hanging="360"/>
      </w:pPr>
      <w:rPr>
        <w:rFonts w:ascii="Wingdings" w:hAnsi="Wingdings" w:hint="default"/>
      </w:rPr>
    </w:lvl>
    <w:lvl w:ilvl="3" w:tplc="10000001" w:tentative="1">
      <w:start w:val="1"/>
      <w:numFmt w:val="bullet"/>
      <w:lvlText w:val=""/>
      <w:lvlJc w:val="left"/>
      <w:pPr>
        <w:ind w:left="2964" w:hanging="360"/>
      </w:pPr>
      <w:rPr>
        <w:rFonts w:ascii="Symbol" w:hAnsi="Symbol" w:hint="default"/>
      </w:rPr>
    </w:lvl>
    <w:lvl w:ilvl="4" w:tplc="10000003" w:tentative="1">
      <w:start w:val="1"/>
      <w:numFmt w:val="bullet"/>
      <w:lvlText w:val="o"/>
      <w:lvlJc w:val="left"/>
      <w:pPr>
        <w:ind w:left="3684" w:hanging="360"/>
      </w:pPr>
      <w:rPr>
        <w:rFonts w:ascii="Courier New" w:hAnsi="Courier New" w:cs="Courier New" w:hint="default"/>
      </w:rPr>
    </w:lvl>
    <w:lvl w:ilvl="5" w:tplc="10000005" w:tentative="1">
      <w:start w:val="1"/>
      <w:numFmt w:val="bullet"/>
      <w:lvlText w:val=""/>
      <w:lvlJc w:val="left"/>
      <w:pPr>
        <w:ind w:left="4404" w:hanging="360"/>
      </w:pPr>
      <w:rPr>
        <w:rFonts w:ascii="Wingdings" w:hAnsi="Wingdings" w:hint="default"/>
      </w:rPr>
    </w:lvl>
    <w:lvl w:ilvl="6" w:tplc="10000001" w:tentative="1">
      <w:start w:val="1"/>
      <w:numFmt w:val="bullet"/>
      <w:lvlText w:val=""/>
      <w:lvlJc w:val="left"/>
      <w:pPr>
        <w:ind w:left="5124" w:hanging="360"/>
      </w:pPr>
      <w:rPr>
        <w:rFonts w:ascii="Symbol" w:hAnsi="Symbol" w:hint="default"/>
      </w:rPr>
    </w:lvl>
    <w:lvl w:ilvl="7" w:tplc="10000003" w:tentative="1">
      <w:start w:val="1"/>
      <w:numFmt w:val="bullet"/>
      <w:lvlText w:val="o"/>
      <w:lvlJc w:val="left"/>
      <w:pPr>
        <w:ind w:left="5844" w:hanging="360"/>
      </w:pPr>
      <w:rPr>
        <w:rFonts w:ascii="Courier New" w:hAnsi="Courier New" w:cs="Courier New" w:hint="default"/>
      </w:rPr>
    </w:lvl>
    <w:lvl w:ilvl="8" w:tplc="10000005" w:tentative="1">
      <w:start w:val="1"/>
      <w:numFmt w:val="bullet"/>
      <w:lvlText w:val=""/>
      <w:lvlJc w:val="left"/>
      <w:pPr>
        <w:ind w:left="6564" w:hanging="360"/>
      </w:pPr>
      <w:rPr>
        <w:rFonts w:ascii="Wingdings" w:hAnsi="Wingdings" w:hint="default"/>
      </w:rPr>
    </w:lvl>
  </w:abstractNum>
  <w:abstractNum w:abstractNumId="21" w15:restartNumberingAfterBreak="0">
    <w:nsid w:val="48D2554E"/>
    <w:multiLevelType w:val="hybridMultilevel"/>
    <w:tmpl w:val="76643DCC"/>
    <w:lvl w:ilvl="0" w:tplc="3942FFF6">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91721"/>
    <w:multiLevelType w:val="hybridMultilevel"/>
    <w:tmpl w:val="00A4F9D0"/>
    <w:lvl w:ilvl="0" w:tplc="C10C9826">
      <w:start w:val="1"/>
      <w:numFmt w:val="bullet"/>
      <w:pStyle w:val="TableBullet2"/>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3" w15:restartNumberingAfterBreak="0">
    <w:nsid w:val="49366E08"/>
    <w:multiLevelType w:val="multilevel"/>
    <w:tmpl w:val="EFE6E682"/>
    <w:lvl w:ilvl="0">
      <w:start w:val="1"/>
      <w:numFmt w:val="decimal"/>
      <w:lvlText w:val="%1"/>
      <w:lvlJc w:val="left"/>
      <w:pPr>
        <w:tabs>
          <w:tab w:val="num" w:pos="1020"/>
        </w:tabs>
        <w:ind w:left="1020" w:hanging="1020"/>
      </w:pPr>
      <w:rPr>
        <w:vanish w:val="0"/>
      </w:rPr>
    </w:lvl>
    <w:lvl w:ilvl="1">
      <w:start w:val="1"/>
      <w:numFmt w:val="decimal"/>
      <w:lvlText w:val="%1.%2"/>
      <w:lvlJc w:val="left"/>
      <w:pPr>
        <w:tabs>
          <w:tab w:val="num" w:pos="1020"/>
        </w:tabs>
        <w:ind w:left="1020" w:hanging="1020"/>
      </w:pPr>
    </w:lvl>
    <w:lvl w:ilvl="2">
      <w:start w:val="1"/>
      <w:numFmt w:val="decimal"/>
      <w:lvlText w:val="%1.%2.%3"/>
      <w:lvlJc w:val="left"/>
      <w:pPr>
        <w:tabs>
          <w:tab w:val="num" w:pos="1020"/>
        </w:tabs>
        <w:ind w:left="1020" w:hanging="1020"/>
      </w:pPr>
    </w:lvl>
    <w:lvl w:ilvl="3">
      <w:start w:val="1"/>
      <w:numFmt w:val="decimal"/>
      <w:lvlText w:val="%1.%2.%3.%4"/>
      <w:lvlJc w:val="left"/>
      <w:pPr>
        <w:tabs>
          <w:tab w:val="num" w:pos="1020"/>
        </w:tabs>
        <w:ind w:left="1020" w:hanging="10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upperLetter"/>
      <w:pStyle w:val="Heading8"/>
      <w:lvlText w:val="%8"/>
      <w:lvlJc w:val="left"/>
      <w:pPr>
        <w:tabs>
          <w:tab w:val="num" w:pos="1020"/>
        </w:tabs>
        <w:ind w:left="1020" w:hanging="1020"/>
      </w:pPr>
      <w:rPr>
        <w:vanish/>
      </w:rPr>
    </w:lvl>
    <w:lvl w:ilvl="8">
      <w:start w:val="1"/>
      <w:numFmt w:val="upperLetter"/>
      <w:pStyle w:val="Heading9"/>
      <w:lvlText w:val="%9"/>
      <w:lvlJc w:val="left"/>
      <w:pPr>
        <w:tabs>
          <w:tab w:val="num" w:pos="1020"/>
        </w:tabs>
        <w:ind w:left="1020" w:hanging="1020"/>
      </w:pPr>
    </w:lvl>
  </w:abstractNum>
  <w:abstractNum w:abstractNumId="24" w15:restartNumberingAfterBreak="0">
    <w:nsid w:val="4E3755AB"/>
    <w:multiLevelType w:val="hybridMultilevel"/>
    <w:tmpl w:val="9E86099E"/>
    <w:lvl w:ilvl="0" w:tplc="5F2C8874">
      <w:start w:val="1"/>
      <w:numFmt w:val="bullet"/>
      <w:pStyle w:val="ListBullet"/>
      <w:lvlText w:val=""/>
      <w:lvlJc w:val="left"/>
      <w:pPr>
        <w:tabs>
          <w:tab w:val="num" w:pos="360"/>
        </w:tabs>
        <w:ind w:left="360" w:hanging="360"/>
      </w:pPr>
      <w:rPr>
        <w:rFonts w:ascii="Symbol" w:hAnsi="Symbol" w:hint="default"/>
        <w:color w:val="auto"/>
      </w:rPr>
    </w:lvl>
    <w:lvl w:ilvl="1" w:tplc="20000001">
      <w:start w:val="1"/>
      <w:numFmt w:val="bullet"/>
      <w:lvlText w:val=""/>
      <w:lvlJc w:val="left"/>
      <w:rPr>
        <w:rFonts w:ascii="Symbol" w:hAnsi="Symbol" w:hint="default"/>
      </w:rPr>
    </w:lvl>
    <w:lvl w:ilvl="2" w:tplc="20000001">
      <w:start w:val="1"/>
      <w:numFmt w:val="bullet"/>
      <w:lvlText w:val=""/>
      <w:lvlJc w:val="left"/>
      <w:rPr>
        <w:rFonts w:ascii="Symbol" w:hAnsi="Symbol" w:hint="default"/>
      </w:rPr>
    </w:lvl>
    <w:lvl w:ilvl="3" w:tplc="2C040542">
      <w:numFmt w:val="decimal"/>
      <w:lvlText w:val=""/>
      <w:lvlJc w:val="left"/>
    </w:lvl>
    <w:lvl w:ilvl="4" w:tplc="1BAE5712">
      <w:numFmt w:val="decimal"/>
      <w:lvlText w:val=""/>
      <w:lvlJc w:val="left"/>
    </w:lvl>
    <w:lvl w:ilvl="5" w:tplc="C9625AF8">
      <w:numFmt w:val="decimal"/>
      <w:lvlText w:val=""/>
      <w:lvlJc w:val="left"/>
    </w:lvl>
    <w:lvl w:ilvl="6" w:tplc="424E350C">
      <w:numFmt w:val="decimal"/>
      <w:lvlText w:val=""/>
      <w:lvlJc w:val="left"/>
    </w:lvl>
    <w:lvl w:ilvl="7" w:tplc="58F87C9C">
      <w:numFmt w:val="decimal"/>
      <w:lvlText w:val=""/>
      <w:lvlJc w:val="left"/>
    </w:lvl>
    <w:lvl w:ilvl="8" w:tplc="F958487A">
      <w:numFmt w:val="decimal"/>
      <w:lvlText w:val=""/>
      <w:lvlJc w:val="left"/>
    </w:lvl>
  </w:abstractNum>
  <w:abstractNum w:abstractNumId="25" w15:restartNumberingAfterBreak="0">
    <w:nsid w:val="4EB96086"/>
    <w:multiLevelType w:val="multilevel"/>
    <w:tmpl w:val="8EB40E90"/>
    <w:styleLink w:val="Headings"/>
    <w:lvl w:ilvl="0">
      <w:start w:val="1"/>
      <w:numFmt w:val="decimal"/>
      <w:pStyle w:val="Heading1"/>
      <w:lvlText w:val="%1."/>
      <w:lvlJc w:val="left"/>
      <w:pPr>
        <w:ind w:left="1440" w:hanging="1440"/>
      </w:pPr>
      <w:rPr>
        <w:rFonts w:hint="default"/>
      </w:rPr>
    </w:lvl>
    <w:lvl w:ilvl="1">
      <w:start w:val="1"/>
      <w:numFmt w:val="decimal"/>
      <w:pStyle w:val="Heading2"/>
      <w:lvlText w:val="%1.%2."/>
      <w:lvlJc w:val="left"/>
      <w:pPr>
        <w:ind w:left="2150" w:hanging="1440"/>
      </w:pPr>
      <w:rPr>
        <w:rFonts w:hint="default"/>
      </w:rPr>
    </w:lvl>
    <w:lvl w:ilvl="2">
      <w:start w:val="1"/>
      <w:numFmt w:val="decimal"/>
      <w:pStyle w:val="Heading3"/>
      <w:lvlText w:val="%1.%2.%3."/>
      <w:lvlJc w:val="left"/>
      <w:pPr>
        <w:ind w:left="1440" w:hanging="1440"/>
      </w:pPr>
      <w:rPr>
        <w:rFonts w:hint="default"/>
      </w:rPr>
    </w:lvl>
    <w:lvl w:ilvl="3">
      <w:start w:val="1"/>
      <w:numFmt w:val="decimal"/>
      <w:pStyle w:val="Heading4"/>
      <w:lvlText w:val="%1.%2.%3.%4."/>
      <w:lvlJc w:val="left"/>
      <w:pPr>
        <w:ind w:left="1582" w:hanging="144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7."/>
      <w:lvlJc w:val="left"/>
      <w:pPr>
        <w:ind w:left="1440" w:hanging="1440"/>
      </w:pPr>
      <w:rPr>
        <w:rFonts w:hint="default"/>
      </w:rPr>
    </w:lvl>
    <w:lvl w:ilvl="7">
      <w:start w:val="1"/>
      <w:numFmt w:val="lowerLetter"/>
      <w:lvlText w:val="%8."/>
      <w:lvlJc w:val="left"/>
      <w:pPr>
        <w:ind w:left="1440" w:hanging="1440"/>
      </w:pPr>
      <w:rPr>
        <w:rFonts w:hint="default"/>
      </w:rPr>
    </w:lvl>
    <w:lvl w:ilvl="8">
      <w:start w:val="1"/>
      <w:numFmt w:val="lowerRoman"/>
      <w:lvlText w:val="%9."/>
      <w:lvlJc w:val="left"/>
      <w:pPr>
        <w:ind w:left="1440" w:hanging="1440"/>
      </w:pPr>
      <w:rPr>
        <w:rFonts w:hint="default"/>
      </w:rPr>
    </w:lvl>
  </w:abstractNum>
  <w:abstractNum w:abstractNumId="26" w15:restartNumberingAfterBreak="0">
    <w:nsid w:val="4F7502DB"/>
    <w:multiLevelType w:val="hybridMultilevel"/>
    <w:tmpl w:val="6B7C03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4F815773"/>
    <w:multiLevelType w:val="hybridMultilevel"/>
    <w:tmpl w:val="71925264"/>
    <w:lvl w:ilvl="0" w:tplc="10000001">
      <w:start w:val="1"/>
      <w:numFmt w:val="bullet"/>
      <w:lvlText w:val=""/>
      <w:lvlJc w:val="left"/>
      <w:pPr>
        <w:ind w:left="21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52F4215A"/>
    <w:multiLevelType w:val="hybridMultilevel"/>
    <w:tmpl w:val="55061E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499473C"/>
    <w:multiLevelType w:val="hybridMultilevel"/>
    <w:tmpl w:val="3948FC48"/>
    <w:lvl w:ilvl="0" w:tplc="10000001">
      <w:start w:val="1"/>
      <w:numFmt w:val="bullet"/>
      <w:lvlText w:val=""/>
      <w:lvlJc w:val="left"/>
      <w:pPr>
        <w:ind w:left="1919"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57621F04"/>
    <w:multiLevelType w:val="hybridMultilevel"/>
    <w:tmpl w:val="21E22C38"/>
    <w:lvl w:ilvl="0" w:tplc="10000003">
      <w:start w:val="1"/>
      <w:numFmt w:val="bullet"/>
      <w:lvlText w:val="o"/>
      <w:lvlJc w:val="left"/>
      <w:rPr>
        <w:rFonts w:ascii="Courier New" w:hAnsi="Courier New" w:cs="Courier New" w:hint="default"/>
      </w:rPr>
    </w:lvl>
    <w:lvl w:ilvl="1" w:tplc="FFFFFFFF">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31" w15:restartNumberingAfterBreak="0">
    <w:nsid w:val="68457E96"/>
    <w:multiLevelType w:val="hybridMultilevel"/>
    <w:tmpl w:val="F97CA488"/>
    <w:lvl w:ilvl="0" w:tplc="F91C5ACE">
      <w:start w:val="1"/>
      <w:numFmt w:val="bullet"/>
      <w:pStyle w:val="Bullet2"/>
      <w:lvlText w:val="○"/>
      <w:lvlJc w:val="left"/>
      <w:pPr>
        <w:ind w:left="1324" w:hanging="360"/>
      </w:pPr>
      <w:rPr>
        <w:rFonts w:ascii="Calibri" w:hAnsi="Calibri" w:hint="default"/>
        <w:sz w:val="1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D12661"/>
    <w:multiLevelType w:val="multilevel"/>
    <w:tmpl w:val="42DEAC58"/>
    <w:lvl w:ilvl="0">
      <w:start w:val="1"/>
      <w:numFmt w:val="decimal"/>
      <w:pStyle w:val="List1Num"/>
      <w:lvlText w:val="%1."/>
      <w:lvlJc w:val="left"/>
      <w:pPr>
        <w:ind w:left="1191" w:hanging="454"/>
      </w:pPr>
      <w:rPr>
        <w:rFonts w:hint="default"/>
      </w:rPr>
    </w:lvl>
    <w:lvl w:ilvl="1">
      <w:start w:val="1"/>
      <w:numFmt w:val="decimal"/>
      <w:pStyle w:val="List2Num"/>
      <w:lvlText w:val="%1.%2."/>
      <w:lvlJc w:val="left"/>
      <w:pPr>
        <w:ind w:left="1758" w:hanging="567"/>
      </w:pPr>
      <w:rPr>
        <w:rFonts w:hint="default"/>
      </w:rPr>
    </w:lvl>
    <w:lvl w:ilvl="2">
      <w:start w:val="1"/>
      <w:numFmt w:val="decimal"/>
      <w:pStyle w:val="List3Num"/>
      <w:lvlText w:val="%1.%2.%3."/>
      <w:lvlJc w:val="left"/>
      <w:pPr>
        <w:ind w:left="2552"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23C448E"/>
    <w:multiLevelType w:val="hybridMultilevel"/>
    <w:tmpl w:val="27F434EC"/>
    <w:lvl w:ilvl="0" w:tplc="1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4A1048D"/>
    <w:multiLevelType w:val="hybridMultilevel"/>
    <w:tmpl w:val="C8E23F5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39891335">
    <w:abstractNumId w:val="2"/>
  </w:num>
  <w:num w:numId="2" w16cid:durableId="240795653">
    <w:abstractNumId w:val="1"/>
  </w:num>
  <w:num w:numId="3" w16cid:durableId="181088128">
    <w:abstractNumId w:val="0"/>
  </w:num>
  <w:num w:numId="4" w16cid:durableId="945235643">
    <w:abstractNumId w:val="7"/>
  </w:num>
  <w:num w:numId="5" w16cid:durableId="1574583028">
    <w:abstractNumId w:val="23"/>
  </w:num>
  <w:num w:numId="6" w16cid:durableId="980765673">
    <w:abstractNumId w:val="17"/>
  </w:num>
  <w:num w:numId="7" w16cid:durableId="859393310">
    <w:abstractNumId w:val="8"/>
  </w:num>
  <w:num w:numId="8" w16cid:durableId="1456173149">
    <w:abstractNumId w:val="12"/>
  </w:num>
  <w:num w:numId="9" w16cid:durableId="618727606">
    <w:abstractNumId w:val="24"/>
  </w:num>
  <w:num w:numId="10" w16cid:durableId="160852520">
    <w:abstractNumId w:val="14"/>
  </w:num>
  <w:num w:numId="11" w16cid:durableId="1186408265">
    <w:abstractNumId w:val="5"/>
  </w:num>
  <w:num w:numId="12" w16cid:durableId="1445611603">
    <w:abstractNumId w:val="32"/>
  </w:num>
  <w:num w:numId="13" w16cid:durableId="1835418324">
    <w:abstractNumId w:val="31"/>
  </w:num>
  <w:num w:numId="14" w16cid:durableId="1976135146">
    <w:abstractNumId w:val="22"/>
  </w:num>
  <w:num w:numId="15" w16cid:durableId="2067600482">
    <w:abstractNumId w:val="21"/>
  </w:num>
  <w:num w:numId="16" w16cid:durableId="786851030">
    <w:abstractNumId w:val="3"/>
  </w:num>
  <w:num w:numId="17" w16cid:durableId="1140342907">
    <w:abstractNumId w:val="16"/>
  </w:num>
  <w:num w:numId="18" w16cid:durableId="619342416">
    <w:abstractNumId w:val="25"/>
  </w:num>
  <w:num w:numId="19" w16cid:durableId="859856001">
    <w:abstractNumId w:val="6"/>
  </w:num>
  <w:num w:numId="20" w16cid:durableId="639842398">
    <w:abstractNumId w:val="18"/>
  </w:num>
  <w:num w:numId="21" w16cid:durableId="1374385770">
    <w:abstractNumId w:val="9"/>
  </w:num>
  <w:num w:numId="22" w16cid:durableId="1656496715">
    <w:abstractNumId w:val="29"/>
  </w:num>
  <w:num w:numId="23" w16cid:durableId="1326474637">
    <w:abstractNumId w:val="33"/>
  </w:num>
  <w:num w:numId="24" w16cid:durableId="265888540">
    <w:abstractNumId w:val="11"/>
  </w:num>
  <w:num w:numId="25" w16cid:durableId="1585068059">
    <w:abstractNumId w:val="10"/>
  </w:num>
  <w:num w:numId="26" w16cid:durableId="1554582478">
    <w:abstractNumId w:val="20"/>
  </w:num>
  <w:num w:numId="27" w16cid:durableId="125582920">
    <w:abstractNumId w:val="28"/>
  </w:num>
  <w:num w:numId="28" w16cid:durableId="1994288573">
    <w:abstractNumId w:val="25"/>
  </w:num>
  <w:num w:numId="29" w16cid:durableId="1010066158">
    <w:abstractNumId w:val="4"/>
  </w:num>
  <w:num w:numId="30" w16cid:durableId="264654502">
    <w:abstractNumId w:val="34"/>
  </w:num>
  <w:num w:numId="31" w16cid:durableId="130094486">
    <w:abstractNumId w:val="27"/>
  </w:num>
  <w:num w:numId="32" w16cid:durableId="481508490">
    <w:abstractNumId w:val="30"/>
  </w:num>
  <w:num w:numId="33" w16cid:durableId="350255362">
    <w:abstractNumId w:val="13"/>
  </w:num>
  <w:num w:numId="34" w16cid:durableId="1478571282">
    <w:abstractNumId w:val="19"/>
  </w:num>
  <w:num w:numId="35" w16cid:durableId="565797391">
    <w:abstractNumId w:val="15"/>
  </w:num>
  <w:num w:numId="36" w16cid:durableId="1387296673">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linkStyle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4F3"/>
    <w:rsid w:val="000001EC"/>
    <w:rsid w:val="00000747"/>
    <w:rsid w:val="000020E9"/>
    <w:rsid w:val="00002568"/>
    <w:rsid w:val="00002B5E"/>
    <w:rsid w:val="000041D4"/>
    <w:rsid w:val="00004477"/>
    <w:rsid w:val="0000659B"/>
    <w:rsid w:val="00006B80"/>
    <w:rsid w:val="00007F57"/>
    <w:rsid w:val="0001013D"/>
    <w:rsid w:val="000106C7"/>
    <w:rsid w:val="00011097"/>
    <w:rsid w:val="00012435"/>
    <w:rsid w:val="00013050"/>
    <w:rsid w:val="00013C62"/>
    <w:rsid w:val="00014758"/>
    <w:rsid w:val="00015D28"/>
    <w:rsid w:val="00015DB9"/>
    <w:rsid w:val="000163AE"/>
    <w:rsid w:val="00017263"/>
    <w:rsid w:val="000178FE"/>
    <w:rsid w:val="00021CE6"/>
    <w:rsid w:val="0002219F"/>
    <w:rsid w:val="0002226F"/>
    <w:rsid w:val="000223D5"/>
    <w:rsid w:val="0002437E"/>
    <w:rsid w:val="00024908"/>
    <w:rsid w:val="00025155"/>
    <w:rsid w:val="000253D0"/>
    <w:rsid w:val="00025658"/>
    <w:rsid w:val="00025BE5"/>
    <w:rsid w:val="00026390"/>
    <w:rsid w:val="00026BFD"/>
    <w:rsid w:val="00026E0A"/>
    <w:rsid w:val="000277E1"/>
    <w:rsid w:val="0003023A"/>
    <w:rsid w:val="00031F18"/>
    <w:rsid w:val="0003329D"/>
    <w:rsid w:val="000333E4"/>
    <w:rsid w:val="0003376B"/>
    <w:rsid w:val="00034683"/>
    <w:rsid w:val="00034691"/>
    <w:rsid w:val="00035229"/>
    <w:rsid w:val="00035898"/>
    <w:rsid w:val="0003776A"/>
    <w:rsid w:val="000402A5"/>
    <w:rsid w:val="00040FEE"/>
    <w:rsid w:val="00041052"/>
    <w:rsid w:val="00042186"/>
    <w:rsid w:val="0004233C"/>
    <w:rsid w:val="00042FD7"/>
    <w:rsid w:val="000431A7"/>
    <w:rsid w:val="000432FE"/>
    <w:rsid w:val="000437B1"/>
    <w:rsid w:val="00044C1A"/>
    <w:rsid w:val="000465CD"/>
    <w:rsid w:val="000467F2"/>
    <w:rsid w:val="00046A67"/>
    <w:rsid w:val="000474BA"/>
    <w:rsid w:val="0004756E"/>
    <w:rsid w:val="00050353"/>
    <w:rsid w:val="0005103F"/>
    <w:rsid w:val="00051D2C"/>
    <w:rsid w:val="000529DF"/>
    <w:rsid w:val="00052BD5"/>
    <w:rsid w:val="00052CF2"/>
    <w:rsid w:val="00053AF1"/>
    <w:rsid w:val="00053C25"/>
    <w:rsid w:val="00054525"/>
    <w:rsid w:val="00054B08"/>
    <w:rsid w:val="000556AA"/>
    <w:rsid w:val="0005592B"/>
    <w:rsid w:val="00055F28"/>
    <w:rsid w:val="00056C70"/>
    <w:rsid w:val="00056CDD"/>
    <w:rsid w:val="00057FD8"/>
    <w:rsid w:val="00060176"/>
    <w:rsid w:val="000626B0"/>
    <w:rsid w:val="00063DA1"/>
    <w:rsid w:val="0006446A"/>
    <w:rsid w:val="0006476D"/>
    <w:rsid w:val="00064D1E"/>
    <w:rsid w:val="00066509"/>
    <w:rsid w:val="00066BCF"/>
    <w:rsid w:val="0006734A"/>
    <w:rsid w:val="0006741C"/>
    <w:rsid w:val="00067811"/>
    <w:rsid w:val="000708A2"/>
    <w:rsid w:val="000712FF"/>
    <w:rsid w:val="00071F6A"/>
    <w:rsid w:val="00072190"/>
    <w:rsid w:val="00072C2B"/>
    <w:rsid w:val="00073615"/>
    <w:rsid w:val="00073E95"/>
    <w:rsid w:val="0007550A"/>
    <w:rsid w:val="000766F6"/>
    <w:rsid w:val="00077307"/>
    <w:rsid w:val="000806C8"/>
    <w:rsid w:val="0008182F"/>
    <w:rsid w:val="00081ACD"/>
    <w:rsid w:val="00082181"/>
    <w:rsid w:val="00082423"/>
    <w:rsid w:val="0008247E"/>
    <w:rsid w:val="00083211"/>
    <w:rsid w:val="00083596"/>
    <w:rsid w:val="00083795"/>
    <w:rsid w:val="00083B8F"/>
    <w:rsid w:val="00084053"/>
    <w:rsid w:val="0008453F"/>
    <w:rsid w:val="00085DC5"/>
    <w:rsid w:val="000863C2"/>
    <w:rsid w:val="00086590"/>
    <w:rsid w:val="00086FF6"/>
    <w:rsid w:val="000872EB"/>
    <w:rsid w:val="0008770C"/>
    <w:rsid w:val="00087C09"/>
    <w:rsid w:val="00087C63"/>
    <w:rsid w:val="000903A7"/>
    <w:rsid w:val="00090ACD"/>
    <w:rsid w:val="00090BAE"/>
    <w:rsid w:val="00090EFA"/>
    <w:rsid w:val="00091278"/>
    <w:rsid w:val="00091A39"/>
    <w:rsid w:val="00092C14"/>
    <w:rsid w:val="00093472"/>
    <w:rsid w:val="00093695"/>
    <w:rsid w:val="00093DA1"/>
    <w:rsid w:val="00094694"/>
    <w:rsid w:val="00095A2C"/>
    <w:rsid w:val="00095BBB"/>
    <w:rsid w:val="00095CE6"/>
    <w:rsid w:val="00096A97"/>
    <w:rsid w:val="00097584"/>
    <w:rsid w:val="00097F50"/>
    <w:rsid w:val="000A0579"/>
    <w:rsid w:val="000A0800"/>
    <w:rsid w:val="000A2826"/>
    <w:rsid w:val="000A3179"/>
    <w:rsid w:val="000A4430"/>
    <w:rsid w:val="000A4ADB"/>
    <w:rsid w:val="000A5AB7"/>
    <w:rsid w:val="000A5D9F"/>
    <w:rsid w:val="000A7292"/>
    <w:rsid w:val="000A7825"/>
    <w:rsid w:val="000A7FD0"/>
    <w:rsid w:val="000B12B3"/>
    <w:rsid w:val="000B153A"/>
    <w:rsid w:val="000B1A88"/>
    <w:rsid w:val="000B27A6"/>
    <w:rsid w:val="000B2A46"/>
    <w:rsid w:val="000B355F"/>
    <w:rsid w:val="000B3A8A"/>
    <w:rsid w:val="000B4489"/>
    <w:rsid w:val="000B589F"/>
    <w:rsid w:val="000B7642"/>
    <w:rsid w:val="000C0076"/>
    <w:rsid w:val="000C0DFE"/>
    <w:rsid w:val="000C1380"/>
    <w:rsid w:val="000C1582"/>
    <w:rsid w:val="000C1C28"/>
    <w:rsid w:val="000C2D37"/>
    <w:rsid w:val="000C42B2"/>
    <w:rsid w:val="000C5059"/>
    <w:rsid w:val="000C5570"/>
    <w:rsid w:val="000C5895"/>
    <w:rsid w:val="000C5A44"/>
    <w:rsid w:val="000C5ACB"/>
    <w:rsid w:val="000C5C0A"/>
    <w:rsid w:val="000C6DF8"/>
    <w:rsid w:val="000C7BED"/>
    <w:rsid w:val="000D07F7"/>
    <w:rsid w:val="000D1331"/>
    <w:rsid w:val="000D3402"/>
    <w:rsid w:val="000D426C"/>
    <w:rsid w:val="000D49B8"/>
    <w:rsid w:val="000D76FC"/>
    <w:rsid w:val="000E08AB"/>
    <w:rsid w:val="000E0CA1"/>
    <w:rsid w:val="000E0E87"/>
    <w:rsid w:val="000E111D"/>
    <w:rsid w:val="000E27F4"/>
    <w:rsid w:val="000E2BE7"/>
    <w:rsid w:val="000E2C54"/>
    <w:rsid w:val="000E2EF9"/>
    <w:rsid w:val="000E3337"/>
    <w:rsid w:val="000E4243"/>
    <w:rsid w:val="000E54C2"/>
    <w:rsid w:val="000E5DA0"/>
    <w:rsid w:val="000E685E"/>
    <w:rsid w:val="000E6867"/>
    <w:rsid w:val="000E6EA4"/>
    <w:rsid w:val="000E71D5"/>
    <w:rsid w:val="000E7D45"/>
    <w:rsid w:val="000F096E"/>
    <w:rsid w:val="000F0DD5"/>
    <w:rsid w:val="000F104F"/>
    <w:rsid w:val="000F1D64"/>
    <w:rsid w:val="000F2994"/>
    <w:rsid w:val="000F39A4"/>
    <w:rsid w:val="000F58F8"/>
    <w:rsid w:val="000F70DF"/>
    <w:rsid w:val="001000D9"/>
    <w:rsid w:val="0010013C"/>
    <w:rsid w:val="001001BE"/>
    <w:rsid w:val="001003B8"/>
    <w:rsid w:val="00102078"/>
    <w:rsid w:val="0010287C"/>
    <w:rsid w:val="0010363D"/>
    <w:rsid w:val="00104F92"/>
    <w:rsid w:val="00106424"/>
    <w:rsid w:val="00107E58"/>
    <w:rsid w:val="00110319"/>
    <w:rsid w:val="0011039C"/>
    <w:rsid w:val="0011067A"/>
    <w:rsid w:val="001107D3"/>
    <w:rsid w:val="00110898"/>
    <w:rsid w:val="00110D76"/>
    <w:rsid w:val="001115FE"/>
    <w:rsid w:val="00111A97"/>
    <w:rsid w:val="00111F0D"/>
    <w:rsid w:val="0011210B"/>
    <w:rsid w:val="00112318"/>
    <w:rsid w:val="001125AC"/>
    <w:rsid w:val="001129CA"/>
    <w:rsid w:val="00112A34"/>
    <w:rsid w:val="00112AE9"/>
    <w:rsid w:val="001131B3"/>
    <w:rsid w:val="0011346A"/>
    <w:rsid w:val="00113674"/>
    <w:rsid w:val="00113EFB"/>
    <w:rsid w:val="00114FEC"/>
    <w:rsid w:val="00115A4A"/>
    <w:rsid w:val="00115DD2"/>
    <w:rsid w:val="00116408"/>
    <w:rsid w:val="00116BEA"/>
    <w:rsid w:val="001201CE"/>
    <w:rsid w:val="0012025B"/>
    <w:rsid w:val="001202D3"/>
    <w:rsid w:val="00120314"/>
    <w:rsid w:val="0012032F"/>
    <w:rsid w:val="001218B5"/>
    <w:rsid w:val="00121B09"/>
    <w:rsid w:val="001220AA"/>
    <w:rsid w:val="001221C7"/>
    <w:rsid w:val="001239C6"/>
    <w:rsid w:val="00123D24"/>
    <w:rsid w:val="00124DFD"/>
    <w:rsid w:val="0012585E"/>
    <w:rsid w:val="001260CF"/>
    <w:rsid w:val="00126AFA"/>
    <w:rsid w:val="00126CB5"/>
    <w:rsid w:val="001270B2"/>
    <w:rsid w:val="00127F5D"/>
    <w:rsid w:val="00131731"/>
    <w:rsid w:val="00131757"/>
    <w:rsid w:val="001319A7"/>
    <w:rsid w:val="00131F82"/>
    <w:rsid w:val="00132EAC"/>
    <w:rsid w:val="00133E30"/>
    <w:rsid w:val="0013551E"/>
    <w:rsid w:val="00135E28"/>
    <w:rsid w:val="00135FDD"/>
    <w:rsid w:val="00136356"/>
    <w:rsid w:val="00136E0C"/>
    <w:rsid w:val="00137645"/>
    <w:rsid w:val="001379A0"/>
    <w:rsid w:val="001400E2"/>
    <w:rsid w:val="001401AB"/>
    <w:rsid w:val="001402A0"/>
    <w:rsid w:val="001408B5"/>
    <w:rsid w:val="00140E0D"/>
    <w:rsid w:val="0014293D"/>
    <w:rsid w:val="0014295A"/>
    <w:rsid w:val="001429CF"/>
    <w:rsid w:val="00142B9B"/>
    <w:rsid w:val="00142CF1"/>
    <w:rsid w:val="00142EC2"/>
    <w:rsid w:val="00143815"/>
    <w:rsid w:val="00144201"/>
    <w:rsid w:val="0014420F"/>
    <w:rsid w:val="00144325"/>
    <w:rsid w:val="001447A2"/>
    <w:rsid w:val="00145AEE"/>
    <w:rsid w:val="00145DAA"/>
    <w:rsid w:val="00147962"/>
    <w:rsid w:val="0015069E"/>
    <w:rsid w:val="00150F09"/>
    <w:rsid w:val="001510D3"/>
    <w:rsid w:val="001527EA"/>
    <w:rsid w:val="00154038"/>
    <w:rsid w:val="00154188"/>
    <w:rsid w:val="0015571C"/>
    <w:rsid w:val="00156C1D"/>
    <w:rsid w:val="0015717E"/>
    <w:rsid w:val="00157A3E"/>
    <w:rsid w:val="001600AE"/>
    <w:rsid w:val="00161076"/>
    <w:rsid w:val="0016314A"/>
    <w:rsid w:val="0016402C"/>
    <w:rsid w:val="001662A5"/>
    <w:rsid w:val="00167939"/>
    <w:rsid w:val="001709D3"/>
    <w:rsid w:val="00170B1E"/>
    <w:rsid w:val="00170BD2"/>
    <w:rsid w:val="001710A2"/>
    <w:rsid w:val="001710E2"/>
    <w:rsid w:val="001720A4"/>
    <w:rsid w:val="00172FB3"/>
    <w:rsid w:val="00173A1C"/>
    <w:rsid w:val="00174063"/>
    <w:rsid w:val="00174710"/>
    <w:rsid w:val="0017517A"/>
    <w:rsid w:val="00182468"/>
    <w:rsid w:val="00182CCD"/>
    <w:rsid w:val="0018303A"/>
    <w:rsid w:val="00183695"/>
    <w:rsid w:val="00183ECE"/>
    <w:rsid w:val="001840A0"/>
    <w:rsid w:val="0018583B"/>
    <w:rsid w:val="0018596A"/>
    <w:rsid w:val="0018603E"/>
    <w:rsid w:val="00186098"/>
    <w:rsid w:val="0018632F"/>
    <w:rsid w:val="0018777D"/>
    <w:rsid w:val="00187B80"/>
    <w:rsid w:val="00190107"/>
    <w:rsid w:val="001922BC"/>
    <w:rsid w:val="00192392"/>
    <w:rsid w:val="0019344E"/>
    <w:rsid w:val="00193C63"/>
    <w:rsid w:val="0019452B"/>
    <w:rsid w:val="00194EE0"/>
    <w:rsid w:val="00196559"/>
    <w:rsid w:val="001965E8"/>
    <w:rsid w:val="00197C19"/>
    <w:rsid w:val="001A0624"/>
    <w:rsid w:val="001A0E9A"/>
    <w:rsid w:val="001A1604"/>
    <w:rsid w:val="001A1ACC"/>
    <w:rsid w:val="001A1C7B"/>
    <w:rsid w:val="001A2FAE"/>
    <w:rsid w:val="001A3446"/>
    <w:rsid w:val="001A3601"/>
    <w:rsid w:val="001A60D5"/>
    <w:rsid w:val="001A6CC0"/>
    <w:rsid w:val="001B0092"/>
    <w:rsid w:val="001B02D7"/>
    <w:rsid w:val="001B06F7"/>
    <w:rsid w:val="001B15A8"/>
    <w:rsid w:val="001B166F"/>
    <w:rsid w:val="001B16AD"/>
    <w:rsid w:val="001B1DDD"/>
    <w:rsid w:val="001B2F20"/>
    <w:rsid w:val="001B38E0"/>
    <w:rsid w:val="001B3A2C"/>
    <w:rsid w:val="001B3B29"/>
    <w:rsid w:val="001B3BBC"/>
    <w:rsid w:val="001B4ACE"/>
    <w:rsid w:val="001B52C7"/>
    <w:rsid w:val="001B64A5"/>
    <w:rsid w:val="001B7774"/>
    <w:rsid w:val="001C01F3"/>
    <w:rsid w:val="001C07D8"/>
    <w:rsid w:val="001C25EA"/>
    <w:rsid w:val="001C26DB"/>
    <w:rsid w:val="001C2C3D"/>
    <w:rsid w:val="001C35D0"/>
    <w:rsid w:val="001C40D0"/>
    <w:rsid w:val="001C4806"/>
    <w:rsid w:val="001C4AE3"/>
    <w:rsid w:val="001C61D9"/>
    <w:rsid w:val="001C6815"/>
    <w:rsid w:val="001D027C"/>
    <w:rsid w:val="001D15A6"/>
    <w:rsid w:val="001D1635"/>
    <w:rsid w:val="001D1648"/>
    <w:rsid w:val="001D2027"/>
    <w:rsid w:val="001D3034"/>
    <w:rsid w:val="001D378C"/>
    <w:rsid w:val="001D3A27"/>
    <w:rsid w:val="001D3F90"/>
    <w:rsid w:val="001D4313"/>
    <w:rsid w:val="001D5814"/>
    <w:rsid w:val="001D5851"/>
    <w:rsid w:val="001D6E67"/>
    <w:rsid w:val="001D7868"/>
    <w:rsid w:val="001D7B54"/>
    <w:rsid w:val="001D7E4E"/>
    <w:rsid w:val="001E063F"/>
    <w:rsid w:val="001E09FA"/>
    <w:rsid w:val="001E0D77"/>
    <w:rsid w:val="001E0DEC"/>
    <w:rsid w:val="001E0E94"/>
    <w:rsid w:val="001E0FDC"/>
    <w:rsid w:val="001E110B"/>
    <w:rsid w:val="001E1329"/>
    <w:rsid w:val="001E1D32"/>
    <w:rsid w:val="001E3F52"/>
    <w:rsid w:val="001E47D8"/>
    <w:rsid w:val="001E720B"/>
    <w:rsid w:val="001E7E71"/>
    <w:rsid w:val="001F0AA2"/>
    <w:rsid w:val="001F136B"/>
    <w:rsid w:val="001F2724"/>
    <w:rsid w:val="001F2AC2"/>
    <w:rsid w:val="001F3815"/>
    <w:rsid w:val="001F3DBA"/>
    <w:rsid w:val="001F4025"/>
    <w:rsid w:val="001F45C5"/>
    <w:rsid w:val="001F4F7B"/>
    <w:rsid w:val="001F5374"/>
    <w:rsid w:val="001F57FF"/>
    <w:rsid w:val="001F5847"/>
    <w:rsid w:val="001F5FB5"/>
    <w:rsid w:val="001F624C"/>
    <w:rsid w:val="001F67DD"/>
    <w:rsid w:val="001F7235"/>
    <w:rsid w:val="001F7CA3"/>
    <w:rsid w:val="002016DF"/>
    <w:rsid w:val="0020336E"/>
    <w:rsid w:val="00203912"/>
    <w:rsid w:val="002039E2"/>
    <w:rsid w:val="00204081"/>
    <w:rsid w:val="00205386"/>
    <w:rsid w:val="002053EB"/>
    <w:rsid w:val="00205B38"/>
    <w:rsid w:val="00205F35"/>
    <w:rsid w:val="002069C6"/>
    <w:rsid w:val="00206EA3"/>
    <w:rsid w:val="00207D49"/>
    <w:rsid w:val="002102CA"/>
    <w:rsid w:val="00210525"/>
    <w:rsid w:val="00210AAE"/>
    <w:rsid w:val="00210EBD"/>
    <w:rsid w:val="00211103"/>
    <w:rsid w:val="00212469"/>
    <w:rsid w:val="00212A3A"/>
    <w:rsid w:val="00212C3F"/>
    <w:rsid w:val="00212E6F"/>
    <w:rsid w:val="002134EC"/>
    <w:rsid w:val="00213869"/>
    <w:rsid w:val="00213C37"/>
    <w:rsid w:val="00213D5F"/>
    <w:rsid w:val="00214D99"/>
    <w:rsid w:val="0021539B"/>
    <w:rsid w:val="002157F7"/>
    <w:rsid w:val="0021654F"/>
    <w:rsid w:val="00216ADE"/>
    <w:rsid w:val="00216BB7"/>
    <w:rsid w:val="00216C47"/>
    <w:rsid w:val="00216ECE"/>
    <w:rsid w:val="00217E9D"/>
    <w:rsid w:val="0022024A"/>
    <w:rsid w:val="00220AE9"/>
    <w:rsid w:val="00221452"/>
    <w:rsid w:val="00221C90"/>
    <w:rsid w:val="00221D60"/>
    <w:rsid w:val="0022213D"/>
    <w:rsid w:val="002223B4"/>
    <w:rsid w:val="00222FF0"/>
    <w:rsid w:val="002230A0"/>
    <w:rsid w:val="00224512"/>
    <w:rsid w:val="00224A8B"/>
    <w:rsid w:val="00224D5A"/>
    <w:rsid w:val="00224E18"/>
    <w:rsid w:val="00226DDB"/>
    <w:rsid w:val="00226E5C"/>
    <w:rsid w:val="00230516"/>
    <w:rsid w:val="00231AAB"/>
    <w:rsid w:val="0023227A"/>
    <w:rsid w:val="0023232C"/>
    <w:rsid w:val="00232447"/>
    <w:rsid w:val="00233085"/>
    <w:rsid w:val="002337AE"/>
    <w:rsid w:val="00233955"/>
    <w:rsid w:val="00234972"/>
    <w:rsid w:val="00235D8F"/>
    <w:rsid w:val="00236187"/>
    <w:rsid w:val="00236542"/>
    <w:rsid w:val="00236B3F"/>
    <w:rsid w:val="00236E66"/>
    <w:rsid w:val="00237764"/>
    <w:rsid w:val="00237BD2"/>
    <w:rsid w:val="002402AF"/>
    <w:rsid w:val="00240B88"/>
    <w:rsid w:val="00240C0A"/>
    <w:rsid w:val="00242116"/>
    <w:rsid w:val="00242416"/>
    <w:rsid w:val="002426BE"/>
    <w:rsid w:val="00242AF8"/>
    <w:rsid w:val="00243EBA"/>
    <w:rsid w:val="00243FE3"/>
    <w:rsid w:val="0024563E"/>
    <w:rsid w:val="002457BF"/>
    <w:rsid w:val="00245D37"/>
    <w:rsid w:val="00245D5D"/>
    <w:rsid w:val="00246515"/>
    <w:rsid w:val="0024675F"/>
    <w:rsid w:val="00246BBD"/>
    <w:rsid w:val="00246E47"/>
    <w:rsid w:val="0024719D"/>
    <w:rsid w:val="002471B8"/>
    <w:rsid w:val="002503D1"/>
    <w:rsid w:val="002504DE"/>
    <w:rsid w:val="002507E5"/>
    <w:rsid w:val="00251F1C"/>
    <w:rsid w:val="002522D7"/>
    <w:rsid w:val="00253434"/>
    <w:rsid w:val="00253770"/>
    <w:rsid w:val="00253B2D"/>
    <w:rsid w:val="00253B61"/>
    <w:rsid w:val="00253F5F"/>
    <w:rsid w:val="00257125"/>
    <w:rsid w:val="00257BD2"/>
    <w:rsid w:val="002600E5"/>
    <w:rsid w:val="00260348"/>
    <w:rsid w:val="00260530"/>
    <w:rsid w:val="00260B60"/>
    <w:rsid w:val="00260CF3"/>
    <w:rsid w:val="002619A8"/>
    <w:rsid w:val="00261BA3"/>
    <w:rsid w:val="00261DAE"/>
    <w:rsid w:val="00262349"/>
    <w:rsid w:val="002624C2"/>
    <w:rsid w:val="00262D78"/>
    <w:rsid w:val="00264A0B"/>
    <w:rsid w:val="00265EF8"/>
    <w:rsid w:val="002661BE"/>
    <w:rsid w:val="0026620F"/>
    <w:rsid w:val="00266B7D"/>
    <w:rsid w:val="00266BDF"/>
    <w:rsid w:val="00266CD6"/>
    <w:rsid w:val="00266D46"/>
    <w:rsid w:val="00266E40"/>
    <w:rsid w:val="00267322"/>
    <w:rsid w:val="00267A45"/>
    <w:rsid w:val="00267DB5"/>
    <w:rsid w:val="00270577"/>
    <w:rsid w:val="0027070A"/>
    <w:rsid w:val="00272B20"/>
    <w:rsid w:val="00272C48"/>
    <w:rsid w:val="002732E5"/>
    <w:rsid w:val="00273BC3"/>
    <w:rsid w:val="00273F43"/>
    <w:rsid w:val="00275AD9"/>
    <w:rsid w:val="00275B0F"/>
    <w:rsid w:val="0027616E"/>
    <w:rsid w:val="0027681E"/>
    <w:rsid w:val="00277045"/>
    <w:rsid w:val="00277B87"/>
    <w:rsid w:val="002803EC"/>
    <w:rsid w:val="00280ABB"/>
    <w:rsid w:val="00283320"/>
    <w:rsid w:val="00286624"/>
    <w:rsid w:val="00287A97"/>
    <w:rsid w:val="0029015E"/>
    <w:rsid w:val="002904F3"/>
    <w:rsid w:val="00290AC8"/>
    <w:rsid w:val="00290BC6"/>
    <w:rsid w:val="00290E1B"/>
    <w:rsid w:val="00290FC6"/>
    <w:rsid w:val="00291271"/>
    <w:rsid w:val="00292578"/>
    <w:rsid w:val="00292B0F"/>
    <w:rsid w:val="002932D9"/>
    <w:rsid w:val="0029350B"/>
    <w:rsid w:val="00293B55"/>
    <w:rsid w:val="00293CDE"/>
    <w:rsid w:val="00294F74"/>
    <w:rsid w:val="00295C7A"/>
    <w:rsid w:val="00297B39"/>
    <w:rsid w:val="00297CF6"/>
    <w:rsid w:val="002A08B3"/>
    <w:rsid w:val="002A1E47"/>
    <w:rsid w:val="002A2116"/>
    <w:rsid w:val="002A2F26"/>
    <w:rsid w:val="002A3756"/>
    <w:rsid w:val="002A54F3"/>
    <w:rsid w:val="002A6B09"/>
    <w:rsid w:val="002A744B"/>
    <w:rsid w:val="002A74F3"/>
    <w:rsid w:val="002A7669"/>
    <w:rsid w:val="002A7870"/>
    <w:rsid w:val="002B071A"/>
    <w:rsid w:val="002B1064"/>
    <w:rsid w:val="002B145A"/>
    <w:rsid w:val="002B1A80"/>
    <w:rsid w:val="002B2040"/>
    <w:rsid w:val="002B30FB"/>
    <w:rsid w:val="002B485C"/>
    <w:rsid w:val="002B4B9B"/>
    <w:rsid w:val="002B515F"/>
    <w:rsid w:val="002B5704"/>
    <w:rsid w:val="002B655F"/>
    <w:rsid w:val="002B6826"/>
    <w:rsid w:val="002B6833"/>
    <w:rsid w:val="002B683D"/>
    <w:rsid w:val="002B6B3C"/>
    <w:rsid w:val="002B7806"/>
    <w:rsid w:val="002B7F3C"/>
    <w:rsid w:val="002C1320"/>
    <w:rsid w:val="002C2264"/>
    <w:rsid w:val="002C2A9F"/>
    <w:rsid w:val="002C2B4E"/>
    <w:rsid w:val="002C3329"/>
    <w:rsid w:val="002C4669"/>
    <w:rsid w:val="002C485A"/>
    <w:rsid w:val="002C60E5"/>
    <w:rsid w:val="002C61D0"/>
    <w:rsid w:val="002C730B"/>
    <w:rsid w:val="002C7F23"/>
    <w:rsid w:val="002D0B40"/>
    <w:rsid w:val="002D0BE1"/>
    <w:rsid w:val="002D0C39"/>
    <w:rsid w:val="002D12DC"/>
    <w:rsid w:val="002D31B6"/>
    <w:rsid w:val="002D380D"/>
    <w:rsid w:val="002D4401"/>
    <w:rsid w:val="002E32F0"/>
    <w:rsid w:val="002E353B"/>
    <w:rsid w:val="002E37C9"/>
    <w:rsid w:val="002E3FB4"/>
    <w:rsid w:val="002E4954"/>
    <w:rsid w:val="002E57AF"/>
    <w:rsid w:val="002E7700"/>
    <w:rsid w:val="002F05C7"/>
    <w:rsid w:val="002F0787"/>
    <w:rsid w:val="002F0BA3"/>
    <w:rsid w:val="002F11ED"/>
    <w:rsid w:val="002F12DF"/>
    <w:rsid w:val="002F1301"/>
    <w:rsid w:val="002F164B"/>
    <w:rsid w:val="002F2B34"/>
    <w:rsid w:val="002F330C"/>
    <w:rsid w:val="002F3327"/>
    <w:rsid w:val="002F3E52"/>
    <w:rsid w:val="002F3FEB"/>
    <w:rsid w:val="002F4822"/>
    <w:rsid w:val="002F510B"/>
    <w:rsid w:val="002F574A"/>
    <w:rsid w:val="002F5EDC"/>
    <w:rsid w:val="002F60FE"/>
    <w:rsid w:val="002F69C8"/>
    <w:rsid w:val="002F77BD"/>
    <w:rsid w:val="00301005"/>
    <w:rsid w:val="00301193"/>
    <w:rsid w:val="003019E5"/>
    <w:rsid w:val="0030239A"/>
    <w:rsid w:val="00302426"/>
    <w:rsid w:val="00302509"/>
    <w:rsid w:val="00302EEF"/>
    <w:rsid w:val="003033CC"/>
    <w:rsid w:val="00303D21"/>
    <w:rsid w:val="0030405B"/>
    <w:rsid w:val="00305748"/>
    <w:rsid w:val="00305AB1"/>
    <w:rsid w:val="003063A7"/>
    <w:rsid w:val="0030734F"/>
    <w:rsid w:val="00307D4D"/>
    <w:rsid w:val="00307FD3"/>
    <w:rsid w:val="00310097"/>
    <w:rsid w:val="003100BE"/>
    <w:rsid w:val="00310AA9"/>
    <w:rsid w:val="00310E1E"/>
    <w:rsid w:val="00311F33"/>
    <w:rsid w:val="003120E7"/>
    <w:rsid w:val="0031262F"/>
    <w:rsid w:val="00312D51"/>
    <w:rsid w:val="0031315A"/>
    <w:rsid w:val="003132FF"/>
    <w:rsid w:val="00313565"/>
    <w:rsid w:val="0031373F"/>
    <w:rsid w:val="0031376A"/>
    <w:rsid w:val="00314238"/>
    <w:rsid w:val="00314E13"/>
    <w:rsid w:val="00315ED6"/>
    <w:rsid w:val="00316840"/>
    <w:rsid w:val="00316D57"/>
    <w:rsid w:val="003170C1"/>
    <w:rsid w:val="003207E8"/>
    <w:rsid w:val="003209F6"/>
    <w:rsid w:val="00321006"/>
    <w:rsid w:val="003216C8"/>
    <w:rsid w:val="00321A58"/>
    <w:rsid w:val="00321D2B"/>
    <w:rsid w:val="00323EED"/>
    <w:rsid w:val="00324006"/>
    <w:rsid w:val="00324559"/>
    <w:rsid w:val="00325545"/>
    <w:rsid w:val="003259AB"/>
    <w:rsid w:val="00326331"/>
    <w:rsid w:val="0032637A"/>
    <w:rsid w:val="00326F74"/>
    <w:rsid w:val="003270A2"/>
    <w:rsid w:val="003270B9"/>
    <w:rsid w:val="00327FE0"/>
    <w:rsid w:val="00330568"/>
    <w:rsid w:val="003315E7"/>
    <w:rsid w:val="00331C9B"/>
    <w:rsid w:val="00332EB7"/>
    <w:rsid w:val="00333F8F"/>
    <w:rsid w:val="0033499A"/>
    <w:rsid w:val="00335826"/>
    <w:rsid w:val="00337ED1"/>
    <w:rsid w:val="0034063F"/>
    <w:rsid w:val="00340F8A"/>
    <w:rsid w:val="00341C2E"/>
    <w:rsid w:val="00344499"/>
    <w:rsid w:val="0034592C"/>
    <w:rsid w:val="00345AE7"/>
    <w:rsid w:val="003500F3"/>
    <w:rsid w:val="003501C0"/>
    <w:rsid w:val="00350994"/>
    <w:rsid w:val="003523AD"/>
    <w:rsid w:val="00352463"/>
    <w:rsid w:val="00352B54"/>
    <w:rsid w:val="00352B88"/>
    <w:rsid w:val="00353CEE"/>
    <w:rsid w:val="003550B3"/>
    <w:rsid w:val="003555A0"/>
    <w:rsid w:val="0035597E"/>
    <w:rsid w:val="003576D6"/>
    <w:rsid w:val="00357A50"/>
    <w:rsid w:val="00357AA5"/>
    <w:rsid w:val="003605F7"/>
    <w:rsid w:val="003609EE"/>
    <w:rsid w:val="00360C7A"/>
    <w:rsid w:val="00361376"/>
    <w:rsid w:val="00361A10"/>
    <w:rsid w:val="003622B5"/>
    <w:rsid w:val="003628A6"/>
    <w:rsid w:val="0036391C"/>
    <w:rsid w:val="00363D32"/>
    <w:rsid w:val="003646F5"/>
    <w:rsid w:val="0036498C"/>
    <w:rsid w:val="00364D89"/>
    <w:rsid w:val="00364E6D"/>
    <w:rsid w:val="00364EAE"/>
    <w:rsid w:val="00365058"/>
    <w:rsid w:val="003679DF"/>
    <w:rsid w:val="00367F15"/>
    <w:rsid w:val="003712AA"/>
    <w:rsid w:val="00371665"/>
    <w:rsid w:val="00371DC6"/>
    <w:rsid w:val="00372C10"/>
    <w:rsid w:val="003757BA"/>
    <w:rsid w:val="00376F69"/>
    <w:rsid w:val="003774A8"/>
    <w:rsid w:val="00380211"/>
    <w:rsid w:val="0038107B"/>
    <w:rsid w:val="00381DC0"/>
    <w:rsid w:val="00383EF6"/>
    <w:rsid w:val="003844F8"/>
    <w:rsid w:val="003869F2"/>
    <w:rsid w:val="00387151"/>
    <w:rsid w:val="00387992"/>
    <w:rsid w:val="00387BF5"/>
    <w:rsid w:val="0039074A"/>
    <w:rsid w:val="00391694"/>
    <w:rsid w:val="00391DBA"/>
    <w:rsid w:val="00392850"/>
    <w:rsid w:val="00392A68"/>
    <w:rsid w:val="00392C4C"/>
    <w:rsid w:val="003946AF"/>
    <w:rsid w:val="00395E1C"/>
    <w:rsid w:val="00395EA3"/>
    <w:rsid w:val="00397296"/>
    <w:rsid w:val="003972D4"/>
    <w:rsid w:val="003A1448"/>
    <w:rsid w:val="003A204B"/>
    <w:rsid w:val="003A2BAA"/>
    <w:rsid w:val="003A2C64"/>
    <w:rsid w:val="003A3893"/>
    <w:rsid w:val="003A4168"/>
    <w:rsid w:val="003A4444"/>
    <w:rsid w:val="003A4C06"/>
    <w:rsid w:val="003A6761"/>
    <w:rsid w:val="003A6801"/>
    <w:rsid w:val="003A753D"/>
    <w:rsid w:val="003B100F"/>
    <w:rsid w:val="003B31AE"/>
    <w:rsid w:val="003B32BC"/>
    <w:rsid w:val="003B3DC8"/>
    <w:rsid w:val="003B46C9"/>
    <w:rsid w:val="003B4FB9"/>
    <w:rsid w:val="003B5218"/>
    <w:rsid w:val="003B57CB"/>
    <w:rsid w:val="003B5BEF"/>
    <w:rsid w:val="003C0260"/>
    <w:rsid w:val="003C255E"/>
    <w:rsid w:val="003C2577"/>
    <w:rsid w:val="003C28BA"/>
    <w:rsid w:val="003C2A13"/>
    <w:rsid w:val="003C330A"/>
    <w:rsid w:val="003C41DA"/>
    <w:rsid w:val="003C46D0"/>
    <w:rsid w:val="003C47F2"/>
    <w:rsid w:val="003C521F"/>
    <w:rsid w:val="003C59E3"/>
    <w:rsid w:val="003C5F55"/>
    <w:rsid w:val="003C6182"/>
    <w:rsid w:val="003C63D4"/>
    <w:rsid w:val="003C7847"/>
    <w:rsid w:val="003C788C"/>
    <w:rsid w:val="003C7E9B"/>
    <w:rsid w:val="003D1461"/>
    <w:rsid w:val="003D1EFF"/>
    <w:rsid w:val="003D3148"/>
    <w:rsid w:val="003D3501"/>
    <w:rsid w:val="003D4D5C"/>
    <w:rsid w:val="003D4F21"/>
    <w:rsid w:val="003D5AFC"/>
    <w:rsid w:val="003D696E"/>
    <w:rsid w:val="003D6BA9"/>
    <w:rsid w:val="003D7801"/>
    <w:rsid w:val="003E0481"/>
    <w:rsid w:val="003E0F82"/>
    <w:rsid w:val="003E2511"/>
    <w:rsid w:val="003E327A"/>
    <w:rsid w:val="003E40A7"/>
    <w:rsid w:val="003E41CA"/>
    <w:rsid w:val="003E4D24"/>
    <w:rsid w:val="003E606D"/>
    <w:rsid w:val="003E650E"/>
    <w:rsid w:val="003E6C12"/>
    <w:rsid w:val="003E7A2F"/>
    <w:rsid w:val="003E7DB3"/>
    <w:rsid w:val="003E7E80"/>
    <w:rsid w:val="003F0D6A"/>
    <w:rsid w:val="003F1510"/>
    <w:rsid w:val="003F1FB2"/>
    <w:rsid w:val="003F23DC"/>
    <w:rsid w:val="003F2589"/>
    <w:rsid w:val="003F2800"/>
    <w:rsid w:val="003F28AA"/>
    <w:rsid w:val="003F2D10"/>
    <w:rsid w:val="003F2F6D"/>
    <w:rsid w:val="003F3481"/>
    <w:rsid w:val="003F3565"/>
    <w:rsid w:val="003F3B2A"/>
    <w:rsid w:val="003F4841"/>
    <w:rsid w:val="003F4F59"/>
    <w:rsid w:val="003F50FC"/>
    <w:rsid w:val="003F57C8"/>
    <w:rsid w:val="003F57DF"/>
    <w:rsid w:val="003F5D38"/>
    <w:rsid w:val="003F5EC0"/>
    <w:rsid w:val="003F6495"/>
    <w:rsid w:val="003F68C1"/>
    <w:rsid w:val="0040038D"/>
    <w:rsid w:val="00400E4F"/>
    <w:rsid w:val="00401509"/>
    <w:rsid w:val="004021E7"/>
    <w:rsid w:val="00402E20"/>
    <w:rsid w:val="004042FA"/>
    <w:rsid w:val="00404BC6"/>
    <w:rsid w:val="004053B4"/>
    <w:rsid w:val="00407339"/>
    <w:rsid w:val="004103EA"/>
    <w:rsid w:val="00410817"/>
    <w:rsid w:val="00411E82"/>
    <w:rsid w:val="00412079"/>
    <w:rsid w:val="00412566"/>
    <w:rsid w:val="004125A7"/>
    <w:rsid w:val="004128B1"/>
    <w:rsid w:val="00412A13"/>
    <w:rsid w:val="00413576"/>
    <w:rsid w:val="004140B3"/>
    <w:rsid w:val="004144F1"/>
    <w:rsid w:val="004156DD"/>
    <w:rsid w:val="004159C3"/>
    <w:rsid w:val="00415C6E"/>
    <w:rsid w:val="00415E86"/>
    <w:rsid w:val="00417185"/>
    <w:rsid w:val="00417D81"/>
    <w:rsid w:val="004203E0"/>
    <w:rsid w:val="00422EE5"/>
    <w:rsid w:val="0042330A"/>
    <w:rsid w:val="00423AE5"/>
    <w:rsid w:val="004243C0"/>
    <w:rsid w:val="00424433"/>
    <w:rsid w:val="00424624"/>
    <w:rsid w:val="00424B5F"/>
    <w:rsid w:val="00424FC1"/>
    <w:rsid w:val="004259A6"/>
    <w:rsid w:val="00425AC2"/>
    <w:rsid w:val="0042600E"/>
    <w:rsid w:val="004263F9"/>
    <w:rsid w:val="004264B4"/>
    <w:rsid w:val="00426CB3"/>
    <w:rsid w:val="0042762F"/>
    <w:rsid w:val="0042774A"/>
    <w:rsid w:val="00430754"/>
    <w:rsid w:val="00430DE4"/>
    <w:rsid w:val="00431165"/>
    <w:rsid w:val="004314A4"/>
    <w:rsid w:val="00431C5A"/>
    <w:rsid w:val="0043293D"/>
    <w:rsid w:val="00432E14"/>
    <w:rsid w:val="00435940"/>
    <w:rsid w:val="00436257"/>
    <w:rsid w:val="00437921"/>
    <w:rsid w:val="004413E7"/>
    <w:rsid w:val="00441D93"/>
    <w:rsid w:val="004427FD"/>
    <w:rsid w:val="00443365"/>
    <w:rsid w:val="00443BFE"/>
    <w:rsid w:val="00445F1B"/>
    <w:rsid w:val="00445FF6"/>
    <w:rsid w:val="0044622D"/>
    <w:rsid w:val="00446A4E"/>
    <w:rsid w:val="00447F2B"/>
    <w:rsid w:val="004516AD"/>
    <w:rsid w:val="004521D3"/>
    <w:rsid w:val="0045314E"/>
    <w:rsid w:val="0045364F"/>
    <w:rsid w:val="004536D2"/>
    <w:rsid w:val="00453DF2"/>
    <w:rsid w:val="00453EA0"/>
    <w:rsid w:val="0045451D"/>
    <w:rsid w:val="00454927"/>
    <w:rsid w:val="00454B12"/>
    <w:rsid w:val="0045511E"/>
    <w:rsid w:val="0045512D"/>
    <w:rsid w:val="00455716"/>
    <w:rsid w:val="00456BA0"/>
    <w:rsid w:val="00457EC2"/>
    <w:rsid w:val="00457F31"/>
    <w:rsid w:val="00460953"/>
    <w:rsid w:val="00460A5A"/>
    <w:rsid w:val="00462C93"/>
    <w:rsid w:val="00463347"/>
    <w:rsid w:val="004636E4"/>
    <w:rsid w:val="00464494"/>
    <w:rsid w:val="00465171"/>
    <w:rsid w:val="004655F4"/>
    <w:rsid w:val="00465BEB"/>
    <w:rsid w:val="00465D5F"/>
    <w:rsid w:val="0046602B"/>
    <w:rsid w:val="00466B58"/>
    <w:rsid w:val="00467578"/>
    <w:rsid w:val="00467BDF"/>
    <w:rsid w:val="00467DB8"/>
    <w:rsid w:val="00470050"/>
    <w:rsid w:val="0047046D"/>
    <w:rsid w:val="004706EA"/>
    <w:rsid w:val="004707E7"/>
    <w:rsid w:val="00470999"/>
    <w:rsid w:val="004713C9"/>
    <w:rsid w:val="00471B29"/>
    <w:rsid w:val="00471DB4"/>
    <w:rsid w:val="004724E6"/>
    <w:rsid w:val="004729FA"/>
    <w:rsid w:val="00472F7F"/>
    <w:rsid w:val="00473746"/>
    <w:rsid w:val="0047600C"/>
    <w:rsid w:val="00476F47"/>
    <w:rsid w:val="004803A1"/>
    <w:rsid w:val="00481515"/>
    <w:rsid w:val="00481ED4"/>
    <w:rsid w:val="00482874"/>
    <w:rsid w:val="00483A7D"/>
    <w:rsid w:val="004846AE"/>
    <w:rsid w:val="004847D2"/>
    <w:rsid w:val="004849D5"/>
    <w:rsid w:val="00484EC2"/>
    <w:rsid w:val="00485411"/>
    <w:rsid w:val="0048622E"/>
    <w:rsid w:val="004864A5"/>
    <w:rsid w:val="004865D3"/>
    <w:rsid w:val="0048777E"/>
    <w:rsid w:val="00490066"/>
    <w:rsid w:val="00490474"/>
    <w:rsid w:val="00492550"/>
    <w:rsid w:val="004940E2"/>
    <w:rsid w:val="00494119"/>
    <w:rsid w:val="00494D95"/>
    <w:rsid w:val="00494E65"/>
    <w:rsid w:val="0049647E"/>
    <w:rsid w:val="00497577"/>
    <w:rsid w:val="00497981"/>
    <w:rsid w:val="00497C0F"/>
    <w:rsid w:val="00497DEB"/>
    <w:rsid w:val="00497F91"/>
    <w:rsid w:val="00497FA2"/>
    <w:rsid w:val="004A0A83"/>
    <w:rsid w:val="004A1B07"/>
    <w:rsid w:val="004A1FAB"/>
    <w:rsid w:val="004A2117"/>
    <w:rsid w:val="004A22B9"/>
    <w:rsid w:val="004A2CFA"/>
    <w:rsid w:val="004A31B4"/>
    <w:rsid w:val="004A36D4"/>
    <w:rsid w:val="004A39AA"/>
    <w:rsid w:val="004A3E6A"/>
    <w:rsid w:val="004A4D2A"/>
    <w:rsid w:val="004A5E8E"/>
    <w:rsid w:val="004A5EFB"/>
    <w:rsid w:val="004A60CB"/>
    <w:rsid w:val="004A6D50"/>
    <w:rsid w:val="004B1D92"/>
    <w:rsid w:val="004B3114"/>
    <w:rsid w:val="004B3588"/>
    <w:rsid w:val="004B3A8C"/>
    <w:rsid w:val="004B498D"/>
    <w:rsid w:val="004B4B14"/>
    <w:rsid w:val="004B5753"/>
    <w:rsid w:val="004B5964"/>
    <w:rsid w:val="004C1DB1"/>
    <w:rsid w:val="004C1ED8"/>
    <w:rsid w:val="004C270C"/>
    <w:rsid w:val="004C29CE"/>
    <w:rsid w:val="004C2ADD"/>
    <w:rsid w:val="004C31AE"/>
    <w:rsid w:val="004C359E"/>
    <w:rsid w:val="004C3BA7"/>
    <w:rsid w:val="004C45B7"/>
    <w:rsid w:val="004C5026"/>
    <w:rsid w:val="004C544F"/>
    <w:rsid w:val="004C568D"/>
    <w:rsid w:val="004C64CC"/>
    <w:rsid w:val="004C6792"/>
    <w:rsid w:val="004C7450"/>
    <w:rsid w:val="004C7A25"/>
    <w:rsid w:val="004C7D9C"/>
    <w:rsid w:val="004D0685"/>
    <w:rsid w:val="004D071B"/>
    <w:rsid w:val="004D1BFE"/>
    <w:rsid w:val="004D1D9A"/>
    <w:rsid w:val="004D3731"/>
    <w:rsid w:val="004D42DB"/>
    <w:rsid w:val="004D43F4"/>
    <w:rsid w:val="004D4873"/>
    <w:rsid w:val="004D4CE0"/>
    <w:rsid w:val="004D4F3B"/>
    <w:rsid w:val="004D5A12"/>
    <w:rsid w:val="004D6593"/>
    <w:rsid w:val="004D68B5"/>
    <w:rsid w:val="004D6F48"/>
    <w:rsid w:val="004E07F0"/>
    <w:rsid w:val="004E0C91"/>
    <w:rsid w:val="004E37C0"/>
    <w:rsid w:val="004E3CAA"/>
    <w:rsid w:val="004E3DEC"/>
    <w:rsid w:val="004E45CA"/>
    <w:rsid w:val="004E5571"/>
    <w:rsid w:val="004E559A"/>
    <w:rsid w:val="004E56A5"/>
    <w:rsid w:val="004E5874"/>
    <w:rsid w:val="004E5C24"/>
    <w:rsid w:val="004E78A9"/>
    <w:rsid w:val="004E793F"/>
    <w:rsid w:val="004F0333"/>
    <w:rsid w:val="004F03E5"/>
    <w:rsid w:val="004F081B"/>
    <w:rsid w:val="004F159C"/>
    <w:rsid w:val="004F1A23"/>
    <w:rsid w:val="004F2C72"/>
    <w:rsid w:val="004F2CCD"/>
    <w:rsid w:val="004F3477"/>
    <w:rsid w:val="004F41B6"/>
    <w:rsid w:val="004F502A"/>
    <w:rsid w:val="004F5627"/>
    <w:rsid w:val="004F5638"/>
    <w:rsid w:val="004F5EFC"/>
    <w:rsid w:val="004F690F"/>
    <w:rsid w:val="004F71A3"/>
    <w:rsid w:val="004F75F6"/>
    <w:rsid w:val="004F79BE"/>
    <w:rsid w:val="00500693"/>
    <w:rsid w:val="0050290E"/>
    <w:rsid w:val="00502E1C"/>
    <w:rsid w:val="00502FCB"/>
    <w:rsid w:val="0050366D"/>
    <w:rsid w:val="00503673"/>
    <w:rsid w:val="00505DC6"/>
    <w:rsid w:val="00505F90"/>
    <w:rsid w:val="005062F4"/>
    <w:rsid w:val="00506973"/>
    <w:rsid w:val="005070DA"/>
    <w:rsid w:val="0050731E"/>
    <w:rsid w:val="0050773E"/>
    <w:rsid w:val="00507B18"/>
    <w:rsid w:val="005104F0"/>
    <w:rsid w:val="00511D07"/>
    <w:rsid w:val="005130F9"/>
    <w:rsid w:val="00513F77"/>
    <w:rsid w:val="00514D3A"/>
    <w:rsid w:val="00515498"/>
    <w:rsid w:val="00515803"/>
    <w:rsid w:val="005159E5"/>
    <w:rsid w:val="00515D1A"/>
    <w:rsid w:val="00516B57"/>
    <w:rsid w:val="00517163"/>
    <w:rsid w:val="005174F8"/>
    <w:rsid w:val="00517ED5"/>
    <w:rsid w:val="00520325"/>
    <w:rsid w:val="00520CB9"/>
    <w:rsid w:val="005212AE"/>
    <w:rsid w:val="005215F0"/>
    <w:rsid w:val="00521855"/>
    <w:rsid w:val="00521A2E"/>
    <w:rsid w:val="00522089"/>
    <w:rsid w:val="00522FCB"/>
    <w:rsid w:val="0052375B"/>
    <w:rsid w:val="005245E5"/>
    <w:rsid w:val="00524B01"/>
    <w:rsid w:val="00524B86"/>
    <w:rsid w:val="0052632C"/>
    <w:rsid w:val="005274E6"/>
    <w:rsid w:val="0053035F"/>
    <w:rsid w:val="005303E3"/>
    <w:rsid w:val="00531E2F"/>
    <w:rsid w:val="00532B6C"/>
    <w:rsid w:val="005334A6"/>
    <w:rsid w:val="0053380C"/>
    <w:rsid w:val="005338EC"/>
    <w:rsid w:val="0053391A"/>
    <w:rsid w:val="00533A17"/>
    <w:rsid w:val="00533FC8"/>
    <w:rsid w:val="00534329"/>
    <w:rsid w:val="00534E53"/>
    <w:rsid w:val="005352C0"/>
    <w:rsid w:val="00536638"/>
    <w:rsid w:val="00537664"/>
    <w:rsid w:val="00537740"/>
    <w:rsid w:val="00540AEB"/>
    <w:rsid w:val="00542375"/>
    <w:rsid w:val="00543582"/>
    <w:rsid w:val="005436FF"/>
    <w:rsid w:val="00543B9F"/>
    <w:rsid w:val="00544B0E"/>
    <w:rsid w:val="00544DD5"/>
    <w:rsid w:val="00544F64"/>
    <w:rsid w:val="00544FBA"/>
    <w:rsid w:val="00545B44"/>
    <w:rsid w:val="0054617F"/>
    <w:rsid w:val="00546ECC"/>
    <w:rsid w:val="00550EC6"/>
    <w:rsid w:val="00551042"/>
    <w:rsid w:val="0055119A"/>
    <w:rsid w:val="0055154A"/>
    <w:rsid w:val="005529B9"/>
    <w:rsid w:val="005531DC"/>
    <w:rsid w:val="00553247"/>
    <w:rsid w:val="0055379A"/>
    <w:rsid w:val="0055432A"/>
    <w:rsid w:val="00554A7D"/>
    <w:rsid w:val="00556922"/>
    <w:rsid w:val="00556952"/>
    <w:rsid w:val="005571AC"/>
    <w:rsid w:val="00557606"/>
    <w:rsid w:val="0055766A"/>
    <w:rsid w:val="00561742"/>
    <w:rsid w:val="0056304D"/>
    <w:rsid w:val="00563BD0"/>
    <w:rsid w:val="00563F37"/>
    <w:rsid w:val="00564246"/>
    <w:rsid w:val="00565935"/>
    <w:rsid w:val="00565BC7"/>
    <w:rsid w:val="005660A9"/>
    <w:rsid w:val="00566D31"/>
    <w:rsid w:val="00566F43"/>
    <w:rsid w:val="00567BCE"/>
    <w:rsid w:val="0057100C"/>
    <w:rsid w:val="00571E3B"/>
    <w:rsid w:val="00571EE6"/>
    <w:rsid w:val="00572130"/>
    <w:rsid w:val="00573551"/>
    <w:rsid w:val="00573585"/>
    <w:rsid w:val="0057448E"/>
    <w:rsid w:val="00574F51"/>
    <w:rsid w:val="00575B92"/>
    <w:rsid w:val="005760DE"/>
    <w:rsid w:val="005762CE"/>
    <w:rsid w:val="0057698A"/>
    <w:rsid w:val="00576ABA"/>
    <w:rsid w:val="00580DC6"/>
    <w:rsid w:val="00580FF8"/>
    <w:rsid w:val="00581D97"/>
    <w:rsid w:val="00582B8C"/>
    <w:rsid w:val="005835E8"/>
    <w:rsid w:val="0058368C"/>
    <w:rsid w:val="00584DA8"/>
    <w:rsid w:val="00585005"/>
    <w:rsid w:val="00585C8C"/>
    <w:rsid w:val="005864F5"/>
    <w:rsid w:val="0058670F"/>
    <w:rsid w:val="005869C2"/>
    <w:rsid w:val="00586B96"/>
    <w:rsid w:val="00587208"/>
    <w:rsid w:val="00590DFD"/>
    <w:rsid w:val="00591980"/>
    <w:rsid w:val="00591BB1"/>
    <w:rsid w:val="00591C66"/>
    <w:rsid w:val="00593A11"/>
    <w:rsid w:val="00594543"/>
    <w:rsid w:val="0059555F"/>
    <w:rsid w:val="00596359"/>
    <w:rsid w:val="00596A17"/>
    <w:rsid w:val="005A1C44"/>
    <w:rsid w:val="005A20C1"/>
    <w:rsid w:val="005A260D"/>
    <w:rsid w:val="005A2AAF"/>
    <w:rsid w:val="005A2F21"/>
    <w:rsid w:val="005A324B"/>
    <w:rsid w:val="005A43D4"/>
    <w:rsid w:val="005A552C"/>
    <w:rsid w:val="005A6749"/>
    <w:rsid w:val="005A6EAF"/>
    <w:rsid w:val="005A745D"/>
    <w:rsid w:val="005A7B31"/>
    <w:rsid w:val="005A7B7F"/>
    <w:rsid w:val="005A7F04"/>
    <w:rsid w:val="005B1117"/>
    <w:rsid w:val="005B1782"/>
    <w:rsid w:val="005B270F"/>
    <w:rsid w:val="005B2A99"/>
    <w:rsid w:val="005B3A31"/>
    <w:rsid w:val="005B3C8D"/>
    <w:rsid w:val="005B6443"/>
    <w:rsid w:val="005B6565"/>
    <w:rsid w:val="005B7DDA"/>
    <w:rsid w:val="005C0177"/>
    <w:rsid w:val="005C0252"/>
    <w:rsid w:val="005C0EA2"/>
    <w:rsid w:val="005C1152"/>
    <w:rsid w:val="005C1792"/>
    <w:rsid w:val="005C18E3"/>
    <w:rsid w:val="005C1F33"/>
    <w:rsid w:val="005C2455"/>
    <w:rsid w:val="005C2881"/>
    <w:rsid w:val="005C29DF"/>
    <w:rsid w:val="005C3E0C"/>
    <w:rsid w:val="005C4D2E"/>
    <w:rsid w:val="005C5483"/>
    <w:rsid w:val="005C6BF9"/>
    <w:rsid w:val="005C7FB9"/>
    <w:rsid w:val="005D000F"/>
    <w:rsid w:val="005D0F04"/>
    <w:rsid w:val="005D37F4"/>
    <w:rsid w:val="005D42B9"/>
    <w:rsid w:val="005D5051"/>
    <w:rsid w:val="005D60BE"/>
    <w:rsid w:val="005E1541"/>
    <w:rsid w:val="005E1FE3"/>
    <w:rsid w:val="005E2272"/>
    <w:rsid w:val="005E34DF"/>
    <w:rsid w:val="005E3A21"/>
    <w:rsid w:val="005E4CA2"/>
    <w:rsid w:val="005E51FC"/>
    <w:rsid w:val="005E61CC"/>
    <w:rsid w:val="005E744E"/>
    <w:rsid w:val="005E76DE"/>
    <w:rsid w:val="005F09FA"/>
    <w:rsid w:val="005F17DE"/>
    <w:rsid w:val="005F3655"/>
    <w:rsid w:val="005F397D"/>
    <w:rsid w:val="005F483E"/>
    <w:rsid w:val="005F797B"/>
    <w:rsid w:val="005F7A74"/>
    <w:rsid w:val="0060010C"/>
    <w:rsid w:val="006004BE"/>
    <w:rsid w:val="006005D6"/>
    <w:rsid w:val="00600F27"/>
    <w:rsid w:val="0060381A"/>
    <w:rsid w:val="00603822"/>
    <w:rsid w:val="00604316"/>
    <w:rsid w:val="006044F1"/>
    <w:rsid w:val="00604D18"/>
    <w:rsid w:val="00605E88"/>
    <w:rsid w:val="0060660F"/>
    <w:rsid w:val="006068D5"/>
    <w:rsid w:val="00606CF7"/>
    <w:rsid w:val="0060749D"/>
    <w:rsid w:val="0060761E"/>
    <w:rsid w:val="00610CD8"/>
    <w:rsid w:val="00611123"/>
    <w:rsid w:val="006117A2"/>
    <w:rsid w:val="00612671"/>
    <w:rsid w:val="00612F9E"/>
    <w:rsid w:val="00613BEE"/>
    <w:rsid w:val="0061432A"/>
    <w:rsid w:val="00615014"/>
    <w:rsid w:val="00615649"/>
    <w:rsid w:val="00616968"/>
    <w:rsid w:val="00616B46"/>
    <w:rsid w:val="00617AD9"/>
    <w:rsid w:val="00617CFE"/>
    <w:rsid w:val="006202A6"/>
    <w:rsid w:val="00621AC8"/>
    <w:rsid w:val="00621CF4"/>
    <w:rsid w:val="00622261"/>
    <w:rsid w:val="00622759"/>
    <w:rsid w:val="0062293E"/>
    <w:rsid w:val="006234E3"/>
    <w:rsid w:val="006237D9"/>
    <w:rsid w:val="00623B1E"/>
    <w:rsid w:val="00623BB1"/>
    <w:rsid w:val="006241B8"/>
    <w:rsid w:val="00624C2E"/>
    <w:rsid w:val="00625355"/>
    <w:rsid w:val="00625FD1"/>
    <w:rsid w:val="00626B7B"/>
    <w:rsid w:val="00627690"/>
    <w:rsid w:val="00630162"/>
    <w:rsid w:val="006302D5"/>
    <w:rsid w:val="006305B7"/>
    <w:rsid w:val="00630B1C"/>
    <w:rsid w:val="00631274"/>
    <w:rsid w:val="00633815"/>
    <w:rsid w:val="00633AAD"/>
    <w:rsid w:val="00634369"/>
    <w:rsid w:val="00634BC6"/>
    <w:rsid w:val="006357E2"/>
    <w:rsid w:val="006358C0"/>
    <w:rsid w:val="006362D3"/>
    <w:rsid w:val="00636DA5"/>
    <w:rsid w:val="0063751F"/>
    <w:rsid w:val="00640520"/>
    <w:rsid w:val="006417AC"/>
    <w:rsid w:val="00644B88"/>
    <w:rsid w:val="006457D8"/>
    <w:rsid w:val="00646A55"/>
    <w:rsid w:val="006473B7"/>
    <w:rsid w:val="00647C7C"/>
    <w:rsid w:val="00647FFE"/>
    <w:rsid w:val="00650465"/>
    <w:rsid w:val="0065071C"/>
    <w:rsid w:val="006536DB"/>
    <w:rsid w:val="0065400C"/>
    <w:rsid w:val="006548FB"/>
    <w:rsid w:val="006562EA"/>
    <w:rsid w:val="0066032C"/>
    <w:rsid w:val="006604B1"/>
    <w:rsid w:val="006606A6"/>
    <w:rsid w:val="00661A67"/>
    <w:rsid w:val="00661C2B"/>
    <w:rsid w:val="00663578"/>
    <w:rsid w:val="00663C93"/>
    <w:rsid w:val="0066476C"/>
    <w:rsid w:val="00665F6E"/>
    <w:rsid w:val="00670057"/>
    <w:rsid w:val="006705B3"/>
    <w:rsid w:val="00670782"/>
    <w:rsid w:val="006708DF"/>
    <w:rsid w:val="006710A7"/>
    <w:rsid w:val="0067157F"/>
    <w:rsid w:val="00673CA2"/>
    <w:rsid w:val="00673EC1"/>
    <w:rsid w:val="0067477F"/>
    <w:rsid w:val="00674CB0"/>
    <w:rsid w:val="00674CD0"/>
    <w:rsid w:val="00674E60"/>
    <w:rsid w:val="00675B0D"/>
    <w:rsid w:val="0067614F"/>
    <w:rsid w:val="00677524"/>
    <w:rsid w:val="00677AF5"/>
    <w:rsid w:val="00681B1B"/>
    <w:rsid w:val="00682B16"/>
    <w:rsid w:val="00682B33"/>
    <w:rsid w:val="00682D4F"/>
    <w:rsid w:val="006832E3"/>
    <w:rsid w:val="00684258"/>
    <w:rsid w:val="00684F79"/>
    <w:rsid w:val="006856A6"/>
    <w:rsid w:val="00686F2B"/>
    <w:rsid w:val="00690C87"/>
    <w:rsid w:val="006925FC"/>
    <w:rsid w:val="00693056"/>
    <w:rsid w:val="00693945"/>
    <w:rsid w:val="00693F12"/>
    <w:rsid w:val="006941ED"/>
    <w:rsid w:val="006955B1"/>
    <w:rsid w:val="00695F0D"/>
    <w:rsid w:val="00697118"/>
    <w:rsid w:val="006974BA"/>
    <w:rsid w:val="00697DE6"/>
    <w:rsid w:val="006A010F"/>
    <w:rsid w:val="006A266E"/>
    <w:rsid w:val="006A2928"/>
    <w:rsid w:val="006A38FD"/>
    <w:rsid w:val="006A469C"/>
    <w:rsid w:val="006A5E16"/>
    <w:rsid w:val="006A76C2"/>
    <w:rsid w:val="006A778A"/>
    <w:rsid w:val="006A7C83"/>
    <w:rsid w:val="006A7E74"/>
    <w:rsid w:val="006B04A0"/>
    <w:rsid w:val="006B0556"/>
    <w:rsid w:val="006B0A32"/>
    <w:rsid w:val="006B190B"/>
    <w:rsid w:val="006B1C59"/>
    <w:rsid w:val="006B1D21"/>
    <w:rsid w:val="006B1F70"/>
    <w:rsid w:val="006B4165"/>
    <w:rsid w:val="006B44C4"/>
    <w:rsid w:val="006B4F41"/>
    <w:rsid w:val="006B535E"/>
    <w:rsid w:val="006B60DB"/>
    <w:rsid w:val="006B62C2"/>
    <w:rsid w:val="006C0088"/>
    <w:rsid w:val="006C06BD"/>
    <w:rsid w:val="006C2285"/>
    <w:rsid w:val="006C2679"/>
    <w:rsid w:val="006C2838"/>
    <w:rsid w:val="006C28B0"/>
    <w:rsid w:val="006C2CCD"/>
    <w:rsid w:val="006C2FC8"/>
    <w:rsid w:val="006C338A"/>
    <w:rsid w:val="006C3649"/>
    <w:rsid w:val="006C3950"/>
    <w:rsid w:val="006C3AA8"/>
    <w:rsid w:val="006C3C52"/>
    <w:rsid w:val="006C405D"/>
    <w:rsid w:val="006C6888"/>
    <w:rsid w:val="006C7934"/>
    <w:rsid w:val="006D2A48"/>
    <w:rsid w:val="006D2DCC"/>
    <w:rsid w:val="006D3401"/>
    <w:rsid w:val="006D4DB7"/>
    <w:rsid w:val="006D638A"/>
    <w:rsid w:val="006D787C"/>
    <w:rsid w:val="006D795B"/>
    <w:rsid w:val="006D7CDB"/>
    <w:rsid w:val="006D7D25"/>
    <w:rsid w:val="006D7E1F"/>
    <w:rsid w:val="006E0114"/>
    <w:rsid w:val="006E2C2E"/>
    <w:rsid w:val="006E3042"/>
    <w:rsid w:val="006E3A4D"/>
    <w:rsid w:val="006E3F62"/>
    <w:rsid w:val="006E486B"/>
    <w:rsid w:val="006E4CED"/>
    <w:rsid w:val="006E61AF"/>
    <w:rsid w:val="006E64B2"/>
    <w:rsid w:val="006E6F7F"/>
    <w:rsid w:val="006F0934"/>
    <w:rsid w:val="006F0B0A"/>
    <w:rsid w:val="006F0DAA"/>
    <w:rsid w:val="006F16A6"/>
    <w:rsid w:val="006F18E0"/>
    <w:rsid w:val="006F2AA1"/>
    <w:rsid w:val="006F33FA"/>
    <w:rsid w:val="006F5875"/>
    <w:rsid w:val="006F673E"/>
    <w:rsid w:val="006F6C3C"/>
    <w:rsid w:val="006F6DC9"/>
    <w:rsid w:val="007001BA"/>
    <w:rsid w:val="007005A9"/>
    <w:rsid w:val="007008D7"/>
    <w:rsid w:val="00700B95"/>
    <w:rsid w:val="00700C09"/>
    <w:rsid w:val="00701CFD"/>
    <w:rsid w:val="00702377"/>
    <w:rsid w:val="0070376C"/>
    <w:rsid w:val="007045A8"/>
    <w:rsid w:val="00705054"/>
    <w:rsid w:val="00706B5E"/>
    <w:rsid w:val="00706DEE"/>
    <w:rsid w:val="007072D7"/>
    <w:rsid w:val="007105EC"/>
    <w:rsid w:val="00710C26"/>
    <w:rsid w:val="00710CED"/>
    <w:rsid w:val="007110D5"/>
    <w:rsid w:val="00711760"/>
    <w:rsid w:val="007123A3"/>
    <w:rsid w:val="0071293A"/>
    <w:rsid w:val="00713FB1"/>
    <w:rsid w:val="00714669"/>
    <w:rsid w:val="00714C58"/>
    <w:rsid w:val="007152C5"/>
    <w:rsid w:val="00715626"/>
    <w:rsid w:val="0072099F"/>
    <w:rsid w:val="00720A23"/>
    <w:rsid w:val="0072111E"/>
    <w:rsid w:val="007218F4"/>
    <w:rsid w:val="00721D47"/>
    <w:rsid w:val="007232F1"/>
    <w:rsid w:val="00723FF6"/>
    <w:rsid w:val="0072438C"/>
    <w:rsid w:val="007245D2"/>
    <w:rsid w:val="007249AB"/>
    <w:rsid w:val="00724D57"/>
    <w:rsid w:val="00725C59"/>
    <w:rsid w:val="00727828"/>
    <w:rsid w:val="00732509"/>
    <w:rsid w:val="0073283B"/>
    <w:rsid w:val="00732F07"/>
    <w:rsid w:val="00733778"/>
    <w:rsid w:val="007338BA"/>
    <w:rsid w:val="00733AE7"/>
    <w:rsid w:val="00733B55"/>
    <w:rsid w:val="00734071"/>
    <w:rsid w:val="007342EC"/>
    <w:rsid w:val="00734326"/>
    <w:rsid w:val="00735319"/>
    <w:rsid w:val="007365FD"/>
    <w:rsid w:val="00736708"/>
    <w:rsid w:val="00736CCB"/>
    <w:rsid w:val="00737BF8"/>
    <w:rsid w:val="00737F1A"/>
    <w:rsid w:val="00740886"/>
    <w:rsid w:val="00740EAF"/>
    <w:rsid w:val="00741FBD"/>
    <w:rsid w:val="00742222"/>
    <w:rsid w:val="00742419"/>
    <w:rsid w:val="0074307F"/>
    <w:rsid w:val="00744861"/>
    <w:rsid w:val="0074732A"/>
    <w:rsid w:val="00747936"/>
    <w:rsid w:val="00751ACB"/>
    <w:rsid w:val="0075258D"/>
    <w:rsid w:val="00752BB9"/>
    <w:rsid w:val="00753D7A"/>
    <w:rsid w:val="0075446C"/>
    <w:rsid w:val="00755297"/>
    <w:rsid w:val="0075565E"/>
    <w:rsid w:val="007566E0"/>
    <w:rsid w:val="00756ADB"/>
    <w:rsid w:val="00757FBC"/>
    <w:rsid w:val="00760E3A"/>
    <w:rsid w:val="0076118F"/>
    <w:rsid w:val="00762800"/>
    <w:rsid w:val="0076298C"/>
    <w:rsid w:val="00762AB1"/>
    <w:rsid w:val="00762F1A"/>
    <w:rsid w:val="007634D6"/>
    <w:rsid w:val="00764B3F"/>
    <w:rsid w:val="00765D38"/>
    <w:rsid w:val="00766898"/>
    <w:rsid w:val="00766D44"/>
    <w:rsid w:val="00766F67"/>
    <w:rsid w:val="00767BA9"/>
    <w:rsid w:val="0077008A"/>
    <w:rsid w:val="007713E3"/>
    <w:rsid w:val="00771D5C"/>
    <w:rsid w:val="00772298"/>
    <w:rsid w:val="007722A3"/>
    <w:rsid w:val="007732C7"/>
    <w:rsid w:val="00774E24"/>
    <w:rsid w:val="00774EC6"/>
    <w:rsid w:val="007752E8"/>
    <w:rsid w:val="00775BD6"/>
    <w:rsid w:val="00775CD0"/>
    <w:rsid w:val="00776606"/>
    <w:rsid w:val="00776E3C"/>
    <w:rsid w:val="00776F6D"/>
    <w:rsid w:val="007773DC"/>
    <w:rsid w:val="00777FDC"/>
    <w:rsid w:val="00780504"/>
    <w:rsid w:val="007816DD"/>
    <w:rsid w:val="007828A3"/>
    <w:rsid w:val="0078486A"/>
    <w:rsid w:val="00785226"/>
    <w:rsid w:val="007856E8"/>
    <w:rsid w:val="00785A45"/>
    <w:rsid w:val="00786D19"/>
    <w:rsid w:val="00786F89"/>
    <w:rsid w:val="0079051A"/>
    <w:rsid w:val="007908F6"/>
    <w:rsid w:val="007911A6"/>
    <w:rsid w:val="00792979"/>
    <w:rsid w:val="00795326"/>
    <w:rsid w:val="00795743"/>
    <w:rsid w:val="007959AB"/>
    <w:rsid w:val="00796CF5"/>
    <w:rsid w:val="007977D0"/>
    <w:rsid w:val="00797EB3"/>
    <w:rsid w:val="00797EE9"/>
    <w:rsid w:val="007A09C0"/>
    <w:rsid w:val="007A23D4"/>
    <w:rsid w:val="007A2A77"/>
    <w:rsid w:val="007A2B33"/>
    <w:rsid w:val="007A38FA"/>
    <w:rsid w:val="007A4ACE"/>
    <w:rsid w:val="007A5973"/>
    <w:rsid w:val="007A62BD"/>
    <w:rsid w:val="007A6A02"/>
    <w:rsid w:val="007A73FE"/>
    <w:rsid w:val="007A7ABB"/>
    <w:rsid w:val="007B2AA5"/>
    <w:rsid w:val="007B4A0A"/>
    <w:rsid w:val="007B4A15"/>
    <w:rsid w:val="007B5A65"/>
    <w:rsid w:val="007B5C72"/>
    <w:rsid w:val="007B5FA2"/>
    <w:rsid w:val="007B671B"/>
    <w:rsid w:val="007B758A"/>
    <w:rsid w:val="007B7AE1"/>
    <w:rsid w:val="007C1F3D"/>
    <w:rsid w:val="007C205A"/>
    <w:rsid w:val="007C27B1"/>
    <w:rsid w:val="007C2987"/>
    <w:rsid w:val="007C331C"/>
    <w:rsid w:val="007C38E2"/>
    <w:rsid w:val="007C5DF0"/>
    <w:rsid w:val="007C69AC"/>
    <w:rsid w:val="007C6F64"/>
    <w:rsid w:val="007D00E3"/>
    <w:rsid w:val="007D0378"/>
    <w:rsid w:val="007D1266"/>
    <w:rsid w:val="007D1788"/>
    <w:rsid w:val="007D20F4"/>
    <w:rsid w:val="007D348B"/>
    <w:rsid w:val="007D3937"/>
    <w:rsid w:val="007D557E"/>
    <w:rsid w:val="007D60FC"/>
    <w:rsid w:val="007D69C2"/>
    <w:rsid w:val="007D7437"/>
    <w:rsid w:val="007D752D"/>
    <w:rsid w:val="007E01E9"/>
    <w:rsid w:val="007E13D7"/>
    <w:rsid w:val="007E1CCD"/>
    <w:rsid w:val="007E28B4"/>
    <w:rsid w:val="007E2ECE"/>
    <w:rsid w:val="007E3A3F"/>
    <w:rsid w:val="007E411A"/>
    <w:rsid w:val="007E4539"/>
    <w:rsid w:val="007E52B9"/>
    <w:rsid w:val="007E5C66"/>
    <w:rsid w:val="007E64E1"/>
    <w:rsid w:val="007E67AA"/>
    <w:rsid w:val="007E6922"/>
    <w:rsid w:val="007E7CAE"/>
    <w:rsid w:val="007E7FDA"/>
    <w:rsid w:val="007F001E"/>
    <w:rsid w:val="007F1D23"/>
    <w:rsid w:val="007F21E8"/>
    <w:rsid w:val="007F264F"/>
    <w:rsid w:val="007F36FC"/>
    <w:rsid w:val="007F3A8A"/>
    <w:rsid w:val="007F3B44"/>
    <w:rsid w:val="007F3DA4"/>
    <w:rsid w:val="007F46B9"/>
    <w:rsid w:val="007F51AD"/>
    <w:rsid w:val="007F57B4"/>
    <w:rsid w:val="007F5E10"/>
    <w:rsid w:val="00800951"/>
    <w:rsid w:val="0080209F"/>
    <w:rsid w:val="008023FA"/>
    <w:rsid w:val="00803708"/>
    <w:rsid w:val="008067F3"/>
    <w:rsid w:val="00807E28"/>
    <w:rsid w:val="00810502"/>
    <w:rsid w:val="00810DE4"/>
    <w:rsid w:val="00812688"/>
    <w:rsid w:val="008132D5"/>
    <w:rsid w:val="00813AAC"/>
    <w:rsid w:val="00814F45"/>
    <w:rsid w:val="008158CE"/>
    <w:rsid w:val="00815BDA"/>
    <w:rsid w:val="00815C85"/>
    <w:rsid w:val="00815D36"/>
    <w:rsid w:val="00815F16"/>
    <w:rsid w:val="00817BE5"/>
    <w:rsid w:val="00817EF7"/>
    <w:rsid w:val="0082083B"/>
    <w:rsid w:val="00821673"/>
    <w:rsid w:val="0082261E"/>
    <w:rsid w:val="0082292C"/>
    <w:rsid w:val="00823CBD"/>
    <w:rsid w:val="00824C7B"/>
    <w:rsid w:val="00824FD3"/>
    <w:rsid w:val="008253CF"/>
    <w:rsid w:val="00825C70"/>
    <w:rsid w:val="008261F5"/>
    <w:rsid w:val="0082673F"/>
    <w:rsid w:val="008270AB"/>
    <w:rsid w:val="00827948"/>
    <w:rsid w:val="0082796B"/>
    <w:rsid w:val="008300AE"/>
    <w:rsid w:val="008309DF"/>
    <w:rsid w:val="00831AFE"/>
    <w:rsid w:val="00831B58"/>
    <w:rsid w:val="00831CA5"/>
    <w:rsid w:val="00833D51"/>
    <w:rsid w:val="00835710"/>
    <w:rsid w:val="008372FF"/>
    <w:rsid w:val="008376E3"/>
    <w:rsid w:val="00837771"/>
    <w:rsid w:val="0083793A"/>
    <w:rsid w:val="00837A3C"/>
    <w:rsid w:val="00840079"/>
    <w:rsid w:val="008405C8"/>
    <w:rsid w:val="00840978"/>
    <w:rsid w:val="00841233"/>
    <w:rsid w:val="008417F9"/>
    <w:rsid w:val="00842373"/>
    <w:rsid w:val="00842E3E"/>
    <w:rsid w:val="00842ECE"/>
    <w:rsid w:val="0084305A"/>
    <w:rsid w:val="00843B7E"/>
    <w:rsid w:val="00843E0B"/>
    <w:rsid w:val="00844861"/>
    <w:rsid w:val="008455F8"/>
    <w:rsid w:val="008459E4"/>
    <w:rsid w:val="0084794F"/>
    <w:rsid w:val="00850F16"/>
    <w:rsid w:val="00850FEF"/>
    <w:rsid w:val="0085110D"/>
    <w:rsid w:val="00851D96"/>
    <w:rsid w:val="00852186"/>
    <w:rsid w:val="00852936"/>
    <w:rsid w:val="008543C5"/>
    <w:rsid w:val="008544D2"/>
    <w:rsid w:val="0085455F"/>
    <w:rsid w:val="00854972"/>
    <w:rsid w:val="00854AF9"/>
    <w:rsid w:val="00855DB0"/>
    <w:rsid w:val="00856707"/>
    <w:rsid w:val="00856D49"/>
    <w:rsid w:val="008601C9"/>
    <w:rsid w:val="00860DCB"/>
    <w:rsid w:val="00861463"/>
    <w:rsid w:val="00861EF4"/>
    <w:rsid w:val="008621E7"/>
    <w:rsid w:val="008629AD"/>
    <w:rsid w:val="00863797"/>
    <w:rsid w:val="00863BD9"/>
    <w:rsid w:val="0086478C"/>
    <w:rsid w:val="00864958"/>
    <w:rsid w:val="00864EAC"/>
    <w:rsid w:val="008650E0"/>
    <w:rsid w:val="00865391"/>
    <w:rsid w:val="0086583C"/>
    <w:rsid w:val="00865B56"/>
    <w:rsid w:val="008670E7"/>
    <w:rsid w:val="008677B7"/>
    <w:rsid w:val="008700B5"/>
    <w:rsid w:val="008702C1"/>
    <w:rsid w:val="00870A61"/>
    <w:rsid w:val="0087121F"/>
    <w:rsid w:val="008713E5"/>
    <w:rsid w:val="00871DD7"/>
    <w:rsid w:val="00871E39"/>
    <w:rsid w:val="00873BC2"/>
    <w:rsid w:val="00873D12"/>
    <w:rsid w:val="00873F5B"/>
    <w:rsid w:val="008744B3"/>
    <w:rsid w:val="00874BD5"/>
    <w:rsid w:val="00874E63"/>
    <w:rsid w:val="008769CD"/>
    <w:rsid w:val="00876E6D"/>
    <w:rsid w:val="00876F29"/>
    <w:rsid w:val="00880564"/>
    <w:rsid w:val="00881769"/>
    <w:rsid w:val="008818FE"/>
    <w:rsid w:val="00882906"/>
    <w:rsid w:val="00883597"/>
    <w:rsid w:val="00884058"/>
    <w:rsid w:val="00885742"/>
    <w:rsid w:val="00886C99"/>
    <w:rsid w:val="0088727A"/>
    <w:rsid w:val="0088758F"/>
    <w:rsid w:val="00890CC0"/>
    <w:rsid w:val="00891417"/>
    <w:rsid w:val="00891A5B"/>
    <w:rsid w:val="00892495"/>
    <w:rsid w:val="008928A1"/>
    <w:rsid w:val="0089322E"/>
    <w:rsid w:val="00893711"/>
    <w:rsid w:val="00893B2D"/>
    <w:rsid w:val="00893FB8"/>
    <w:rsid w:val="0089481E"/>
    <w:rsid w:val="008956F4"/>
    <w:rsid w:val="00895FBC"/>
    <w:rsid w:val="00897721"/>
    <w:rsid w:val="008979A3"/>
    <w:rsid w:val="00897C58"/>
    <w:rsid w:val="00897D77"/>
    <w:rsid w:val="008A025D"/>
    <w:rsid w:val="008A0B19"/>
    <w:rsid w:val="008A109D"/>
    <w:rsid w:val="008A1A4E"/>
    <w:rsid w:val="008A21EB"/>
    <w:rsid w:val="008A2D67"/>
    <w:rsid w:val="008A5E65"/>
    <w:rsid w:val="008A60E2"/>
    <w:rsid w:val="008A68DB"/>
    <w:rsid w:val="008A76B3"/>
    <w:rsid w:val="008B12DE"/>
    <w:rsid w:val="008B1570"/>
    <w:rsid w:val="008B1D53"/>
    <w:rsid w:val="008B2207"/>
    <w:rsid w:val="008B3FAF"/>
    <w:rsid w:val="008B5A3E"/>
    <w:rsid w:val="008B5F70"/>
    <w:rsid w:val="008B73C9"/>
    <w:rsid w:val="008C0CEB"/>
    <w:rsid w:val="008C1694"/>
    <w:rsid w:val="008C22AA"/>
    <w:rsid w:val="008C3BA4"/>
    <w:rsid w:val="008C5E8E"/>
    <w:rsid w:val="008C68F8"/>
    <w:rsid w:val="008C6ED9"/>
    <w:rsid w:val="008D158D"/>
    <w:rsid w:val="008D2C76"/>
    <w:rsid w:val="008D45F0"/>
    <w:rsid w:val="008D5744"/>
    <w:rsid w:val="008D61FC"/>
    <w:rsid w:val="008D6222"/>
    <w:rsid w:val="008D67B8"/>
    <w:rsid w:val="008D6A78"/>
    <w:rsid w:val="008D7219"/>
    <w:rsid w:val="008D7B31"/>
    <w:rsid w:val="008E1D94"/>
    <w:rsid w:val="008E2001"/>
    <w:rsid w:val="008E358C"/>
    <w:rsid w:val="008E455D"/>
    <w:rsid w:val="008E4DE0"/>
    <w:rsid w:val="008E56A8"/>
    <w:rsid w:val="008E5C0A"/>
    <w:rsid w:val="008E64F8"/>
    <w:rsid w:val="008E7244"/>
    <w:rsid w:val="008F090D"/>
    <w:rsid w:val="008F09B4"/>
    <w:rsid w:val="008F1359"/>
    <w:rsid w:val="008F14F3"/>
    <w:rsid w:val="008F29F8"/>
    <w:rsid w:val="008F2A1A"/>
    <w:rsid w:val="008F2A3A"/>
    <w:rsid w:val="008F2A53"/>
    <w:rsid w:val="008F2BC3"/>
    <w:rsid w:val="008F4099"/>
    <w:rsid w:val="008F4626"/>
    <w:rsid w:val="008F536C"/>
    <w:rsid w:val="008F5AAB"/>
    <w:rsid w:val="008F61B7"/>
    <w:rsid w:val="008F67F5"/>
    <w:rsid w:val="008F7653"/>
    <w:rsid w:val="008F79E9"/>
    <w:rsid w:val="009004D2"/>
    <w:rsid w:val="009006CA"/>
    <w:rsid w:val="0090168A"/>
    <w:rsid w:val="00901FFB"/>
    <w:rsid w:val="0090202D"/>
    <w:rsid w:val="00902D5E"/>
    <w:rsid w:val="0090731B"/>
    <w:rsid w:val="00907814"/>
    <w:rsid w:val="0091170A"/>
    <w:rsid w:val="0091219D"/>
    <w:rsid w:val="009135C6"/>
    <w:rsid w:val="00913A7D"/>
    <w:rsid w:val="009141C2"/>
    <w:rsid w:val="00914D27"/>
    <w:rsid w:val="009151EA"/>
    <w:rsid w:val="0091702A"/>
    <w:rsid w:val="00917CE0"/>
    <w:rsid w:val="00920DB1"/>
    <w:rsid w:val="00920EFC"/>
    <w:rsid w:val="009211A1"/>
    <w:rsid w:val="00921A1E"/>
    <w:rsid w:val="00922A7D"/>
    <w:rsid w:val="00922E05"/>
    <w:rsid w:val="00924569"/>
    <w:rsid w:val="0092528F"/>
    <w:rsid w:val="00926068"/>
    <w:rsid w:val="00926302"/>
    <w:rsid w:val="00926FF0"/>
    <w:rsid w:val="0093035F"/>
    <w:rsid w:val="00930365"/>
    <w:rsid w:val="00930F2D"/>
    <w:rsid w:val="00931EA0"/>
    <w:rsid w:val="00931EE1"/>
    <w:rsid w:val="00932C63"/>
    <w:rsid w:val="009338F4"/>
    <w:rsid w:val="00933D7F"/>
    <w:rsid w:val="00933F50"/>
    <w:rsid w:val="00934385"/>
    <w:rsid w:val="00934545"/>
    <w:rsid w:val="00934645"/>
    <w:rsid w:val="00935042"/>
    <w:rsid w:val="00935110"/>
    <w:rsid w:val="00935B61"/>
    <w:rsid w:val="00936061"/>
    <w:rsid w:val="00936700"/>
    <w:rsid w:val="00937F5A"/>
    <w:rsid w:val="00940518"/>
    <w:rsid w:val="00941BC9"/>
    <w:rsid w:val="00941C72"/>
    <w:rsid w:val="00943A0F"/>
    <w:rsid w:val="00943F6F"/>
    <w:rsid w:val="00944F8A"/>
    <w:rsid w:val="00944FBF"/>
    <w:rsid w:val="0094520C"/>
    <w:rsid w:val="0094553A"/>
    <w:rsid w:val="00945576"/>
    <w:rsid w:val="00945B62"/>
    <w:rsid w:val="00945D2B"/>
    <w:rsid w:val="00945D80"/>
    <w:rsid w:val="00945E5B"/>
    <w:rsid w:val="00946477"/>
    <w:rsid w:val="0094683A"/>
    <w:rsid w:val="00946E76"/>
    <w:rsid w:val="00950338"/>
    <w:rsid w:val="00950686"/>
    <w:rsid w:val="00950DEE"/>
    <w:rsid w:val="009514A2"/>
    <w:rsid w:val="00951E05"/>
    <w:rsid w:val="00954420"/>
    <w:rsid w:val="0095485F"/>
    <w:rsid w:val="00954D16"/>
    <w:rsid w:val="00955CAD"/>
    <w:rsid w:val="00956164"/>
    <w:rsid w:val="009562C9"/>
    <w:rsid w:val="00956536"/>
    <w:rsid w:val="00957F45"/>
    <w:rsid w:val="00960C35"/>
    <w:rsid w:val="00960F6D"/>
    <w:rsid w:val="0096186E"/>
    <w:rsid w:val="00961FF8"/>
    <w:rsid w:val="009621AD"/>
    <w:rsid w:val="009627BD"/>
    <w:rsid w:val="00962EAA"/>
    <w:rsid w:val="00963ED9"/>
    <w:rsid w:val="00964156"/>
    <w:rsid w:val="009642FA"/>
    <w:rsid w:val="00964DAF"/>
    <w:rsid w:val="009671B7"/>
    <w:rsid w:val="009672CE"/>
    <w:rsid w:val="009678EE"/>
    <w:rsid w:val="00967958"/>
    <w:rsid w:val="00967E6A"/>
    <w:rsid w:val="00970C03"/>
    <w:rsid w:val="00971354"/>
    <w:rsid w:val="009713BF"/>
    <w:rsid w:val="009713C7"/>
    <w:rsid w:val="00971C9D"/>
    <w:rsid w:val="00971FFC"/>
    <w:rsid w:val="009722AE"/>
    <w:rsid w:val="009732FB"/>
    <w:rsid w:val="009738EE"/>
    <w:rsid w:val="00973F52"/>
    <w:rsid w:val="009742FA"/>
    <w:rsid w:val="0097530E"/>
    <w:rsid w:val="00975CF5"/>
    <w:rsid w:val="009764CE"/>
    <w:rsid w:val="00976BB9"/>
    <w:rsid w:val="00976D46"/>
    <w:rsid w:val="00980087"/>
    <w:rsid w:val="00980801"/>
    <w:rsid w:val="00980B5E"/>
    <w:rsid w:val="00981BFD"/>
    <w:rsid w:val="00982958"/>
    <w:rsid w:val="009835C1"/>
    <w:rsid w:val="00983B8F"/>
    <w:rsid w:val="00983D9B"/>
    <w:rsid w:val="00984C0B"/>
    <w:rsid w:val="009852EC"/>
    <w:rsid w:val="00985C26"/>
    <w:rsid w:val="0098666B"/>
    <w:rsid w:val="00986D6C"/>
    <w:rsid w:val="00986E2F"/>
    <w:rsid w:val="00986F4A"/>
    <w:rsid w:val="00986FC5"/>
    <w:rsid w:val="009874A8"/>
    <w:rsid w:val="00987F74"/>
    <w:rsid w:val="009901BB"/>
    <w:rsid w:val="00990C5F"/>
    <w:rsid w:val="0099169D"/>
    <w:rsid w:val="00991D4C"/>
    <w:rsid w:val="009929F4"/>
    <w:rsid w:val="00993B2B"/>
    <w:rsid w:val="00994CDC"/>
    <w:rsid w:val="00995173"/>
    <w:rsid w:val="00995202"/>
    <w:rsid w:val="009956A9"/>
    <w:rsid w:val="009967BB"/>
    <w:rsid w:val="00996BE0"/>
    <w:rsid w:val="009A108A"/>
    <w:rsid w:val="009A11F4"/>
    <w:rsid w:val="009A148C"/>
    <w:rsid w:val="009A2132"/>
    <w:rsid w:val="009A2973"/>
    <w:rsid w:val="009A3159"/>
    <w:rsid w:val="009A5267"/>
    <w:rsid w:val="009A64D7"/>
    <w:rsid w:val="009A6A93"/>
    <w:rsid w:val="009A7094"/>
    <w:rsid w:val="009A7F55"/>
    <w:rsid w:val="009B11F6"/>
    <w:rsid w:val="009B1A64"/>
    <w:rsid w:val="009B20D8"/>
    <w:rsid w:val="009B43E6"/>
    <w:rsid w:val="009B44AF"/>
    <w:rsid w:val="009B5ABC"/>
    <w:rsid w:val="009B6341"/>
    <w:rsid w:val="009B65E6"/>
    <w:rsid w:val="009B6668"/>
    <w:rsid w:val="009B6DCB"/>
    <w:rsid w:val="009B7D8F"/>
    <w:rsid w:val="009B7FFC"/>
    <w:rsid w:val="009C043A"/>
    <w:rsid w:val="009C0A7E"/>
    <w:rsid w:val="009C1635"/>
    <w:rsid w:val="009C1A0F"/>
    <w:rsid w:val="009C513B"/>
    <w:rsid w:val="009C54D3"/>
    <w:rsid w:val="009C5983"/>
    <w:rsid w:val="009C6DCB"/>
    <w:rsid w:val="009C7169"/>
    <w:rsid w:val="009C7548"/>
    <w:rsid w:val="009C78E7"/>
    <w:rsid w:val="009D07E0"/>
    <w:rsid w:val="009D0B98"/>
    <w:rsid w:val="009D0CFA"/>
    <w:rsid w:val="009D2B01"/>
    <w:rsid w:val="009D2CD3"/>
    <w:rsid w:val="009D4426"/>
    <w:rsid w:val="009D5427"/>
    <w:rsid w:val="009D677A"/>
    <w:rsid w:val="009D6C7E"/>
    <w:rsid w:val="009D7041"/>
    <w:rsid w:val="009D7A2D"/>
    <w:rsid w:val="009E0D31"/>
    <w:rsid w:val="009E1004"/>
    <w:rsid w:val="009E144A"/>
    <w:rsid w:val="009E16DD"/>
    <w:rsid w:val="009E25A2"/>
    <w:rsid w:val="009E340B"/>
    <w:rsid w:val="009E46D4"/>
    <w:rsid w:val="009E552B"/>
    <w:rsid w:val="009E61B2"/>
    <w:rsid w:val="009E64E0"/>
    <w:rsid w:val="009E66DE"/>
    <w:rsid w:val="009E6C66"/>
    <w:rsid w:val="009F1A22"/>
    <w:rsid w:val="009F2C34"/>
    <w:rsid w:val="009F54CB"/>
    <w:rsid w:val="009F68A4"/>
    <w:rsid w:val="009F728E"/>
    <w:rsid w:val="009F7AD4"/>
    <w:rsid w:val="009F7D58"/>
    <w:rsid w:val="00A0046B"/>
    <w:rsid w:val="00A012A9"/>
    <w:rsid w:val="00A013FA"/>
    <w:rsid w:val="00A0158F"/>
    <w:rsid w:val="00A018D4"/>
    <w:rsid w:val="00A01E88"/>
    <w:rsid w:val="00A03277"/>
    <w:rsid w:val="00A038D2"/>
    <w:rsid w:val="00A048A7"/>
    <w:rsid w:val="00A04AE2"/>
    <w:rsid w:val="00A05C89"/>
    <w:rsid w:val="00A05D65"/>
    <w:rsid w:val="00A05DE0"/>
    <w:rsid w:val="00A06168"/>
    <w:rsid w:val="00A066B6"/>
    <w:rsid w:val="00A06D78"/>
    <w:rsid w:val="00A0717E"/>
    <w:rsid w:val="00A10272"/>
    <w:rsid w:val="00A1120B"/>
    <w:rsid w:val="00A11904"/>
    <w:rsid w:val="00A11C43"/>
    <w:rsid w:val="00A11C70"/>
    <w:rsid w:val="00A11C98"/>
    <w:rsid w:val="00A11DAF"/>
    <w:rsid w:val="00A12251"/>
    <w:rsid w:val="00A12B22"/>
    <w:rsid w:val="00A12C5B"/>
    <w:rsid w:val="00A14FB3"/>
    <w:rsid w:val="00A1557E"/>
    <w:rsid w:val="00A15A01"/>
    <w:rsid w:val="00A16052"/>
    <w:rsid w:val="00A169F0"/>
    <w:rsid w:val="00A16AC0"/>
    <w:rsid w:val="00A170B0"/>
    <w:rsid w:val="00A17467"/>
    <w:rsid w:val="00A17931"/>
    <w:rsid w:val="00A20EA0"/>
    <w:rsid w:val="00A21362"/>
    <w:rsid w:val="00A2201E"/>
    <w:rsid w:val="00A22C01"/>
    <w:rsid w:val="00A237E6"/>
    <w:rsid w:val="00A23B58"/>
    <w:rsid w:val="00A2438C"/>
    <w:rsid w:val="00A24931"/>
    <w:rsid w:val="00A24B7F"/>
    <w:rsid w:val="00A24F22"/>
    <w:rsid w:val="00A26A9F"/>
    <w:rsid w:val="00A26F5A"/>
    <w:rsid w:val="00A2737A"/>
    <w:rsid w:val="00A2751A"/>
    <w:rsid w:val="00A277D8"/>
    <w:rsid w:val="00A32802"/>
    <w:rsid w:val="00A3312D"/>
    <w:rsid w:val="00A339CB"/>
    <w:rsid w:val="00A34842"/>
    <w:rsid w:val="00A348FE"/>
    <w:rsid w:val="00A352F9"/>
    <w:rsid w:val="00A367FB"/>
    <w:rsid w:val="00A36D68"/>
    <w:rsid w:val="00A36E0F"/>
    <w:rsid w:val="00A37204"/>
    <w:rsid w:val="00A372C0"/>
    <w:rsid w:val="00A37697"/>
    <w:rsid w:val="00A37EB4"/>
    <w:rsid w:val="00A40FB4"/>
    <w:rsid w:val="00A413E6"/>
    <w:rsid w:val="00A4178B"/>
    <w:rsid w:val="00A422AA"/>
    <w:rsid w:val="00A43035"/>
    <w:rsid w:val="00A43EC0"/>
    <w:rsid w:val="00A459A7"/>
    <w:rsid w:val="00A4612C"/>
    <w:rsid w:val="00A47004"/>
    <w:rsid w:val="00A4733E"/>
    <w:rsid w:val="00A47BB0"/>
    <w:rsid w:val="00A50368"/>
    <w:rsid w:val="00A50982"/>
    <w:rsid w:val="00A50EC6"/>
    <w:rsid w:val="00A51460"/>
    <w:rsid w:val="00A51D93"/>
    <w:rsid w:val="00A5550C"/>
    <w:rsid w:val="00A5568D"/>
    <w:rsid w:val="00A55B22"/>
    <w:rsid w:val="00A55D01"/>
    <w:rsid w:val="00A5684E"/>
    <w:rsid w:val="00A56B47"/>
    <w:rsid w:val="00A5780B"/>
    <w:rsid w:val="00A578E7"/>
    <w:rsid w:val="00A57F3D"/>
    <w:rsid w:val="00A63C28"/>
    <w:rsid w:val="00A6465F"/>
    <w:rsid w:val="00A64A5F"/>
    <w:rsid w:val="00A64FF8"/>
    <w:rsid w:val="00A66A70"/>
    <w:rsid w:val="00A6742E"/>
    <w:rsid w:val="00A67EB6"/>
    <w:rsid w:val="00A71135"/>
    <w:rsid w:val="00A71653"/>
    <w:rsid w:val="00A71A02"/>
    <w:rsid w:val="00A75F78"/>
    <w:rsid w:val="00A773D3"/>
    <w:rsid w:val="00A80BF3"/>
    <w:rsid w:val="00A81130"/>
    <w:rsid w:val="00A8198C"/>
    <w:rsid w:val="00A824FB"/>
    <w:rsid w:val="00A82CD4"/>
    <w:rsid w:val="00A839A1"/>
    <w:rsid w:val="00A84344"/>
    <w:rsid w:val="00A844A5"/>
    <w:rsid w:val="00A84B58"/>
    <w:rsid w:val="00A850E5"/>
    <w:rsid w:val="00A851C9"/>
    <w:rsid w:val="00A8580B"/>
    <w:rsid w:val="00A85950"/>
    <w:rsid w:val="00A86A29"/>
    <w:rsid w:val="00A87332"/>
    <w:rsid w:val="00A90646"/>
    <w:rsid w:val="00A90B71"/>
    <w:rsid w:val="00A91B0A"/>
    <w:rsid w:val="00A94498"/>
    <w:rsid w:val="00A944AD"/>
    <w:rsid w:val="00A94E08"/>
    <w:rsid w:val="00A95AF3"/>
    <w:rsid w:val="00A95B06"/>
    <w:rsid w:val="00A968E8"/>
    <w:rsid w:val="00A96A2A"/>
    <w:rsid w:val="00A97CFA"/>
    <w:rsid w:val="00AA01C8"/>
    <w:rsid w:val="00AA0D31"/>
    <w:rsid w:val="00AA1549"/>
    <w:rsid w:val="00AA15C6"/>
    <w:rsid w:val="00AA3752"/>
    <w:rsid w:val="00AA41E9"/>
    <w:rsid w:val="00AA52F7"/>
    <w:rsid w:val="00AA59EB"/>
    <w:rsid w:val="00AA5DD5"/>
    <w:rsid w:val="00AA608F"/>
    <w:rsid w:val="00AA69E7"/>
    <w:rsid w:val="00AA79C6"/>
    <w:rsid w:val="00AA7D0A"/>
    <w:rsid w:val="00AB0204"/>
    <w:rsid w:val="00AB0950"/>
    <w:rsid w:val="00AB0C77"/>
    <w:rsid w:val="00AB376E"/>
    <w:rsid w:val="00AB37D2"/>
    <w:rsid w:val="00AB3A31"/>
    <w:rsid w:val="00AB41D2"/>
    <w:rsid w:val="00AB44B2"/>
    <w:rsid w:val="00AB6097"/>
    <w:rsid w:val="00AB61D6"/>
    <w:rsid w:val="00AB65C5"/>
    <w:rsid w:val="00AC191C"/>
    <w:rsid w:val="00AC2797"/>
    <w:rsid w:val="00AC299A"/>
    <w:rsid w:val="00AC2D48"/>
    <w:rsid w:val="00AC353F"/>
    <w:rsid w:val="00AC35F4"/>
    <w:rsid w:val="00AC39D2"/>
    <w:rsid w:val="00AC4286"/>
    <w:rsid w:val="00AC4408"/>
    <w:rsid w:val="00AC53C7"/>
    <w:rsid w:val="00AC5B0B"/>
    <w:rsid w:val="00AC7493"/>
    <w:rsid w:val="00AC74BC"/>
    <w:rsid w:val="00AC785D"/>
    <w:rsid w:val="00AD0531"/>
    <w:rsid w:val="00AD089D"/>
    <w:rsid w:val="00AD09D4"/>
    <w:rsid w:val="00AD14E7"/>
    <w:rsid w:val="00AD163A"/>
    <w:rsid w:val="00AD191D"/>
    <w:rsid w:val="00AD1CEA"/>
    <w:rsid w:val="00AD22DF"/>
    <w:rsid w:val="00AD3DF1"/>
    <w:rsid w:val="00AD4A6B"/>
    <w:rsid w:val="00AD5647"/>
    <w:rsid w:val="00AD6666"/>
    <w:rsid w:val="00AD66E2"/>
    <w:rsid w:val="00AD6CF3"/>
    <w:rsid w:val="00AE045F"/>
    <w:rsid w:val="00AE05CC"/>
    <w:rsid w:val="00AE08DB"/>
    <w:rsid w:val="00AE12A0"/>
    <w:rsid w:val="00AE1AD3"/>
    <w:rsid w:val="00AE1B21"/>
    <w:rsid w:val="00AE2790"/>
    <w:rsid w:val="00AE2AC8"/>
    <w:rsid w:val="00AE2DCC"/>
    <w:rsid w:val="00AE42E1"/>
    <w:rsid w:val="00AE44AD"/>
    <w:rsid w:val="00AE4BFB"/>
    <w:rsid w:val="00AE4ECC"/>
    <w:rsid w:val="00AE58BF"/>
    <w:rsid w:val="00AE6D87"/>
    <w:rsid w:val="00AE6DEF"/>
    <w:rsid w:val="00AE6E28"/>
    <w:rsid w:val="00AE7027"/>
    <w:rsid w:val="00AE7198"/>
    <w:rsid w:val="00AE7388"/>
    <w:rsid w:val="00AE7795"/>
    <w:rsid w:val="00AE7F0E"/>
    <w:rsid w:val="00AF050C"/>
    <w:rsid w:val="00AF0734"/>
    <w:rsid w:val="00AF0A7A"/>
    <w:rsid w:val="00AF1092"/>
    <w:rsid w:val="00AF2017"/>
    <w:rsid w:val="00AF22C7"/>
    <w:rsid w:val="00AF2FCB"/>
    <w:rsid w:val="00AF38E7"/>
    <w:rsid w:val="00AF3AA1"/>
    <w:rsid w:val="00AF3BB6"/>
    <w:rsid w:val="00AF41D9"/>
    <w:rsid w:val="00AF42F3"/>
    <w:rsid w:val="00AF44BA"/>
    <w:rsid w:val="00AF5BC8"/>
    <w:rsid w:val="00AF5E45"/>
    <w:rsid w:val="00AF6454"/>
    <w:rsid w:val="00AF65F6"/>
    <w:rsid w:val="00AF6615"/>
    <w:rsid w:val="00AF7CEF"/>
    <w:rsid w:val="00B00EE7"/>
    <w:rsid w:val="00B0251A"/>
    <w:rsid w:val="00B029AF"/>
    <w:rsid w:val="00B032AE"/>
    <w:rsid w:val="00B03804"/>
    <w:rsid w:val="00B0416F"/>
    <w:rsid w:val="00B05285"/>
    <w:rsid w:val="00B0544E"/>
    <w:rsid w:val="00B0629D"/>
    <w:rsid w:val="00B06891"/>
    <w:rsid w:val="00B06DE2"/>
    <w:rsid w:val="00B06F15"/>
    <w:rsid w:val="00B07584"/>
    <w:rsid w:val="00B0767B"/>
    <w:rsid w:val="00B07AE4"/>
    <w:rsid w:val="00B07B94"/>
    <w:rsid w:val="00B07B9E"/>
    <w:rsid w:val="00B07F18"/>
    <w:rsid w:val="00B103C9"/>
    <w:rsid w:val="00B104B9"/>
    <w:rsid w:val="00B104EE"/>
    <w:rsid w:val="00B105A9"/>
    <w:rsid w:val="00B107B7"/>
    <w:rsid w:val="00B107E9"/>
    <w:rsid w:val="00B10DEC"/>
    <w:rsid w:val="00B112C1"/>
    <w:rsid w:val="00B11AE6"/>
    <w:rsid w:val="00B11CEE"/>
    <w:rsid w:val="00B1225E"/>
    <w:rsid w:val="00B12535"/>
    <w:rsid w:val="00B146D1"/>
    <w:rsid w:val="00B156D4"/>
    <w:rsid w:val="00B15C0A"/>
    <w:rsid w:val="00B16D1E"/>
    <w:rsid w:val="00B17507"/>
    <w:rsid w:val="00B17918"/>
    <w:rsid w:val="00B219F2"/>
    <w:rsid w:val="00B21A60"/>
    <w:rsid w:val="00B22515"/>
    <w:rsid w:val="00B225C4"/>
    <w:rsid w:val="00B228A5"/>
    <w:rsid w:val="00B22A30"/>
    <w:rsid w:val="00B23324"/>
    <w:rsid w:val="00B23509"/>
    <w:rsid w:val="00B2427F"/>
    <w:rsid w:val="00B26EAB"/>
    <w:rsid w:val="00B27D4E"/>
    <w:rsid w:val="00B300C5"/>
    <w:rsid w:val="00B30380"/>
    <w:rsid w:val="00B3050D"/>
    <w:rsid w:val="00B30842"/>
    <w:rsid w:val="00B31CB9"/>
    <w:rsid w:val="00B32062"/>
    <w:rsid w:val="00B34416"/>
    <w:rsid w:val="00B35BEA"/>
    <w:rsid w:val="00B360A6"/>
    <w:rsid w:val="00B36F8B"/>
    <w:rsid w:val="00B37C55"/>
    <w:rsid w:val="00B4111C"/>
    <w:rsid w:val="00B435C9"/>
    <w:rsid w:val="00B4548C"/>
    <w:rsid w:val="00B506F5"/>
    <w:rsid w:val="00B50C88"/>
    <w:rsid w:val="00B50E84"/>
    <w:rsid w:val="00B519F0"/>
    <w:rsid w:val="00B51BEE"/>
    <w:rsid w:val="00B51CDE"/>
    <w:rsid w:val="00B521C2"/>
    <w:rsid w:val="00B523AC"/>
    <w:rsid w:val="00B528F7"/>
    <w:rsid w:val="00B52A00"/>
    <w:rsid w:val="00B53275"/>
    <w:rsid w:val="00B53B12"/>
    <w:rsid w:val="00B53E00"/>
    <w:rsid w:val="00B54937"/>
    <w:rsid w:val="00B54A5D"/>
    <w:rsid w:val="00B558AB"/>
    <w:rsid w:val="00B56163"/>
    <w:rsid w:val="00B5656B"/>
    <w:rsid w:val="00B57507"/>
    <w:rsid w:val="00B6086B"/>
    <w:rsid w:val="00B60974"/>
    <w:rsid w:val="00B619AD"/>
    <w:rsid w:val="00B61B76"/>
    <w:rsid w:val="00B61C0F"/>
    <w:rsid w:val="00B62A3F"/>
    <w:rsid w:val="00B62D4F"/>
    <w:rsid w:val="00B62D6E"/>
    <w:rsid w:val="00B63AC2"/>
    <w:rsid w:val="00B64742"/>
    <w:rsid w:val="00B65588"/>
    <w:rsid w:val="00B65628"/>
    <w:rsid w:val="00B66326"/>
    <w:rsid w:val="00B66838"/>
    <w:rsid w:val="00B66D1D"/>
    <w:rsid w:val="00B6762A"/>
    <w:rsid w:val="00B67808"/>
    <w:rsid w:val="00B70575"/>
    <w:rsid w:val="00B711FB"/>
    <w:rsid w:val="00B716A4"/>
    <w:rsid w:val="00B71A8A"/>
    <w:rsid w:val="00B729CC"/>
    <w:rsid w:val="00B73452"/>
    <w:rsid w:val="00B73D26"/>
    <w:rsid w:val="00B74B61"/>
    <w:rsid w:val="00B7544E"/>
    <w:rsid w:val="00B75F0C"/>
    <w:rsid w:val="00B7629F"/>
    <w:rsid w:val="00B762D5"/>
    <w:rsid w:val="00B76379"/>
    <w:rsid w:val="00B764D5"/>
    <w:rsid w:val="00B769D5"/>
    <w:rsid w:val="00B76C69"/>
    <w:rsid w:val="00B7742C"/>
    <w:rsid w:val="00B810FD"/>
    <w:rsid w:val="00B820CD"/>
    <w:rsid w:val="00B821D6"/>
    <w:rsid w:val="00B836C1"/>
    <w:rsid w:val="00B836E1"/>
    <w:rsid w:val="00B83811"/>
    <w:rsid w:val="00B84201"/>
    <w:rsid w:val="00B8437C"/>
    <w:rsid w:val="00B84D43"/>
    <w:rsid w:val="00B84DE0"/>
    <w:rsid w:val="00B84F6D"/>
    <w:rsid w:val="00B85629"/>
    <w:rsid w:val="00B856F7"/>
    <w:rsid w:val="00B86858"/>
    <w:rsid w:val="00B8792F"/>
    <w:rsid w:val="00B87ED7"/>
    <w:rsid w:val="00B90FB1"/>
    <w:rsid w:val="00B910BB"/>
    <w:rsid w:val="00B9160C"/>
    <w:rsid w:val="00B941B1"/>
    <w:rsid w:val="00B94226"/>
    <w:rsid w:val="00B948E5"/>
    <w:rsid w:val="00B951A5"/>
    <w:rsid w:val="00B954FD"/>
    <w:rsid w:val="00B95C5F"/>
    <w:rsid w:val="00B96138"/>
    <w:rsid w:val="00B97ECF"/>
    <w:rsid w:val="00BA09F8"/>
    <w:rsid w:val="00BA0A93"/>
    <w:rsid w:val="00BA23D7"/>
    <w:rsid w:val="00BA27E4"/>
    <w:rsid w:val="00BA379E"/>
    <w:rsid w:val="00BA401A"/>
    <w:rsid w:val="00BA4588"/>
    <w:rsid w:val="00BA51C4"/>
    <w:rsid w:val="00BA655A"/>
    <w:rsid w:val="00BA6B79"/>
    <w:rsid w:val="00BB0692"/>
    <w:rsid w:val="00BB0864"/>
    <w:rsid w:val="00BB289C"/>
    <w:rsid w:val="00BB3EFA"/>
    <w:rsid w:val="00BB529E"/>
    <w:rsid w:val="00BB5DF2"/>
    <w:rsid w:val="00BB5EE6"/>
    <w:rsid w:val="00BC0379"/>
    <w:rsid w:val="00BC0846"/>
    <w:rsid w:val="00BC0F15"/>
    <w:rsid w:val="00BC158B"/>
    <w:rsid w:val="00BC2513"/>
    <w:rsid w:val="00BC2B54"/>
    <w:rsid w:val="00BC30A0"/>
    <w:rsid w:val="00BC483C"/>
    <w:rsid w:val="00BC50A6"/>
    <w:rsid w:val="00BC5221"/>
    <w:rsid w:val="00BC7B8F"/>
    <w:rsid w:val="00BC7FA1"/>
    <w:rsid w:val="00BD0482"/>
    <w:rsid w:val="00BD185E"/>
    <w:rsid w:val="00BD354B"/>
    <w:rsid w:val="00BD3D52"/>
    <w:rsid w:val="00BD4C67"/>
    <w:rsid w:val="00BD6F27"/>
    <w:rsid w:val="00BD7BE4"/>
    <w:rsid w:val="00BE07EF"/>
    <w:rsid w:val="00BE1279"/>
    <w:rsid w:val="00BE1859"/>
    <w:rsid w:val="00BE18F7"/>
    <w:rsid w:val="00BE399E"/>
    <w:rsid w:val="00BE3FFA"/>
    <w:rsid w:val="00BE4557"/>
    <w:rsid w:val="00BE4CCA"/>
    <w:rsid w:val="00BE5711"/>
    <w:rsid w:val="00BE67D3"/>
    <w:rsid w:val="00BE6C56"/>
    <w:rsid w:val="00BE6C8D"/>
    <w:rsid w:val="00BE6D28"/>
    <w:rsid w:val="00BE7698"/>
    <w:rsid w:val="00BE799E"/>
    <w:rsid w:val="00BE7F5B"/>
    <w:rsid w:val="00BF015E"/>
    <w:rsid w:val="00BF166F"/>
    <w:rsid w:val="00BF260D"/>
    <w:rsid w:val="00BF2BB3"/>
    <w:rsid w:val="00BF3744"/>
    <w:rsid w:val="00BF3A0C"/>
    <w:rsid w:val="00BF7FA6"/>
    <w:rsid w:val="00C01105"/>
    <w:rsid w:val="00C01959"/>
    <w:rsid w:val="00C01A34"/>
    <w:rsid w:val="00C0260A"/>
    <w:rsid w:val="00C02C77"/>
    <w:rsid w:val="00C03CE0"/>
    <w:rsid w:val="00C04976"/>
    <w:rsid w:val="00C04B27"/>
    <w:rsid w:val="00C053BB"/>
    <w:rsid w:val="00C05C0C"/>
    <w:rsid w:val="00C06332"/>
    <w:rsid w:val="00C065A5"/>
    <w:rsid w:val="00C076D7"/>
    <w:rsid w:val="00C07B2B"/>
    <w:rsid w:val="00C107A3"/>
    <w:rsid w:val="00C10C9E"/>
    <w:rsid w:val="00C10D67"/>
    <w:rsid w:val="00C10E3D"/>
    <w:rsid w:val="00C10FC1"/>
    <w:rsid w:val="00C1117F"/>
    <w:rsid w:val="00C115C5"/>
    <w:rsid w:val="00C12560"/>
    <w:rsid w:val="00C13B04"/>
    <w:rsid w:val="00C14001"/>
    <w:rsid w:val="00C1430D"/>
    <w:rsid w:val="00C14458"/>
    <w:rsid w:val="00C1464B"/>
    <w:rsid w:val="00C14AAD"/>
    <w:rsid w:val="00C15AD2"/>
    <w:rsid w:val="00C16B37"/>
    <w:rsid w:val="00C17323"/>
    <w:rsid w:val="00C175CF"/>
    <w:rsid w:val="00C201A3"/>
    <w:rsid w:val="00C20638"/>
    <w:rsid w:val="00C2084E"/>
    <w:rsid w:val="00C208FD"/>
    <w:rsid w:val="00C20B8A"/>
    <w:rsid w:val="00C20F04"/>
    <w:rsid w:val="00C22D07"/>
    <w:rsid w:val="00C22DD0"/>
    <w:rsid w:val="00C23A2A"/>
    <w:rsid w:val="00C24723"/>
    <w:rsid w:val="00C24B5D"/>
    <w:rsid w:val="00C25D6E"/>
    <w:rsid w:val="00C25E69"/>
    <w:rsid w:val="00C269D1"/>
    <w:rsid w:val="00C274B2"/>
    <w:rsid w:val="00C303C7"/>
    <w:rsid w:val="00C31039"/>
    <w:rsid w:val="00C31828"/>
    <w:rsid w:val="00C31A7C"/>
    <w:rsid w:val="00C31CD5"/>
    <w:rsid w:val="00C3248C"/>
    <w:rsid w:val="00C32CAD"/>
    <w:rsid w:val="00C332C2"/>
    <w:rsid w:val="00C3419B"/>
    <w:rsid w:val="00C360DD"/>
    <w:rsid w:val="00C40229"/>
    <w:rsid w:val="00C40983"/>
    <w:rsid w:val="00C40DF1"/>
    <w:rsid w:val="00C41FAC"/>
    <w:rsid w:val="00C42519"/>
    <w:rsid w:val="00C43A0C"/>
    <w:rsid w:val="00C44795"/>
    <w:rsid w:val="00C457EB"/>
    <w:rsid w:val="00C46CE3"/>
    <w:rsid w:val="00C46E47"/>
    <w:rsid w:val="00C46FEA"/>
    <w:rsid w:val="00C476C4"/>
    <w:rsid w:val="00C47AD9"/>
    <w:rsid w:val="00C501A3"/>
    <w:rsid w:val="00C52BBB"/>
    <w:rsid w:val="00C54B94"/>
    <w:rsid w:val="00C55610"/>
    <w:rsid w:val="00C55C05"/>
    <w:rsid w:val="00C55E32"/>
    <w:rsid w:val="00C56D6A"/>
    <w:rsid w:val="00C57DD2"/>
    <w:rsid w:val="00C616E2"/>
    <w:rsid w:val="00C61DFF"/>
    <w:rsid w:val="00C61F2D"/>
    <w:rsid w:val="00C62663"/>
    <w:rsid w:val="00C62D74"/>
    <w:rsid w:val="00C6375D"/>
    <w:rsid w:val="00C6425C"/>
    <w:rsid w:val="00C6474C"/>
    <w:rsid w:val="00C64F98"/>
    <w:rsid w:val="00C667FF"/>
    <w:rsid w:val="00C66AC8"/>
    <w:rsid w:val="00C675FD"/>
    <w:rsid w:val="00C67D80"/>
    <w:rsid w:val="00C70912"/>
    <w:rsid w:val="00C709B6"/>
    <w:rsid w:val="00C71E13"/>
    <w:rsid w:val="00C72274"/>
    <w:rsid w:val="00C729AE"/>
    <w:rsid w:val="00C72EBA"/>
    <w:rsid w:val="00C73116"/>
    <w:rsid w:val="00C73572"/>
    <w:rsid w:val="00C73B9D"/>
    <w:rsid w:val="00C7584C"/>
    <w:rsid w:val="00C76A8C"/>
    <w:rsid w:val="00C76F92"/>
    <w:rsid w:val="00C77BF2"/>
    <w:rsid w:val="00C80736"/>
    <w:rsid w:val="00C8133A"/>
    <w:rsid w:val="00C81549"/>
    <w:rsid w:val="00C8195F"/>
    <w:rsid w:val="00C81A55"/>
    <w:rsid w:val="00C81C16"/>
    <w:rsid w:val="00C82210"/>
    <w:rsid w:val="00C8260A"/>
    <w:rsid w:val="00C82734"/>
    <w:rsid w:val="00C82AE5"/>
    <w:rsid w:val="00C82AE6"/>
    <w:rsid w:val="00C832D1"/>
    <w:rsid w:val="00C83792"/>
    <w:rsid w:val="00C83BC6"/>
    <w:rsid w:val="00C866D5"/>
    <w:rsid w:val="00C8716A"/>
    <w:rsid w:val="00C90078"/>
    <w:rsid w:val="00C916BC"/>
    <w:rsid w:val="00C91B06"/>
    <w:rsid w:val="00C91BAA"/>
    <w:rsid w:val="00C932BD"/>
    <w:rsid w:val="00C934AB"/>
    <w:rsid w:val="00C9354C"/>
    <w:rsid w:val="00C93B13"/>
    <w:rsid w:val="00C94298"/>
    <w:rsid w:val="00C95398"/>
    <w:rsid w:val="00C9554F"/>
    <w:rsid w:val="00C955A8"/>
    <w:rsid w:val="00C95B24"/>
    <w:rsid w:val="00C9739C"/>
    <w:rsid w:val="00C9798A"/>
    <w:rsid w:val="00CA173B"/>
    <w:rsid w:val="00CA2062"/>
    <w:rsid w:val="00CA29D5"/>
    <w:rsid w:val="00CA30BA"/>
    <w:rsid w:val="00CA6275"/>
    <w:rsid w:val="00CA7927"/>
    <w:rsid w:val="00CB010A"/>
    <w:rsid w:val="00CB0C3D"/>
    <w:rsid w:val="00CB1141"/>
    <w:rsid w:val="00CB1C46"/>
    <w:rsid w:val="00CB24A2"/>
    <w:rsid w:val="00CB3104"/>
    <w:rsid w:val="00CB3EE6"/>
    <w:rsid w:val="00CB4092"/>
    <w:rsid w:val="00CB40A4"/>
    <w:rsid w:val="00CB500A"/>
    <w:rsid w:val="00CB6B8A"/>
    <w:rsid w:val="00CC0B29"/>
    <w:rsid w:val="00CC2F11"/>
    <w:rsid w:val="00CC311E"/>
    <w:rsid w:val="00CC4B57"/>
    <w:rsid w:val="00CC5E38"/>
    <w:rsid w:val="00CC60F1"/>
    <w:rsid w:val="00CD1A2D"/>
    <w:rsid w:val="00CD211F"/>
    <w:rsid w:val="00CD2597"/>
    <w:rsid w:val="00CD38F6"/>
    <w:rsid w:val="00CD4467"/>
    <w:rsid w:val="00CD4CCF"/>
    <w:rsid w:val="00CD6098"/>
    <w:rsid w:val="00CD7889"/>
    <w:rsid w:val="00CE03EE"/>
    <w:rsid w:val="00CE1D3D"/>
    <w:rsid w:val="00CE21FB"/>
    <w:rsid w:val="00CE22F8"/>
    <w:rsid w:val="00CE291F"/>
    <w:rsid w:val="00CE46C7"/>
    <w:rsid w:val="00CE476E"/>
    <w:rsid w:val="00CE47E5"/>
    <w:rsid w:val="00CE54D7"/>
    <w:rsid w:val="00CE5B5A"/>
    <w:rsid w:val="00CE6E6F"/>
    <w:rsid w:val="00CE7ED3"/>
    <w:rsid w:val="00CF0003"/>
    <w:rsid w:val="00CF1621"/>
    <w:rsid w:val="00CF1C53"/>
    <w:rsid w:val="00CF2061"/>
    <w:rsid w:val="00CF245E"/>
    <w:rsid w:val="00CF2495"/>
    <w:rsid w:val="00CF2E92"/>
    <w:rsid w:val="00CF3014"/>
    <w:rsid w:val="00CF3823"/>
    <w:rsid w:val="00CF3A61"/>
    <w:rsid w:val="00CF3BEE"/>
    <w:rsid w:val="00CF4198"/>
    <w:rsid w:val="00CF48E3"/>
    <w:rsid w:val="00CF4970"/>
    <w:rsid w:val="00CF4A47"/>
    <w:rsid w:val="00CF4EF1"/>
    <w:rsid w:val="00CF5761"/>
    <w:rsid w:val="00CF5AB2"/>
    <w:rsid w:val="00CF5BB9"/>
    <w:rsid w:val="00CF730A"/>
    <w:rsid w:val="00CF74BD"/>
    <w:rsid w:val="00CF7A73"/>
    <w:rsid w:val="00D01EAE"/>
    <w:rsid w:val="00D02219"/>
    <w:rsid w:val="00D023EE"/>
    <w:rsid w:val="00D040CD"/>
    <w:rsid w:val="00D045C4"/>
    <w:rsid w:val="00D053DC"/>
    <w:rsid w:val="00D0589A"/>
    <w:rsid w:val="00D05D7B"/>
    <w:rsid w:val="00D061A2"/>
    <w:rsid w:val="00D072BE"/>
    <w:rsid w:val="00D1049A"/>
    <w:rsid w:val="00D116FB"/>
    <w:rsid w:val="00D13DCA"/>
    <w:rsid w:val="00D14A74"/>
    <w:rsid w:val="00D14ACC"/>
    <w:rsid w:val="00D150C7"/>
    <w:rsid w:val="00D161C5"/>
    <w:rsid w:val="00D16337"/>
    <w:rsid w:val="00D16F46"/>
    <w:rsid w:val="00D17F0A"/>
    <w:rsid w:val="00D25732"/>
    <w:rsid w:val="00D25C96"/>
    <w:rsid w:val="00D306B9"/>
    <w:rsid w:val="00D31785"/>
    <w:rsid w:val="00D31A8E"/>
    <w:rsid w:val="00D31F86"/>
    <w:rsid w:val="00D32185"/>
    <w:rsid w:val="00D3319C"/>
    <w:rsid w:val="00D333B8"/>
    <w:rsid w:val="00D33EBD"/>
    <w:rsid w:val="00D33EC8"/>
    <w:rsid w:val="00D354AB"/>
    <w:rsid w:val="00D35579"/>
    <w:rsid w:val="00D35AB3"/>
    <w:rsid w:val="00D35C41"/>
    <w:rsid w:val="00D35E0E"/>
    <w:rsid w:val="00D36741"/>
    <w:rsid w:val="00D37CA8"/>
    <w:rsid w:val="00D40FBA"/>
    <w:rsid w:val="00D428FA"/>
    <w:rsid w:val="00D42F5A"/>
    <w:rsid w:val="00D438EC"/>
    <w:rsid w:val="00D44B91"/>
    <w:rsid w:val="00D44C49"/>
    <w:rsid w:val="00D44D39"/>
    <w:rsid w:val="00D45485"/>
    <w:rsid w:val="00D460E5"/>
    <w:rsid w:val="00D46990"/>
    <w:rsid w:val="00D46F44"/>
    <w:rsid w:val="00D4734C"/>
    <w:rsid w:val="00D47D25"/>
    <w:rsid w:val="00D50E2F"/>
    <w:rsid w:val="00D52920"/>
    <w:rsid w:val="00D52CF8"/>
    <w:rsid w:val="00D5446E"/>
    <w:rsid w:val="00D55A24"/>
    <w:rsid w:val="00D57249"/>
    <w:rsid w:val="00D57BA5"/>
    <w:rsid w:val="00D57C47"/>
    <w:rsid w:val="00D6130C"/>
    <w:rsid w:val="00D637EA"/>
    <w:rsid w:val="00D63AD4"/>
    <w:rsid w:val="00D63C4F"/>
    <w:rsid w:val="00D65902"/>
    <w:rsid w:val="00D65CC6"/>
    <w:rsid w:val="00D65FDB"/>
    <w:rsid w:val="00D6743B"/>
    <w:rsid w:val="00D67773"/>
    <w:rsid w:val="00D677FA"/>
    <w:rsid w:val="00D70719"/>
    <w:rsid w:val="00D70DB8"/>
    <w:rsid w:val="00D711A0"/>
    <w:rsid w:val="00D71F10"/>
    <w:rsid w:val="00D73486"/>
    <w:rsid w:val="00D738D5"/>
    <w:rsid w:val="00D74733"/>
    <w:rsid w:val="00D75619"/>
    <w:rsid w:val="00D770C9"/>
    <w:rsid w:val="00D809F1"/>
    <w:rsid w:val="00D80CAE"/>
    <w:rsid w:val="00D8109D"/>
    <w:rsid w:val="00D819C3"/>
    <w:rsid w:val="00D82033"/>
    <w:rsid w:val="00D82781"/>
    <w:rsid w:val="00D82C02"/>
    <w:rsid w:val="00D83566"/>
    <w:rsid w:val="00D83BC5"/>
    <w:rsid w:val="00D87103"/>
    <w:rsid w:val="00D876B5"/>
    <w:rsid w:val="00D87D2B"/>
    <w:rsid w:val="00D903B0"/>
    <w:rsid w:val="00D90D93"/>
    <w:rsid w:val="00D91964"/>
    <w:rsid w:val="00D929F6"/>
    <w:rsid w:val="00D9411A"/>
    <w:rsid w:val="00D94365"/>
    <w:rsid w:val="00D944EA"/>
    <w:rsid w:val="00D9456B"/>
    <w:rsid w:val="00D94742"/>
    <w:rsid w:val="00D95DA1"/>
    <w:rsid w:val="00D960DE"/>
    <w:rsid w:val="00D96605"/>
    <w:rsid w:val="00D9737D"/>
    <w:rsid w:val="00D9799C"/>
    <w:rsid w:val="00DA07B6"/>
    <w:rsid w:val="00DA101D"/>
    <w:rsid w:val="00DA123C"/>
    <w:rsid w:val="00DA2016"/>
    <w:rsid w:val="00DA2365"/>
    <w:rsid w:val="00DA2BE5"/>
    <w:rsid w:val="00DA3899"/>
    <w:rsid w:val="00DA3A95"/>
    <w:rsid w:val="00DA3E36"/>
    <w:rsid w:val="00DA5CFD"/>
    <w:rsid w:val="00DA6088"/>
    <w:rsid w:val="00DA68F4"/>
    <w:rsid w:val="00DA697E"/>
    <w:rsid w:val="00DA6C3B"/>
    <w:rsid w:val="00DA74A2"/>
    <w:rsid w:val="00DB037D"/>
    <w:rsid w:val="00DB0723"/>
    <w:rsid w:val="00DB39B2"/>
    <w:rsid w:val="00DB4C94"/>
    <w:rsid w:val="00DB5421"/>
    <w:rsid w:val="00DB6573"/>
    <w:rsid w:val="00DB7CB0"/>
    <w:rsid w:val="00DC10A1"/>
    <w:rsid w:val="00DC1B8D"/>
    <w:rsid w:val="00DC27B2"/>
    <w:rsid w:val="00DC27DA"/>
    <w:rsid w:val="00DC3133"/>
    <w:rsid w:val="00DC3763"/>
    <w:rsid w:val="00DC41E1"/>
    <w:rsid w:val="00DC50AB"/>
    <w:rsid w:val="00DC5838"/>
    <w:rsid w:val="00DC595A"/>
    <w:rsid w:val="00DC5B42"/>
    <w:rsid w:val="00DC5FA6"/>
    <w:rsid w:val="00DC7230"/>
    <w:rsid w:val="00DC76AC"/>
    <w:rsid w:val="00DC7DE2"/>
    <w:rsid w:val="00DD087F"/>
    <w:rsid w:val="00DD11CA"/>
    <w:rsid w:val="00DD26F9"/>
    <w:rsid w:val="00DD31B0"/>
    <w:rsid w:val="00DD3D23"/>
    <w:rsid w:val="00DD4594"/>
    <w:rsid w:val="00DD49EC"/>
    <w:rsid w:val="00DD4ECC"/>
    <w:rsid w:val="00DD53CD"/>
    <w:rsid w:val="00DD64DF"/>
    <w:rsid w:val="00DD6BF1"/>
    <w:rsid w:val="00DD6F6F"/>
    <w:rsid w:val="00DD7A66"/>
    <w:rsid w:val="00DE015E"/>
    <w:rsid w:val="00DE042E"/>
    <w:rsid w:val="00DE0642"/>
    <w:rsid w:val="00DE1282"/>
    <w:rsid w:val="00DE1731"/>
    <w:rsid w:val="00DE1D6A"/>
    <w:rsid w:val="00DE39A9"/>
    <w:rsid w:val="00DE42C6"/>
    <w:rsid w:val="00DE4F1D"/>
    <w:rsid w:val="00DE5EF8"/>
    <w:rsid w:val="00DE6AAA"/>
    <w:rsid w:val="00DE6B37"/>
    <w:rsid w:val="00DE6DF4"/>
    <w:rsid w:val="00DF0646"/>
    <w:rsid w:val="00DF0C96"/>
    <w:rsid w:val="00DF0CFC"/>
    <w:rsid w:val="00DF0D61"/>
    <w:rsid w:val="00DF13FA"/>
    <w:rsid w:val="00DF1DF7"/>
    <w:rsid w:val="00DF2815"/>
    <w:rsid w:val="00DF4099"/>
    <w:rsid w:val="00DF5162"/>
    <w:rsid w:val="00DF6C63"/>
    <w:rsid w:val="00DF75CE"/>
    <w:rsid w:val="00E012A5"/>
    <w:rsid w:val="00E01C0A"/>
    <w:rsid w:val="00E01E34"/>
    <w:rsid w:val="00E022F8"/>
    <w:rsid w:val="00E02526"/>
    <w:rsid w:val="00E02E01"/>
    <w:rsid w:val="00E035B1"/>
    <w:rsid w:val="00E048B1"/>
    <w:rsid w:val="00E0722D"/>
    <w:rsid w:val="00E074A4"/>
    <w:rsid w:val="00E1014F"/>
    <w:rsid w:val="00E10763"/>
    <w:rsid w:val="00E10D1A"/>
    <w:rsid w:val="00E118A9"/>
    <w:rsid w:val="00E12BF6"/>
    <w:rsid w:val="00E1388F"/>
    <w:rsid w:val="00E1397B"/>
    <w:rsid w:val="00E15631"/>
    <w:rsid w:val="00E16A01"/>
    <w:rsid w:val="00E16F72"/>
    <w:rsid w:val="00E1760C"/>
    <w:rsid w:val="00E17E8C"/>
    <w:rsid w:val="00E20C47"/>
    <w:rsid w:val="00E212F0"/>
    <w:rsid w:val="00E21794"/>
    <w:rsid w:val="00E21835"/>
    <w:rsid w:val="00E223FF"/>
    <w:rsid w:val="00E22DD7"/>
    <w:rsid w:val="00E23518"/>
    <w:rsid w:val="00E23A3A"/>
    <w:rsid w:val="00E247E6"/>
    <w:rsid w:val="00E256CE"/>
    <w:rsid w:val="00E25C12"/>
    <w:rsid w:val="00E25C33"/>
    <w:rsid w:val="00E269AD"/>
    <w:rsid w:val="00E26C5C"/>
    <w:rsid w:val="00E279CD"/>
    <w:rsid w:val="00E30D79"/>
    <w:rsid w:val="00E31130"/>
    <w:rsid w:val="00E31ABB"/>
    <w:rsid w:val="00E31B6A"/>
    <w:rsid w:val="00E31F29"/>
    <w:rsid w:val="00E32A67"/>
    <w:rsid w:val="00E32DC7"/>
    <w:rsid w:val="00E32EA2"/>
    <w:rsid w:val="00E3326D"/>
    <w:rsid w:val="00E3343F"/>
    <w:rsid w:val="00E33B41"/>
    <w:rsid w:val="00E33C28"/>
    <w:rsid w:val="00E34677"/>
    <w:rsid w:val="00E34CD3"/>
    <w:rsid w:val="00E35B7A"/>
    <w:rsid w:val="00E36699"/>
    <w:rsid w:val="00E36976"/>
    <w:rsid w:val="00E37495"/>
    <w:rsid w:val="00E376F0"/>
    <w:rsid w:val="00E406E5"/>
    <w:rsid w:val="00E40EA8"/>
    <w:rsid w:val="00E4111C"/>
    <w:rsid w:val="00E43090"/>
    <w:rsid w:val="00E447FF"/>
    <w:rsid w:val="00E44E95"/>
    <w:rsid w:val="00E4598D"/>
    <w:rsid w:val="00E45BE9"/>
    <w:rsid w:val="00E46ED8"/>
    <w:rsid w:val="00E47268"/>
    <w:rsid w:val="00E4769B"/>
    <w:rsid w:val="00E476A5"/>
    <w:rsid w:val="00E5019A"/>
    <w:rsid w:val="00E50E37"/>
    <w:rsid w:val="00E51ABE"/>
    <w:rsid w:val="00E5222C"/>
    <w:rsid w:val="00E5238F"/>
    <w:rsid w:val="00E5245E"/>
    <w:rsid w:val="00E529E8"/>
    <w:rsid w:val="00E52E01"/>
    <w:rsid w:val="00E53607"/>
    <w:rsid w:val="00E5394B"/>
    <w:rsid w:val="00E54088"/>
    <w:rsid w:val="00E5446E"/>
    <w:rsid w:val="00E54F7A"/>
    <w:rsid w:val="00E555E0"/>
    <w:rsid w:val="00E55781"/>
    <w:rsid w:val="00E567A9"/>
    <w:rsid w:val="00E57108"/>
    <w:rsid w:val="00E60171"/>
    <w:rsid w:val="00E61219"/>
    <w:rsid w:val="00E61321"/>
    <w:rsid w:val="00E6145C"/>
    <w:rsid w:val="00E623A4"/>
    <w:rsid w:val="00E628C4"/>
    <w:rsid w:val="00E63623"/>
    <w:rsid w:val="00E64799"/>
    <w:rsid w:val="00E65E38"/>
    <w:rsid w:val="00E65FFE"/>
    <w:rsid w:val="00E70880"/>
    <w:rsid w:val="00E717DA"/>
    <w:rsid w:val="00E729BA"/>
    <w:rsid w:val="00E73BA4"/>
    <w:rsid w:val="00E7464C"/>
    <w:rsid w:val="00E755CE"/>
    <w:rsid w:val="00E760E9"/>
    <w:rsid w:val="00E76D50"/>
    <w:rsid w:val="00E7731A"/>
    <w:rsid w:val="00E77387"/>
    <w:rsid w:val="00E77BBB"/>
    <w:rsid w:val="00E80CF2"/>
    <w:rsid w:val="00E81421"/>
    <w:rsid w:val="00E81FDB"/>
    <w:rsid w:val="00E8282B"/>
    <w:rsid w:val="00E82B30"/>
    <w:rsid w:val="00E82CC5"/>
    <w:rsid w:val="00E82ECD"/>
    <w:rsid w:val="00E84455"/>
    <w:rsid w:val="00E84566"/>
    <w:rsid w:val="00E85136"/>
    <w:rsid w:val="00E851F9"/>
    <w:rsid w:val="00E852E0"/>
    <w:rsid w:val="00E85CEA"/>
    <w:rsid w:val="00E85F0A"/>
    <w:rsid w:val="00E8615B"/>
    <w:rsid w:val="00E864EA"/>
    <w:rsid w:val="00E86DB8"/>
    <w:rsid w:val="00E8718D"/>
    <w:rsid w:val="00E874ED"/>
    <w:rsid w:val="00E874F3"/>
    <w:rsid w:val="00E87DB0"/>
    <w:rsid w:val="00E91C6E"/>
    <w:rsid w:val="00E944A3"/>
    <w:rsid w:val="00E94BE3"/>
    <w:rsid w:val="00E95880"/>
    <w:rsid w:val="00E95B0B"/>
    <w:rsid w:val="00E95B6A"/>
    <w:rsid w:val="00E96BF6"/>
    <w:rsid w:val="00EA028A"/>
    <w:rsid w:val="00EA2A21"/>
    <w:rsid w:val="00EA2FCD"/>
    <w:rsid w:val="00EA3B63"/>
    <w:rsid w:val="00EA4C35"/>
    <w:rsid w:val="00EA4E0B"/>
    <w:rsid w:val="00EA5765"/>
    <w:rsid w:val="00EA5C77"/>
    <w:rsid w:val="00EB1057"/>
    <w:rsid w:val="00EB1A75"/>
    <w:rsid w:val="00EB1E9F"/>
    <w:rsid w:val="00EB2492"/>
    <w:rsid w:val="00EB2692"/>
    <w:rsid w:val="00EB29CB"/>
    <w:rsid w:val="00EB2D16"/>
    <w:rsid w:val="00EB38D9"/>
    <w:rsid w:val="00EB4AC6"/>
    <w:rsid w:val="00EB552C"/>
    <w:rsid w:val="00EB5DAA"/>
    <w:rsid w:val="00EB604B"/>
    <w:rsid w:val="00EB6BEB"/>
    <w:rsid w:val="00EB78C9"/>
    <w:rsid w:val="00EB79EC"/>
    <w:rsid w:val="00EB7E54"/>
    <w:rsid w:val="00EC12FB"/>
    <w:rsid w:val="00EC13DF"/>
    <w:rsid w:val="00EC220D"/>
    <w:rsid w:val="00EC3156"/>
    <w:rsid w:val="00EC3C72"/>
    <w:rsid w:val="00EC5105"/>
    <w:rsid w:val="00EC5313"/>
    <w:rsid w:val="00EC5446"/>
    <w:rsid w:val="00EC6128"/>
    <w:rsid w:val="00EC7883"/>
    <w:rsid w:val="00ED05E5"/>
    <w:rsid w:val="00ED068A"/>
    <w:rsid w:val="00ED0D6B"/>
    <w:rsid w:val="00ED119C"/>
    <w:rsid w:val="00ED12AE"/>
    <w:rsid w:val="00ED1DCA"/>
    <w:rsid w:val="00ED2829"/>
    <w:rsid w:val="00ED3A8B"/>
    <w:rsid w:val="00ED4AB0"/>
    <w:rsid w:val="00ED5A51"/>
    <w:rsid w:val="00ED5C5C"/>
    <w:rsid w:val="00ED66F3"/>
    <w:rsid w:val="00ED6EFF"/>
    <w:rsid w:val="00ED7D7C"/>
    <w:rsid w:val="00ED7DA1"/>
    <w:rsid w:val="00EE0213"/>
    <w:rsid w:val="00EE05AE"/>
    <w:rsid w:val="00EE380E"/>
    <w:rsid w:val="00EE38BF"/>
    <w:rsid w:val="00EE39E0"/>
    <w:rsid w:val="00EE3A3D"/>
    <w:rsid w:val="00EE480F"/>
    <w:rsid w:val="00EE57A0"/>
    <w:rsid w:val="00EE5B33"/>
    <w:rsid w:val="00EE6A07"/>
    <w:rsid w:val="00EE6E02"/>
    <w:rsid w:val="00EE7CFE"/>
    <w:rsid w:val="00EE7D8E"/>
    <w:rsid w:val="00EF07DA"/>
    <w:rsid w:val="00EF247A"/>
    <w:rsid w:val="00EF29B1"/>
    <w:rsid w:val="00EF42FF"/>
    <w:rsid w:val="00EF4467"/>
    <w:rsid w:val="00EF5064"/>
    <w:rsid w:val="00EF50F0"/>
    <w:rsid w:val="00EF5163"/>
    <w:rsid w:val="00EF5BAB"/>
    <w:rsid w:val="00EF780D"/>
    <w:rsid w:val="00EF787E"/>
    <w:rsid w:val="00F0081B"/>
    <w:rsid w:val="00F00F2E"/>
    <w:rsid w:val="00F01A1F"/>
    <w:rsid w:val="00F0333B"/>
    <w:rsid w:val="00F038CB"/>
    <w:rsid w:val="00F04663"/>
    <w:rsid w:val="00F0556E"/>
    <w:rsid w:val="00F0587D"/>
    <w:rsid w:val="00F05A65"/>
    <w:rsid w:val="00F06B11"/>
    <w:rsid w:val="00F07358"/>
    <w:rsid w:val="00F11491"/>
    <w:rsid w:val="00F1312F"/>
    <w:rsid w:val="00F13572"/>
    <w:rsid w:val="00F135DF"/>
    <w:rsid w:val="00F136DF"/>
    <w:rsid w:val="00F1507F"/>
    <w:rsid w:val="00F1696F"/>
    <w:rsid w:val="00F16E21"/>
    <w:rsid w:val="00F173A3"/>
    <w:rsid w:val="00F1781A"/>
    <w:rsid w:val="00F211AA"/>
    <w:rsid w:val="00F21396"/>
    <w:rsid w:val="00F21D62"/>
    <w:rsid w:val="00F23996"/>
    <w:rsid w:val="00F23F11"/>
    <w:rsid w:val="00F24FB5"/>
    <w:rsid w:val="00F25542"/>
    <w:rsid w:val="00F257A9"/>
    <w:rsid w:val="00F25AE9"/>
    <w:rsid w:val="00F25C8D"/>
    <w:rsid w:val="00F26AA9"/>
    <w:rsid w:val="00F26AE1"/>
    <w:rsid w:val="00F274C9"/>
    <w:rsid w:val="00F30779"/>
    <w:rsid w:val="00F31040"/>
    <w:rsid w:val="00F313B1"/>
    <w:rsid w:val="00F316E2"/>
    <w:rsid w:val="00F31730"/>
    <w:rsid w:val="00F33967"/>
    <w:rsid w:val="00F35199"/>
    <w:rsid w:val="00F35584"/>
    <w:rsid w:val="00F36066"/>
    <w:rsid w:val="00F3679F"/>
    <w:rsid w:val="00F3730C"/>
    <w:rsid w:val="00F402D3"/>
    <w:rsid w:val="00F415ED"/>
    <w:rsid w:val="00F41A46"/>
    <w:rsid w:val="00F41B1A"/>
    <w:rsid w:val="00F42112"/>
    <w:rsid w:val="00F424EC"/>
    <w:rsid w:val="00F4259D"/>
    <w:rsid w:val="00F426B9"/>
    <w:rsid w:val="00F42FCF"/>
    <w:rsid w:val="00F43133"/>
    <w:rsid w:val="00F439A6"/>
    <w:rsid w:val="00F43D9E"/>
    <w:rsid w:val="00F44A74"/>
    <w:rsid w:val="00F45326"/>
    <w:rsid w:val="00F45485"/>
    <w:rsid w:val="00F45689"/>
    <w:rsid w:val="00F45911"/>
    <w:rsid w:val="00F4652E"/>
    <w:rsid w:val="00F47124"/>
    <w:rsid w:val="00F479C8"/>
    <w:rsid w:val="00F47A61"/>
    <w:rsid w:val="00F50EAC"/>
    <w:rsid w:val="00F52B40"/>
    <w:rsid w:val="00F52EF0"/>
    <w:rsid w:val="00F52FC7"/>
    <w:rsid w:val="00F53839"/>
    <w:rsid w:val="00F5469C"/>
    <w:rsid w:val="00F54D5D"/>
    <w:rsid w:val="00F54F08"/>
    <w:rsid w:val="00F563BB"/>
    <w:rsid w:val="00F56C00"/>
    <w:rsid w:val="00F56D43"/>
    <w:rsid w:val="00F61422"/>
    <w:rsid w:val="00F61612"/>
    <w:rsid w:val="00F6193C"/>
    <w:rsid w:val="00F61D1C"/>
    <w:rsid w:val="00F623A0"/>
    <w:rsid w:val="00F62A09"/>
    <w:rsid w:val="00F62B19"/>
    <w:rsid w:val="00F63AA5"/>
    <w:rsid w:val="00F63E86"/>
    <w:rsid w:val="00F6477E"/>
    <w:rsid w:val="00F654D4"/>
    <w:rsid w:val="00F65DD7"/>
    <w:rsid w:val="00F65F1C"/>
    <w:rsid w:val="00F66D02"/>
    <w:rsid w:val="00F6745C"/>
    <w:rsid w:val="00F67A81"/>
    <w:rsid w:val="00F70A44"/>
    <w:rsid w:val="00F70A97"/>
    <w:rsid w:val="00F70B65"/>
    <w:rsid w:val="00F71812"/>
    <w:rsid w:val="00F72DF5"/>
    <w:rsid w:val="00F72F57"/>
    <w:rsid w:val="00F72F6B"/>
    <w:rsid w:val="00F74217"/>
    <w:rsid w:val="00F746BB"/>
    <w:rsid w:val="00F7474D"/>
    <w:rsid w:val="00F74CA9"/>
    <w:rsid w:val="00F74D3A"/>
    <w:rsid w:val="00F74F62"/>
    <w:rsid w:val="00F756D2"/>
    <w:rsid w:val="00F81526"/>
    <w:rsid w:val="00F817D9"/>
    <w:rsid w:val="00F81D5A"/>
    <w:rsid w:val="00F81D70"/>
    <w:rsid w:val="00F8200F"/>
    <w:rsid w:val="00F820B7"/>
    <w:rsid w:val="00F821E1"/>
    <w:rsid w:val="00F82DD1"/>
    <w:rsid w:val="00F82E1F"/>
    <w:rsid w:val="00F835DB"/>
    <w:rsid w:val="00F838CE"/>
    <w:rsid w:val="00F85091"/>
    <w:rsid w:val="00F86877"/>
    <w:rsid w:val="00F87BF0"/>
    <w:rsid w:val="00F905AE"/>
    <w:rsid w:val="00F91021"/>
    <w:rsid w:val="00F914C2"/>
    <w:rsid w:val="00F941E9"/>
    <w:rsid w:val="00F94EA2"/>
    <w:rsid w:val="00F95014"/>
    <w:rsid w:val="00F9594C"/>
    <w:rsid w:val="00F95A6A"/>
    <w:rsid w:val="00F95DA7"/>
    <w:rsid w:val="00F9768E"/>
    <w:rsid w:val="00F9783F"/>
    <w:rsid w:val="00F97860"/>
    <w:rsid w:val="00F97A18"/>
    <w:rsid w:val="00F97F3B"/>
    <w:rsid w:val="00FA2FF1"/>
    <w:rsid w:val="00FA341A"/>
    <w:rsid w:val="00FA53CD"/>
    <w:rsid w:val="00FA6523"/>
    <w:rsid w:val="00FA6C9E"/>
    <w:rsid w:val="00FA713F"/>
    <w:rsid w:val="00FB13AC"/>
    <w:rsid w:val="00FB3490"/>
    <w:rsid w:val="00FB3D0F"/>
    <w:rsid w:val="00FB51D6"/>
    <w:rsid w:val="00FB5C6D"/>
    <w:rsid w:val="00FB61BE"/>
    <w:rsid w:val="00FB6A52"/>
    <w:rsid w:val="00FB778E"/>
    <w:rsid w:val="00FB7A86"/>
    <w:rsid w:val="00FC1FA9"/>
    <w:rsid w:val="00FC276E"/>
    <w:rsid w:val="00FC3EAB"/>
    <w:rsid w:val="00FC52EF"/>
    <w:rsid w:val="00FC55D4"/>
    <w:rsid w:val="00FC57AB"/>
    <w:rsid w:val="00FC5DDB"/>
    <w:rsid w:val="00FC6D09"/>
    <w:rsid w:val="00FC7571"/>
    <w:rsid w:val="00FC7F3F"/>
    <w:rsid w:val="00FD2036"/>
    <w:rsid w:val="00FD2739"/>
    <w:rsid w:val="00FD2E0C"/>
    <w:rsid w:val="00FD379B"/>
    <w:rsid w:val="00FD399B"/>
    <w:rsid w:val="00FD53EA"/>
    <w:rsid w:val="00FD5B8A"/>
    <w:rsid w:val="00FD602E"/>
    <w:rsid w:val="00FD73F3"/>
    <w:rsid w:val="00FD7871"/>
    <w:rsid w:val="00FD7B91"/>
    <w:rsid w:val="00FD7EDE"/>
    <w:rsid w:val="00FE010D"/>
    <w:rsid w:val="00FE05FA"/>
    <w:rsid w:val="00FE1AA1"/>
    <w:rsid w:val="00FE20EA"/>
    <w:rsid w:val="00FE22E3"/>
    <w:rsid w:val="00FE2F93"/>
    <w:rsid w:val="00FE5B1A"/>
    <w:rsid w:val="00FE66A9"/>
    <w:rsid w:val="00FF00F0"/>
    <w:rsid w:val="00FF0F67"/>
    <w:rsid w:val="00FF11AE"/>
    <w:rsid w:val="00FF18E2"/>
    <w:rsid w:val="00FF203B"/>
    <w:rsid w:val="00FF2977"/>
    <w:rsid w:val="00FF2C60"/>
    <w:rsid w:val="00FF3507"/>
    <w:rsid w:val="00FF3CC7"/>
    <w:rsid w:val="00FF58E8"/>
    <w:rsid w:val="00FF59C0"/>
    <w:rsid w:val="00FF5B86"/>
    <w:rsid w:val="00FF61EC"/>
    <w:rsid w:val="00FF6922"/>
    <w:rsid w:val="00FF728D"/>
    <w:rsid w:val="00FF7B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A13EA0"/>
  <w14:defaultImageDpi w14:val="96"/>
  <w15:docId w15:val="{5534B9C3-F9F6-4F12-949D-1CFE0A10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0"/>
    <w:lsdException w:name="List Number" w:semiHidden="1"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lsdException w:name="Body Text Indent" w:semiHidden="1" w:unhideWhenUsed="1"/>
    <w:lsdException w:name="List Continue" w:semiHidden="1" w:uiPriority="0"/>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EA4"/>
    <w:pPr>
      <w:spacing w:before="60" w:after="60"/>
    </w:pPr>
    <w:rPr>
      <w:rFonts w:eastAsiaTheme="minorHAnsi"/>
    </w:rPr>
  </w:style>
  <w:style w:type="paragraph" w:styleId="Heading1">
    <w:name w:val="heading 1"/>
    <w:next w:val="BodyText"/>
    <w:link w:val="Heading1Char"/>
    <w:autoRedefine/>
    <w:uiPriority w:val="9"/>
    <w:qFormat/>
    <w:rsid w:val="000E6EA4"/>
    <w:pPr>
      <w:widowControl w:val="0"/>
      <w:numPr>
        <w:numId w:val="18"/>
      </w:numPr>
      <w:spacing w:before="240" w:after="60" w:line="240" w:lineRule="auto"/>
      <w:ind w:left="720" w:hanging="720"/>
      <w:outlineLvl w:val="0"/>
    </w:pPr>
    <w:rPr>
      <w:rFonts w:ascii="futura bold" w:eastAsia="Times New Roman" w:hAnsi="futura bold" w:cs="Tahoma"/>
      <w:bCs/>
      <w:color w:val="003C4F"/>
      <w:kern w:val="32"/>
      <w:sz w:val="40"/>
      <w:szCs w:val="40"/>
      <w:lang w:bidi="ar-AE"/>
    </w:rPr>
  </w:style>
  <w:style w:type="paragraph" w:styleId="Heading2">
    <w:name w:val="heading 2"/>
    <w:basedOn w:val="Heading1"/>
    <w:next w:val="BodyText"/>
    <w:link w:val="Heading2Char"/>
    <w:autoRedefine/>
    <w:uiPriority w:val="9"/>
    <w:qFormat/>
    <w:rsid w:val="000E6EA4"/>
    <w:pPr>
      <w:numPr>
        <w:ilvl w:val="1"/>
      </w:numPr>
      <w:spacing w:after="160"/>
      <w:outlineLvl w:val="1"/>
    </w:pPr>
    <w:rPr>
      <w:iCs/>
      <w:kern w:val="36"/>
      <w:sz w:val="36"/>
      <w:szCs w:val="36"/>
    </w:rPr>
  </w:style>
  <w:style w:type="paragraph" w:styleId="Heading3">
    <w:name w:val="heading 3"/>
    <w:basedOn w:val="Heading2"/>
    <w:next w:val="BodyText"/>
    <w:link w:val="Heading3Char"/>
    <w:autoRedefine/>
    <w:uiPriority w:val="9"/>
    <w:qFormat/>
    <w:rsid w:val="007773DC"/>
    <w:pPr>
      <w:numPr>
        <w:ilvl w:val="2"/>
      </w:numPr>
      <w:tabs>
        <w:tab w:val="left" w:pos="378"/>
        <w:tab w:val="left" w:pos="851"/>
      </w:tabs>
      <w:outlineLvl w:val="2"/>
    </w:pPr>
    <w:rPr>
      <w:color w:val="053150"/>
      <w:sz w:val="32"/>
      <w:szCs w:val="32"/>
    </w:rPr>
  </w:style>
  <w:style w:type="paragraph" w:styleId="Heading4">
    <w:name w:val="heading 4"/>
    <w:basedOn w:val="Heading3"/>
    <w:next w:val="BodyText"/>
    <w:link w:val="Heading4Char"/>
    <w:uiPriority w:val="9"/>
    <w:qFormat/>
    <w:rsid w:val="000E6EA4"/>
    <w:pPr>
      <w:numPr>
        <w:ilvl w:val="3"/>
      </w:numPr>
      <w:ind w:left="1440"/>
      <w:outlineLvl w:val="3"/>
    </w:pPr>
    <w:rPr>
      <w:b/>
      <w:szCs w:val="30"/>
    </w:rPr>
  </w:style>
  <w:style w:type="paragraph" w:styleId="Heading5">
    <w:name w:val="heading 5"/>
    <w:basedOn w:val="Heading4"/>
    <w:next w:val="BodyText"/>
    <w:link w:val="Heading5Char"/>
    <w:uiPriority w:val="9"/>
    <w:qFormat/>
    <w:rsid w:val="000E6EA4"/>
    <w:pPr>
      <w:numPr>
        <w:ilvl w:val="4"/>
      </w:numPr>
      <w:ind w:left="720" w:hanging="720"/>
      <w:outlineLvl w:val="4"/>
    </w:pPr>
    <w:rPr>
      <w:sz w:val="22"/>
      <w:szCs w:val="28"/>
    </w:rPr>
  </w:style>
  <w:style w:type="paragraph" w:styleId="Heading6">
    <w:name w:val="heading 6"/>
    <w:basedOn w:val="Heading5"/>
    <w:next w:val="BodyText"/>
    <w:link w:val="Heading6Char"/>
    <w:autoRedefine/>
    <w:uiPriority w:val="9"/>
    <w:qFormat/>
    <w:rsid w:val="000E6EA4"/>
    <w:pPr>
      <w:numPr>
        <w:ilvl w:val="5"/>
      </w:numPr>
      <w:outlineLvl w:val="5"/>
    </w:pPr>
    <w:rPr>
      <w:szCs w:val="24"/>
    </w:rPr>
  </w:style>
  <w:style w:type="paragraph" w:styleId="Heading7">
    <w:name w:val="heading 7"/>
    <w:basedOn w:val="Normal"/>
    <w:next w:val="Normal"/>
    <w:link w:val="Heading7Char"/>
    <w:qFormat/>
    <w:rsid w:val="007C69AC"/>
    <w:pPr>
      <w:keepNext/>
      <w:keepLines/>
      <w:ind w:left="720"/>
      <w:outlineLvl w:val="6"/>
    </w:pPr>
    <w:rPr>
      <w:rFonts w:ascii="Courier New" w:eastAsia="Times New Roman" w:hAnsi="Courier New" w:cs="Times New Roman"/>
      <w:i/>
      <w:szCs w:val="20"/>
    </w:rPr>
  </w:style>
  <w:style w:type="paragraph" w:styleId="Heading8">
    <w:name w:val="heading 8"/>
    <w:next w:val="Normal"/>
    <w:link w:val="Heading8Char"/>
    <w:qFormat/>
    <w:rsid w:val="007C69AC"/>
    <w:pPr>
      <w:framePr w:w="9639" w:wrap="notBeside" w:hAnchor="margin" w:yAlign="top" w:anchorLock="1"/>
      <w:numPr>
        <w:ilvl w:val="7"/>
        <w:numId w:val="5"/>
      </w:numPr>
      <w:spacing w:before="360" w:after="240" w:line="240" w:lineRule="auto"/>
      <w:outlineLvl w:val="7"/>
    </w:pPr>
    <w:rPr>
      <w:rFonts w:ascii="Arial Bold" w:eastAsia="Times New Roman" w:hAnsi="Arial Bold" w:cs="Times New Roman"/>
      <w:b/>
      <w:color w:val="5E696F"/>
      <w:sz w:val="44"/>
      <w:szCs w:val="20"/>
      <w:lang w:bidi="ar-SA"/>
    </w:rPr>
  </w:style>
  <w:style w:type="paragraph" w:styleId="Heading9">
    <w:name w:val="heading 9"/>
    <w:basedOn w:val="Normal"/>
    <w:next w:val="Normal"/>
    <w:link w:val="Heading9Char"/>
    <w:qFormat/>
    <w:rsid w:val="007C69AC"/>
    <w:pPr>
      <w:keepNext/>
      <w:keepLines/>
      <w:framePr w:w="9639" w:wrap="notBeside" w:hAnchor="margin" w:yAlign="top" w:anchorLock="1"/>
      <w:numPr>
        <w:ilvl w:val="8"/>
        <w:numId w:val="5"/>
      </w:numPr>
      <w:spacing w:before="360" w:after="240"/>
      <w:outlineLvl w:val="8"/>
    </w:pPr>
    <w:rPr>
      <w:rFonts w:ascii="Arial Bold" w:eastAsia="Times New Roman" w:hAnsi="Arial Bold" w:cs="Times New Roman"/>
      <w:b/>
      <w:color w:val="5E696F"/>
      <w:sz w:val="4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EA4"/>
    <w:rPr>
      <w:rFonts w:ascii="futura bold" w:eastAsia="Times New Roman" w:hAnsi="futura bold" w:cs="Tahoma"/>
      <w:bCs/>
      <w:color w:val="003C4F"/>
      <w:kern w:val="32"/>
      <w:sz w:val="40"/>
      <w:szCs w:val="40"/>
      <w:lang w:bidi="ar-AE"/>
    </w:rPr>
  </w:style>
  <w:style w:type="character" w:customStyle="1" w:styleId="Heading2Char">
    <w:name w:val="Heading 2 Char"/>
    <w:basedOn w:val="DefaultParagraphFont"/>
    <w:link w:val="Heading2"/>
    <w:uiPriority w:val="9"/>
    <w:rsid w:val="000E6EA4"/>
    <w:rPr>
      <w:rFonts w:ascii="futura bold" w:eastAsia="Times New Roman" w:hAnsi="futura bold" w:cs="Tahoma"/>
      <w:bCs/>
      <w:iCs/>
      <w:color w:val="003C4F"/>
      <w:kern w:val="36"/>
      <w:sz w:val="36"/>
      <w:szCs w:val="36"/>
      <w:lang w:bidi="ar-AE"/>
    </w:rPr>
  </w:style>
  <w:style w:type="character" w:customStyle="1" w:styleId="Heading3Char">
    <w:name w:val="Heading 3 Char"/>
    <w:basedOn w:val="DefaultParagraphFont"/>
    <w:link w:val="Heading3"/>
    <w:uiPriority w:val="9"/>
    <w:rsid w:val="007773DC"/>
    <w:rPr>
      <w:rFonts w:ascii="futura bold" w:eastAsia="Times New Roman" w:hAnsi="futura bold" w:cs="Tahoma"/>
      <w:bCs/>
      <w:iCs/>
      <w:color w:val="053150"/>
      <w:kern w:val="36"/>
      <w:sz w:val="32"/>
      <w:szCs w:val="32"/>
      <w:lang w:bidi="ar-AE"/>
    </w:rPr>
  </w:style>
  <w:style w:type="character" w:customStyle="1" w:styleId="Heading4Char">
    <w:name w:val="Heading 4 Char"/>
    <w:basedOn w:val="DefaultParagraphFont"/>
    <w:link w:val="Heading4"/>
    <w:uiPriority w:val="9"/>
    <w:rsid w:val="000E6EA4"/>
    <w:rPr>
      <w:rFonts w:ascii="futura bold" w:eastAsia="Times New Roman" w:hAnsi="futura bold" w:cs="Tahoma"/>
      <w:b/>
      <w:bCs/>
      <w:iCs/>
      <w:color w:val="053150"/>
      <w:kern w:val="36"/>
      <w:sz w:val="32"/>
      <w:szCs w:val="30"/>
      <w:lang w:bidi="ar-AE"/>
    </w:rPr>
  </w:style>
  <w:style w:type="character" w:customStyle="1" w:styleId="Heading5Char">
    <w:name w:val="Heading 5 Char"/>
    <w:basedOn w:val="DefaultParagraphFont"/>
    <w:link w:val="Heading5"/>
    <w:uiPriority w:val="9"/>
    <w:rsid w:val="000E6EA4"/>
    <w:rPr>
      <w:rFonts w:ascii="futura bold" w:eastAsia="Times New Roman" w:hAnsi="futura bold" w:cs="Tahoma"/>
      <w:b/>
      <w:bCs/>
      <w:iCs/>
      <w:color w:val="053150"/>
      <w:kern w:val="36"/>
      <w:szCs w:val="28"/>
      <w:lang w:bidi="ar-AE"/>
    </w:rPr>
  </w:style>
  <w:style w:type="character" w:customStyle="1" w:styleId="Heading6Char">
    <w:name w:val="Heading 6 Char"/>
    <w:basedOn w:val="DefaultParagraphFont"/>
    <w:link w:val="Heading6"/>
    <w:uiPriority w:val="9"/>
    <w:rsid w:val="000E6EA4"/>
    <w:rPr>
      <w:rFonts w:ascii="futura bold" w:eastAsia="Times New Roman" w:hAnsi="futura bold" w:cs="Tahoma"/>
      <w:b/>
      <w:bCs/>
      <w:iCs/>
      <w:color w:val="053150"/>
      <w:kern w:val="36"/>
      <w:szCs w:val="24"/>
      <w:lang w:bidi="ar-AE"/>
    </w:rPr>
  </w:style>
  <w:style w:type="paragraph" w:styleId="BodyText">
    <w:name w:val="Body Text"/>
    <w:basedOn w:val="Normal"/>
    <w:link w:val="BodyTextChar"/>
    <w:uiPriority w:val="99"/>
    <w:unhideWhenUsed/>
    <w:rsid w:val="000E6EA4"/>
    <w:pPr>
      <w:spacing w:after="120"/>
    </w:pPr>
  </w:style>
  <w:style w:type="character" w:customStyle="1" w:styleId="BodyTextChar">
    <w:name w:val="Body Text Char"/>
    <w:basedOn w:val="DefaultParagraphFont"/>
    <w:link w:val="BodyText"/>
    <w:uiPriority w:val="99"/>
    <w:rsid w:val="000E6EA4"/>
    <w:rPr>
      <w:rFonts w:eastAsiaTheme="minorHAnsi"/>
    </w:rPr>
  </w:style>
  <w:style w:type="paragraph" w:styleId="Footer">
    <w:name w:val="footer"/>
    <w:basedOn w:val="Header"/>
    <w:link w:val="FooterChar"/>
    <w:unhideWhenUsed/>
    <w:qFormat/>
    <w:rsid w:val="000E6EA4"/>
  </w:style>
  <w:style w:type="character" w:customStyle="1" w:styleId="FooterChar">
    <w:name w:val="Footer Char"/>
    <w:basedOn w:val="DefaultParagraphFont"/>
    <w:link w:val="Footer"/>
    <w:rsid w:val="000E6EA4"/>
    <w:rPr>
      <w:rFonts w:ascii="Calibri" w:eastAsiaTheme="minorHAnsi" w:hAnsi="Calibri" w:cs="Calibri"/>
    </w:rPr>
  </w:style>
  <w:style w:type="paragraph" w:styleId="List">
    <w:name w:val="List"/>
    <w:basedOn w:val="Normal"/>
    <w:uiPriority w:val="99"/>
    <w:unhideWhenUsed/>
    <w:rsid w:val="000E6EA4"/>
    <w:pPr>
      <w:ind w:left="360" w:hanging="360"/>
      <w:contextualSpacing/>
    </w:pPr>
  </w:style>
  <w:style w:type="paragraph" w:styleId="ListBullet">
    <w:name w:val="List Bullet"/>
    <w:basedOn w:val="List"/>
    <w:rsid w:val="000E6EA4"/>
    <w:pPr>
      <w:keepNext/>
      <w:numPr>
        <w:numId w:val="9"/>
      </w:numPr>
      <w:tabs>
        <w:tab w:val="clear" w:pos="360"/>
      </w:tabs>
      <w:spacing w:before="120" w:after="120" w:line="240" w:lineRule="auto"/>
      <w:ind w:left="947"/>
      <w:contextualSpacing w:val="0"/>
    </w:pPr>
    <w:rPr>
      <w:rFonts w:ascii="Arial" w:eastAsia="Times New Roman" w:hAnsi="Arial" w:cs="Times New Roman"/>
      <w:lang w:bidi="ar-SA"/>
    </w:rPr>
  </w:style>
  <w:style w:type="paragraph" w:customStyle="1" w:styleId="TOCTitle">
    <w:name w:val="TOCTitle"/>
    <w:basedOn w:val="HeadingBase"/>
    <w:rsid w:val="007C69AC"/>
    <w:pPr>
      <w:spacing w:before="360" w:after="240"/>
    </w:pPr>
    <w:rPr>
      <w:sz w:val="44"/>
    </w:rPr>
  </w:style>
  <w:style w:type="paragraph" w:styleId="ListBullet2">
    <w:name w:val="List Bullet 2"/>
    <w:basedOn w:val="List2"/>
    <w:rsid w:val="007C69AC"/>
    <w:pPr>
      <w:numPr>
        <w:numId w:val="10"/>
      </w:numPr>
      <w:contextualSpacing/>
    </w:pPr>
  </w:style>
  <w:style w:type="paragraph" w:styleId="Header">
    <w:name w:val="header"/>
    <w:aliases w:val="Header1"/>
    <w:basedOn w:val="Normal"/>
    <w:link w:val="HeaderChar"/>
    <w:unhideWhenUsed/>
    <w:qFormat/>
    <w:rsid w:val="000E6EA4"/>
    <w:pPr>
      <w:tabs>
        <w:tab w:val="center" w:pos="4680"/>
        <w:tab w:val="right" w:pos="9360"/>
      </w:tabs>
      <w:spacing w:before="0" w:after="0" w:line="240" w:lineRule="auto"/>
    </w:pPr>
    <w:rPr>
      <w:rFonts w:ascii="Calibri" w:hAnsi="Calibri" w:cs="Calibri"/>
    </w:rPr>
  </w:style>
  <w:style w:type="character" w:customStyle="1" w:styleId="HeaderChar">
    <w:name w:val="Header Char"/>
    <w:aliases w:val="Header1 Char"/>
    <w:basedOn w:val="DefaultParagraphFont"/>
    <w:link w:val="Header"/>
    <w:rsid w:val="000E6EA4"/>
    <w:rPr>
      <w:rFonts w:ascii="Calibri" w:eastAsiaTheme="minorHAnsi" w:hAnsi="Calibri" w:cs="Calibri"/>
    </w:rPr>
  </w:style>
  <w:style w:type="character" w:styleId="Emphasis">
    <w:name w:val="Emphasis"/>
    <w:basedOn w:val="DefaultParagraphFont"/>
    <w:uiPriority w:val="20"/>
    <w:qFormat/>
    <w:rsid w:val="001129CA"/>
    <w:rPr>
      <w:rFonts w:ascii="Myriad Pro" w:hAnsi="Myriad Pro"/>
      <w:i/>
      <w:sz w:val="22"/>
    </w:rPr>
  </w:style>
  <w:style w:type="paragraph" w:customStyle="1" w:styleId="MiniTOCTitle">
    <w:name w:val="MiniTOCTitle"/>
    <w:rsid w:val="007C69AC"/>
    <w:pPr>
      <w:spacing w:before="240" w:after="120" w:line="240" w:lineRule="auto"/>
      <w:ind w:left="1021"/>
    </w:pPr>
    <w:rPr>
      <w:rFonts w:ascii="Arial" w:eastAsia="Times New Roman" w:hAnsi="Arial" w:cs="Times New Roman"/>
      <w:i/>
      <w:noProof/>
      <w:szCs w:val="20"/>
      <w:lang w:val="en-AU" w:bidi="ar-SA"/>
    </w:rPr>
  </w:style>
  <w:style w:type="paragraph" w:customStyle="1" w:styleId="MiniTOCItem">
    <w:name w:val="MiniTOCItem"/>
    <w:basedOn w:val="ListBullet"/>
    <w:rsid w:val="007C69AC"/>
    <w:pPr>
      <w:numPr>
        <w:numId w:val="0"/>
      </w:numPr>
      <w:tabs>
        <w:tab w:val="right" w:leader="dot" w:pos="8618"/>
      </w:tabs>
      <w:spacing w:before="0" w:after="0"/>
      <w:ind w:left="1021"/>
    </w:pPr>
  </w:style>
  <w:style w:type="paragraph" w:styleId="ListNumber">
    <w:name w:val="List Number"/>
    <w:rsid w:val="007C69AC"/>
    <w:pPr>
      <w:numPr>
        <w:numId w:val="6"/>
      </w:numPr>
      <w:spacing w:before="120" w:after="120" w:line="240" w:lineRule="auto"/>
    </w:pPr>
    <w:rPr>
      <w:rFonts w:ascii="Arial" w:eastAsia="Times New Roman" w:hAnsi="Arial" w:cs="Times New Roman"/>
      <w:sz w:val="20"/>
      <w:lang w:bidi="ar-SA"/>
    </w:rPr>
  </w:style>
  <w:style w:type="paragraph" w:customStyle="1" w:styleId="TableHeading">
    <w:name w:val="Table Heading"/>
    <w:basedOn w:val="TableBody"/>
    <w:next w:val="TableBody"/>
    <w:autoRedefine/>
    <w:qFormat/>
    <w:rsid w:val="002624C2"/>
    <w:pPr>
      <w:keepNext/>
      <w:keepLines/>
      <w:widowControl w:val="0"/>
      <w:tabs>
        <w:tab w:val="left" w:pos="851"/>
        <w:tab w:val="left" w:pos="1134"/>
      </w:tabs>
      <w:spacing w:before="20" w:after="20" w:line="300" w:lineRule="atLeast"/>
    </w:pPr>
    <w:rPr>
      <w:rFonts w:ascii="futura bold" w:eastAsiaTheme="majorEastAsia" w:hAnsi="futura bold" w:cstheme="majorBidi"/>
      <w:b/>
      <w:bCs/>
      <w:color w:val="053150"/>
      <w:spacing w:val="2"/>
      <w:szCs w:val="18"/>
    </w:rPr>
  </w:style>
  <w:style w:type="character" w:customStyle="1" w:styleId="HotSpot">
    <w:name w:val="HotSpot"/>
    <w:rsid w:val="007C69AC"/>
    <w:rPr>
      <w:b/>
      <w:i/>
      <w:color w:val="auto"/>
      <w:u w:val="none"/>
    </w:rPr>
  </w:style>
  <w:style w:type="paragraph" w:customStyle="1" w:styleId="BodyTextRight">
    <w:name w:val="Body Text Right"/>
    <w:basedOn w:val="BodyText"/>
    <w:rsid w:val="007C69AC"/>
    <w:pPr>
      <w:spacing w:before="0"/>
      <w:jc w:val="right"/>
    </w:pPr>
  </w:style>
  <w:style w:type="paragraph" w:customStyle="1" w:styleId="AllowPageBreak">
    <w:name w:val="AllowPageBreak"/>
    <w:rsid w:val="007C69AC"/>
    <w:pPr>
      <w:widowControl w:val="0"/>
      <w:spacing w:after="0" w:line="240" w:lineRule="auto"/>
    </w:pPr>
    <w:rPr>
      <w:rFonts w:ascii="Times New Roman" w:eastAsia="Times New Roman" w:hAnsi="Times New Roman" w:cs="Times New Roman"/>
      <w:noProof/>
      <w:sz w:val="2"/>
      <w:szCs w:val="20"/>
      <w:lang w:val="en-AU" w:bidi="ar-SA"/>
    </w:rPr>
  </w:style>
  <w:style w:type="paragraph" w:customStyle="1" w:styleId="TableBodyText">
    <w:name w:val="Table Body Text"/>
    <w:autoRedefine/>
    <w:rsid w:val="004F0333"/>
    <w:pPr>
      <w:spacing w:before="60" w:after="60" w:line="360" w:lineRule="auto"/>
    </w:pPr>
    <w:rPr>
      <w:rFonts w:ascii="Myriad Pro" w:eastAsiaTheme="minorHAnsi" w:hAnsi="Myriad Pro"/>
    </w:rPr>
  </w:style>
  <w:style w:type="paragraph" w:styleId="ListContinue">
    <w:name w:val="List Continue"/>
    <w:basedOn w:val="List"/>
    <w:rsid w:val="007C69AC"/>
    <w:pPr>
      <w:spacing w:after="120"/>
      <w:ind w:firstLine="0"/>
    </w:pPr>
  </w:style>
  <w:style w:type="character" w:customStyle="1" w:styleId="Monospace">
    <w:name w:val="Monospace"/>
    <w:basedOn w:val="DefaultParagraphFont"/>
    <w:rsid w:val="00BC0379"/>
    <w:rPr>
      <w:rFonts w:ascii="Courier New" w:hAnsi="Courier New"/>
      <w:sz w:val="22"/>
    </w:rPr>
  </w:style>
  <w:style w:type="paragraph" w:customStyle="1" w:styleId="SubHeading1">
    <w:name w:val="SubHeading1"/>
    <w:basedOn w:val="HeadingBase"/>
    <w:rsid w:val="007C69AC"/>
    <w:pPr>
      <w:spacing w:before="240" w:after="60"/>
    </w:pPr>
    <w:rPr>
      <w:sz w:val="22"/>
    </w:rPr>
  </w:style>
  <w:style w:type="paragraph" w:customStyle="1" w:styleId="TableListBullet">
    <w:name w:val="Table List Bullet"/>
    <w:basedOn w:val="ListBullet"/>
    <w:rsid w:val="007C69AC"/>
    <w:pPr>
      <w:numPr>
        <w:numId w:val="4"/>
      </w:numPr>
      <w:tabs>
        <w:tab w:val="clear" w:pos="720"/>
      </w:tabs>
      <w:ind w:left="340" w:hanging="340"/>
    </w:pPr>
  </w:style>
  <w:style w:type="paragraph" w:customStyle="1" w:styleId="TableBodyTextRight">
    <w:name w:val="Table Body Text Right"/>
    <w:basedOn w:val="TableBodyText"/>
    <w:rsid w:val="007C69AC"/>
    <w:pPr>
      <w:widowControl w:val="0"/>
      <w:autoSpaceDE w:val="0"/>
      <w:autoSpaceDN w:val="0"/>
      <w:adjustRightInd w:val="0"/>
      <w:spacing w:before="120" w:after="120"/>
      <w:jc w:val="right"/>
    </w:pPr>
    <w:rPr>
      <w:rFonts w:cs="Arial"/>
      <w:szCs w:val="18"/>
    </w:rPr>
  </w:style>
  <w:style w:type="paragraph" w:customStyle="1" w:styleId="ForcePageBreak">
    <w:name w:val="ForcePageBreak"/>
    <w:basedOn w:val="AllowPageBreak"/>
    <w:rsid w:val="007C69AC"/>
    <w:pPr>
      <w:pageBreakBefore/>
    </w:pPr>
  </w:style>
  <w:style w:type="paragraph" w:customStyle="1" w:styleId="CoverLogo">
    <w:name w:val="Cover Logo"/>
    <w:basedOn w:val="Normal"/>
    <w:rsid w:val="007C69AC"/>
    <w:pPr>
      <w:keepNext/>
      <w:keepLines/>
    </w:pPr>
    <w:rPr>
      <w:rFonts w:ascii="Courier New" w:eastAsia="Times New Roman" w:hAnsi="Courier New" w:cs="Times New Roman"/>
      <w:b/>
      <w:i/>
      <w:color w:val="FF0000"/>
      <w:sz w:val="28"/>
      <w:szCs w:val="20"/>
    </w:rPr>
  </w:style>
  <w:style w:type="paragraph" w:customStyle="1" w:styleId="CoverTitle1">
    <w:name w:val="Cover Title 1"/>
    <w:rsid w:val="007C69AC"/>
    <w:pPr>
      <w:spacing w:before="1440" w:after="240" w:line="240" w:lineRule="auto"/>
      <w:jc w:val="center"/>
    </w:pPr>
    <w:rPr>
      <w:rFonts w:ascii="Arial Black" w:eastAsia="Times New Roman" w:hAnsi="Arial Black" w:cs="Times New Roman"/>
      <w:sz w:val="72"/>
      <w:szCs w:val="20"/>
      <w:lang w:bidi="ar-SA"/>
    </w:rPr>
  </w:style>
  <w:style w:type="paragraph" w:customStyle="1" w:styleId="CLITableBody">
    <w:name w:val="CLI Table Body"/>
    <w:autoRedefine/>
    <w:rsid w:val="00995202"/>
    <w:pPr>
      <w:spacing w:before="60" w:after="60" w:line="360" w:lineRule="auto"/>
    </w:pPr>
    <w:rPr>
      <w:rFonts w:ascii="Myriad Pro" w:eastAsia="Times New Roman" w:hAnsi="Myriad Pro" w:cs="Times New Roman"/>
      <w:szCs w:val="20"/>
      <w:lang w:bidi="ar-SA"/>
    </w:rPr>
  </w:style>
  <w:style w:type="paragraph" w:customStyle="1" w:styleId="Code">
    <w:name w:val="Code"/>
    <w:autoRedefine/>
    <w:rsid w:val="008956F4"/>
    <w:pPr>
      <w:widowControl w:val="0"/>
      <w:autoSpaceDE w:val="0"/>
      <w:autoSpaceDN w:val="0"/>
      <w:adjustRightInd w:val="0"/>
      <w:spacing w:after="0" w:line="240" w:lineRule="auto"/>
    </w:pPr>
    <w:rPr>
      <w:rFonts w:ascii="Courier New" w:eastAsia="Times New Roman" w:hAnsi="Courier New" w:cs="Courier New"/>
      <w:color w:val="000000"/>
      <w:spacing w:val="2"/>
      <w:kern w:val="18"/>
      <w:sz w:val="18"/>
      <w:szCs w:val="18"/>
    </w:rPr>
  </w:style>
  <w:style w:type="paragraph" w:customStyle="1" w:styleId="CLITableListBullet">
    <w:name w:val="CLI Table List Bullet"/>
    <w:rsid w:val="007C69AC"/>
    <w:pPr>
      <w:widowControl w:val="0"/>
      <w:numPr>
        <w:numId w:val="8"/>
      </w:numPr>
      <w:autoSpaceDE w:val="0"/>
      <w:autoSpaceDN w:val="0"/>
      <w:adjustRightInd w:val="0"/>
      <w:spacing w:before="120" w:after="0" w:line="240" w:lineRule="auto"/>
      <w:contextualSpacing/>
    </w:pPr>
    <w:rPr>
      <w:rFonts w:ascii="Arial" w:eastAsia="Times New Roman" w:hAnsi="Arial" w:cs="Arial"/>
      <w:color w:val="000000"/>
      <w:sz w:val="20"/>
      <w:szCs w:val="20"/>
    </w:rPr>
  </w:style>
  <w:style w:type="paragraph" w:customStyle="1" w:styleId="code9">
    <w:name w:val="code9"/>
    <w:basedOn w:val="code10"/>
    <w:qFormat/>
    <w:rsid w:val="007C69AC"/>
  </w:style>
  <w:style w:type="character" w:customStyle="1" w:styleId="Heading7Char">
    <w:name w:val="Heading 7 Char"/>
    <w:basedOn w:val="DefaultParagraphFont"/>
    <w:link w:val="Heading7"/>
    <w:rsid w:val="002904F3"/>
    <w:rPr>
      <w:rFonts w:ascii="Courier New" w:eastAsia="Times New Roman" w:hAnsi="Courier New" w:cs="Times New Roman"/>
      <w:i/>
      <w:szCs w:val="20"/>
      <w:lang w:bidi="ar-SA"/>
    </w:rPr>
  </w:style>
  <w:style w:type="character" w:customStyle="1" w:styleId="Heading8Char">
    <w:name w:val="Heading 8 Char"/>
    <w:basedOn w:val="DefaultParagraphFont"/>
    <w:link w:val="Heading8"/>
    <w:rsid w:val="002904F3"/>
    <w:rPr>
      <w:rFonts w:ascii="Arial Bold" w:eastAsia="Times New Roman" w:hAnsi="Arial Bold" w:cs="Times New Roman"/>
      <w:b/>
      <w:color w:val="5E696F"/>
      <w:sz w:val="44"/>
      <w:szCs w:val="20"/>
      <w:lang w:bidi="ar-SA"/>
    </w:rPr>
  </w:style>
  <w:style w:type="character" w:customStyle="1" w:styleId="Heading9Char">
    <w:name w:val="Heading 9 Char"/>
    <w:basedOn w:val="DefaultParagraphFont"/>
    <w:link w:val="Heading9"/>
    <w:rsid w:val="002904F3"/>
    <w:rPr>
      <w:rFonts w:ascii="Arial Bold" w:eastAsia="Times New Roman" w:hAnsi="Arial Bold" w:cs="Times New Roman"/>
      <w:b/>
      <w:color w:val="5E696F"/>
      <w:sz w:val="44"/>
      <w:szCs w:val="20"/>
    </w:rPr>
  </w:style>
  <w:style w:type="paragraph" w:customStyle="1" w:styleId="HeadingBase">
    <w:name w:val="Heading Base"/>
    <w:rsid w:val="007C69AC"/>
    <w:pPr>
      <w:keepNext/>
      <w:spacing w:after="0" w:line="240" w:lineRule="auto"/>
    </w:pPr>
    <w:rPr>
      <w:rFonts w:ascii="Arial Bold" w:eastAsia="Times New Roman" w:hAnsi="Arial Bold" w:cs="Times New Roman"/>
      <w:b/>
      <w:color w:val="000000" w:themeColor="text1"/>
      <w:sz w:val="24"/>
      <w:szCs w:val="20"/>
      <w:lang w:bidi="ar-SA"/>
    </w:rPr>
  </w:style>
  <w:style w:type="paragraph" w:styleId="TOC3">
    <w:name w:val="toc 3"/>
    <w:basedOn w:val="TOC2"/>
    <w:next w:val="Normal"/>
    <w:uiPriority w:val="39"/>
    <w:rsid w:val="000E6EA4"/>
    <w:pPr>
      <w:tabs>
        <w:tab w:val="left" w:pos="2160"/>
      </w:tabs>
      <w:ind w:left="1350"/>
    </w:pPr>
    <w:rPr>
      <w:rFonts w:eastAsiaTheme="minorEastAsia" w:cstheme="minorBidi"/>
      <w:szCs w:val="22"/>
    </w:rPr>
  </w:style>
  <w:style w:type="paragraph" w:customStyle="1" w:styleId="TOCBase">
    <w:name w:val="TOC Base"/>
    <w:rsid w:val="007C69AC"/>
    <w:pPr>
      <w:tabs>
        <w:tab w:val="left" w:pos="1021"/>
        <w:tab w:val="right" w:leader="dot" w:pos="9412"/>
      </w:tabs>
      <w:spacing w:after="0" w:line="240" w:lineRule="auto"/>
    </w:pPr>
    <w:rPr>
      <w:rFonts w:ascii="Palatino Linotype" w:eastAsia="Times New Roman" w:hAnsi="Palatino Linotype" w:cs="Times New Roman"/>
      <w:noProof/>
      <w:sz w:val="20"/>
      <w:szCs w:val="20"/>
      <w:lang w:val="en-AU" w:bidi="ar-SA"/>
    </w:rPr>
  </w:style>
  <w:style w:type="paragraph" w:styleId="TOC2">
    <w:name w:val="toc 2"/>
    <w:basedOn w:val="TOC1"/>
    <w:next w:val="Normal"/>
    <w:autoRedefine/>
    <w:uiPriority w:val="39"/>
    <w:rsid w:val="000E6EA4"/>
    <w:rPr>
      <w:sz w:val="22"/>
    </w:rPr>
  </w:style>
  <w:style w:type="paragraph" w:styleId="TOC1">
    <w:name w:val="toc 1"/>
    <w:basedOn w:val="Normal"/>
    <w:next w:val="Normal"/>
    <w:autoRedefine/>
    <w:uiPriority w:val="39"/>
    <w:rsid w:val="000E6EA4"/>
    <w:pPr>
      <w:tabs>
        <w:tab w:val="left" w:pos="600"/>
        <w:tab w:val="left" w:pos="1350"/>
        <w:tab w:val="right" w:leader="dot" w:pos="9063"/>
      </w:tabs>
      <w:spacing w:line="240" w:lineRule="auto"/>
      <w:ind w:left="851"/>
    </w:pPr>
    <w:rPr>
      <w:rFonts w:ascii="Myriad Pro" w:eastAsia="Times New Roman" w:hAnsi="Myriad Pro" w:cs="Times New Roman"/>
      <w:noProof/>
      <w:sz w:val="24"/>
      <w:szCs w:val="28"/>
      <w:lang w:bidi="ar-AE"/>
    </w:rPr>
  </w:style>
  <w:style w:type="paragraph" w:styleId="Title">
    <w:name w:val="Title"/>
    <w:basedOn w:val="Normal"/>
    <w:next w:val="Normal"/>
    <w:link w:val="TitleChar"/>
    <w:uiPriority w:val="10"/>
    <w:qFormat/>
    <w:rsid w:val="000E6EA4"/>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EA4"/>
    <w:rPr>
      <w:rFonts w:asciiTheme="majorHAnsi" w:eastAsiaTheme="majorEastAsia" w:hAnsiTheme="majorHAnsi" w:cstheme="majorBidi"/>
      <w:spacing w:val="-10"/>
      <w:kern w:val="28"/>
      <w:sz w:val="56"/>
      <w:szCs w:val="56"/>
    </w:rPr>
  </w:style>
  <w:style w:type="paragraph" w:customStyle="1" w:styleId="Figures">
    <w:name w:val="Figures"/>
    <w:basedOn w:val="BodyText"/>
    <w:next w:val="Normal"/>
    <w:rsid w:val="007C69AC"/>
    <w:pPr>
      <w:tabs>
        <w:tab w:val="left" w:pos="3600"/>
        <w:tab w:val="left" w:pos="3958"/>
      </w:tabs>
      <w:jc w:val="center"/>
    </w:pPr>
    <w:rPr>
      <w:rFonts w:ascii="Trebuchet MS" w:hAnsi="Trebuchet MS"/>
      <w:b/>
      <w:i/>
      <w:color w:val="FF0000"/>
      <w:sz w:val="24"/>
    </w:rPr>
  </w:style>
  <w:style w:type="paragraph" w:customStyle="1" w:styleId="Note">
    <w:name w:val="Note"/>
    <w:basedOn w:val="BodyText"/>
    <w:rsid w:val="007C69AC"/>
    <w:pPr>
      <w:pBdr>
        <w:top w:val="single" w:sz="6" w:space="2" w:color="auto"/>
        <w:bottom w:val="single" w:sz="6" w:space="2" w:color="auto"/>
      </w:pBdr>
      <w:tabs>
        <w:tab w:val="left" w:pos="680"/>
      </w:tabs>
    </w:pPr>
  </w:style>
  <w:style w:type="paragraph" w:customStyle="1" w:styleId="SuperTitle">
    <w:name w:val="SuperTitle"/>
    <w:basedOn w:val="Title"/>
    <w:rsid w:val="007C69AC"/>
    <w:pPr>
      <w:spacing w:before="2400"/>
    </w:pPr>
    <w:rPr>
      <w:sz w:val="28"/>
    </w:rPr>
  </w:style>
  <w:style w:type="paragraph" w:customStyle="1" w:styleId="Version">
    <w:name w:val="Version"/>
    <w:basedOn w:val="Title"/>
    <w:rsid w:val="007C69AC"/>
    <w:pPr>
      <w:spacing w:before="480" w:after="240"/>
    </w:pPr>
    <w:rPr>
      <w:sz w:val="24"/>
    </w:rPr>
  </w:style>
  <w:style w:type="paragraph" w:styleId="Index1">
    <w:name w:val="index 1"/>
    <w:basedOn w:val="Normal"/>
    <w:uiPriority w:val="99"/>
    <w:semiHidden/>
    <w:rsid w:val="007C69AC"/>
    <w:pPr>
      <w:keepLines/>
      <w:tabs>
        <w:tab w:val="right" w:pos="4176"/>
      </w:tabs>
      <w:ind w:left="198" w:hanging="198"/>
    </w:pPr>
    <w:rPr>
      <w:rFonts w:ascii="Arial" w:eastAsia="Times New Roman" w:hAnsi="Arial" w:cs="Times New Roman"/>
      <w:sz w:val="20"/>
      <w:szCs w:val="20"/>
    </w:rPr>
  </w:style>
  <w:style w:type="paragraph" w:styleId="IndexHeading">
    <w:name w:val="index heading"/>
    <w:basedOn w:val="Normal"/>
    <w:next w:val="Index1"/>
    <w:uiPriority w:val="99"/>
    <w:semiHidden/>
    <w:rsid w:val="007C69AC"/>
    <w:pPr>
      <w:keepNext/>
      <w:keepLines/>
      <w:spacing w:before="120" w:after="120"/>
    </w:pPr>
    <w:rPr>
      <w:rFonts w:ascii="Arial" w:eastAsia="Times New Roman" w:hAnsi="Arial" w:cs="Times New Roman"/>
      <w:b/>
      <w:sz w:val="24"/>
      <w:szCs w:val="20"/>
    </w:rPr>
  </w:style>
  <w:style w:type="paragraph" w:customStyle="1" w:styleId="Chapter">
    <w:name w:val="Chapter"/>
    <w:basedOn w:val="Normal"/>
    <w:rsid w:val="007C69AC"/>
    <w:pPr>
      <w:keepNext/>
      <w:keepLines/>
      <w:spacing w:before="240"/>
    </w:pPr>
    <w:rPr>
      <w:rFonts w:ascii="Times New Roman" w:eastAsia="Times New Roman" w:hAnsi="Times New Roman" w:cs="Times New Roman"/>
      <w:smallCaps/>
      <w:spacing w:val="80"/>
      <w:sz w:val="28"/>
      <w:szCs w:val="20"/>
    </w:rPr>
  </w:style>
  <w:style w:type="paragraph" w:customStyle="1" w:styleId="InChapter">
    <w:name w:val="InChapter"/>
    <w:basedOn w:val="Heading3"/>
    <w:rsid w:val="007C69AC"/>
    <w:pPr>
      <w:spacing w:after="240"/>
      <w:outlineLvl w:val="9"/>
    </w:pPr>
    <w:rPr>
      <w:noProof/>
    </w:rPr>
  </w:style>
  <w:style w:type="paragraph" w:styleId="Index2">
    <w:name w:val="index 2"/>
    <w:basedOn w:val="Normal"/>
    <w:uiPriority w:val="99"/>
    <w:semiHidden/>
    <w:rsid w:val="007C69AC"/>
    <w:pPr>
      <w:keepNext/>
      <w:keepLines/>
      <w:tabs>
        <w:tab w:val="right" w:pos="4176"/>
      </w:tabs>
      <w:ind w:left="568" w:hanging="284"/>
    </w:pPr>
    <w:rPr>
      <w:rFonts w:ascii="Arial" w:eastAsia="Times New Roman" w:hAnsi="Arial" w:cs="Times New Roman"/>
      <w:sz w:val="20"/>
      <w:szCs w:val="20"/>
    </w:rPr>
  </w:style>
  <w:style w:type="paragraph" w:customStyle="1" w:styleId="Byline">
    <w:name w:val="Byline"/>
    <w:basedOn w:val="Title"/>
    <w:rsid w:val="007C69AC"/>
    <w:pPr>
      <w:spacing w:after="240"/>
    </w:pPr>
    <w:rPr>
      <w:b/>
      <w:sz w:val="28"/>
      <w:szCs w:val="28"/>
    </w:rPr>
  </w:style>
  <w:style w:type="paragraph" w:customStyle="1" w:styleId="Drawings">
    <w:name w:val="Drawings"/>
    <w:basedOn w:val="Figures"/>
    <w:rsid w:val="007C69AC"/>
    <w:pPr>
      <w:tabs>
        <w:tab w:val="clear" w:pos="3600"/>
        <w:tab w:val="clear" w:pos="3958"/>
      </w:tabs>
      <w:ind w:left="-1418"/>
      <w:jc w:val="right"/>
    </w:pPr>
  </w:style>
  <w:style w:type="paragraph" w:styleId="Caption">
    <w:name w:val="caption"/>
    <w:basedOn w:val="Normal"/>
    <w:next w:val="Normal"/>
    <w:uiPriority w:val="35"/>
    <w:unhideWhenUsed/>
    <w:qFormat/>
    <w:rsid w:val="000E6EA4"/>
    <w:pPr>
      <w:spacing w:before="0" w:after="200" w:line="240" w:lineRule="auto"/>
    </w:pPr>
    <w:rPr>
      <w:i/>
      <w:iCs/>
      <w:color w:val="146194" w:themeColor="text2"/>
      <w:sz w:val="18"/>
      <w:szCs w:val="18"/>
    </w:rPr>
  </w:style>
  <w:style w:type="paragraph" w:customStyle="1" w:styleId="SuperHeading">
    <w:name w:val="SuperHeading"/>
    <w:basedOn w:val="Normal"/>
    <w:rsid w:val="007C69AC"/>
    <w:pPr>
      <w:keepNext/>
      <w:keepLines/>
      <w:framePr w:w="9639" w:hSpace="181" w:vSpace="181" w:wrap="notBeside" w:vAnchor="text" w:hAnchor="margin" w:y="1" w:anchorLock="1"/>
      <w:pBdr>
        <w:bottom w:val="single" w:sz="4" w:space="1" w:color="auto"/>
      </w:pBdr>
      <w:spacing w:before="240"/>
      <w:jc w:val="right"/>
    </w:pPr>
    <w:rPr>
      <w:rFonts w:ascii="Arial" w:eastAsia="Times New Roman" w:hAnsi="Arial" w:cs="Times New Roman"/>
      <w:color w:val="4D4D4D"/>
      <w:spacing w:val="20"/>
      <w:sz w:val="28"/>
      <w:szCs w:val="20"/>
    </w:rPr>
  </w:style>
  <w:style w:type="paragraph" w:customStyle="1" w:styleId="TOFTitle">
    <w:name w:val="TOFTitle"/>
    <w:basedOn w:val="TOCTitle"/>
    <w:rsid w:val="007C69AC"/>
  </w:style>
  <w:style w:type="paragraph" w:styleId="TableofFigures">
    <w:name w:val="table of figures"/>
    <w:basedOn w:val="Normal"/>
    <w:next w:val="Normal"/>
    <w:semiHidden/>
    <w:rsid w:val="007C69AC"/>
    <w:pPr>
      <w:tabs>
        <w:tab w:val="right" w:leader="dot" w:pos="9072"/>
      </w:tabs>
      <w:ind w:left="970" w:hanging="403"/>
    </w:pPr>
    <w:rPr>
      <w:rFonts w:ascii="Times New Roman" w:hAnsi="Times New Roman"/>
      <w:b/>
    </w:rPr>
  </w:style>
  <w:style w:type="character" w:customStyle="1" w:styleId="WingdingSymbols">
    <w:name w:val="Wingding Symbols"/>
    <w:rsid w:val="007C69AC"/>
    <w:rPr>
      <w:rFonts w:ascii="Wingdings" w:hAnsi="Wingdings"/>
    </w:rPr>
  </w:style>
  <w:style w:type="paragraph" w:styleId="Index3">
    <w:name w:val="index 3"/>
    <w:basedOn w:val="ListNumber2"/>
    <w:semiHidden/>
    <w:rsid w:val="007C69AC"/>
    <w:pPr>
      <w:numPr>
        <w:numId w:val="0"/>
      </w:numPr>
      <w:tabs>
        <w:tab w:val="right" w:leader="dot" w:pos="4176"/>
      </w:tabs>
    </w:pPr>
  </w:style>
  <w:style w:type="paragraph" w:styleId="ListNumber2">
    <w:name w:val="List Number 2"/>
    <w:basedOn w:val="List2"/>
    <w:rsid w:val="007C69AC"/>
    <w:pPr>
      <w:numPr>
        <w:ilvl w:val="1"/>
        <w:numId w:val="6"/>
      </w:numPr>
      <w:tabs>
        <w:tab w:val="num" w:pos="1440"/>
      </w:tabs>
      <w:ind w:left="1440" w:hanging="360"/>
    </w:pPr>
  </w:style>
  <w:style w:type="paragraph" w:customStyle="1" w:styleId="MarginNote">
    <w:name w:val="Margin Note"/>
    <w:basedOn w:val="BodyText"/>
    <w:rsid w:val="007C69AC"/>
    <w:pPr>
      <w:pBdr>
        <w:top w:val="single" w:sz="6" w:space="6" w:color="FFFFFF"/>
        <w:bottom w:val="single" w:sz="6" w:space="6" w:color="FFFFFF"/>
      </w:pBdr>
      <w:shd w:val="pct10" w:color="auto" w:fill="auto"/>
      <w:tabs>
        <w:tab w:val="left" w:pos="567"/>
      </w:tabs>
    </w:pPr>
    <w:rPr>
      <w:rFonts w:ascii="Trebuchet MS" w:hAnsi="Trebuchet MS"/>
    </w:rPr>
  </w:style>
  <w:style w:type="paragraph" w:styleId="Subtitle">
    <w:name w:val="Subtitle"/>
    <w:basedOn w:val="Normal"/>
    <w:next w:val="Normal"/>
    <w:link w:val="SubtitleChar"/>
    <w:uiPriority w:val="11"/>
    <w:qFormat/>
    <w:rsid w:val="000E6EA4"/>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6EA4"/>
    <w:rPr>
      <w:color w:val="5A5A5A" w:themeColor="text1" w:themeTint="A5"/>
      <w:spacing w:val="15"/>
    </w:rPr>
  </w:style>
  <w:style w:type="paragraph" w:customStyle="1" w:styleId="GlossaryHeading">
    <w:name w:val="Glossary Heading"/>
    <w:basedOn w:val="HeadingBase"/>
    <w:rsid w:val="007C69AC"/>
    <w:rPr>
      <w:sz w:val="32"/>
    </w:rPr>
  </w:style>
  <w:style w:type="paragraph" w:customStyle="1" w:styleId="HeadingProcedure">
    <w:name w:val="Heading Procedure"/>
    <w:basedOn w:val="HeadingBase"/>
    <w:next w:val="Normal"/>
    <w:rsid w:val="007C69AC"/>
    <w:pPr>
      <w:tabs>
        <w:tab w:val="left" w:pos="0"/>
      </w:tabs>
      <w:spacing w:before="120" w:after="60"/>
    </w:pPr>
    <w:rPr>
      <w:i/>
      <w:sz w:val="22"/>
    </w:rPr>
  </w:style>
  <w:style w:type="paragraph" w:customStyle="1" w:styleId="ListNote">
    <w:name w:val="List Note"/>
    <w:basedOn w:val="List"/>
    <w:rsid w:val="007C69AC"/>
    <w:pPr>
      <w:pBdr>
        <w:top w:val="single" w:sz="6" w:space="2" w:color="auto"/>
        <w:bottom w:val="single" w:sz="6" w:space="2" w:color="auto"/>
      </w:pBdr>
      <w:tabs>
        <w:tab w:val="left" w:pos="1021"/>
      </w:tabs>
      <w:ind w:firstLine="0"/>
    </w:pPr>
  </w:style>
  <w:style w:type="paragraph" w:customStyle="1" w:styleId="Warning">
    <w:name w:val="Warning"/>
    <w:basedOn w:val="BodyText"/>
    <w:rsid w:val="007C69AC"/>
    <w:pPr>
      <w:pBdr>
        <w:top w:val="double" w:sz="4" w:space="6" w:color="auto"/>
        <w:bottom w:val="double" w:sz="4" w:space="6" w:color="auto"/>
      </w:pBdr>
      <w:tabs>
        <w:tab w:val="left" w:pos="992"/>
      </w:tabs>
      <w:ind w:left="119" w:right="119"/>
    </w:pPr>
  </w:style>
  <w:style w:type="paragraph" w:customStyle="1" w:styleId="MarginIcons">
    <w:name w:val="Margin Icons"/>
    <w:basedOn w:val="BodyText"/>
    <w:rsid w:val="007C69AC"/>
    <w:pPr>
      <w:framePr w:w="1134" w:wrap="around" w:vAnchor="text" w:hAnchor="page" w:x="1419" w:y="455" w:anchorLock="1"/>
      <w:jc w:val="right"/>
    </w:pPr>
    <w:rPr>
      <w:rFonts w:ascii="Trebuchet MS" w:hAnsi="Trebuchet MS"/>
      <w:b/>
    </w:rPr>
  </w:style>
  <w:style w:type="paragraph" w:customStyle="1" w:styleId="NoteBullet">
    <w:name w:val="Note Bullet"/>
    <w:basedOn w:val="Note"/>
    <w:rsid w:val="007C69AC"/>
    <w:pPr>
      <w:tabs>
        <w:tab w:val="clear" w:pos="680"/>
      </w:tabs>
    </w:pPr>
  </w:style>
  <w:style w:type="paragraph" w:customStyle="1" w:styleId="SubHeading2">
    <w:name w:val="SubHeading2"/>
    <w:basedOn w:val="HeadingBase"/>
    <w:rsid w:val="007C69AC"/>
    <w:pPr>
      <w:spacing w:before="240" w:after="60"/>
    </w:pPr>
    <w:rPr>
      <w:sz w:val="20"/>
    </w:rPr>
  </w:style>
  <w:style w:type="paragraph" w:customStyle="1" w:styleId="SideHeading">
    <w:name w:val="Side Heading"/>
    <w:basedOn w:val="HeadingBase"/>
    <w:rsid w:val="007C69AC"/>
    <w:pPr>
      <w:framePr w:w="2268" w:h="567" w:hSpace="181" w:vSpace="181" w:wrap="around" w:vAnchor="text" w:hAnchor="page" w:x="1419" w:y="370" w:anchorLock="1"/>
    </w:pPr>
    <w:rPr>
      <w:sz w:val="22"/>
    </w:rPr>
  </w:style>
  <w:style w:type="paragraph" w:styleId="PlainText">
    <w:name w:val="Plain Text"/>
    <w:basedOn w:val="Normal"/>
    <w:link w:val="PlainTextChar"/>
    <w:rsid w:val="007C69AC"/>
    <w:pPr>
      <w:keepNext/>
      <w:keepLines/>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2904F3"/>
    <w:rPr>
      <w:rFonts w:ascii="Courier New" w:eastAsia="Times New Roman" w:hAnsi="Courier New" w:cs="Times New Roman"/>
      <w:sz w:val="20"/>
      <w:szCs w:val="20"/>
      <w:lang w:bidi="ar-SA"/>
    </w:rPr>
  </w:style>
  <w:style w:type="character" w:customStyle="1" w:styleId="MenuOption">
    <w:name w:val="Menu Option"/>
    <w:basedOn w:val="DefaultParagraphFont"/>
    <w:rsid w:val="007C69AC"/>
    <w:rPr>
      <w:b/>
      <w:smallCaps/>
    </w:rPr>
  </w:style>
  <w:style w:type="paragraph" w:customStyle="1" w:styleId="TableListNumber">
    <w:name w:val="Table List Number"/>
    <w:basedOn w:val="ListNumber"/>
    <w:rsid w:val="007C69AC"/>
    <w:pPr>
      <w:numPr>
        <w:numId w:val="0"/>
      </w:numPr>
      <w:tabs>
        <w:tab w:val="left" w:pos="1361"/>
      </w:tabs>
    </w:pPr>
  </w:style>
  <w:style w:type="paragraph" w:styleId="TOC4">
    <w:name w:val="toc 4"/>
    <w:basedOn w:val="TOCBase"/>
    <w:next w:val="Normal"/>
    <w:uiPriority w:val="39"/>
    <w:rsid w:val="007C69AC"/>
    <w:pPr>
      <w:tabs>
        <w:tab w:val="clear" w:pos="1021"/>
        <w:tab w:val="clear" w:pos="9412"/>
      </w:tabs>
      <w:ind w:left="851"/>
    </w:pPr>
    <w:rPr>
      <w:rFonts w:ascii="Arial" w:hAnsi="Arial"/>
    </w:rPr>
  </w:style>
  <w:style w:type="paragraph" w:customStyle="1" w:styleId="ListAlpha">
    <w:name w:val="List Alpha"/>
    <w:basedOn w:val="List"/>
    <w:rsid w:val="007C69AC"/>
    <w:pPr>
      <w:numPr>
        <w:numId w:val="7"/>
      </w:numPr>
      <w:tabs>
        <w:tab w:val="clear" w:pos="1701"/>
      </w:tabs>
      <w:spacing w:after="120"/>
      <w:ind w:left="360" w:hanging="360"/>
    </w:pPr>
  </w:style>
  <w:style w:type="paragraph" w:customStyle="1" w:styleId="ListAlpha2">
    <w:name w:val="List Alpha 2"/>
    <w:basedOn w:val="List2"/>
    <w:rsid w:val="007C69AC"/>
    <w:pPr>
      <w:numPr>
        <w:ilvl w:val="1"/>
        <w:numId w:val="7"/>
      </w:numPr>
      <w:tabs>
        <w:tab w:val="clear" w:pos="680"/>
        <w:tab w:val="clear" w:pos="2041"/>
        <w:tab w:val="num" w:pos="1440"/>
      </w:tabs>
      <w:ind w:left="1440" w:hanging="360"/>
    </w:pPr>
  </w:style>
  <w:style w:type="paragraph" w:styleId="List2">
    <w:name w:val="List 2"/>
    <w:basedOn w:val="BodyText"/>
    <w:rsid w:val="007C69AC"/>
    <w:pPr>
      <w:tabs>
        <w:tab w:val="left" w:pos="680"/>
      </w:tabs>
      <w:ind w:left="680" w:hanging="340"/>
    </w:pPr>
  </w:style>
  <w:style w:type="paragraph" w:styleId="List3">
    <w:name w:val="List 3"/>
    <w:basedOn w:val="BodyText"/>
    <w:rsid w:val="007C69AC"/>
    <w:pPr>
      <w:tabs>
        <w:tab w:val="left" w:pos="1021"/>
      </w:tabs>
      <w:ind w:left="1020" w:hanging="340"/>
    </w:pPr>
  </w:style>
  <w:style w:type="paragraph" w:styleId="List4">
    <w:name w:val="List 4"/>
    <w:basedOn w:val="BodyText"/>
    <w:rsid w:val="007C69AC"/>
    <w:pPr>
      <w:tabs>
        <w:tab w:val="left" w:pos="1361"/>
      </w:tabs>
      <w:ind w:left="1361" w:hanging="340"/>
    </w:pPr>
  </w:style>
  <w:style w:type="paragraph" w:styleId="List5">
    <w:name w:val="List 5"/>
    <w:basedOn w:val="BodyText"/>
    <w:rsid w:val="007C69AC"/>
    <w:pPr>
      <w:tabs>
        <w:tab w:val="left" w:pos="1701"/>
      </w:tabs>
      <w:ind w:left="1701" w:hanging="340"/>
    </w:pPr>
  </w:style>
  <w:style w:type="paragraph" w:styleId="ListBullet3">
    <w:name w:val="List Bullet 3"/>
    <w:basedOn w:val="List3"/>
    <w:rsid w:val="007C69AC"/>
    <w:pPr>
      <w:numPr>
        <w:numId w:val="1"/>
      </w:numPr>
      <w:tabs>
        <w:tab w:val="clear" w:pos="360"/>
        <w:tab w:val="clear" w:pos="1021"/>
      </w:tabs>
      <w:spacing w:before="120"/>
      <w:ind w:left="1020"/>
    </w:pPr>
  </w:style>
  <w:style w:type="paragraph" w:styleId="ListBullet4">
    <w:name w:val="List Bullet 4"/>
    <w:basedOn w:val="List4"/>
    <w:rsid w:val="007C69AC"/>
    <w:pPr>
      <w:numPr>
        <w:numId w:val="2"/>
      </w:numPr>
      <w:tabs>
        <w:tab w:val="clear" w:pos="1361"/>
        <w:tab w:val="num" w:pos="697"/>
      </w:tabs>
      <w:spacing w:before="120"/>
      <w:ind w:left="697" w:hanging="357"/>
    </w:pPr>
  </w:style>
  <w:style w:type="paragraph" w:styleId="ListBullet5">
    <w:name w:val="List Bullet 5"/>
    <w:basedOn w:val="List5"/>
    <w:rsid w:val="007C69AC"/>
    <w:pPr>
      <w:numPr>
        <w:numId w:val="3"/>
      </w:numPr>
      <w:tabs>
        <w:tab w:val="clear" w:pos="1701"/>
        <w:tab w:val="num" w:pos="360"/>
      </w:tabs>
      <w:spacing w:before="120"/>
      <w:ind w:left="340" w:hanging="340"/>
    </w:pPr>
  </w:style>
  <w:style w:type="paragraph" w:styleId="ListContinue2">
    <w:name w:val="List Continue 2"/>
    <w:basedOn w:val="List2"/>
    <w:rsid w:val="007C69AC"/>
    <w:pPr>
      <w:tabs>
        <w:tab w:val="clear" w:pos="680"/>
      </w:tabs>
      <w:ind w:firstLine="0"/>
    </w:pPr>
  </w:style>
  <w:style w:type="paragraph" w:styleId="ListContinue3">
    <w:name w:val="List Continue 3"/>
    <w:basedOn w:val="List3"/>
    <w:rsid w:val="007C69AC"/>
    <w:pPr>
      <w:spacing w:before="120"/>
      <w:ind w:left="1021" w:firstLine="0"/>
    </w:pPr>
  </w:style>
  <w:style w:type="paragraph" w:styleId="ListContinue4">
    <w:name w:val="List Continue 4"/>
    <w:basedOn w:val="List4"/>
    <w:rsid w:val="007C69AC"/>
    <w:pPr>
      <w:spacing w:before="120"/>
      <w:ind w:firstLine="0"/>
    </w:pPr>
  </w:style>
  <w:style w:type="paragraph" w:styleId="ListContinue5">
    <w:name w:val="List Continue 5"/>
    <w:basedOn w:val="List5"/>
    <w:rsid w:val="007C69AC"/>
    <w:pPr>
      <w:spacing w:before="120"/>
      <w:ind w:firstLine="0"/>
    </w:pPr>
  </w:style>
  <w:style w:type="paragraph" w:styleId="ListNumber3">
    <w:name w:val="List Number 3"/>
    <w:basedOn w:val="List3"/>
    <w:rsid w:val="007C69AC"/>
    <w:pPr>
      <w:numPr>
        <w:ilvl w:val="2"/>
        <w:numId w:val="6"/>
      </w:numPr>
      <w:tabs>
        <w:tab w:val="num" w:pos="2160"/>
      </w:tabs>
      <w:spacing w:before="120"/>
      <w:ind w:left="2160" w:hanging="360"/>
    </w:pPr>
  </w:style>
  <w:style w:type="paragraph" w:styleId="ListNumber4">
    <w:name w:val="List Number 4"/>
    <w:basedOn w:val="List4"/>
    <w:rsid w:val="007C69AC"/>
    <w:pPr>
      <w:numPr>
        <w:ilvl w:val="3"/>
        <w:numId w:val="6"/>
      </w:numPr>
      <w:tabs>
        <w:tab w:val="num" w:pos="2880"/>
      </w:tabs>
      <w:spacing w:before="120"/>
      <w:ind w:left="1361" w:hanging="360"/>
    </w:pPr>
  </w:style>
  <w:style w:type="paragraph" w:styleId="ListNumber5">
    <w:name w:val="List Number 5"/>
    <w:basedOn w:val="List5"/>
    <w:rsid w:val="007C69AC"/>
    <w:pPr>
      <w:numPr>
        <w:ilvl w:val="4"/>
        <w:numId w:val="6"/>
      </w:numPr>
      <w:tabs>
        <w:tab w:val="num" w:pos="3600"/>
      </w:tabs>
      <w:spacing w:before="120"/>
      <w:ind w:left="1701" w:hanging="360"/>
    </w:pPr>
  </w:style>
  <w:style w:type="paragraph" w:styleId="BlockText">
    <w:name w:val="Block Text"/>
    <w:basedOn w:val="Normal"/>
    <w:rsid w:val="007C69AC"/>
    <w:pPr>
      <w:keepNext/>
      <w:keepLines/>
      <w:spacing w:after="120"/>
      <w:ind w:left="1440" w:right="1440"/>
    </w:pPr>
    <w:rPr>
      <w:rFonts w:ascii="Courier New" w:eastAsia="Times New Roman" w:hAnsi="Courier New" w:cs="Times New Roman"/>
      <w:szCs w:val="20"/>
    </w:rPr>
  </w:style>
  <w:style w:type="character" w:customStyle="1" w:styleId="Subscript">
    <w:name w:val="Subscript"/>
    <w:basedOn w:val="DefaultParagraphFont"/>
    <w:rsid w:val="007C69AC"/>
    <w:rPr>
      <w:vertAlign w:val="subscript"/>
    </w:rPr>
  </w:style>
  <w:style w:type="character" w:customStyle="1" w:styleId="Superscript">
    <w:name w:val="Superscript"/>
    <w:basedOn w:val="DefaultParagraphFont"/>
    <w:rsid w:val="007C69AC"/>
    <w:rPr>
      <w:vertAlign w:val="superscript"/>
    </w:rPr>
  </w:style>
  <w:style w:type="character" w:customStyle="1" w:styleId="Symbols">
    <w:name w:val="Symbols"/>
    <w:basedOn w:val="DefaultParagraphFont"/>
    <w:rsid w:val="007C69AC"/>
    <w:rPr>
      <w:rFonts w:ascii="Symbol" w:hAnsi="Symbol"/>
    </w:rPr>
  </w:style>
  <w:style w:type="character" w:customStyle="1" w:styleId="MenuOptions">
    <w:name w:val="Menu Options"/>
    <w:basedOn w:val="DefaultParagraphFont"/>
    <w:rsid w:val="007C69AC"/>
    <w:rPr>
      <w:rFonts w:ascii="Arial Narrow" w:hAnsi="Arial Narrow"/>
      <w:smallCaps/>
    </w:rPr>
  </w:style>
  <w:style w:type="character" w:customStyle="1" w:styleId="Buttons">
    <w:name w:val="Buttons"/>
    <w:basedOn w:val="DefaultParagraphFont"/>
    <w:rsid w:val="007C69AC"/>
    <w:rPr>
      <w:b/>
    </w:rPr>
  </w:style>
  <w:style w:type="character" w:customStyle="1" w:styleId="Underlined">
    <w:name w:val="Underlined"/>
    <w:basedOn w:val="DefaultParagraphFont"/>
    <w:rsid w:val="007C69AC"/>
    <w:rPr>
      <w:u w:val="single"/>
    </w:rPr>
  </w:style>
  <w:style w:type="paragraph" w:customStyle="1" w:styleId="CopyrightText">
    <w:name w:val="Copyright Text"/>
    <w:basedOn w:val="BodyText"/>
    <w:rsid w:val="007C69AC"/>
    <w:rPr>
      <w:sz w:val="18"/>
    </w:rPr>
  </w:style>
  <w:style w:type="paragraph" w:customStyle="1" w:styleId="BodySmallRight">
    <w:name w:val="Body Small Right"/>
    <w:basedOn w:val="BodyTextRight"/>
    <w:rsid w:val="007C69AC"/>
    <w:rPr>
      <w:sz w:val="18"/>
      <w:szCs w:val="18"/>
    </w:rPr>
  </w:style>
  <w:style w:type="paragraph" w:customStyle="1" w:styleId="MarginEdition">
    <w:name w:val="Margin Edition"/>
    <w:basedOn w:val="MarginNote"/>
    <w:rsid w:val="007C69AC"/>
    <w:pPr>
      <w:spacing w:before="0" w:after="0"/>
    </w:pPr>
    <w:rPr>
      <w:rFonts w:ascii="Arial Black" w:hAnsi="Arial Black"/>
      <w:color w:val="999999"/>
    </w:rPr>
  </w:style>
  <w:style w:type="paragraph" w:customStyle="1" w:styleId="Spacer">
    <w:name w:val="Spacer"/>
    <w:basedOn w:val="Normal"/>
    <w:rsid w:val="007C69AC"/>
    <w:pPr>
      <w:keepNext/>
      <w:keepLines/>
    </w:pPr>
    <w:rPr>
      <w:rFonts w:ascii="Courier New" w:eastAsia="Times New Roman" w:hAnsi="Courier New" w:cs="Times New Roman"/>
      <w:sz w:val="2"/>
      <w:szCs w:val="2"/>
    </w:rPr>
  </w:style>
  <w:style w:type="character" w:customStyle="1" w:styleId="Small">
    <w:name w:val="Small"/>
    <w:basedOn w:val="DefaultParagraphFont"/>
    <w:rsid w:val="007C69AC"/>
    <w:rPr>
      <w:sz w:val="16"/>
    </w:rPr>
  </w:style>
  <w:style w:type="paragraph" w:customStyle="1" w:styleId="WideTable">
    <w:name w:val="Wide Table"/>
    <w:basedOn w:val="Normal"/>
    <w:rsid w:val="007C69AC"/>
    <w:pPr>
      <w:keepNext/>
      <w:keepLines/>
      <w:ind w:left="-1418"/>
    </w:pPr>
    <w:rPr>
      <w:rFonts w:ascii="Courier New" w:eastAsia="Times New Roman" w:hAnsi="Courier New" w:cs="Times New Roman"/>
      <w:sz w:val="2"/>
      <w:szCs w:val="2"/>
    </w:rPr>
  </w:style>
  <w:style w:type="character" w:styleId="PageNumber">
    <w:name w:val="page number"/>
    <w:basedOn w:val="DefaultParagraphFont"/>
    <w:rsid w:val="007C69AC"/>
  </w:style>
  <w:style w:type="paragraph" w:styleId="Quote">
    <w:name w:val="Quote"/>
    <w:basedOn w:val="Heading1"/>
    <w:link w:val="QuoteChar"/>
    <w:qFormat/>
    <w:rsid w:val="007C69AC"/>
    <w:pPr>
      <w:framePr w:wrap="notBeside" w:hAnchor="text"/>
    </w:pPr>
    <w:rPr>
      <w:rFonts w:ascii="Arial Black" w:hAnsi="Arial Black"/>
      <w:b/>
      <w:sz w:val="72"/>
      <w:szCs w:val="72"/>
      <w:lang w:val="en-NZ"/>
    </w:rPr>
  </w:style>
  <w:style w:type="character" w:customStyle="1" w:styleId="QuoteChar">
    <w:name w:val="Quote Char"/>
    <w:basedOn w:val="DefaultParagraphFont"/>
    <w:link w:val="Quote"/>
    <w:rsid w:val="002904F3"/>
    <w:rPr>
      <w:rFonts w:ascii="Arial Black" w:eastAsia="Times New Roman" w:hAnsi="Arial Black" w:cs="Tahoma"/>
      <w:b/>
      <w:bCs/>
      <w:color w:val="003C4F"/>
      <w:kern w:val="32"/>
      <w:sz w:val="72"/>
      <w:szCs w:val="72"/>
      <w:lang w:val="en-NZ" w:bidi="ar-AE"/>
    </w:rPr>
  </w:style>
  <w:style w:type="paragraph" w:customStyle="1" w:styleId="FrontCoverCorpLogo">
    <w:name w:val="Front Cover Corp Logo"/>
    <w:rsid w:val="007C69AC"/>
    <w:pPr>
      <w:spacing w:after="0" w:line="240" w:lineRule="auto"/>
    </w:pPr>
    <w:rPr>
      <w:rFonts w:ascii="Courier New" w:eastAsia="Times New Roman" w:hAnsi="Courier New" w:cs="Times New Roman"/>
      <w:b/>
      <w:i/>
      <w:color w:val="FF0000"/>
      <w:sz w:val="28"/>
      <w:szCs w:val="20"/>
      <w:lang w:bidi="ar-SA"/>
    </w:rPr>
  </w:style>
  <w:style w:type="paragraph" w:customStyle="1" w:styleId="FrontCoverProductLogo">
    <w:name w:val="Front Cover Product Logo"/>
    <w:rsid w:val="007C69AC"/>
    <w:pPr>
      <w:spacing w:before="2520" w:after="0" w:line="240" w:lineRule="auto"/>
      <w:jc w:val="center"/>
    </w:pPr>
    <w:rPr>
      <w:rFonts w:ascii="Courier New" w:eastAsia="Times New Roman" w:hAnsi="Courier New" w:cs="Times New Roman"/>
      <w:b/>
      <w:i/>
      <w:color w:val="FF0000"/>
      <w:sz w:val="28"/>
      <w:szCs w:val="20"/>
      <w:lang w:bidi="ar-SA"/>
    </w:rPr>
  </w:style>
  <w:style w:type="paragraph" w:customStyle="1" w:styleId="FrontCoverBookName">
    <w:name w:val="Front Cover Book Name"/>
    <w:rsid w:val="007C69AC"/>
    <w:pPr>
      <w:spacing w:before="840" w:after="0" w:line="240" w:lineRule="auto"/>
      <w:jc w:val="center"/>
    </w:pPr>
    <w:rPr>
      <w:rFonts w:ascii="Arial" w:eastAsia="Times New Roman" w:hAnsi="Arial" w:cs="Times New Roman"/>
      <w:b/>
      <w:sz w:val="72"/>
      <w:szCs w:val="20"/>
      <w:lang w:bidi="ar-SA"/>
    </w:rPr>
  </w:style>
  <w:style w:type="paragraph" w:customStyle="1" w:styleId="FrontCoverBookTitle">
    <w:name w:val="Front Cover Book Title"/>
    <w:basedOn w:val="FrontCoverBookName"/>
    <w:rsid w:val="007C69AC"/>
    <w:pPr>
      <w:spacing w:before="2520"/>
    </w:pPr>
    <w:rPr>
      <w:sz w:val="96"/>
    </w:rPr>
  </w:style>
  <w:style w:type="paragraph" w:customStyle="1" w:styleId="FrontCoverPublicationNumber">
    <w:name w:val="Front Cover Publication Number"/>
    <w:basedOn w:val="BodyText"/>
    <w:rsid w:val="007C69AC"/>
    <w:pPr>
      <w:spacing w:before="2520"/>
    </w:pPr>
  </w:style>
  <w:style w:type="paragraph" w:customStyle="1" w:styleId="HeaderMain">
    <w:name w:val="HeaderMain"/>
    <w:basedOn w:val="Header"/>
    <w:rsid w:val="007C69AC"/>
    <w:pPr>
      <w:jc w:val="center"/>
    </w:pPr>
    <w:rPr>
      <w:bCs/>
      <w:noProof/>
    </w:rPr>
  </w:style>
  <w:style w:type="paragraph" w:customStyle="1" w:styleId="TableCaption">
    <w:name w:val="Table Caption"/>
    <w:basedOn w:val="Caption"/>
    <w:rsid w:val="000E6EA4"/>
    <w:pPr>
      <w:keepNext/>
      <w:keepLines/>
      <w:tabs>
        <w:tab w:val="left" w:pos="2130"/>
      </w:tabs>
      <w:spacing w:before="60" w:after="60"/>
      <w:ind w:left="720"/>
    </w:pPr>
    <w:rPr>
      <w:rFonts w:ascii="Calibri" w:eastAsia="Times New Roman" w:hAnsi="Calibri" w:cs="Tahoma"/>
      <w:iCs w:val="0"/>
      <w:color w:val="auto"/>
      <w:spacing w:val="2"/>
      <w:szCs w:val="22"/>
      <w:lang w:bidi="ar-AE"/>
    </w:rPr>
  </w:style>
  <w:style w:type="table" w:styleId="Table3Deffects1">
    <w:name w:val="Table 3D effects 1"/>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9AC"/>
    <w:pPr>
      <w:keepNext/>
      <w:keepLines/>
      <w:spacing w:after="0" w:line="240" w:lineRule="auto"/>
    </w:pPr>
    <w:rPr>
      <w:rFonts w:ascii="Times New Roman" w:eastAsia="Times New Roman" w:hAnsi="Times New Roman" w:cs="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9AC"/>
    <w:pPr>
      <w:keepNext/>
      <w:keepLines/>
      <w:spacing w:after="0" w:line="240" w:lineRule="auto"/>
    </w:pPr>
    <w:rPr>
      <w:rFonts w:ascii="Times New Roman" w:eastAsia="Times New Roman" w:hAnsi="Times New Roman" w:cs="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9AC"/>
    <w:pPr>
      <w:keepNext/>
      <w:keepLines/>
      <w:spacing w:after="0" w:line="240" w:lineRule="auto"/>
    </w:pPr>
    <w:rPr>
      <w:rFonts w:ascii="Times New Roman" w:eastAsia="Times New Roman" w:hAnsi="Times New Roman" w:cs="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9AC"/>
    <w:pPr>
      <w:keepNext/>
      <w:keepLines/>
      <w:spacing w:after="0" w:line="240" w:lineRule="auto"/>
    </w:pPr>
    <w:rPr>
      <w:rFonts w:ascii="Times New Roman" w:eastAsia="Times New Roma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9AC"/>
    <w:pPr>
      <w:keepNext/>
      <w:keepLines/>
      <w:spacing w:after="0" w:line="240" w:lineRule="auto"/>
    </w:pPr>
    <w:rPr>
      <w:rFonts w:ascii="Times New Roman" w:eastAsia="Times New Roman" w:hAnsi="Times New Roman" w:cs="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aliases w:val="Nano"/>
    <w:basedOn w:val="TableNormal"/>
    <w:uiPriority w:val="39"/>
    <w:rsid w:val="000E6EA4"/>
    <w:pPr>
      <w:spacing w:after="0" w:line="240" w:lineRule="auto"/>
    </w:pPr>
    <w:rPr>
      <w:rFonts w:ascii="Calibri" w:eastAsia="Times New Roman" w:hAnsi="Calibri" w:cs="Times New Roman"/>
      <w:szCs w:val="20"/>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9AC"/>
    <w:pPr>
      <w:keepNext/>
      <w:keepLines/>
      <w:spacing w:after="0" w:line="240" w:lineRule="auto"/>
    </w:pPr>
    <w:rPr>
      <w:rFonts w:ascii="Times New Roman" w:eastAsia="Times New Roman" w:hAnsi="Times New Roman" w:cs="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9AC"/>
    <w:pPr>
      <w:keepNext/>
      <w:keepLines/>
      <w:spacing w:after="0" w:line="240" w:lineRule="auto"/>
    </w:pPr>
    <w:rPr>
      <w:rFonts w:ascii="Times New Roman" w:eastAsia="Times New Roman" w:hAnsi="Times New Roman" w:cs="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NotetoAuthor">
    <w:name w:val="Note to Author"/>
    <w:basedOn w:val="BodyText"/>
    <w:rsid w:val="007C69AC"/>
    <w:rPr>
      <w:i/>
      <w:color w:val="00FF00"/>
    </w:rPr>
  </w:style>
  <w:style w:type="paragraph" w:customStyle="1" w:styleId="NotetoSME">
    <w:name w:val="Note to SME"/>
    <w:basedOn w:val="NotetoAuthor"/>
    <w:rsid w:val="007C69AC"/>
    <w:rPr>
      <w:b/>
      <w:i w:val="0"/>
      <w:color w:val="FF0000"/>
    </w:rPr>
  </w:style>
  <w:style w:type="paragraph" w:customStyle="1" w:styleId="CodeBlock">
    <w:name w:val="Code Block"/>
    <w:basedOn w:val="PlainText"/>
    <w:rsid w:val="007C69AC"/>
    <w:pPr>
      <w:pBdr>
        <w:top w:val="single" w:sz="6" w:space="1" w:color="333333"/>
        <w:left w:val="single" w:sz="6" w:space="4" w:color="333333"/>
        <w:bottom w:val="single" w:sz="6" w:space="1" w:color="333333"/>
        <w:right w:val="single" w:sz="6" w:space="4" w:color="333333"/>
      </w:pBdr>
      <w:shd w:val="clear" w:color="auto" w:fill="E6E6E6"/>
      <w:ind w:left="1134"/>
    </w:pPr>
  </w:style>
  <w:style w:type="paragraph" w:customStyle="1" w:styleId="TableNote">
    <w:name w:val="Table Note"/>
    <w:basedOn w:val="Note"/>
    <w:rsid w:val="007C69AC"/>
  </w:style>
  <w:style w:type="paragraph" w:customStyle="1" w:styleId="TableListContinue">
    <w:name w:val="Table List Continue"/>
    <w:basedOn w:val="ListContinue"/>
    <w:rsid w:val="007C69AC"/>
  </w:style>
  <w:style w:type="character" w:customStyle="1" w:styleId="xref">
    <w:name w:val="xref"/>
    <w:basedOn w:val="DefaultParagraphFont"/>
    <w:rsid w:val="007C69AC"/>
    <w:rPr>
      <w:color w:val="0000FF"/>
    </w:rPr>
  </w:style>
  <w:style w:type="paragraph" w:customStyle="1" w:styleId="FooterFirst">
    <w:name w:val="FooterFirst"/>
    <w:rsid w:val="007C69AC"/>
    <w:pPr>
      <w:pBdr>
        <w:top w:val="single" w:sz="24" w:space="9" w:color="889094"/>
        <w:bottom w:val="single" w:sz="24" w:space="9" w:color="889094"/>
      </w:pBdr>
      <w:spacing w:after="0" w:line="240" w:lineRule="auto"/>
      <w:jc w:val="both"/>
    </w:pPr>
    <w:rPr>
      <w:rFonts w:ascii="Arial" w:eastAsia="Times New Roman" w:hAnsi="Arial" w:cs="Times New Roman"/>
      <w:color w:val="5E696F"/>
      <w:sz w:val="18"/>
      <w:szCs w:val="20"/>
      <w:lang w:bidi="ar-SA"/>
    </w:rPr>
  </w:style>
  <w:style w:type="paragraph" w:customStyle="1" w:styleId="CoverTitle2">
    <w:name w:val="Cover Title 2"/>
    <w:basedOn w:val="CoverTitle1"/>
    <w:rsid w:val="007C69AC"/>
    <w:pPr>
      <w:spacing w:before="360" w:after="480"/>
    </w:pPr>
    <w:rPr>
      <w:sz w:val="48"/>
    </w:rPr>
  </w:style>
  <w:style w:type="paragraph" w:customStyle="1" w:styleId="CLITableCode">
    <w:name w:val="CLI Table Code"/>
    <w:basedOn w:val="CLITableBody"/>
    <w:rsid w:val="007C69AC"/>
    <w:rPr>
      <w:rFonts w:ascii="Courier New" w:hAnsi="Courier New"/>
    </w:rPr>
  </w:style>
  <w:style w:type="paragraph" w:customStyle="1" w:styleId="CLITableSpace">
    <w:name w:val="CLI Table Space"/>
    <w:rsid w:val="007C69AC"/>
    <w:pPr>
      <w:spacing w:after="0" w:line="240" w:lineRule="auto"/>
    </w:pPr>
    <w:rPr>
      <w:rFonts w:ascii="Arial" w:eastAsia="Times New Roman" w:hAnsi="Arial" w:cs="Times New Roman"/>
      <w:color w:val="FF0000"/>
      <w:sz w:val="2"/>
      <w:szCs w:val="20"/>
      <w:lang w:bidi="ar-SA"/>
    </w:rPr>
  </w:style>
  <w:style w:type="paragraph" w:customStyle="1" w:styleId="HeaderLeft">
    <w:name w:val="HeaderLeft"/>
    <w:rsid w:val="007C69AC"/>
    <w:pPr>
      <w:spacing w:after="0" w:line="240" w:lineRule="auto"/>
    </w:pPr>
    <w:rPr>
      <w:rFonts w:ascii="Arial" w:eastAsia="Times New Roman" w:hAnsi="Arial" w:cs="Times New Roman"/>
      <w:sz w:val="18"/>
      <w:szCs w:val="20"/>
      <w:lang w:val="en-GB" w:bidi="ar-SA"/>
    </w:rPr>
  </w:style>
  <w:style w:type="paragraph" w:customStyle="1" w:styleId="HeaderRight">
    <w:name w:val="HeaderRight"/>
    <w:qFormat/>
    <w:rsid w:val="007C69AC"/>
    <w:pPr>
      <w:keepNext/>
      <w:keepLines/>
      <w:spacing w:after="0" w:line="240" w:lineRule="auto"/>
      <w:jc w:val="right"/>
    </w:pPr>
    <w:rPr>
      <w:rFonts w:ascii="Arial" w:eastAsia="Times New Roman" w:hAnsi="Arial" w:cs="Times New Roman"/>
      <w:sz w:val="18"/>
      <w:szCs w:val="20"/>
      <w:lang w:val="en-GB" w:bidi="ar-SA"/>
    </w:rPr>
  </w:style>
  <w:style w:type="paragraph" w:customStyle="1" w:styleId="FooterLeft">
    <w:name w:val="FooterLeft"/>
    <w:qFormat/>
    <w:rsid w:val="007C69AC"/>
    <w:pPr>
      <w:spacing w:after="0" w:line="240" w:lineRule="auto"/>
    </w:pPr>
    <w:rPr>
      <w:rFonts w:ascii="Arial" w:eastAsia="Times New Roman" w:hAnsi="Arial" w:cs="Times New Roman"/>
      <w:sz w:val="18"/>
      <w:lang w:bidi="ar-SA"/>
    </w:rPr>
  </w:style>
  <w:style w:type="paragraph" w:customStyle="1" w:styleId="FooterRight">
    <w:name w:val="FooterRight"/>
    <w:qFormat/>
    <w:rsid w:val="007C69AC"/>
    <w:pPr>
      <w:keepNext/>
      <w:keepLines/>
      <w:spacing w:after="0" w:line="240" w:lineRule="auto"/>
      <w:jc w:val="right"/>
    </w:pPr>
    <w:rPr>
      <w:rFonts w:ascii="Arial" w:eastAsia="Times New Roman" w:hAnsi="Arial" w:cs="Times New Roman"/>
      <w:sz w:val="18"/>
      <w:lang w:bidi="ar-SA"/>
    </w:rPr>
  </w:style>
  <w:style w:type="paragraph" w:styleId="BalloonText">
    <w:name w:val="Balloon Text"/>
    <w:basedOn w:val="Normal"/>
    <w:link w:val="BalloonTextChar"/>
    <w:rsid w:val="007C69AC"/>
    <w:pPr>
      <w:keepNext/>
      <w:keepLines/>
    </w:pPr>
    <w:rPr>
      <w:rFonts w:ascii="Tahoma" w:eastAsia="Times New Roman" w:hAnsi="Tahoma" w:cs="Tahoma"/>
      <w:sz w:val="16"/>
      <w:szCs w:val="16"/>
    </w:rPr>
  </w:style>
  <w:style w:type="character" w:customStyle="1" w:styleId="BalloonTextChar">
    <w:name w:val="Balloon Text Char"/>
    <w:basedOn w:val="DefaultParagraphFont"/>
    <w:link w:val="BalloonText"/>
    <w:rsid w:val="007C69AC"/>
    <w:rPr>
      <w:rFonts w:ascii="Tahoma" w:eastAsia="Times New Roman" w:hAnsi="Tahoma" w:cs="Tahoma"/>
      <w:sz w:val="16"/>
      <w:szCs w:val="16"/>
      <w:lang w:bidi="ar-SA"/>
    </w:rPr>
  </w:style>
  <w:style w:type="character" w:customStyle="1" w:styleId="RelNoteLabel">
    <w:name w:val="RelNote_Label"/>
    <w:basedOn w:val="Strong"/>
    <w:uiPriority w:val="1"/>
    <w:qFormat/>
    <w:rsid w:val="007C69AC"/>
    <w:rPr>
      <w:b/>
      <w:bCs/>
    </w:rPr>
  </w:style>
  <w:style w:type="paragraph" w:styleId="FootnoteText">
    <w:name w:val="footnote text"/>
    <w:basedOn w:val="Normal"/>
    <w:link w:val="FootnoteTextChar"/>
    <w:uiPriority w:val="99"/>
    <w:unhideWhenUsed/>
    <w:rsid w:val="007C69AC"/>
    <w:pPr>
      <w:jc w:val="center"/>
    </w:pPr>
    <w:rPr>
      <w:rFonts w:ascii="Arial" w:hAnsi="Arial"/>
      <w:sz w:val="18"/>
      <w:szCs w:val="20"/>
    </w:rPr>
  </w:style>
  <w:style w:type="character" w:customStyle="1" w:styleId="FootnoteTextChar">
    <w:name w:val="Footnote Text Char"/>
    <w:basedOn w:val="DefaultParagraphFont"/>
    <w:link w:val="FootnoteText"/>
    <w:uiPriority w:val="99"/>
    <w:rsid w:val="007C69AC"/>
    <w:rPr>
      <w:rFonts w:ascii="Arial" w:eastAsiaTheme="minorHAnsi" w:hAnsi="Arial"/>
      <w:sz w:val="18"/>
      <w:szCs w:val="20"/>
    </w:rPr>
  </w:style>
  <w:style w:type="character" w:styleId="Strong">
    <w:name w:val="Strong"/>
    <w:basedOn w:val="DefaultParagraphFont"/>
    <w:uiPriority w:val="22"/>
    <w:qFormat/>
    <w:rsid w:val="007C69AC"/>
    <w:rPr>
      <w:b/>
      <w:bCs/>
    </w:rPr>
  </w:style>
  <w:style w:type="paragraph" w:customStyle="1" w:styleId="FooterMiddle">
    <w:name w:val="FooterMiddle"/>
    <w:qFormat/>
    <w:rsid w:val="007C69AC"/>
    <w:pPr>
      <w:keepNext/>
      <w:keepLines/>
      <w:spacing w:after="0" w:line="240" w:lineRule="auto"/>
      <w:jc w:val="center"/>
    </w:pPr>
    <w:rPr>
      <w:rFonts w:ascii="Arial" w:eastAsia="Times New Roman" w:hAnsi="Arial" w:cs="Times New Roman"/>
      <w:sz w:val="18"/>
      <w:lang w:bidi="ar-SA"/>
    </w:rPr>
  </w:style>
  <w:style w:type="paragraph" w:customStyle="1" w:styleId="code10">
    <w:name w:val="code10"/>
    <w:basedOn w:val="Code"/>
    <w:qFormat/>
    <w:rsid w:val="007C69AC"/>
  </w:style>
  <w:style w:type="numbering" w:customStyle="1" w:styleId="ListNumbers">
    <w:name w:val="List Numbers"/>
    <w:uiPriority w:val="99"/>
    <w:rsid w:val="007C69AC"/>
    <w:pPr>
      <w:numPr>
        <w:numId w:val="6"/>
      </w:numPr>
    </w:pPr>
  </w:style>
  <w:style w:type="numbering" w:customStyle="1" w:styleId="ListAlphas">
    <w:name w:val="List Alphas"/>
    <w:uiPriority w:val="99"/>
    <w:rsid w:val="007C69AC"/>
    <w:pPr>
      <w:numPr>
        <w:numId w:val="7"/>
      </w:numPr>
    </w:pPr>
  </w:style>
  <w:style w:type="paragraph" w:styleId="TOC5">
    <w:name w:val="toc 5"/>
    <w:basedOn w:val="Normal"/>
    <w:next w:val="Normal"/>
    <w:autoRedefine/>
    <w:uiPriority w:val="39"/>
    <w:unhideWhenUsed/>
    <w:rsid w:val="002904F3"/>
    <w:pPr>
      <w:spacing w:after="100"/>
      <w:ind w:left="880"/>
    </w:pPr>
    <w:rPr>
      <w:rFonts w:eastAsiaTheme="minorEastAsia"/>
    </w:rPr>
  </w:style>
  <w:style w:type="paragraph" w:styleId="TOC6">
    <w:name w:val="toc 6"/>
    <w:basedOn w:val="Normal"/>
    <w:next w:val="Normal"/>
    <w:autoRedefine/>
    <w:uiPriority w:val="39"/>
    <w:unhideWhenUsed/>
    <w:rsid w:val="002904F3"/>
    <w:pPr>
      <w:spacing w:after="100"/>
      <w:ind w:left="1100"/>
    </w:pPr>
    <w:rPr>
      <w:rFonts w:eastAsiaTheme="minorEastAsia"/>
    </w:rPr>
  </w:style>
  <w:style w:type="paragraph" w:styleId="TOC7">
    <w:name w:val="toc 7"/>
    <w:basedOn w:val="Normal"/>
    <w:next w:val="Normal"/>
    <w:autoRedefine/>
    <w:uiPriority w:val="39"/>
    <w:unhideWhenUsed/>
    <w:rsid w:val="002904F3"/>
    <w:pPr>
      <w:spacing w:after="100"/>
      <w:ind w:left="1320"/>
    </w:pPr>
    <w:rPr>
      <w:rFonts w:eastAsiaTheme="minorEastAsia"/>
    </w:rPr>
  </w:style>
  <w:style w:type="paragraph" w:styleId="TOC8">
    <w:name w:val="toc 8"/>
    <w:basedOn w:val="Normal"/>
    <w:next w:val="Normal"/>
    <w:autoRedefine/>
    <w:uiPriority w:val="39"/>
    <w:unhideWhenUsed/>
    <w:rsid w:val="002904F3"/>
    <w:pPr>
      <w:spacing w:after="100"/>
      <w:ind w:left="1540"/>
    </w:pPr>
    <w:rPr>
      <w:rFonts w:eastAsiaTheme="minorEastAsia"/>
    </w:rPr>
  </w:style>
  <w:style w:type="paragraph" w:styleId="TOC9">
    <w:name w:val="toc 9"/>
    <w:basedOn w:val="Normal"/>
    <w:next w:val="Normal"/>
    <w:autoRedefine/>
    <w:uiPriority w:val="39"/>
    <w:unhideWhenUsed/>
    <w:rsid w:val="002904F3"/>
    <w:pPr>
      <w:spacing w:after="100"/>
      <w:ind w:left="1760"/>
    </w:pPr>
    <w:rPr>
      <w:rFonts w:eastAsiaTheme="minorEastAsia"/>
    </w:rPr>
  </w:style>
  <w:style w:type="paragraph" w:styleId="NoSpacing">
    <w:name w:val="No Spacing"/>
    <w:basedOn w:val="BodyText0"/>
    <w:link w:val="NoSpacingChar"/>
    <w:uiPriority w:val="1"/>
    <w:qFormat/>
    <w:rsid w:val="000E6EA4"/>
    <w:rPr>
      <w:sz w:val="16"/>
    </w:rPr>
  </w:style>
  <w:style w:type="character" w:customStyle="1" w:styleId="NoSpacingChar">
    <w:name w:val="No Spacing Char"/>
    <w:basedOn w:val="DefaultParagraphFont"/>
    <w:link w:val="NoSpacing"/>
    <w:uiPriority w:val="1"/>
    <w:rsid w:val="003F2F6D"/>
    <w:rPr>
      <w:rFonts w:ascii="Myriad Pro" w:eastAsia="Times New Roman" w:hAnsi="Myriad Pro" w:cs="Times New Roman"/>
      <w:sz w:val="16"/>
      <w:szCs w:val="24"/>
      <w:lang w:bidi="ar-AE"/>
    </w:rPr>
  </w:style>
  <w:style w:type="character" w:styleId="PlaceholderText">
    <w:name w:val="Placeholder Text"/>
    <w:basedOn w:val="DefaultParagraphFont"/>
    <w:uiPriority w:val="99"/>
    <w:semiHidden/>
    <w:rsid w:val="000E6EA4"/>
    <w:rPr>
      <w:color w:val="808080"/>
    </w:rPr>
  </w:style>
  <w:style w:type="character" w:styleId="Hyperlink">
    <w:name w:val="Hyperlink"/>
    <w:basedOn w:val="DefaultParagraphFont"/>
    <w:uiPriority w:val="99"/>
    <w:rsid w:val="000E6EA4"/>
    <w:rPr>
      <w:color w:val="052F61" w:themeColor="accent1"/>
      <w:u w:val="single"/>
    </w:rPr>
  </w:style>
  <w:style w:type="character" w:styleId="UnresolvedMention">
    <w:name w:val="Unresolved Mention"/>
    <w:basedOn w:val="DefaultParagraphFont"/>
    <w:uiPriority w:val="99"/>
    <w:semiHidden/>
    <w:unhideWhenUsed/>
    <w:rsid w:val="000E6EA4"/>
    <w:rPr>
      <w:color w:val="605E5C"/>
      <w:shd w:val="clear" w:color="auto" w:fill="E1DFDD"/>
    </w:rPr>
  </w:style>
  <w:style w:type="character" w:styleId="FollowedHyperlink">
    <w:name w:val="FollowedHyperlink"/>
    <w:basedOn w:val="DefaultParagraphFont"/>
    <w:uiPriority w:val="99"/>
    <w:semiHidden/>
    <w:unhideWhenUsed/>
    <w:rsid w:val="000E6EA4"/>
    <w:rPr>
      <w:color w:val="356A95" w:themeColor="followedHyperlink"/>
      <w:u w:val="single"/>
    </w:rPr>
  </w:style>
  <w:style w:type="character" w:customStyle="1" w:styleId="normaltextrun">
    <w:name w:val="normaltextrun"/>
    <w:basedOn w:val="DefaultParagraphFont"/>
    <w:rsid w:val="00C6425C"/>
  </w:style>
  <w:style w:type="character" w:customStyle="1" w:styleId="spellingerror">
    <w:name w:val="spellingerror"/>
    <w:basedOn w:val="DefaultParagraphFont"/>
    <w:rsid w:val="00C6425C"/>
  </w:style>
  <w:style w:type="character" w:customStyle="1" w:styleId="eop">
    <w:name w:val="eop"/>
    <w:basedOn w:val="DefaultParagraphFont"/>
    <w:rsid w:val="00C6425C"/>
  </w:style>
  <w:style w:type="paragraph" w:customStyle="1" w:styleId="CLIformat">
    <w:name w:val="CLI format"/>
    <w:basedOn w:val="Normal"/>
    <w:link w:val="CLIformatChar"/>
    <w:qFormat/>
    <w:rsid w:val="00330568"/>
    <w:pPr>
      <w:autoSpaceDE w:val="0"/>
      <w:autoSpaceDN w:val="0"/>
      <w:adjustRightInd w:val="0"/>
    </w:pPr>
    <w:rPr>
      <w:rFonts w:cstheme="minorHAnsi"/>
      <w:b/>
      <w:bCs/>
      <w:color w:val="941A1A" w:themeColor="accent6" w:themeShade="BF"/>
      <w:sz w:val="24"/>
      <w:szCs w:val="20"/>
    </w:rPr>
  </w:style>
  <w:style w:type="character" w:customStyle="1" w:styleId="CLIformatChar">
    <w:name w:val="CLI format Char"/>
    <w:basedOn w:val="DefaultParagraphFont"/>
    <w:link w:val="CLIformat"/>
    <w:rsid w:val="00330568"/>
    <w:rPr>
      <w:rFonts w:eastAsiaTheme="minorHAnsi" w:cstheme="minorHAnsi"/>
      <w:b/>
      <w:bCs/>
      <w:color w:val="941A1A" w:themeColor="accent6" w:themeShade="BF"/>
      <w:sz w:val="24"/>
      <w:szCs w:val="20"/>
    </w:rPr>
  </w:style>
  <w:style w:type="paragraph" w:styleId="TOCHeading">
    <w:name w:val="TOC Heading"/>
    <w:basedOn w:val="Heading1"/>
    <w:next w:val="BodyText0"/>
    <w:autoRedefine/>
    <w:uiPriority w:val="39"/>
    <w:unhideWhenUsed/>
    <w:qFormat/>
    <w:rsid w:val="000E6EA4"/>
    <w:pPr>
      <w:keepNext/>
      <w:keepLines/>
      <w:widowControl/>
      <w:numPr>
        <w:numId w:val="0"/>
      </w:numPr>
      <w:spacing w:after="0" w:line="259" w:lineRule="auto"/>
      <w:ind w:left="737"/>
      <w:outlineLvl w:val="9"/>
    </w:pPr>
    <w:rPr>
      <w:rFonts w:eastAsiaTheme="majorEastAsia" w:cstheme="majorBidi"/>
      <w:bCs w:val="0"/>
      <w:kern w:val="0"/>
      <w:szCs w:val="32"/>
      <w:lang w:bidi="ar-SA"/>
    </w:rPr>
  </w:style>
  <w:style w:type="character" w:styleId="CommentReference">
    <w:name w:val="annotation reference"/>
    <w:basedOn w:val="DefaultParagraphFont"/>
    <w:uiPriority w:val="99"/>
    <w:semiHidden/>
    <w:unhideWhenUsed/>
    <w:rsid w:val="000E6EA4"/>
    <w:rPr>
      <w:sz w:val="16"/>
      <w:szCs w:val="16"/>
    </w:rPr>
  </w:style>
  <w:style w:type="paragraph" w:styleId="CommentText">
    <w:name w:val="annotation text"/>
    <w:basedOn w:val="Normal"/>
    <w:link w:val="CommentTextChar"/>
    <w:uiPriority w:val="99"/>
    <w:unhideWhenUsed/>
    <w:rsid w:val="000E6EA4"/>
    <w:pPr>
      <w:spacing w:line="240" w:lineRule="auto"/>
    </w:pPr>
    <w:rPr>
      <w:sz w:val="20"/>
      <w:szCs w:val="20"/>
    </w:rPr>
  </w:style>
  <w:style w:type="character" w:customStyle="1" w:styleId="CommentTextChar">
    <w:name w:val="Comment Text Char"/>
    <w:basedOn w:val="DefaultParagraphFont"/>
    <w:link w:val="CommentText"/>
    <w:uiPriority w:val="99"/>
    <w:rsid w:val="000E6EA4"/>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0E6EA4"/>
    <w:rPr>
      <w:b/>
      <w:bCs/>
    </w:rPr>
  </w:style>
  <w:style w:type="character" w:customStyle="1" w:styleId="CommentSubjectChar">
    <w:name w:val="Comment Subject Char"/>
    <w:basedOn w:val="CommentTextChar"/>
    <w:link w:val="CommentSubject"/>
    <w:uiPriority w:val="99"/>
    <w:semiHidden/>
    <w:rsid w:val="000E6EA4"/>
    <w:rPr>
      <w:rFonts w:eastAsiaTheme="minorHAnsi"/>
      <w:b/>
      <w:bCs/>
      <w:sz w:val="20"/>
      <w:szCs w:val="20"/>
    </w:rPr>
  </w:style>
  <w:style w:type="paragraph" w:customStyle="1" w:styleId="Body">
    <w:name w:val="Body"/>
    <w:aliases w:val="Italic"/>
    <w:basedOn w:val="Normal"/>
    <w:link w:val="BodyChar"/>
    <w:rsid w:val="009642FA"/>
    <w:pPr>
      <w:widowControl w:val="0"/>
      <w:tabs>
        <w:tab w:val="left" w:pos="1440"/>
        <w:tab w:val="left" w:pos="3420"/>
      </w:tabs>
      <w:adjustRightInd w:val="0"/>
      <w:spacing w:line="220" w:lineRule="atLeast"/>
      <w:jc w:val="both"/>
      <w:textAlignment w:val="baseline"/>
    </w:pPr>
    <w:rPr>
      <w:rFonts w:ascii="Calibri" w:eastAsia="Times New Roman" w:hAnsi="Calibri" w:cs="Times New Roman"/>
      <w:color w:val="000000"/>
      <w:sz w:val="24"/>
      <w:szCs w:val="20"/>
    </w:rPr>
  </w:style>
  <w:style w:type="character" w:customStyle="1" w:styleId="BodyChar">
    <w:name w:val="Body Char"/>
    <w:aliases w:val="Italic Char"/>
    <w:basedOn w:val="DefaultParagraphFont"/>
    <w:link w:val="Body"/>
    <w:locked/>
    <w:rsid w:val="009642FA"/>
    <w:rPr>
      <w:rFonts w:ascii="Calibri" w:eastAsia="Times New Roman" w:hAnsi="Calibri" w:cs="Times New Roman"/>
      <w:color w:val="000000"/>
      <w:sz w:val="24"/>
      <w:szCs w:val="20"/>
      <w:lang w:bidi="ar-SA"/>
    </w:rPr>
  </w:style>
  <w:style w:type="paragraph" w:customStyle="1" w:styleId="msonormal0">
    <w:name w:val="msonormal"/>
    <w:basedOn w:val="Normal"/>
    <w:rsid w:val="002A744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0E6EA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1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26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671"/>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D161C5"/>
    <w:rPr>
      <w:i/>
      <w:iCs/>
    </w:rPr>
  </w:style>
  <w:style w:type="paragraph" w:customStyle="1" w:styleId="m5698393681350522683default">
    <w:name w:val="m_5698393681350522683default"/>
    <w:basedOn w:val="Normal"/>
    <w:rsid w:val="003F3B2A"/>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EB4AC6"/>
    <w:pPr>
      <w:autoSpaceDE w:val="0"/>
      <w:autoSpaceDN w:val="0"/>
      <w:adjustRightInd w:val="0"/>
      <w:spacing w:after="0" w:line="240" w:lineRule="auto"/>
    </w:pPr>
    <w:rPr>
      <w:rFonts w:ascii="Arial" w:eastAsiaTheme="minorHAnsi" w:hAnsi="Arial" w:cs="Arial"/>
      <w:color w:val="000000"/>
      <w:sz w:val="24"/>
      <w:szCs w:val="24"/>
      <w:lang w:bidi="ar-SA"/>
    </w:rPr>
  </w:style>
  <w:style w:type="character" w:customStyle="1" w:styleId="ListLabel28">
    <w:name w:val="ListLabel 28"/>
    <w:rsid w:val="00C54B94"/>
    <w:rPr>
      <w:b w:val="0"/>
      <w:sz w:val="24"/>
      <w:u w:val="none"/>
    </w:rPr>
  </w:style>
  <w:style w:type="numbering" w:customStyle="1" w:styleId="Headings">
    <w:name w:val="Headings"/>
    <w:uiPriority w:val="99"/>
    <w:rsid w:val="000E6EA4"/>
    <w:pPr>
      <w:numPr>
        <w:numId w:val="18"/>
      </w:numPr>
    </w:pPr>
  </w:style>
  <w:style w:type="paragraph" w:customStyle="1" w:styleId="HeadingNoNum12">
    <w:name w:val="HeadingNoNum12"/>
    <w:basedOn w:val="Normal"/>
    <w:autoRedefine/>
    <w:rsid w:val="000E6EA4"/>
    <w:pPr>
      <w:widowControl w:val="0"/>
      <w:spacing w:before="240" w:line="240" w:lineRule="auto"/>
      <w:ind w:left="720"/>
    </w:pPr>
    <w:rPr>
      <w:rFonts w:ascii="futura bold" w:eastAsia="Times New Roman" w:hAnsi="futura bold" w:cs="Tahoma"/>
      <w:b/>
      <w:bCs/>
      <w:kern w:val="32"/>
      <w:sz w:val="24"/>
      <w:szCs w:val="40"/>
      <w:lang w:bidi="ar-AE"/>
    </w:rPr>
  </w:style>
  <w:style w:type="paragraph" w:customStyle="1" w:styleId="NoticeBody">
    <w:name w:val="NoticeBody"/>
    <w:basedOn w:val="Normal"/>
    <w:qFormat/>
    <w:rsid w:val="000E6EA4"/>
    <w:pPr>
      <w:spacing w:line="240" w:lineRule="auto"/>
    </w:pPr>
  </w:style>
  <w:style w:type="paragraph" w:customStyle="1" w:styleId="Bullet1">
    <w:name w:val="Bullet1"/>
    <w:basedOn w:val="BodyText"/>
    <w:autoRedefine/>
    <w:qFormat/>
    <w:locked/>
    <w:rsid w:val="000E6EA4"/>
    <w:pPr>
      <w:keepLines/>
      <w:numPr>
        <w:numId w:val="11"/>
      </w:numPr>
      <w:tabs>
        <w:tab w:val="left" w:pos="2130"/>
      </w:tabs>
      <w:spacing w:after="60" w:line="240" w:lineRule="auto"/>
      <w:ind w:left="1038" w:hanging="244"/>
    </w:pPr>
    <w:rPr>
      <w:rFonts w:ascii="Myriad Pro" w:eastAsia="Times New Roman" w:hAnsi="Myriad Pro" w:cs="Times New Roman"/>
      <w:spacing w:val="2"/>
      <w:lang w:bidi="ar-AE"/>
    </w:rPr>
  </w:style>
  <w:style w:type="paragraph" w:customStyle="1" w:styleId="Heading1NoNum">
    <w:name w:val="Heading 1 NoNum"/>
    <w:basedOn w:val="Heading1"/>
    <w:next w:val="BodyText"/>
    <w:locked/>
    <w:rsid w:val="000E6EA4"/>
    <w:pPr>
      <w:numPr>
        <w:numId w:val="0"/>
      </w:numPr>
      <w:ind w:left="720"/>
      <w:outlineLvl w:val="9"/>
    </w:pPr>
  </w:style>
  <w:style w:type="paragraph" w:customStyle="1" w:styleId="Heading2NoNum">
    <w:name w:val="Heading 2 NoNum"/>
    <w:basedOn w:val="Heading1NoNum"/>
    <w:next w:val="BodyText"/>
    <w:autoRedefine/>
    <w:locked/>
    <w:rsid w:val="000E6EA4"/>
    <w:rPr>
      <w:color w:val="7ADFED"/>
      <w:sz w:val="36"/>
      <w:szCs w:val="36"/>
    </w:rPr>
  </w:style>
  <w:style w:type="paragraph" w:customStyle="1" w:styleId="Heading3NoNum">
    <w:name w:val="Heading 3 NoNum"/>
    <w:basedOn w:val="Heading2NoNum"/>
    <w:next w:val="BodyText"/>
    <w:autoRedefine/>
    <w:locked/>
    <w:rsid w:val="000E6EA4"/>
    <w:rPr>
      <w:sz w:val="32"/>
      <w:szCs w:val="32"/>
    </w:rPr>
  </w:style>
  <w:style w:type="paragraph" w:customStyle="1" w:styleId="Heading4NoNum">
    <w:name w:val="Heading 4 NoNum"/>
    <w:basedOn w:val="Heading1NoNum"/>
    <w:next w:val="BodyText"/>
    <w:locked/>
    <w:rsid w:val="000E6EA4"/>
    <w:rPr>
      <w:sz w:val="22"/>
      <w:szCs w:val="30"/>
    </w:rPr>
  </w:style>
  <w:style w:type="paragraph" w:customStyle="1" w:styleId="List1Num">
    <w:name w:val="List 1 Num"/>
    <w:basedOn w:val="BodyText"/>
    <w:autoRedefine/>
    <w:rsid w:val="000E6EA4"/>
    <w:pPr>
      <w:numPr>
        <w:numId w:val="12"/>
      </w:numPr>
      <w:tabs>
        <w:tab w:val="left" w:pos="2130"/>
      </w:tabs>
      <w:spacing w:after="60" w:line="240" w:lineRule="auto"/>
    </w:pPr>
    <w:rPr>
      <w:rFonts w:ascii="Myriad Pro" w:eastAsia="Times New Roman" w:hAnsi="Myriad Pro" w:cs="Times New Roman"/>
      <w:spacing w:val="2"/>
      <w:lang w:bidi="ar-AE"/>
    </w:rPr>
  </w:style>
  <w:style w:type="paragraph" w:customStyle="1" w:styleId="List2Num">
    <w:name w:val="List 2 Num"/>
    <w:basedOn w:val="List1Num"/>
    <w:locked/>
    <w:rsid w:val="000E6EA4"/>
    <w:pPr>
      <w:numPr>
        <w:ilvl w:val="1"/>
      </w:numPr>
      <w:ind w:left="1645" w:hanging="539"/>
    </w:pPr>
  </w:style>
  <w:style w:type="paragraph" w:customStyle="1" w:styleId="List3Num">
    <w:name w:val="List 3 Num"/>
    <w:basedOn w:val="List2Num"/>
    <w:locked/>
    <w:rsid w:val="000E6EA4"/>
    <w:pPr>
      <w:numPr>
        <w:ilvl w:val="2"/>
      </w:numPr>
      <w:ind w:left="2415" w:hanging="737"/>
    </w:pPr>
  </w:style>
  <w:style w:type="paragraph" w:customStyle="1" w:styleId="Indent1">
    <w:name w:val="Indent 1"/>
    <w:basedOn w:val="BodyText"/>
    <w:autoRedefine/>
    <w:qFormat/>
    <w:locked/>
    <w:rsid w:val="000E6EA4"/>
    <w:pPr>
      <w:tabs>
        <w:tab w:val="left" w:pos="2130"/>
      </w:tabs>
      <w:spacing w:after="60" w:line="240" w:lineRule="auto"/>
      <w:ind w:left="964"/>
    </w:pPr>
    <w:rPr>
      <w:rFonts w:ascii="Myriad Pro" w:eastAsia="Times New Roman" w:hAnsi="Myriad Pro" w:cs="Times New Roman"/>
      <w:noProof/>
      <w:spacing w:val="2"/>
      <w:szCs w:val="24"/>
      <w:lang w:bidi="ar-AE"/>
    </w:rPr>
  </w:style>
  <w:style w:type="paragraph" w:customStyle="1" w:styleId="Indent2">
    <w:name w:val="Indent 2"/>
    <w:basedOn w:val="BodyText"/>
    <w:autoRedefine/>
    <w:locked/>
    <w:rsid w:val="000E6EA4"/>
    <w:pPr>
      <w:tabs>
        <w:tab w:val="left" w:pos="2130"/>
      </w:tabs>
      <w:spacing w:after="60" w:line="240" w:lineRule="auto"/>
      <w:ind w:left="1247"/>
    </w:pPr>
    <w:rPr>
      <w:rFonts w:ascii="Myriad Pro" w:eastAsia="Times New Roman" w:hAnsi="Myriad Pro" w:cs="Times New Roman"/>
      <w:b/>
      <w:spacing w:val="2"/>
      <w:lang w:bidi="ar-AE"/>
    </w:rPr>
  </w:style>
  <w:style w:type="paragraph" w:customStyle="1" w:styleId="ProcedureTitle">
    <w:name w:val="ProcedureTitle"/>
    <w:basedOn w:val="BodyText"/>
    <w:next w:val="List1Num"/>
    <w:rsid w:val="000E6EA4"/>
    <w:pPr>
      <w:tabs>
        <w:tab w:val="left" w:pos="2130"/>
      </w:tabs>
      <w:spacing w:before="120" w:after="60" w:line="240" w:lineRule="auto"/>
      <w:ind w:left="720"/>
    </w:pPr>
    <w:rPr>
      <w:rFonts w:ascii="Calibri" w:eastAsia="Times New Roman" w:hAnsi="Calibri" w:cs="Times New Roman"/>
      <w:b/>
      <w:i/>
      <w:spacing w:val="2"/>
      <w:lang w:bidi="ar-AE"/>
    </w:rPr>
  </w:style>
  <w:style w:type="paragraph" w:customStyle="1" w:styleId="BodyText0">
    <w:name w:val="BodyText"/>
    <w:autoRedefine/>
    <w:qFormat/>
    <w:rsid w:val="000E6EA4"/>
    <w:pPr>
      <w:spacing w:after="0" w:line="240" w:lineRule="auto"/>
      <w:ind w:left="794"/>
    </w:pPr>
    <w:rPr>
      <w:rFonts w:ascii="Myriad Pro" w:eastAsia="Times New Roman" w:hAnsi="Myriad Pro" w:cs="Times New Roman"/>
      <w:szCs w:val="24"/>
      <w:lang w:bidi="ar-AE"/>
    </w:rPr>
  </w:style>
  <w:style w:type="paragraph" w:customStyle="1" w:styleId="Bullet2">
    <w:name w:val="Bullet2"/>
    <w:basedOn w:val="Bullet1"/>
    <w:qFormat/>
    <w:locked/>
    <w:rsid w:val="000E6EA4"/>
    <w:pPr>
      <w:numPr>
        <w:numId w:val="13"/>
      </w:numPr>
      <w:ind w:left="1293" w:hanging="244"/>
    </w:pPr>
  </w:style>
  <w:style w:type="paragraph" w:customStyle="1" w:styleId="FigureLeft">
    <w:name w:val="FigureLeft"/>
    <w:basedOn w:val="Normal"/>
    <w:qFormat/>
    <w:rsid w:val="000E6EA4"/>
    <w:pPr>
      <w:spacing w:after="120" w:line="240" w:lineRule="auto"/>
    </w:pPr>
    <w:rPr>
      <w:noProof/>
    </w:rPr>
  </w:style>
  <w:style w:type="paragraph" w:customStyle="1" w:styleId="FigureCaption">
    <w:name w:val="FigureCaption"/>
    <w:basedOn w:val="Normal"/>
    <w:next w:val="BodyText0"/>
    <w:qFormat/>
    <w:rsid w:val="000E6EA4"/>
    <w:pPr>
      <w:spacing w:after="120" w:line="240" w:lineRule="auto"/>
      <w:jc w:val="center"/>
    </w:pPr>
    <w:rPr>
      <w:i/>
      <w:sz w:val="18"/>
    </w:rPr>
  </w:style>
  <w:style w:type="paragraph" w:customStyle="1" w:styleId="Figure">
    <w:name w:val="Figure"/>
    <w:basedOn w:val="Normal"/>
    <w:next w:val="FigureCaption"/>
    <w:autoRedefine/>
    <w:qFormat/>
    <w:rsid w:val="000E6EA4"/>
    <w:pPr>
      <w:spacing w:line="240" w:lineRule="auto"/>
    </w:pPr>
    <w:rPr>
      <w:sz w:val="18"/>
    </w:rPr>
  </w:style>
  <w:style w:type="paragraph" w:customStyle="1" w:styleId="WarningHeading">
    <w:name w:val="WarningHeading"/>
    <w:basedOn w:val="BodyText0"/>
    <w:next w:val="TableBody"/>
    <w:qFormat/>
    <w:rsid w:val="000E6EA4"/>
    <w:rPr>
      <w:b/>
      <w:smallCaps/>
    </w:rPr>
  </w:style>
  <w:style w:type="paragraph" w:customStyle="1" w:styleId="TableBody">
    <w:name w:val="TableBody"/>
    <w:basedOn w:val="BodyText"/>
    <w:autoRedefine/>
    <w:locked/>
    <w:rsid w:val="000E6EA4"/>
    <w:pPr>
      <w:tabs>
        <w:tab w:val="left" w:pos="2130"/>
      </w:tabs>
      <w:overflowPunct w:val="0"/>
      <w:autoSpaceDE w:val="0"/>
      <w:autoSpaceDN w:val="0"/>
      <w:adjustRightInd w:val="0"/>
      <w:spacing w:after="60" w:line="240" w:lineRule="auto"/>
      <w:textAlignment w:val="baseline"/>
    </w:pPr>
    <w:rPr>
      <w:rFonts w:ascii="Myriad Pro" w:eastAsia="Times New Roman" w:hAnsi="Myriad Pro" w:cs="Times New Roman"/>
      <w:spacing w:val="5"/>
      <w:lang w:bidi="ar-SA"/>
    </w:rPr>
  </w:style>
  <w:style w:type="paragraph" w:customStyle="1" w:styleId="TableBullet">
    <w:name w:val="TableBullet"/>
    <w:basedOn w:val="TableBody"/>
    <w:rsid w:val="000E6EA4"/>
    <w:pPr>
      <w:numPr>
        <w:numId w:val="15"/>
      </w:numPr>
      <w:ind w:left="227" w:hanging="227"/>
    </w:pPr>
  </w:style>
  <w:style w:type="paragraph" w:customStyle="1" w:styleId="TableBullet2">
    <w:name w:val="TableBullet2"/>
    <w:basedOn w:val="TableBullet"/>
    <w:rsid w:val="000E6EA4"/>
    <w:pPr>
      <w:widowControl w:val="0"/>
      <w:numPr>
        <w:numId w:val="14"/>
      </w:numPr>
      <w:tabs>
        <w:tab w:val="left" w:pos="227"/>
      </w:tabs>
      <w:ind w:left="454" w:hanging="227"/>
    </w:pPr>
    <w:rPr>
      <w:rFonts w:cstheme="minorHAnsi"/>
    </w:rPr>
  </w:style>
  <w:style w:type="paragraph" w:customStyle="1" w:styleId="NoteBody">
    <w:name w:val="NoteBody"/>
    <w:basedOn w:val="TableBody"/>
    <w:autoRedefine/>
    <w:qFormat/>
    <w:rsid w:val="000E6EA4"/>
  </w:style>
  <w:style w:type="paragraph" w:customStyle="1" w:styleId="NoteBullet0">
    <w:name w:val="NoteBullet"/>
    <w:basedOn w:val="TableBullet"/>
    <w:qFormat/>
    <w:rsid w:val="000E6EA4"/>
    <w:pPr>
      <w:ind w:left="454"/>
    </w:pPr>
  </w:style>
  <w:style w:type="paragraph" w:customStyle="1" w:styleId="NoSpacing2">
    <w:name w:val="No Spacing2"/>
    <w:basedOn w:val="NoSpacing"/>
    <w:qFormat/>
    <w:rsid w:val="000E6EA4"/>
    <w:pPr>
      <w:spacing w:after="160" w:line="259" w:lineRule="auto"/>
    </w:pPr>
    <w:rPr>
      <w:sz w:val="4"/>
    </w:rPr>
  </w:style>
  <w:style w:type="paragraph" w:customStyle="1" w:styleId="NoteHeadingBlue">
    <w:name w:val="NoteHeadingBlue"/>
    <w:basedOn w:val="WarningHeading"/>
    <w:autoRedefine/>
    <w:qFormat/>
    <w:rsid w:val="000E6EA4"/>
    <w:rPr>
      <w:b w:val="0"/>
      <w:smallCaps w:val="0"/>
      <w:color w:val="404040" w:themeColor="text1" w:themeTint="BF"/>
      <w:sz w:val="24"/>
    </w:rPr>
  </w:style>
  <w:style w:type="paragraph" w:customStyle="1" w:styleId="Callout">
    <w:name w:val="Callout"/>
    <w:basedOn w:val="Normal"/>
    <w:qFormat/>
    <w:rsid w:val="000E6EA4"/>
    <w:rPr>
      <w:rFonts w:ascii="Calibri" w:hAnsi="Calibri"/>
      <w:szCs w:val="20"/>
    </w:rPr>
  </w:style>
  <w:style w:type="paragraph" w:customStyle="1" w:styleId="CalloutBlue">
    <w:name w:val="CalloutBlue"/>
    <w:basedOn w:val="Callout"/>
    <w:qFormat/>
    <w:rsid w:val="000E6EA4"/>
    <w:pPr>
      <w:spacing w:line="256" w:lineRule="auto"/>
    </w:pPr>
    <w:rPr>
      <w:rFonts w:eastAsia="Calibri" w:cs="Arial"/>
      <w:color w:val="052F61" w:themeColor="accent1"/>
    </w:rPr>
  </w:style>
  <w:style w:type="paragraph" w:customStyle="1" w:styleId="CalloutRed">
    <w:name w:val="CalloutRed"/>
    <w:basedOn w:val="Callout"/>
    <w:qFormat/>
    <w:rsid w:val="000E6EA4"/>
    <w:pPr>
      <w:spacing w:line="256" w:lineRule="auto"/>
    </w:pPr>
    <w:rPr>
      <w:rFonts w:eastAsia="Calibri" w:cs="Arial"/>
      <w:color w:val="BF4D33"/>
    </w:rPr>
  </w:style>
  <w:style w:type="paragraph" w:customStyle="1" w:styleId="NoticeBullet">
    <w:name w:val="NoticeBullet"/>
    <w:basedOn w:val="NoticeBody"/>
    <w:qFormat/>
    <w:rsid w:val="000E6EA4"/>
    <w:pPr>
      <w:numPr>
        <w:numId w:val="16"/>
      </w:numPr>
      <w:ind w:left="227" w:hanging="227"/>
    </w:pPr>
  </w:style>
  <w:style w:type="paragraph" w:customStyle="1" w:styleId="CoverTitle-1">
    <w:name w:val="Cover Title - 1"/>
    <w:basedOn w:val="Normal"/>
    <w:link w:val="CoverTitle-1Char"/>
    <w:autoRedefine/>
    <w:qFormat/>
    <w:rsid w:val="000E6EA4"/>
    <w:pPr>
      <w:widowControl w:val="0"/>
      <w:spacing w:before="80" w:after="80" w:line="240" w:lineRule="auto"/>
      <w:jc w:val="center"/>
    </w:pPr>
    <w:rPr>
      <w:rFonts w:ascii="futura bold" w:eastAsiaTheme="majorEastAsia" w:hAnsi="futura bold" w:cstheme="majorBidi"/>
      <w:bCs/>
      <w:color w:val="003C4F"/>
      <w:sz w:val="80"/>
      <w:szCs w:val="80"/>
    </w:rPr>
  </w:style>
  <w:style w:type="character" w:customStyle="1" w:styleId="CoverTitle-1Char">
    <w:name w:val="Cover Title - 1 Char"/>
    <w:basedOn w:val="DefaultParagraphFont"/>
    <w:link w:val="CoverTitle-1"/>
    <w:rsid w:val="000E6EA4"/>
    <w:rPr>
      <w:rFonts w:ascii="futura bold" w:eastAsiaTheme="majorEastAsia" w:hAnsi="futura bold" w:cstheme="majorBidi"/>
      <w:bCs/>
      <w:color w:val="003C4F"/>
      <w:sz w:val="80"/>
      <w:szCs w:val="80"/>
    </w:rPr>
  </w:style>
  <w:style w:type="paragraph" w:customStyle="1" w:styleId="CoverTitle-2">
    <w:name w:val="Cover Title - 2"/>
    <w:basedOn w:val="CoverTitle-1"/>
    <w:autoRedefine/>
    <w:rsid w:val="000E6EA4"/>
    <w:rPr>
      <w:color w:val="7ADFED"/>
      <w:sz w:val="52"/>
    </w:rPr>
  </w:style>
  <w:style w:type="paragraph" w:customStyle="1" w:styleId="Coverdocumentspecs-2">
    <w:name w:val="Cover document specs - 2"/>
    <w:basedOn w:val="Normal"/>
    <w:link w:val="Coverdocumentspecs-2Char"/>
    <w:autoRedefine/>
    <w:qFormat/>
    <w:rsid w:val="000E6EA4"/>
    <w:pPr>
      <w:keepNext/>
      <w:keepLines/>
      <w:tabs>
        <w:tab w:val="left" w:pos="1134"/>
      </w:tabs>
      <w:spacing w:before="0" w:after="160" w:line="300" w:lineRule="atLeast"/>
      <w:ind w:left="142"/>
      <w:jc w:val="both"/>
      <w:outlineLvl w:val="0"/>
    </w:pPr>
    <w:rPr>
      <w:rFonts w:ascii="HelveticaNeueLT Pro 45 Lt" w:eastAsiaTheme="majorEastAsia" w:hAnsi="HelveticaNeueLT Pro 45 Lt" w:cstheme="majorBidi"/>
      <w:bCs/>
      <w:color w:val="FFFFFF" w:themeColor="background1"/>
      <w:sz w:val="28"/>
      <w:szCs w:val="32"/>
    </w:rPr>
  </w:style>
  <w:style w:type="character" w:customStyle="1" w:styleId="Coverdocumentspecs-2Char">
    <w:name w:val="Cover document specs - 2 Char"/>
    <w:basedOn w:val="DefaultParagraphFont"/>
    <w:link w:val="Coverdocumentspecs-2"/>
    <w:rsid w:val="000E6EA4"/>
    <w:rPr>
      <w:rFonts w:ascii="HelveticaNeueLT Pro 45 Lt" w:eastAsiaTheme="majorEastAsia" w:hAnsi="HelveticaNeueLT Pro 45 Lt" w:cstheme="majorBidi"/>
      <w:bCs/>
      <w:color w:val="FFFFFF" w:themeColor="background1"/>
      <w:sz w:val="28"/>
      <w:szCs w:val="32"/>
    </w:rPr>
  </w:style>
  <w:style w:type="paragraph" w:customStyle="1" w:styleId="CoverURL-3">
    <w:name w:val="Cover URL - 3"/>
    <w:basedOn w:val="Normal"/>
    <w:link w:val="CoverURL-3Char"/>
    <w:autoRedefine/>
    <w:qFormat/>
    <w:rsid w:val="000E6EA4"/>
    <w:pPr>
      <w:keepNext/>
      <w:keepLines/>
      <w:tabs>
        <w:tab w:val="left" w:pos="851"/>
        <w:tab w:val="left" w:pos="1134"/>
      </w:tabs>
      <w:spacing w:before="0" w:after="160" w:line="300" w:lineRule="atLeast"/>
      <w:ind w:left="850"/>
      <w:outlineLvl w:val="0"/>
    </w:pPr>
    <w:rPr>
      <w:rFonts w:ascii="HelveticaNeueLT Pro 45 Lt" w:eastAsiaTheme="majorEastAsia" w:hAnsi="HelveticaNeueLT Pro 45 Lt" w:cstheme="majorBidi"/>
      <w:bCs/>
      <w:color w:val="069DD8"/>
      <w:sz w:val="32"/>
      <w:szCs w:val="32"/>
    </w:rPr>
  </w:style>
  <w:style w:type="character" w:customStyle="1" w:styleId="CoverURL-3Char">
    <w:name w:val="Cover URL - 3 Char"/>
    <w:basedOn w:val="DefaultParagraphFont"/>
    <w:link w:val="CoverURL-3"/>
    <w:rsid w:val="000E6EA4"/>
    <w:rPr>
      <w:rFonts w:ascii="HelveticaNeueLT Pro 45 Lt" w:eastAsiaTheme="majorEastAsia" w:hAnsi="HelveticaNeueLT Pro 45 Lt" w:cstheme="majorBidi"/>
      <w:bCs/>
      <w:color w:val="069DD8"/>
      <w:sz w:val="32"/>
      <w:szCs w:val="32"/>
    </w:rPr>
  </w:style>
  <w:style w:type="paragraph" w:customStyle="1" w:styleId="HeaderNew">
    <w:name w:val="HeaderNew"/>
    <w:basedOn w:val="Footer"/>
    <w:rsid w:val="000E6EA4"/>
    <w:pPr>
      <w:tabs>
        <w:tab w:val="clear" w:pos="4680"/>
        <w:tab w:val="clear" w:pos="9360"/>
        <w:tab w:val="center" w:pos="4536"/>
        <w:tab w:val="right" w:pos="9072"/>
      </w:tabs>
      <w:spacing w:before="60" w:after="60"/>
    </w:pPr>
    <w:rPr>
      <w:rFonts w:eastAsia="Times New Roman" w:cs="Tahoma"/>
      <w:szCs w:val="18"/>
      <w:lang w:bidi="ar-AE"/>
    </w:rPr>
  </w:style>
  <w:style w:type="paragraph" w:customStyle="1" w:styleId="Bullet3">
    <w:name w:val="Bullet3"/>
    <w:basedOn w:val="BodyText"/>
    <w:autoRedefine/>
    <w:qFormat/>
    <w:locked/>
    <w:rsid w:val="000E6EA4"/>
    <w:pPr>
      <w:keepLines/>
      <w:numPr>
        <w:numId w:val="17"/>
      </w:numPr>
      <w:tabs>
        <w:tab w:val="left" w:pos="2130"/>
      </w:tabs>
      <w:spacing w:after="60" w:line="240" w:lineRule="auto"/>
    </w:pPr>
    <w:rPr>
      <w:rFonts w:ascii="Myriad Pro" w:eastAsia="Times New Roman" w:hAnsi="Myriad Pro" w:cs="Times New Roman"/>
      <w:spacing w:val="2"/>
      <w:lang w:bidi="ar-AE"/>
    </w:rPr>
  </w:style>
  <w:style w:type="paragraph" w:customStyle="1" w:styleId="Bullet4">
    <w:name w:val="Bullet4"/>
    <w:basedOn w:val="Bullet3"/>
    <w:locked/>
    <w:rsid w:val="000E6EA4"/>
    <w:pPr>
      <w:numPr>
        <w:ilvl w:val="2"/>
      </w:numPr>
      <w:tabs>
        <w:tab w:val="clear" w:pos="2160"/>
      </w:tabs>
      <w:ind w:left="2880"/>
    </w:pPr>
  </w:style>
  <w:style w:type="paragraph" w:customStyle="1" w:styleId="Headerspacing">
    <w:name w:val="Header spacing"/>
    <w:autoRedefine/>
    <w:qFormat/>
    <w:rsid w:val="000E6EA4"/>
    <w:rPr>
      <w:rFonts w:ascii="HelveticaNeueLT Pro 45 Lt" w:eastAsiaTheme="majorEastAsia" w:hAnsi="HelveticaNeueLT Pro 45 Lt" w:cstheme="majorBidi"/>
      <w:bCs/>
      <w:color w:val="939598"/>
      <w:sz w:val="8"/>
      <w:szCs w:val="18"/>
    </w:rPr>
  </w:style>
  <w:style w:type="paragraph" w:customStyle="1" w:styleId="TOC20">
    <w:name w:val="TOC2"/>
    <w:basedOn w:val="TOC1"/>
    <w:rsid w:val="000E6EA4"/>
    <w:pPr>
      <w:ind w:left="629"/>
    </w:pPr>
    <w:rPr>
      <w:sz w:val="22"/>
    </w:rPr>
  </w:style>
  <w:style w:type="paragraph" w:customStyle="1" w:styleId="TOC30">
    <w:name w:val="TOC3"/>
    <w:basedOn w:val="TOC20"/>
    <w:rsid w:val="000E6EA4"/>
    <w:pPr>
      <w:tabs>
        <w:tab w:val="left" w:pos="2160"/>
      </w:tabs>
      <w:ind w:left="1350"/>
    </w:pPr>
  </w:style>
  <w:style w:type="paragraph" w:customStyle="1" w:styleId="Disclaimertext">
    <w:name w:val="Disclaimer text"/>
    <w:basedOn w:val="BodyText"/>
    <w:autoRedefine/>
    <w:rsid w:val="000E6EA4"/>
    <w:pPr>
      <w:spacing w:after="60" w:line="240" w:lineRule="auto"/>
    </w:pPr>
    <w:rPr>
      <w:rFonts w:ascii="Calibri" w:eastAsia="Times New Roman" w:hAnsi="Calibri" w:cs="Calibri"/>
      <w:spacing w:val="2"/>
      <w:lang w:bidi="ar-AE"/>
    </w:rPr>
  </w:style>
  <w:style w:type="paragraph" w:customStyle="1" w:styleId="CellBodyLeft">
    <w:name w:val="CellBodyLeft"/>
    <w:autoRedefine/>
    <w:locked/>
    <w:rsid w:val="000E6EA4"/>
    <w:pPr>
      <w:spacing w:before="80" w:after="80" w:line="240" w:lineRule="auto"/>
    </w:pPr>
    <w:rPr>
      <w:rFonts w:eastAsiaTheme="minorHAnsi" w:cs="Calibri"/>
      <w:lang w:bidi="ar-SA"/>
    </w:rPr>
  </w:style>
  <w:style w:type="paragraph" w:customStyle="1" w:styleId="CellHeadingLeft">
    <w:name w:val="CellHeading Left"/>
    <w:basedOn w:val="BodyText"/>
    <w:autoRedefine/>
    <w:locked/>
    <w:rsid w:val="000E6EA4"/>
    <w:pPr>
      <w:keepNext/>
      <w:keepLines/>
      <w:widowControl w:val="0"/>
      <w:tabs>
        <w:tab w:val="left" w:pos="284"/>
        <w:tab w:val="left" w:pos="567"/>
      </w:tabs>
      <w:spacing w:after="60" w:line="240" w:lineRule="auto"/>
      <w:ind w:left="680" w:hanging="720"/>
    </w:pPr>
    <w:rPr>
      <w:rFonts w:eastAsia="Times New Roman" w:cs="Tahoma"/>
      <w:b/>
      <w:szCs w:val="20"/>
      <w:lang w:bidi="ar-SA"/>
    </w:rPr>
  </w:style>
  <w:style w:type="paragraph" w:customStyle="1" w:styleId="AppendixL2">
    <w:name w:val="Appendix L2"/>
    <w:next w:val="BodyText"/>
    <w:autoRedefine/>
    <w:locked/>
    <w:rsid w:val="000E6EA4"/>
    <w:pPr>
      <w:keepLines/>
      <w:widowControl w:val="0"/>
      <w:spacing w:before="240" w:after="60" w:line="240" w:lineRule="auto"/>
      <w:ind w:left="963" w:hanging="1247"/>
      <w:outlineLvl w:val="1"/>
    </w:pPr>
    <w:rPr>
      <w:rFonts w:ascii="Metropolis" w:eastAsia="Times New Roman" w:hAnsi="Metropolis" w:cs="Tahoma"/>
      <w:bCs/>
      <w:snapToGrid w:val="0"/>
      <w:color w:val="00B0F0"/>
      <w:kern w:val="32"/>
      <w:sz w:val="36"/>
      <w:szCs w:val="36"/>
      <w:lang w:bidi="ar-AE"/>
    </w:rPr>
  </w:style>
  <w:style w:type="paragraph" w:customStyle="1" w:styleId="NoteHeading">
    <w:name w:val="NoteHeading"/>
    <w:basedOn w:val="NoteHeadingBlue"/>
    <w:autoRedefine/>
    <w:qFormat/>
    <w:rsid w:val="000E6EA4"/>
    <w:rPr>
      <w:color w:val="003C4F"/>
    </w:rPr>
  </w:style>
  <w:style w:type="paragraph" w:customStyle="1" w:styleId="Important">
    <w:name w:val="Important"/>
    <w:autoRedefine/>
    <w:qFormat/>
    <w:rsid w:val="000E6EA4"/>
    <w:pPr>
      <w:spacing w:before="60" w:after="60" w:line="240" w:lineRule="auto"/>
    </w:pPr>
    <w:rPr>
      <w:rFonts w:ascii="Myriad Pro" w:eastAsia="Times New Roman" w:hAnsi="Myriad Pro" w:cs="Times New Roman"/>
      <w:color w:val="C00000"/>
      <w:sz w:val="24"/>
      <w:szCs w:val="24"/>
      <w:lang w:bidi="ar-AE"/>
    </w:rPr>
  </w:style>
  <w:style w:type="paragraph" w:customStyle="1" w:styleId="code0">
    <w:name w:val="code"/>
    <w:autoRedefine/>
    <w:qFormat/>
    <w:rsid w:val="000E6EA4"/>
    <w:pPr>
      <w:tabs>
        <w:tab w:val="left" w:pos="851"/>
      </w:tabs>
      <w:spacing w:before="60" w:after="60" w:line="240" w:lineRule="auto"/>
    </w:pPr>
    <w:rPr>
      <w:rFonts w:eastAsia="Times New Roman" w:cs="Times New Roman"/>
      <w:b/>
      <w:spacing w:val="2"/>
      <w:sz w:val="24"/>
      <w:lang w:bidi="ar-AE"/>
    </w:rPr>
  </w:style>
  <w:style w:type="paragraph" w:customStyle="1" w:styleId="Indentbold">
    <w:name w:val="Indentbold"/>
    <w:autoRedefine/>
    <w:qFormat/>
    <w:rsid w:val="000E6EA4"/>
    <w:pPr>
      <w:ind w:left="964"/>
    </w:pPr>
    <w:rPr>
      <w:rFonts w:ascii="Myriad Pro" w:eastAsia="Times New Roman" w:hAnsi="Myriad Pro" w:cs="Times New Roman"/>
      <w:b/>
      <w:noProof/>
      <w:spacing w:val="2"/>
      <w:szCs w:val="24"/>
      <w:lang w:bidi="ar-AE"/>
    </w:rPr>
  </w:style>
  <w:style w:type="paragraph" w:styleId="Revision">
    <w:name w:val="Revision"/>
    <w:hidden/>
    <w:uiPriority w:val="99"/>
    <w:semiHidden/>
    <w:rsid w:val="000E6EA4"/>
    <w:pPr>
      <w:spacing w:after="0" w:line="240" w:lineRule="auto"/>
    </w:pPr>
    <w:rPr>
      <w:rFonts w:eastAsiaTheme="minorHAnsi"/>
    </w:rPr>
  </w:style>
  <w:style w:type="character" w:customStyle="1" w:styleId="SpecialBold">
    <w:name w:val="Special Bold"/>
    <w:basedOn w:val="DefaultParagraphFont"/>
    <w:rsid w:val="00861EF4"/>
    <w:rPr>
      <w:b/>
      <w:spacing w:val="0"/>
    </w:rPr>
  </w:style>
  <w:style w:type="paragraph" w:styleId="ListParagraph">
    <w:name w:val="List Paragraph"/>
    <w:basedOn w:val="Normal"/>
    <w:uiPriority w:val="34"/>
    <w:qFormat/>
    <w:rsid w:val="0077008A"/>
    <w:pPr>
      <w:spacing w:before="0" w:after="200" w:line="276" w:lineRule="auto"/>
      <w:ind w:left="720"/>
      <w:contextualSpacing/>
    </w:pPr>
    <w:rPr>
      <w:rFonts w:eastAsiaTheme="minorEastAsia"/>
      <w:szCs w:val="20"/>
      <w:lang w:eastAsia="ja-JP"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0885">
      <w:bodyDiv w:val="1"/>
      <w:marLeft w:val="0"/>
      <w:marRight w:val="0"/>
      <w:marTop w:val="0"/>
      <w:marBottom w:val="0"/>
      <w:divBdr>
        <w:top w:val="none" w:sz="0" w:space="0" w:color="auto"/>
        <w:left w:val="none" w:sz="0" w:space="0" w:color="auto"/>
        <w:bottom w:val="none" w:sz="0" w:space="0" w:color="auto"/>
        <w:right w:val="none" w:sz="0" w:space="0" w:color="auto"/>
      </w:divBdr>
    </w:div>
    <w:div w:id="42293013">
      <w:bodyDiv w:val="1"/>
      <w:marLeft w:val="0"/>
      <w:marRight w:val="0"/>
      <w:marTop w:val="0"/>
      <w:marBottom w:val="0"/>
      <w:divBdr>
        <w:top w:val="none" w:sz="0" w:space="0" w:color="auto"/>
        <w:left w:val="none" w:sz="0" w:space="0" w:color="auto"/>
        <w:bottom w:val="none" w:sz="0" w:space="0" w:color="auto"/>
        <w:right w:val="none" w:sz="0" w:space="0" w:color="auto"/>
      </w:divBdr>
    </w:div>
    <w:div w:id="51656793">
      <w:bodyDiv w:val="1"/>
      <w:marLeft w:val="0"/>
      <w:marRight w:val="0"/>
      <w:marTop w:val="0"/>
      <w:marBottom w:val="0"/>
      <w:divBdr>
        <w:top w:val="none" w:sz="0" w:space="0" w:color="auto"/>
        <w:left w:val="none" w:sz="0" w:space="0" w:color="auto"/>
        <w:bottom w:val="none" w:sz="0" w:space="0" w:color="auto"/>
        <w:right w:val="none" w:sz="0" w:space="0" w:color="auto"/>
      </w:divBdr>
    </w:div>
    <w:div w:id="58480563">
      <w:bodyDiv w:val="1"/>
      <w:marLeft w:val="0"/>
      <w:marRight w:val="0"/>
      <w:marTop w:val="0"/>
      <w:marBottom w:val="0"/>
      <w:divBdr>
        <w:top w:val="none" w:sz="0" w:space="0" w:color="auto"/>
        <w:left w:val="none" w:sz="0" w:space="0" w:color="auto"/>
        <w:bottom w:val="none" w:sz="0" w:space="0" w:color="auto"/>
        <w:right w:val="none" w:sz="0" w:space="0" w:color="auto"/>
      </w:divBdr>
    </w:div>
    <w:div w:id="75132068">
      <w:bodyDiv w:val="1"/>
      <w:marLeft w:val="0"/>
      <w:marRight w:val="0"/>
      <w:marTop w:val="0"/>
      <w:marBottom w:val="0"/>
      <w:divBdr>
        <w:top w:val="none" w:sz="0" w:space="0" w:color="auto"/>
        <w:left w:val="none" w:sz="0" w:space="0" w:color="auto"/>
        <w:bottom w:val="none" w:sz="0" w:space="0" w:color="auto"/>
        <w:right w:val="none" w:sz="0" w:space="0" w:color="auto"/>
      </w:divBdr>
    </w:div>
    <w:div w:id="93866889">
      <w:bodyDiv w:val="1"/>
      <w:marLeft w:val="0"/>
      <w:marRight w:val="0"/>
      <w:marTop w:val="0"/>
      <w:marBottom w:val="0"/>
      <w:divBdr>
        <w:top w:val="none" w:sz="0" w:space="0" w:color="auto"/>
        <w:left w:val="none" w:sz="0" w:space="0" w:color="auto"/>
        <w:bottom w:val="none" w:sz="0" w:space="0" w:color="auto"/>
        <w:right w:val="none" w:sz="0" w:space="0" w:color="auto"/>
      </w:divBdr>
    </w:div>
    <w:div w:id="126707332">
      <w:bodyDiv w:val="1"/>
      <w:marLeft w:val="0"/>
      <w:marRight w:val="0"/>
      <w:marTop w:val="0"/>
      <w:marBottom w:val="0"/>
      <w:divBdr>
        <w:top w:val="none" w:sz="0" w:space="0" w:color="auto"/>
        <w:left w:val="none" w:sz="0" w:space="0" w:color="auto"/>
        <w:bottom w:val="none" w:sz="0" w:space="0" w:color="auto"/>
        <w:right w:val="none" w:sz="0" w:space="0" w:color="auto"/>
      </w:divBdr>
    </w:div>
    <w:div w:id="152185602">
      <w:bodyDiv w:val="1"/>
      <w:marLeft w:val="0"/>
      <w:marRight w:val="0"/>
      <w:marTop w:val="0"/>
      <w:marBottom w:val="0"/>
      <w:divBdr>
        <w:top w:val="none" w:sz="0" w:space="0" w:color="auto"/>
        <w:left w:val="none" w:sz="0" w:space="0" w:color="auto"/>
        <w:bottom w:val="none" w:sz="0" w:space="0" w:color="auto"/>
        <w:right w:val="none" w:sz="0" w:space="0" w:color="auto"/>
      </w:divBdr>
    </w:div>
    <w:div w:id="187328742">
      <w:bodyDiv w:val="1"/>
      <w:marLeft w:val="0"/>
      <w:marRight w:val="0"/>
      <w:marTop w:val="0"/>
      <w:marBottom w:val="0"/>
      <w:divBdr>
        <w:top w:val="none" w:sz="0" w:space="0" w:color="auto"/>
        <w:left w:val="none" w:sz="0" w:space="0" w:color="auto"/>
        <w:bottom w:val="none" w:sz="0" w:space="0" w:color="auto"/>
        <w:right w:val="none" w:sz="0" w:space="0" w:color="auto"/>
      </w:divBdr>
    </w:div>
    <w:div w:id="198933533">
      <w:bodyDiv w:val="1"/>
      <w:marLeft w:val="0"/>
      <w:marRight w:val="0"/>
      <w:marTop w:val="0"/>
      <w:marBottom w:val="0"/>
      <w:divBdr>
        <w:top w:val="none" w:sz="0" w:space="0" w:color="auto"/>
        <w:left w:val="none" w:sz="0" w:space="0" w:color="auto"/>
        <w:bottom w:val="none" w:sz="0" w:space="0" w:color="auto"/>
        <w:right w:val="none" w:sz="0" w:space="0" w:color="auto"/>
      </w:divBdr>
    </w:div>
    <w:div w:id="327750426">
      <w:bodyDiv w:val="1"/>
      <w:marLeft w:val="0"/>
      <w:marRight w:val="0"/>
      <w:marTop w:val="0"/>
      <w:marBottom w:val="0"/>
      <w:divBdr>
        <w:top w:val="none" w:sz="0" w:space="0" w:color="auto"/>
        <w:left w:val="none" w:sz="0" w:space="0" w:color="auto"/>
        <w:bottom w:val="none" w:sz="0" w:space="0" w:color="auto"/>
        <w:right w:val="none" w:sz="0" w:space="0" w:color="auto"/>
      </w:divBdr>
    </w:div>
    <w:div w:id="328214848">
      <w:bodyDiv w:val="1"/>
      <w:marLeft w:val="0"/>
      <w:marRight w:val="0"/>
      <w:marTop w:val="0"/>
      <w:marBottom w:val="0"/>
      <w:divBdr>
        <w:top w:val="none" w:sz="0" w:space="0" w:color="auto"/>
        <w:left w:val="none" w:sz="0" w:space="0" w:color="auto"/>
        <w:bottom w:val="none" w:sz="0" w:space="0" w:color="auto"/>
        <w:right w:val="none" w:sz="0" w:space="0" w:color="auto"/>
      </w:divBdr>
    </w:div>
    <w:div w:id="345325208">
      <w:bodyDiv w:val="1"/>
      <w:marLeft w:val="0"/>
      <w:marRight w:val="0"/>
      <w:marTop w:val="0"/>
      <w:marBottom w:val="0"/>
      <w:divBdr>
        <w:top w:val="none" w:sz="0" w:space="0" w:color="auto"/>
        <w:left w:val="none" w:sz="0" w:space="0" w:color="auto"/>
        <w:bottom w:val="none" w:sz="0" w:space="0" w:color="auto"/>
        <w:right w:val="none" w:sz="0" w:space="0" w:color="auto"/>
      </w:divBdr>
      <w:divsChild>
        <w:div w:id="1728911886">
          <w:marLeft w:val="0"/>
          <w:marRight w:val="0"/>
          <w:marTop w:val="0"/>
          <w:marBottom w:val="0"/>
          <w:divBdr>
            <w:top w:val="none" w:sz="0" w:space="0" w:color="auto"/>
            <w:left w:val="none" w:sz="0" w:space="0" w:color="auto"/>
            <w:bottom w:val="none" w:sz="0" w:space="0" w:color="auto"/>
            <w:right w:val="none" w:sz="0" w:space="0" w:color="auto"/>
          </w:divBdr>
        </w:div>
      </w:divsChild>
    </w:div>
    <w:div w:id="350883080">
      <w:bodyDiv w:val="1"/>
      <w:marLeft w:val="0"/>
      <w:marRight w:val="0"/>
      <w:marTop w:val="0"/>
      <w:marBottom w:val="0"/>
      <w:divBdr>
        <w:top w:val="none" w:sz="0" w:space="0" w:color="auto"/>
        <w:left w:val="none" w:sz="0" w:space="0" w:color="auto"/>
        <w:bottom w:val="none" w:sz="0" w:space="0" w:color="auto"/>
        <w:right w:val="none" w:sz="0" w:space="0" w:color="auto"/>
      </w:divBdr>
    </w:div>
    <w:div w:id="416177881">
      <w:bodyDiv w:val="1"/>
      <w:marLeft w:val="0"/>
      <w:marRight w:val="0"/>
      <w:marTop w:val="0"/>
      <w:marBottom w:val="0"/>
      <w:divBdr>
        <w:top w:val="none" w:sz="0" w:space="0" w:color="auto"/>
        <w:left w:val="none" w:sz="0" w:space="0" w:color="auto"/>
        <w:bottom w:val="none" w:sz="0" w:space="0" w:color="auto"/>
        <w:right w:val="none" w:sz="0" w:space="0" w:color="auto"/>
      </w:divBdr>
    </w:div>
    <w:div w:id="436147229">
      <w:bodyDiv w:val="1"/>
      <w:marLeft w:val="0"/>
      <w:marRight w:val="0"/>
      <w:marTop w:val="0"/>
      <w:marBottom w:val="0"/>
      <w:divBdr>
        <w:top w:val="none" w:sz="0" w:space="0" w:color="auto"/>
        <w:left w:val="none" w:sz="0" w:space="0" w:color="auto"/>
        <w:bottom w:val="none" w:sz="0" w:space="0" w:color="auto"/>
        <w:right w:val="none" w:sz="0" w:space="0" w:color="auto"/>
      </w:divBdr>
    </w:div>
    <w:div w:id="440614879">
      <w:bodyDiv w:val="1"/>
      <w:marLeft w:val="0"/>
      <w:marRight w:val="0"/>
      <w:marTop w:val="0"/>
      <w:marBottom w:val="0"/>
      <w:divBdr>
        <w:top w:val="none" w:sz="0" w:space="0" w:color="auto"/>
        <w:left w:val="none" w:sz="0" w:space="0" w:color="auto"/>
        <w:bottom w:val="none" w:sz="0" w:space="0" w:color="auto"/>
        <w:right w:val="none" w:sz="0" w:space="0" w:color="auto"/>
      </w:divBdr>
    </w:div>
    <w:div w:id="440953700">
      <w:bodyDiv w:val="1"/>
      <w:marLeft w:val="0"/>
      <w:marRight w:val="0"/>
      <w:marTop w:val="0"/>
      <w:marBottom w:val="0"/>
      <w:divBdr>
        <w:top w:val="none" w:sz="0" w:space="0" w:color="auto"/>
        <w:left w:val="none" w:sz="0" w:space="0" w:color="auto"/>
        <w:bottom w:val="none" w:sz="0" w:space="0" w:color="auto"/>
        <w:right w:val="none" w:sz="0" w:space="0" w:color="auto"/>
      </w:divBdr>
    </w:div>
    <w:div w:id="499543797">
      <w:bodyDiv w:val="1"/>
      <w:marLeft w:val="0"/>
      <w:marRight w:val="0"/>
      <w:marTop w:val="0"/>
      <w:marBottom w:val="0"/>
      <w:divBdr>
        <w:top w:val="none" w:sz="0" w:space="0" w:color="auto"/>
        <w:left w:val="none" w:sz="0" w:space="0" w:color="auto"/>
        <w:bottom w:val="none" w:sz="0" w:space="0" w:color="auto"/>
        <w:right w:val="none" w:sz="0" w:space="0" w:color="auto"/>
      </w:divBdr>
    </w:div>
    <w:div w:id="504635031">
      <w:bodyDiv w:val="1"/>
      <w:marLeft w:val="0"/>
      <w:marRight w:val="0"/>
      <w:marTop w:val="0"/>
      <w:marBottom w:val="0"/>
      <w:divBdr>
        <w:top w:val="none" w:sz="0" w:space="0" w:color="auto"/>
        <w:left w:val="none" w:sz="0" w:space="0" w:color="auto"/>
        <w:bottom w:val="none" w:sz="0" w:space="0" w:color="auto"/>
        <w:right w:val="none" w:sz="0" w:space="0" w:color="auto"/>
      </w:divBdr>
    </w:div>
    <w:div w:id="567765190">
      <w:bodyDiv w:val="1"/>
      <w:marLeft w:val="0"/>
      <w:marRight w:val="0"/>
      <w:marTop w:val="0"/>
      <w:marBottom w:val="0"/>
      <w:divBdr>
        <w:top w:val="none" w:sz="0" w:space="0" w:color="auto"/>
        <w:left w:val="none" w:sz="0" w:space="0" w:color="auto"/>
        <w:bottom w:val="none" w:sz="0" w:space="0" w:color="auto"/>
        <w:right w:val="none" w:sz="0" w:space="0" w:color="auto"/>
      </w:divBdr>
    </w:div>
    <w:div w:id="574240186">
      <w:bodyDiv w:val="1"/>
      <w:marLeft w:val="0"/>
      <w:marRight w:val="0"/>
      <w:marTop w:val="0"/>
      <w:marBottom w:val="0"/>
      <w:divBdr>
        <w:top w:val="none" w:sz="0" w:space="0" w:color="auto"/>
        <w:left w:val="none" w:sz="0" w:space="0" w:color="auto"/>
        <w:bottom w:val="none" w:sz="0" w:space="0" w:color="auto"/>
        <w:right w:val="none" w:sz="0" w:space="0" w:color="auto"/>
      </w:divBdr>
    </w:div>
    <w:div w:id="662658875">
      <w:bodyDiv w:val="1"/>
      <w:marLeft w:val="0"/>
      <w:marRight w:val="0"/>
      <w:marTop w:val="0"/>
      <w:marBottom w:val="0"/>
      <w:divBdr>
        <w:top w:val="none" w:sz="0" w:space="0" w:color="auto"/>
        <w:left w:val="none" w:sz="0" w:space="0" w:color="auto"/>
        <w:bottom w:val="none" w:sz="0" w:space="0" w:color="auto"/>
        <w:right w:val="none" w:sz="0" w:space="0" w:color="auto"/>
      </w:divBdr>
    </w:div>
    <w:div w:id="694230983">
      <w:bodyDiv w:val="1"/>
      <w:marLeft w:val="0"/>
      <w:marRight w:val="0"/>
      <w:marTop w:val="0"/>
      <w:marBottom w:val="0"/>
      <w:divBdr>
        <w:top w:val="none" w:sz="0" w:space="0" w:color="auto"/>
        <w:left w:val="none" w:sz="0" w:space="0" w:color="auto"/>
        <w:bottom w:val="none" w:sz="0" w:space="0" w:color="auto"/>
        <w:right w:val="none" w:sz="0" w:space="0" w:color="auto"/>
      </w:divBdr>
    </w:div>
    <w:div w:id="779254424">
      <w:bodyDiv w:val="1"/>
      <w:marLeft w:val="0"/>
      <w:marRight w:val="0"/>
      <w:marTop w:val="0"/>
      <w:marBottom w:val="0"/>
      <w:divBdr>
        <w:top w:val="none" w:sz="0" w:space="0" w:color="auto"/>
        <w:left w:val="none" w:sz="0" w:space="0" w:color="auto"/>
        <w:bottom w:val="none" w:sz="0" w:space="0" w:color="auto"/>
        <w:right w:val="none" w:sz="0" w:space="0" w:color="auto"/>
      </w:divBdr>
    </w:div>
    <w:div w:id="831484991">
      <w:bodyDiv w:val="1"/>
      <w:marLeft w:val="0"/>
      <w:marRight w:val="0"/>
      <w:marTop w:val="0"/>
      <w:marBottom w:val="0"/>
      <w:divBdr>
        <w:top w:val="none" w:sz="0" w:space="0" w:color="auto"/>
        <w:left w:val="none" w:sz="0" w:space="0" w:color="auto"/>
        <w:bottom w:val="none" w:sz="0" w:space="0" w:color="auto"/>
        <w:right w:val="none" w:sz="0" w:space="0" w:color="auto"/>
      </w:divBdr>
    </w:div>
    <w:div w:id="874578991">
      <w:bodyDiv w:val="1"/>
      <w:marLeft w:val="0"/>
      <w:marRight w:val="0"/>
      <w:marTop w:val="0"/>
      <w:marBottom w:val="0"/>
      <w:divBdr>
        <w:top w:val="none" w:sz="0" w:space="0" w:color="auto"/>
        <w:left w:val="none" w:sz="0" w:space="0" w:color="auto"/>
        <w:bottom w:val="none" w:sz="0" w:space="0" w:color="auto"/>
        <w:right w:val="none" w:sz="0" w:space="0" w:color="auto"/>
      </w:divBdr>
    </w:div>
    <w:div w:id="890271019">
      <w:bodyDiv w:val="1"/>
      <w:marLeft w:val="0"/>
      <w:marRight w:val="0"/>
      <w:marTop w:val="0"/>
      <w:marBottom w:val="0"/>
      <w:divBdr>
        <w:top w:val="none" w:sz="0" w:space="0" w:color="auto"/>
        <w:left w:val="none" w:sz="0" w:space="0" w:color="auto"/>
        <w:bottom w:val="none" w:sz="0" w:space="0" w:color="auto"/>
        <w:right w:val="none" w:sz="0" w:space="0" w:color="auto"/>
      </w:divBdr>
    </w:div>
    <w:div w:id="899559788">
      <w:bodyDiv w:val="1"/>
      <w:marLeft w:val="0"/>
      <w:marRight w:val="0"/>
      <w:marTop w:val="0"/>
      <w:marBottom w:val="0"/>
      <w:divBdr>
        <w:top w:val="none" w:sz="0" w:space="0" w:color="auto"/>
        <w:left w:val="none" w:sz="0" w:space="0" w:color="auto"/>
        <w:bottom w:val="none" w:sz="0" w:space="0" w:color="auto"/>
        <w:right w:val="none" w:sz="0" w:space="0" w:color="auto"/>
      </w:divBdr>
    </w:div>
    <w:div w:id="1000624029">
      <w:bodyDiv w:val="1"/>
      <w:marLeft w:val="0"/>
      <w:marRight w:val="0"/>
      <w:marTop w:val="0"/>
      <w:marBottom w:val="0"/>
      <w:divBdr>
        <w:top w:val="none" w:sz="0" w:space="0" w:color="auto"/>
        <w:left w:val="none" w:sz="0" w:space="0" w:color="auto"/>
        <w:bottom w:val="none" w:sz="0" w:space="0" w:color="auto"/>
        <w:right w:val="none" w:sz="0" w:space="0" w:color="auto"/>
      </w:divBdr>
    </w:div>
    <w:div w:id="1066759565">
      <w:bodyDiv w:val="1"/>
      <w:marLeft w:val="0"/>
      <w:marRight w:val="0"/>
      <w:marTop w:val="0"/>
      <w:marBottom w:val="0"/>
      <w:divBdr>
        <w:top w:val="none" w:sz="0" w:space="0" w:color="auto"/>
        <w:left w:val="none" w:sz="0" w:space="0" w:color="auto"/>
        <w:bottom w:val="none" w:sz="0" w:space="0" w:color="auto"/>
        <w:right w:val="none" w:sz="0" w:space="0" w:color="auto"/>
      </w:divBdr>
    </w:div>
    <w:div w:id="1084453845">
      <w:bodyDiv w:val="1"/>
      <w:marLeft w:val="0"/>
      <w:marRight w:val="0"/>
      <w:marTop w:val="0"/>
      <w:marBottom w:val="0"/>
      <w:divBdr>
        <w:top w:val="none" w:sz="0" w:space="0" w:color="auto"/>
        <w:left w:val="none" w:sz="0" w:space="0" w:color="auto"/>
        <w:bottom w:val="none" w:sz="0" w:space="0" w:color="auto"/>
        <w:right w:val="none" w:sz="0" w:space="0" w:color="auto"/>
      </w:divBdr>
    </w:div>
    <w:div w:id="1100876186">
      <w:bodyDiv w:val="1"/>
      <w:marLeft w:val="0"/>
      <w:marRight w:val="0"/>
      <w:marTop w:val="0"/>
      <w:marBottom w:val="0"/>
      <w:divBdr>
        <w:top w:val="none" w:sz="0" w:space="0" w:color="auto"/>
        <w:left w:val="none" w:sz="0" w:space="0" w:color="auto"/>
        <w:bottom w:val="none" w:sz="0" w:space="0" w:color="auto"/>
        <w:right w:val="none" w:sz="0" w:space="0" w:color="auto"/>
      </w:divBdr>
    </w:div>
    <w:div w:id="1105734571">
      <w:bodyDiv w:val="1"/>
      <w:marLeft w:val="0"/>
      <w:marRight w:val="0"/>
      <w:marTop w:val="0"/>
      <w:marBottom w:val="0"/>
      <w:divBdr>
        <w:top w:val="none" w:sz="0" w:space="0" w:color="auto"/>
        <w:left w:val="none" w:sz="0" w:space="0" w:color="auto"/>
        <w:bottom w:val="none" w:sz="0" w:space="0" w:color="auto"/>
        <w:right w:val="none" w:sz="0" w:space="0" w:color="auto"/>
      </w:divBdr>
    </w:div>
    <w:div w:id="1124613465">
      <w:bodyDiv w:val="1"/>
      <w:marLeft w:val="0"/>
      <w:marRight w:val="0"/>
      <w:marTop w:val="0"/>
      <w:marBottom w:val="0"/>
      <w:divBdr>
        <w:top w:val="none" w:sz="0" w:space="0" w:color="auto"/>
        <w:left w:val="none" w:sz="0" w:space="0" w:color="auto"/>
        <w:bottom w:val="none" w:sz="0" w:space="0" w:color="auto"/>
        <w:right w:val="none" w:sz="0" w:space="0" w:color="auto"/>
      </w:divBdr>
    </w:div>
    <w:div w:id="1194803746">
      <w:bodyDiv w:val="1"/>
      <w:marLeft w:val="0"/>
      <w:marRight w:val="0"/>
      <w:marTop w:val="0"/>
      <w:marBottom w:val="0"/>
      <w:divBdr>
        <w:top w:val="none" w:sz="0" w:space="0" w:color="auto"/>
        <w:left w:val="none" w:sz="0" w:space="0" w:color="auto"/>
        <w:bottom w:val="none" w:sz="0" w:space="0" w:color="auto"/>
        <w:right w:val="none" w:sz="0" w:space="0" w:color="auto"/>
      </w:divBdr>
    </w:div>
    <w:div w:id="1294867172">
      <w:bodyDiv w:val="1"/>
      <w:marLeft w:val="0"/>
      <w:marRight w:val="0"/>
      <w:marTop w:val="0"/>
      <w:marBottom w:val="0"/>
      <w:divBdr>
        <w:top w:val="none" w:sz="0" w:space="0" w:color="auto"/>
        <w:left w:val="none" w:sz="0" w:space="0" w:color="auto"/>
        <w:bottom w:val="none" w:sz="0" w:space="0" w:color="auto"/>
        <w:right w:val="none" w:sz="0" w:space="0" w:color="auto"/>
      </w:divBdr>
    </w:div>
    <w:div w:id="1352024346">
      <w:bodyDiv w:val="1"/>
      <w:marLeft w:val="0"/>
      <w:marRight w:val="0"/>
      <w:marTop w:val="0"/>
      <w:marBottom w:val="0"/>
      <w:divBdr>
        <w:top w:val="none" w:sz="0" w:space="0" w:color="auto"/>
        <w:left w:val="none" w:sz="0" w:space="0" w:color="auto"/>
        <w:bottom w:val="none" w:sz="0" w:space="0" w:color="auto"/>
        <w:right w:val="none" w:sz="0" w:space="0" w:color="auto"/>
      </w:divBdr>
    </w:div>
    <w:div w:id="1419524651">
      <w:bodyDiv w:val="1"/>
      <w:marLeft w:val="0"/>
      <w:marRight w:val="0"/>
      <w:marTop w:val="0"/>
      <w:marBottom w:val="0"/>
      <w:divBdr>
        <w:top w:val="none" w:sz="0" w:space="0" w:color="auto"/>
        <w:left w:val="none" w:sz="0" w:space="0" w:color="auto"/>
        <w:bottom w:val="none" w:sz="0" w:space="0" w:color="auto"/>
        <w:right w:val="none" w:sz="0" w:space="0" w:color="auto"/>
      </w:divBdr>
    </w:div>
    <w:div w:id="1435905626">
      <w:bodyDiv w:val="1"/>
      <w:marLeft w:val="0"/>
      <w:marRight w:val="0"/>
      <w:marTop w:val="0"/>
      <w:marBottom w:val="0"/>
      <w:divBdr>
        <w:top w:val="none" w:sz="0" w:space="0" w:color="auto"/>
        <w:left w:val="none" w:sz="0" w:space="0" w:color="auto"/>
        <w:bottom w:val="none" w:sz="0" w:space="0" w:color="auto"/>
        <w:right w:val="none" w:sz="0" w:space="0" w:color="auto"/>
      </w:divBdr>
    </w:div>
    <w:div w:id="14505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643894">
          <w:marLeft w:val="0"/>
          <w:marRight w:val="0"/>
          <w:marTop w:val="0"/>
          <w:marBottom w:val="0"/>
          <w:divBdr>
            <w:top w:val="none" w:sz="0" w:space="0" w:color="auto"/>
            <w:left w:val="none" w:sz="0" w:space="0" w:color="auto"/>
            <w:bottom w:val="none" w:sz="0" w:space="0" w:color="auto"/>
            <w:right w:val="none" w:sz="0" w:space="0" w:color="auto"/>
          </w:divBdr>
        </w:div>
      </w:divsChild>
    </w:div>
    <w:div w:id="1467359026">
      <w:bodyDiv w:val="1"/>
      <w:marLeft w:val="0"/>
      <w:marRight w:val="0"/>
      <w:marTop w:val="0"/>
      <w:marBottom w:val="0"/>
      <w:divBdr>
        <w:top w:val="none" w:sz="0" w:space="0" w:color="auto"/>
        <w:left w:val="none" w:sz="0" w:space="0" w:color="auto"/>
        <w:bottom w:val="none" w:sz="0" w:space="0" w:color="auto"/>
        <w:right w:val="none" w:sz="0" w:space="0" w:color="auto"/>
      </w:divBdr>
    </w:div>
    <w:div w:id="1489252711">
      <w:bodyDiv w:val="1"/>
      <w:marLeft w:val="0"/>
      <w:marRight w:val="0"/>
      <w:marTop w:val="0"/>
      <w:marBottom w:val="0"/>
      <w:divBdr>
        <w:top w:val="none" w:sz="0" w:space="0" w:color="auto"/>
        <w:left w:val="none" w:sz="0" w:space="0" w:color="auto"/>
        <w:bottom w:val="none" w:sz="0" w:space="0" w:color="auto"/>
        <w:right w:val="none" w:sz="0" w:space="0" w:color="auto"/>
      </w:divBdr>
    </w:div>
    <w:div w:id="1521893862">
      <w:bodyDiv w:val="1"/>
      <w:marLeft w:val="0"/>
      <w:marRight w:val="0"/>
      <w:marTop w:val="0"/>
      <w:marBottom w:val="0"/>
      <w:divBdr>
        <w:top w:val="none" w:sz="0" w:space="0" w:color="auto"/>
        <w:left w:val="none" w:sz="0" w:space="0" w:color="auto"/>
        <w:bottom w:val="none" w:sz="0" w:space="0" w:color="auto"/>
        <w:right w:val="none" w:sz="0" w:space="0" w:color="auto"/>
      </w:divBdr>
    </w:div>
    <w:div w:id="1530947750">
      <w:bodyDiv w:val="1"/>
      <w:marLeft w:val="0"/>
      <w:marRight w:val="0"/>
      <w:marTop w:val="0"/>
      <w:marBottom w:val="0"/>
      <w:divBdr>
        <w:top w:val="none" w:sz="0" w:space="0" w:color="auto"/>
        <w:left w:val="none" w:sz="0" w:space="0" w:color="auto"/>
        <w:bottom w:val="none" w:sz="0" w:space="0" w:color="auto"/>
        <w:right w:val="none" w:sz="0" w:space="0" w:color="auto"/>
      </w:divBdr>
    </w:div>
    <w:div w:id="1686010906">
      <w:bodyDiv w:val="1"/>
      <w:marLeft w:val="0"/>
      <w:marRight w:val="0"/>
      <w:marTop w:val="0"/>
      <w:marBottom w:val="0"/>
      <w:divBdr>
        <w:top w:val="none" w:sz="0" w:space="0" w:color="auto"/>
        <w:left w:val="none" w:sz="0" w:space="0" w:color="auto"/>
        <w:bottom w:val="none" w:sz="0" w:space="0" w:color="auto"/>
        <w:right w:val="none" w:sz="0" w:space="0" w:color="auto"/>
      </w:divBdr>
    </w:div>
    <w:div w:id="1757169066">
      <w:bodyDiv w:val="1"/>
      <w:marLeft w:val="0"/>
      <w:marRight w:val="0"/>
      <w:marTop w:val="0"/>
      <w:marBottom w:val="0"/>
      <w:divBdr>
        <w:top w:val="none" w:sz="0" w:space="0" w:color="auto"/>
        <w:left w:val="none" w:sz="0" w:space="0" w:color="auto"/>
        <w:bottom w:val="none" w:sz="0" w:space="0" w:color="auto"/>
        <w:right w:val="none" w:sz="0" w:space="0" w:color="auto"/>
      </w:divBdr>
    </w:div>
    <w:div w:id="1804538647">
      <w:bodyDiv w:val="1"/>
      <w:marLeft w:val="0"/>
      <w:marRight w:val="0"/>
      <w:marTop w:val="0"/>
      <w:marBottom w:val="0"/>
      <w:divBdr>
        <w:top w:val="none" w:sz="0" w:space="0" w:color="auto"/>
        <w:left w:val="none" w:sz="0" w:space="0" w:color="auto"/>
        <w:bottom w:val="none" w:sz="0" w:space="0" w:color="auto"/>
        <w:right w:val="none" w:sz="0" w:space="0" w:color="auto"/>
      </w:divBdr>
    </w:div>
    <w:div w:id="1842162146">
      <w:bodyDiv w:val="1"/>
      <w:marLeft w:val="0"/>
      <w:marRight w:val="0"/>
      <w:marTop w:val="0"/>
      <w:marBottom w:val="0"/>
      <w:divBdr>
        <w:top w:val="none" w:sz="0" w:space="0" w:color="auto"/>
        <w:left w:val="none" w:sz="0" w:space="0" w:color="auto"/>
        <w:bottom w:val="none" w:sz="0" w:space="0" w:color="auto"/>
        <w:right w:val="none" w:sz="0" w:space="0" w:color="auto"/>
      </w:divBdr>
    </w:div>
    <w:div w:id="1852450359">
      <w:bodyDiv w:val="1"/>
      <w:marLeft w:val="0"/>
      <w:marRight w:val="0"/>
      <w:marTop w:val="0"/>
      <w:marBottom w:val="0"/>
      <w:divBdr>
        <w:top w:val="none" w:sz="0" w:space="0" w:color="auto"/>
        <w:left w:val="none" w:sz="0" w:space="0" w:color="auto"/>
        <w:bottom w:val="none" w:sz="0" w:space="0" w:color="auto"/>
        <w:right w:val="none" w:sz="0" w:space="0" w:color="auto"/>
      </w:divBdr>
    </w:div>
    <w:div w:id="1925650973">
      <w:bodyDiv w:val="1"/>
      <w:marLeft w:val="0"/>
      <w:marRight w:val="0"/>
      <w:marTop w:val="0"/>
      <w:marBottom w:val="0"/>
      <w:divBdr>
        <w:top w:val="none" w:sz="0" w:space="0" w:color="auto"/>
        <w:left w:val="none" w:sz="0" w:space="0" w:color="auto"/>
        <w:bottom w:val="none" w:sz="0" w:space="0" w:color="auto"/>
        <w:right w:val="none" w:sz="0" w:space="0" w:color="auto"/>
      </w:divBdr>
    </w:div>
    <w:div w:id="1951468583">
      <w:bodyDiv w:val="1"/>
      <w:marLeft w:val="0"/>
      <w:marRight w:val="0"/>
      <w:marTop w:val="0"/>
      <w:marBottom w:val="0"/>
      <w:divBdr>
        <w:top w:val="none" w:sz="0" w:space="0" w:color="auto"/>
        <w:left w:val="none" w:sz="0" w:space="0" w:color="auto"/>
        <w:bottom w:val="none" w:sz="0" w:space="0" w:color="auto"/>
        <w:right w:val="none" w:sz="0" w:space="0" w:color="auto"/>
      </w:divBdr>
    </w:div>
    <w:div w:id="2024935390">
      <w:bodyDiv w:val="1"/>
      <w:marLeft w:val="0"/>
      <w:marRight w:val="0"/>
      <w:marTop w:val="0"/>
      <w:marBottom w:val="0"/>
      <w:divBdr>
        <w:top w:val="none" w:sz="0" w:space="0" w:color="auto"/>
        <w:left w:val="none" w:sz="0" w:space="0" w:color="auto"/>
        <w:bottom w:val="none" w:sz="0" w:space="0" w:color="auto"/>
        <w:right w:val="none" w:sz="0" w:space="0" w:color="auto"/>
      </w:divBdr>
    </w:div>
    <w:div w:id="2040549677">
      <w:bodyDiv w:val="1"/>
      <w:marLeft w:val="0"/>
      <w:marRight w:val="0"/>
      <w:marTop w:val="0"/>
      <w:marBottom w:val="0"/>
      <w:divBdr>
        <w:top w:val="none" w:sz="0" w:space="0" w:color="auto"/>
        <w:left w:val="none" w:sz="0" w:space="0" w:color="auto"/>
        <w:bottom w:val="none" w:sz="0" w:space="0" w:color="auto"/>
        <w:right w:val="none" w:sz="0" w:space="0" w:color="auto"/>
      </w:divBdr>
    </w:div>
    <w:div w:id="2107384736">
      <w:bodyDiv w:val="1"/>
      <w:marLeft w:val="0"/>
      <w:marRight w:val="0"/>
      <w:marTop w:val="0"/>
      <w:marBottom w:val="0"/>
      <w:divBdr>
        <w:top w:val="none" w:sz="0" w:space="0" w:color="auto"/>
        <w:left w:val="none" w:sz="0" w:space="0" w:color="auto"/>
        <w:bottom w:val="none" w:sz="0" w:space="0" w:color="auto"/>
        <w:right w:val="none" w:sz="0" w:space="0" w:color="auto"/>
      </w:divBdr>
    </w:div>
    <w:div w:id="213085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ch\OneDrive\Documents\My%20Documents\Experteam\Exaware\Template\Installation%20and%20Upgrade%20Guide%20Template.dotx" TargetMode="Externa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92CDC-6332-41D7-BED3-0103FC81A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Installation and Upgrade Guide Template</Template>
  <TotalTime>5</TotalTime>
  <Pages>79</Pages>
  <Words>9249</Words>
  <Characters>63918</Characters>
  <Application>Microsoft Office Word</Application>
  <DocSecurity>0</DocSecurity>
  <Lines>3043</Lines>
  <Paragraphs>2438</Paragraphs>
  <ScaleCrop>false</ScaleCrop>
  <HeadingPairs>
    <vt:vector size="2" baseType="variant">
      <vt:variant>
        <vt:lpstr>Title</vt:lpstr>
      </vt:variant>
      <vt:variant>
        <vt:i4>1</vt:i4>
      </vt:variant>
    </vt:vector>
  </HeadingPairs>
  <TitlesOfParts>
    <vt:vector size="1" baseType="lpstr">
      <vt:lpstr>EVNP CLI</vt:lpstr>
    </vt:vector>
  </TitlesOfParts>
  <Company>Author-it Software Corporation Ltd.</Company>
  <LinksUpToDate>false</LinksUpToDate>
  <CharactersWithSpaces>70729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EVNP CLI</dc:title>
  <dc:subject>Command Reference Guide</dc:subject>
  <dc:creator>David Yates;Ellen.Rapaport@exaware.com</dc:creator>
  <cp:keywords/>
  <dc:description/>
  <cp:lastModifiedBy>Michael Indenbaum</cp:lastModifiedBy>
  <cp:revision>5</cp:revision>
  <cp:lastPrinted>2025-11-11T05:23:00Z</cp:lastPrinted>
  <dcterms:created xsi:type="dcterms:W3CDTF">2025-11-11T05:19:00Z</dcterms:created>
  <dcterms:modified xsi:type="dcterms:W3CDTF">2025-11-11T05:23:00Z</dcterms:modified>
</cp:coreProperties>
</file>